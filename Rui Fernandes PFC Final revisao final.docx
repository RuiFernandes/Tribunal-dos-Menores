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6BDEAA" w14:textId="77777777" w:rsidR="00F45EF6" w:rsidRPr="0057195D" w:rsidRDefault="00F45EF6" w:rsidP="00AA169F">
      <w:pPr>
        <w:spacing w:before="0" w:after="0"/>
        <w:jc w:val="left"/>
        <w:rPr>
          <w:b/>
          <w:iCs/>
          <w:sz w:val="28"/>
          <w:szCs w:val="28"/>
        </w:rPr>
      </w:pPr>
    </w:p>
    <w:p w14:paraId="5C49CBBD" w14:textId="77777777" w:rsidR="006E21F6" w:rsidRPr="0057195D" w:rsidRDefault="003A3F35" w:rsidP="00AA169F">
      <w:pPr>
        <w:spacing w:before="0" w:after="0"/>
        <w:jc w:val="left"/>
        <w:rPr>
          <w:b/>
        </w:rPr>
      </w:pPr>
      <w:r w:rsidRPr="0057195D">
        <w:rPr>
          <w:rFonts w:ascii="Arial" w:hAnsi="Arial" w:cs="Arial"/>
          <w:b/>
          <w:i/>
          <w:iCs/>
          <w:noProof/>
          <w:lang w:val="en-US"/>
        </w:rPr>
        <w:drawing>
          <wp:inline distT="0" distB="0" distL="0" distR="0" wp14:anchorId="0ECDD6D0" wp14:editId="09B69314">
            <wp:extent cx="1047750" cy="476250"/>
            <wp:effectExtent l="0" t="0" r="0" b="0"/>
            <wp:docPr id="1" name="Picture 1" descr="Logo-ISU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SUT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476250"/>
                    </a:xfrm>
                    <a:prstGeom prst="rect">
                      <a:avLst/>
                    </a:prstGeom>
                    <a:noFill/>
                    <a:ln>
                      <a:noFill/>
                    </a:ln>
                  </pic:spPr>
                </pic:pic>
              </a:graphicData>
            </a:graphic>
          </wp:inline>
        </w:drawing>
      </w:r>
      <w:r w:rsidR="007E5B27" w:rsidRPr="0057195D">
        <w:rPr>
          <w:rFonts w:ascii="Arial" w:hAnsi="Arial" w:cs="Arial"/>
          <w:b/>
          <w:i/>
          <w:iCs/>
        </w:rPr>
        <w:t>INSTIT</w:t>
      </w:r>
      <w:r w:rsidR="006E21F6" w:rsidRPr="0057195D">
        <w:rPr>
          <w:rFonts w:ascii="Arial" w:hAnsi="Arial" w:cs="Arial"/>
          <w:b/>
          <w:i/>
          <w:iCs/>
        </w:rPr>
        <w:t>UTO SUPERIOR DE TRANSPORTES E COMUNICAÇÕES</w:t>
      </w:r>
    </w:p>
    <w:p w14:paraId="161A0367" w14:textId="77777777" w:rsidR="00D34798" w:rsidRPr="0057195D" w:rsidRDefault="00D34798" w:rsidP="00AA169F">
      <w:pPr>
        <w:pStyle w:val="InstitutionInformation"/>
        <w:spacing w:before="0"/>
        <w:jc w:val="both"/>
        <w:rPr>
          <w:rFonts w:ascii="Arial" w:hAnsi="Arial" w:cs="Arial"/>
          <w:color w:val="FF0000"/>
          <w:sz w:val="32"/>
          <w:szCs w:val="32"/>
        </w:rPr>
      </w:pPr>
    </w:p>
    <w:p w14:paraId="7F0155EA" w14:textId="77777777" w:rsidR="0003594E" w:rsidRPr="0057195D" w:rsidRDefault="0003594E" w:rsidP="00AA169F">
      <w:pPr>
        <w:pStyle w:val="InstitutionInformation"/>
        <w:spacing w:before="0"/>
        <w:rPr>
          <w:rFonts w:ascii="Arial" w:hAnsi="Arial" w:cs="Arial"/>
          <w:szCs w:val="28"/>
        </w:rPr>
      </w:pPr>
    </w:p>
    <w:p w14:paraId="7149E77E" w14:textId="77777777" w:rsidR="00AC67CA" w:rsidRPr="0057195D" w:rsidRDefault="00AC67CA" w:rsidP="00AA169F">
      <w:pPr>
        <w:spacing w:before="0" w:after="0"/>
        <w:rPr>
          <w:rFonts w:ascii="Arial" w:hAnsi="Arial" w:cs="Arial"/>
          <w:b/>
          <w:sz w:val="28"/>
          <w:szCs w:val="28"/>
        </w:rPr>
      </w:pPr>
    </w:p>
    <w:p w14:paraId="3B42C5C9" w14:textId="77777777" w:rsidR="00306CED" w:rsidRPr="0057195D" w:rsidRDefault="00306CED" w:rsidP="00AA169F">
      <w:pPr>
        <w:spacing w:before="0" w:after="0"/>
        <w:jc w:val="center"/>
        <w:rPr>
          <w:b/>
          <w:sz w:val="28"/>
          <w:szCs w:val="28"/>
        </w:rPr>
      </w:pPr>
      <w:r w:rsidRPr="0057195D">
        <w:rPr>
          <w:b/>
          <w:sz w:val="28"/>
          <w:szCs w:val="28"/>
        </w:rPr>
        <w:t>Protótipo de um Sistema de Informação para a Gestão de Processos Judiciais no Tribunais dos Menores da Cidade de Maputo</w:t>
      </w:r>
    </w:p>
    <w:p w14:paraId="0BAA70FC" w14:textId="77777777" w:rsidR="0003594E" w:rsidRPr="0057195D" w:rsidRDefault="0003594E" w:rsidP="00AA169F">
      <w:pPr>
        <w:spacing w:before="0" w:after="0"/>
        <w:jc w:val="center"/>
        <w:rPr>
          <w:b/>
          <w:sz w:val="28"/>
          <w:szCs w:val="28"/>
        </w:rPr>
      </w:pPr>
    </w:p>
    <w:p w14:paraId="24BD3988" w14:textId="77777777" w:rsidR="007715ED" w:rsidRPr="0057195D" w:rsidRDefault="007715ED" w:rsidP="00AA169F">
      <w:pPr>
        <w:spacing w:before="0" w:after="0"/>
        <w:rPr>
          <w:rFonts w:ascii="Arial" w:hAnsi="Arial" w:cs="Arial"/>
        </w:rPr>
      </w:pPr>
    </w:p>
    <w:p w14:paraId="0A54E2E9" w14:textId="77777777" w:rsidR="007715ED" w:rsidRPr="0057195D" w:rsidRDefault="00306CED" w:rsidP="00AA169F">
      <w:pPr>
        <w:pStyle w:val="AuthorList"/>
        <w:spacing w:before="0" w:after="0" w:afterAutospacing="0" w:line="360" w:lineRule="auto"/>
      </w:pPr>
      <w:r w:rsidRPr="0057195D">
        <w:t>Rui Fernandes D’ Inácio Guirrugo</w:t>
      </w:r>
    </w:p>
    <w:p w14:paraId="7591C993" w14:textId="77777777" w:rsidR="00913927" w:rsidRPr="0057195D" w:rsidRDefault="00913927" w:rsidP="00AA169F">
      <w:pPr>
        <w:spacing w:before="0" w:after="0"/>
      </w:pPr>
    </w:p>
    <w:p w14:paraId="74EF10CC" w14:textId="77777777" w:rsidR="00F45EF6" w:rsidRPr="0057195D" w:rsidRDefault="00F45EF6" w:rsidP="00F45EF6">
      <w:pPr>
        <w:spacing w:before="0" w:after="0"/>
        <w:jc w:val="center"/>
        <w:rPr>
          <w:b/>
          <w:sz w:val="28"/>
          <w:szCs w:val="28"/>
        </w:rPr>
      </w:pPr>
      <w:r w:rsidRPr="0057195D">
        <w:rPr>
          <w:b/>
          <w:sz w:val="28"/>
          <w:szCs w:val="28"/>
        </w:rPr>
        <w:t>Projecto Final do Curso</w:t>
      </w:r>
    </w:p>
    <w:p w14:paraId="126460D1" w14:textId="77777777" w:rsidR="00F45EF6" w:rsidRPr="0057195D" w:rsidRDefault="00F45EF6" w:rsidP="00F45EF6">
      <w:pPr>
        <w:pStyle w:val="AuthorList"/>
        <w:spacing w:before="0" w:after="0" w:afterAutospacing="0" w:line="360" w:lineRule="auto"/>
      </w:pPr>
      <w:r w:rsidRPr="0057195D">
        <w:t>Licenciatura em Engenharia Informática e de Telecomunicações</w:t>
      </w:r>
    </w:p>
    <w:p w14:paraId="2FE2EB66" w14:textId="77777777" w:rsidR="00F45EF6" w:rsidRPr="0057195D" w:rsidRDefault="00F45EF6" w:rsidP="00F45EF6">
      <w:pPr>
        <w:spacing w:before="0" w:after="0"/>
        <w:jc w:val="center"/>
      </w:pPr>
      <w:r w:rsidRPr="0057195D">
        <w:t>Supervisor:</w:t>
      </w:r>
    </w:p>
    <w:p w14:paraId="2F6D67BF" w14:textId="77777777" w:rsidR="00F45EF6" w:rsidRPr="0057195D" w:rsidRDefault="00F45EF6" w:rsidP="00F45EF6">
      <w:pPr>
        <w:pStyle w:val="AuthorList"/>
        <w:spacing w:before="0" w:after="0" w:afterAutospacing="0" w:line="360" w:lineRule="auto"/>
        <w:rPr>
          <w:b w:val="0"/>
        </w:rPr>
      </w:pPr>
      <w:r w:rsidRPr="0057195D">
        <w:rPr>
          <w:b w:val="0"/>
        </w:rPr>
        <w:t xml:space="preserve">Eng.º </w:t>
      </w:r>
      <w:r w:rsidRPr="0057195D">
        <w:rPr>
          <w:b w:val="0"/>
          <w:bCs/>
        </w:rPr>
        <w:t>Marcel Danton de Figueiredo Saraiva</w:t>
      </w:r>
    </w:p>
    <w:p w14:paraId="1331CD00" w14:textId="77777777" w:rsidR="00F45EF6" w:rsidRPr="0057195D" w:rsidRDefault="00F45EF6" w:rsidP="00F45EF6">
      <w:pPr>
        <w:spacing w:before="0" w:after="0"/>
      </w:pPr>
    </w:p>
    <w:p w14:paraId="78923ED4" w14:textId="77777777" w:rsidR="00F45EF6" w:rsidRPr="0057195D" w:rsidRDefault="00F45EF6" w:rsidP="00F45EF6">
      <w:pPr>
        <w:spacing w:before="0" w:after="0"/>
      </w:pPr>
    </w:p>
    <w:p w14:paraId="1D81564F" w14:textId="77777777" w:rsidR="00F45EF6" w:rsidRPr="0057195D" w:rsidRDefault="00F45EF6" w:rsidP="00F45EF6">
      <w:pPr>
        <w:pStyle w:val="AuthorList"/>
        <w:spacing w:before="0" w:after="0" w:afterAutospacing="0" w:line="360" w:lineRule="auto"/>
        <w:rPr>
          <w:b w:val="0"/>
        </w:rPr>
      </w:pPr>
      <w:r w:rsidRPr="0057195D">
        <w:rPr>
          <w:b w:val="0"/>
        </w:rPr>
        <w:t>Departamento de Tecnologia de Informação e Comunicação</w:t>
      </w:r>
    </w:p>
    <w:p w14:paraId="6C610B87" w14:textId="2E16D366" w:rsidR="00F45EF6" w:rsidRPr="0057195D" w:rsidRDefault="00F45EF6" w:rsidP="00F45EF6">
      <w:pPr>
        <w:spacing w:before="0" w:after="0"/>
      </w:pPr>
    </w:p>
    <w:p w14:paraId="62043B98" w14:textId="77777777" w:rsidR="00F45EF6" w:rsidRPr="0057195D" w:rsidRDefault="00F45EF6" w:rsidP="00F45EF6">
      <w:pPr>
        <w:spacing w:before="0" w:after="0"/>
      </w:pPr>
    </w:p>
    <w:p w14:paraId="576F124E" w14:textId="77777777" w:rsidR="00F45EF6" w:rsidRPr="0057195D" w:rsidRDefault="00F45EF6" w:rsidP="00F45EF6">
      <w:pPr>
        <w:spacing w:before="0" w:after="0"/>
      </w:pPr>
    </w:p>
    <w:p w14:paraId="5B1E1D3D" w14:textId="37973B1A" w:rsidR="00F45EF6" w:rsidRPr="0057195D" w:rsidRDefault="004679E2" w:rsidP="00F45EF6">
      <w:pPr>
        <w:pStyle w:val="AuthorList"/>
        <w:spacing w:before="0" w:after="0" w:afterAutospacing="0" w:line="360" w:lineRule="auto"/>
      </w:pPr>
      <w:r w:rsidRPr="0057195D">
        <w:t>Maio, 2016</w:t>
      </w:r>
    </w:p>
    <w:p w14:paraId="2D54A45F" w14:textId="77777777" w:rsidR="00F45EF6" w:rsidRPr="0057195D" w:rsidRDefault="00F45EF6">
      <w:pPr>
        <w:spacing w:before="0" w:after="0" w:line="240" w:lineRule="auto"/>
        <w:jc w:val="left"/>
      </w:pPr>
      <w:r w:rsidRPr="0057195D">
        <w:br w:type="page"/>
      </w:r>
    </w:p>
    <w:p w14:paraId="2332A9FA" w14:textId="77777777" w:rsidR="00C40E53" w:rsidRPr="0057195D" w:rsidRDefault="00C40E53" w:rsidP="00AA169F">
      <w:pPr>
        <w:spacing w:before="0" w:after="0"/>
      </w:pPr>
    </w:p>
    <w:p w14:paraId="69AFB103" w14:textId="77777777" w:rsidR="00570AEF" w:rsidRPr="0057195D" w:rsidRDefault="003A3F35" w:rsidP="00AA169F">
      <w:pPr>
        <w:spacing w:before="0" w:after="0"/>
        <w:jc w:val="left"/>
        <w:rPr>
          <w:b/>
        </w:rPr>
      </w:pPr>
      <w:r w:rsidRPr="0057195D">
        <w:rPr>
          <w:rFonts w:ascii="Arial" w:hAnsi="Arial" w:cs="Arial"/>
          <w:b/>
          <w:i/>
          <w:iCs/>
          <w:noProof/>
          <w:lang w:val="en-US"/>
        </w:rPr>
        <w:drawing>
          <wp:inline distT="0" distB="0" distL="0" distR="0" wp14:anchorId="3C350B81" wp14:editId="5A073844">
            <wp:extent cx="1047750" cy="476250"/>
            <wp:effectExtent l="0" t="0" r="0" b="0"/>
            <wp:docPr id="2" name="Picture 2" descr="Logo-ISU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SUT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476250"/>
                    </a:xfrm>
                    <a:prstGeom prst="rect">
                      <a:avLst/>
                    </a:prstGeom>
                    <a:noFill/>
                    <a:ln>
                      <a:noFill/>
                    </a:ln>
                  </pic:spPr>
                </pic:pic>
              </a:graphicData>
            </a:graphic>
          </wp:inline>
        </w:drawing>
      </w:r>
      <w:r w:rsidR="00570AEF" w:rsidRPr="0057195D">
        <w:rPr>
          <w:rFonts w:ascii="Arial" w:hAnsi="Arial" w:cs="Arial"/>
          <w:b/>
          <w:i/>
          <w:iCs/>
        </w:rPr>
        <w:t>INSTITUTO SUPERIOR DE TRANSPORTES E COMUNICAÇÕES</w:t>
      </w:r>
    </w:p>
    <w:p w14:paraId="1426AE16" w14:textId="77777777" w:rsidR="00570AEF" w:rsidRPr="0057195D" w:rsidRDefault="00570AEF" w:rsidP="00AA169F">
      <w:pPr>
        <w:pStyle w:val="InstitutionInformation"/>
        <w:spacing w:before="0"/>
        <w:jc w:val="both"/>
        <w:rPr>
          <w:rFonts w:ascii="Arial" w:hAnsi="Arial" w:cs="Arial"/>
          <w:color w:val="FF0000"/>
          <w:sz w:val="32"/>
          <w:szCs w:val="32"/>
        </w:rPr>
      </w:pPr>
    </w:p>
    <w:p w14:paraId="2AF14E59" w14:textId="77777777" w:rsidR="00570AEF" w:rsidRPr="0057195D" w:rsidRDefault="00570AEF" w:rsidP="00AA169F">
      <w:pPr>
        <w:pStyle w:val="InstitutionInformation"/>
        <w:spacing w:before="0"/>
        <w:rPr>
          <w:rFonts w:ascii="Arial" w:hAnsi="Arial" w:cs="Arial"/>
          <w:sz w:val="32"/>
          <w:szCs w:val="32"/>
        </w:rPr>
      </w:pPr>
    </w:p>
    <w:p w14:paraId="06576355" w14:textId="77777777" w:rsidR="00570AEF" w:rsidRPr="0057195D" w:rsidRDefault="00570AEF" w:rsidP="00AA169F">
      <w:pPr>
        <w:spacing w:before="0" w:after="0"/>
        <w:rPr>
          <w:rFonts w:ascii="Arial" w:hAnsi="Arial" w:cs="Arial"/>
          <w:b/>
          <w:sz w:val="28"/>
          <w:szCs w:val="28"/>
        </w:rPr>
      </w:pPr>
    </w:p>
    <w:p w14:paraId="618A73CB" w14:textId="77777777" w:rsidR="0081144D" w:rsidRPr="0057195D" w:rsidRDefault="0081144D" w:rsidP="00AA169F">
      <w:pPr>
        <w:spacing w:before="0" w:after="0"/>
        <w:jc w:val="center"/>
        <w:rPr>
          <w:b/>
          <w:sz w:val="28"/>
          <w:szCs w:val="28"/>
        </w:rPr>
      </w:pPr>
      <w:r w:rsidRPr="0057195D">
        <w:rPr>
          <w:b/>
          <w:sz w:val="28"/>
          <w:szCs w:val="28"/>
        </w:rPr>
        <w:t>Protótipo de um Sistema de Informação para a Gestão de Processos Judiciais no Tribunais dos Menores da Cidade de Maputo</w:t>
      </w:r>
    </w:p>
    <w:p w14:paraId="17890A44" w14:textId="77777777" w:rsidR="00570AEF" w:rsidRPr="0057195D" w:rsidRDefault="00570AEF" w:rsidP="00AA169F">
      <w:pPr>
        <w:spacing w:before="0" w:after="0"/>
        <w:rPr>
          <w:rFonts w:ascii="Arial" w:hAnsi="Arial" w:cs="Arial"/>
        </w:rPr>
      </w:pPr>
    </w:p>
    <w:p w14:paraId="7F5B8C2B" w14:textId="77777777" w:rsidR="00570AEF" w:rsidRPr="0057195D" w:rsidRDefault="0081144D" w:rsidP="00AA169F">
      <w:pPr>
        <w:pStyle w:val="AuthorList"/>
        <w:spacing w:before="0" w:after="0" w:afterAutospacing="0" w:line="360" w:lineRule="auto"/>
      </w:pPr>
      <w:r w:rsidRPr="0057195D">
        <w:t xml:space="preserve">Rui Fernandes D’ Inácio Guirrugo </w:t>
      </w:r>
    </w:p>
    <w:p w14:paraId="761D5A09" w14:textId="77777777" w:rsidR="00570AEF" w:rsidRPr="0057195D" w:rsidRDefault="00570AEF" w:rsidP="00AA169F">
      <w:pPr>
        <w:spacing w:before="0" w:after="0"/>
      </w:pPr>
    </w:p>
    <w:p w14:paraId="5F13F464" w14:textId="77777777" w:rsidR="00570AEF" w:rsidRPr="0057195D" w:rsidRDefault="00570AEF" w:rsidP="00AA169F">
      <w:pPr>
        <w:spacing w:before="0" w:after="0"/>
      </w:pPr>
    </w:p>
    <w:p w14:paraId="1B939A8A" w14:textId="77777777" w:rsidR="00570AEF" w:rsidRPr="0057195D" w:rsidRDefault="00570AEF" w:rsidP="00AA169F">
      <w:pPr>
        <w:spacing w:before="0" w:after="0"/>
        <w:jc w:val="center"/>
        <w:rPr>
          <w:b/>
          <w:sz w:val="28"/>
          <w:szCs w:val="28"/>
        </w:rPr>
      </w:pPr>
      <w:r w:rsidRPr="0057195D">
        <w:rPr>
          <w:b/>
          <w:sz w:val="28"/>
          <w:szCs w:val="28"/>
        </w:rPr>
        <w:t xml:space="preserve">Projecto </w:t>
      </w:r>
      <w:r w:rsidR="00F82C73" w:rsidRPr="0057195D">
        <w:rPr>
          <w:b/>
          <w:sz w:val="28"/>
          <w:szCs w:val="28"/>
        </w:rPr>
        <w:t>F</w:t>
      </w:r>
      <w:r w:rsidRPr="0057195D">
        <w:rPr>
          <w:b/>
          <w:sz w:val="28"/>
          <w:szCs w:val="28"/>
        </w:rPr>
        <w:t xml:space="preserve">inal do </w:t>
      </w:r>
      <w:r w:rsidR="00F82C73" w:rsidRPr="0057195D">
        <w:rPr>
          <w:b/>
          <w:sz w:val="28"/>
          <w:szCs w:val="28"/>
        </w:rPr>
        <w:t>C</w:t>
      </w:r>
      <w:r w:rsidRPr="0057195D">
        <w:rPr>
          <w:b/>
          <w:sz w:val="28"/>
          <w:szCs w:val="28"/>
        </w:rPr>
        <w:t>urso</w:t>
      </w:r>
    </w:p>
    <w:p w14:paraId="089C5D6E" w14:textId="77777777" w:rsidR="001E5530" w:rsidRPr="0057195D" w:rsidRDefault="00B56448" w:rsidP="00AA169F">
      <w:pPr>
        <w:pStyle w:val="AuthorList"/>
        <w:spacing w:before="0" w:after="0" w:afterAutospacing="0" w:line="360" w:lineRule="auto"/>
      </w:pPr>
      <w:r w:rsidRPr="0057195D">
        <w:t>Licenciatura em Engenharia Informática e de Telecomunicações</w:t>
      </w:r>
    </w:p>
    <w:p w14:paraId="71B8E866" w14:textId="77777777" w:rsidR="008136A2" w:rsidRPr="0057195D" w:rsidRDefault="001E5530" w:rsidP="00AA169F">
      <w:pPr>
        <w:spacing w:before="0" w:after="0"/>
        <w:jc w:val="center"/>
      </w:pPr>
      <w:r w:rsidRPr="0057195D">
        <w:t>Supervisor:</w:t>
      </w:r>
    </w:p>
    <w:p w14:paraId="5DB88E09" w14:textId="77777777" w:rsidR="00B56448" w:rsidRPr="0057195D" w:rsidRDefault="00B56448" w:rsidP="00AA169F">
      <w:pPr>
        <w:pStyle w:val="AuthorList"/>
        <w:spacing w:before="0" w:after="0" w:afterAutospacing="0" w:line="360" w:lineRule="auto"/>
        <w:rPr>
          <w:b w:val="0"/>
        </w:rPr>
      </w:pPr>
      <w:r w:rsidRPr="0057195D">
        <w:rPr>
          <w:b w:val="0"/>
        </w:rPr>
        <w:t xml:space="preserve">Eng.º </w:t>
      </w:r>
      <w:r w:rsidRPr="0057195D">
        <w:rPr>
          <w:b w:val="0"/>
          <w:bCs/>
        </w:rPr>
        <w:t>Marcel Danton de Figueiredo Saraiva</w:t>
      </w:r>
    </w:p>
    <w:p w14:paraId="0C2DC837" w14:textId="77777777" w:rsidR="00570AEF" w:rsidRPr="0057195D" w:rsidRDefault="00570AEF" w:rsidP="00AA169F">
      <w:pPr>
        <w:spacing w:before="0" w:after="0"/>
      </w:pPr>
    </w:p>
    <w:p w14:paraId="53668A65" w14:textId="77777777" w:rsidR="00570AEF" w:rsidRPr="0057195D" w:rsidRDefault="00570AEF" w:rsidP="00AA169F">
      <w:pPr>
        <w:spacing w:before="0" w:after="0"/>
      </w:pPr>
    </w:p>
    <w:p w14:paraId="1FD8292C" w14:textId="77777777" w:rsidR="00570AEF" w:rsidRPr="0057195D" w:rsidRDefault="00B56448" w:rsidP="00AA169F">
      <w:pPr>
        <w:pStyle w:val="AuthorList"/>
        <w:spacing w:before="0" w:after="0" w:afterAutospacing="0" w:line="360" w:lineRule="auto"/>
        <w:rPr>
          <w:b w:val="0"/>
        </w:rPr>
      </w:pPr>
      <w:r w:rsidRPr="0057195D">
        <w:rPr>
          <w:b w:val="0"/>
        </w:rPr>
        <w:t>Departamento de Tecnologia de Informação e Comunicação</w:t>
      </w:r>
    </w:p>
    <w:p w14:paraId="42B046B7" w14:textId="77777777" w:rsidR="00B56448" w:rsidRPr="0057195D" w:rsidRDefault="00B56448" w:rsidP="00AA169F">
      <w:pPr>
        <w:spacing w:before="0" w:after="0"/>
      </w:pPr>
    </w:p>
    <w:p w14:paraId="7F95AA20" w14:textId="77777777" w:rsidR="00B56448" w:rsidRPr="0057195D" w:rsidRDefault="00B56448" w:rsidP="00AA169F">
      <w:pPr>
        <w:spacing w:before="0" w:after="0"/>
      </w:pPr>
    </w:p>
    <w:p w14:paraId="2BAC910D" w14:textId="77777777" w:rsidR="00570AEF" w:rsidRPr="0057195D" w:rsidRDefault="00570AEF" w:rsidP="00AA169F">
      <w:pPr>
        <w:spacing w:before="0" w:after="0"/>
      </w:pPr>
    </w:p>
    <w:p w14:paraId="16456A47" w14:textId="77777777" w:rsidR="00570AEF" w:rsidRPr="0057195D" w:rsidRDefault="00570AEF" w:rsidP="00AA169F">
      <w:pPr>
        <w:spacing w:before="0" w:after="0"/>
      </w:pPr>
    </w:p>
    <w:p w14:paraId="000AF55F" w14:textId="66AF0BAA" w:rsidR="00570AEF" w:rsidRPr="0057195D" w:rsidRDefault="004679E2" w:rsidP="00AA169F">
      <w:pPr>
        <w:pStyle w:val="AuthorList"/>
        <w:spacing w:before="0" w:after="0" w:afterAutospacing="0" w:line="360" w:lineRule="auto"/>
      </w:pPr>
      <w:r w:rsidRPr="0057195D">
        <w:t>Maio, 2016</w:t>
      </w:r>
    </w:p>
    <w:p w14:paraId="3F73ED3E" w14:textId="77777777" w:rsidR="00902100" w:rsidRPr="0057195D" w:rsidRDefault="00902100">
      <w:pPr>
        <w:spacing w:before="0" w:after="0" w:line="240" w:lineRule="auto"/>
        <w:jc w:val="left"/>
      </w:pPr>
      <w:r w:rsidRPr="0057195D">
        <w:br w:type="page"/>
      </w:r>
    </w:p>
    <w:p w14:paraId="5D61320C" w14:textId="77777777" w:rsidR="00554414" w:rsidRPr="0057195D" w:rsidRDefault="00554414" w:rsidP="00AA169F">
      <w:pPr>
        <w:spacing w:before="0" w:after="0"/>
      </w:pPr>
    </w:p>
    <w:p w14:paraId="74C9EB9F" w14:textId="77777777" w:rsidR="00093F73" w:rsidRPr="0057195D" w:rsidRDefault="003A3F35" w:rsidP="00AA169F">
      <w:pPr>
        <w:pStyle w:val="BodyText2"/>
        <w:spacing w:before="0" w:after="0" w:line="360" w:lineRule="auto"/>
        <w:jc w:val="center"/>
        <w:rPr>
          <w:color w:val="FF0000"/>
          <w:sz w:val="32"/>
        </w:rPr>
      </w:pPr>
      <w:r w:rsidRPr="0057195D">
        <w:rPr>
          <w:noProof/>
          <w:color w:val="FF0000"/>
          <w:sz w:val="32"/>
          <w:lang w:val="en-US"/>
        </w:rPr>
        <mc:AlternateContent>
          <mc:Choice Requires="wpg">
            <w:drawing>
              <wp:anchor distT="0" distB="0" distL="114300" distR="114300" simplePos="0" relativeHeight="251658241" behindDoc="0" locked="0" layoutInCell="1" allowOverlap="1" wp14:anchorId="620671D3" wp14:editId="2C49A5C9">
                <wp:simplePos x="0" y="0"/>
                <wp:positionH relativeFrom="margin">
                  <wp:align>left</wp:align>
                </wp:positionH>
                <wp:positionV relativeFrom="paragraph">
                  <wp:posOffset>341630</wp:posOffset>
                </wp:positionV>
                <wp:extent cx="1047750" cy="6515100"/>
                <wp:effectExtent l="0" t="0" r="0" b="19050"/>
                <wp:wrapNone/>
                <wp:docPr id="2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6515100"/>
                          <a:chOff x="1260" y="180"/>
                          <a:chExt cx="1440" cy="15480"/>
                        </a:xfrm>
                      </wpg:grpSpPr>
                      <wps:wsp>
                        <wps:cNvPr id="25" name="Text Box 35"/>
                        <wps:cNvSpPr txBox="1">
                          <a:spLocks noChangeArrowheads="1"/>
                        </wps:cNvSpPr>
                        <wps:spPr bwMode="auto">
                          <a:xfrm>
                            <a:off x="1260" y="180"/>
                            <a:ext cx="1322" cy="15480"/>
                          </a:xfrm>
                          <a:prstGeom prst="rect">
                            <a:avLst/>
                          </a:prstGeom>
                          <a:solidFill>
                            <a:srgbClr val="FFFFFF"/>
                          </a:solidFill>
                          <a:ln w="9525">
                            <a:solidFill>
                              <a:srgbClr val="000000"/>
                            </a:solidFill>
                            <a:miter lim="800000"/>
                            <a:headEnd/>
                            <a:tailEnd/>
                          </a:ln>
                        </wps:spPr>
                        <wps:txbx>
                          <w:txbxContent>
                            <w:p w14:paraId="2174FB9B" w14:textId="77777777" w:rsidR="00C11369" w:rsidRDefault="00C11369" w:rsidP="00093F73">
                              <w:pPr>
                                <w:rPr>
                                  <w:b/>
                                </w:rPr>
                              </w:pPr>
                            </w:p>
                            <w:p w14:paraId="1FE52209" w14:textId="77777777" w:rsidR="00C11369" w:rsidRDefault="00C11369" w:rsidP="00093F73">
                              <w:pPr>
                                <w:rPr>
                                  <w:b/>
                                </w:rPr>
                              </w:pPr>
                            </w:p>
                            <w:p w14:paraId="34576AA5" w14:textId="77777777" w:rsidR="00C11369" w:rsidRDefault="00C11369" w:rsidP="00093F73">
                              <w:pPr>
                                <w:rPr>
                                  <w:b/>
                                </w:rPr>
                              </w:pPr>
                            </w:p>
                            <w:p w14:paraId="18A2F856" w14:textId="77777777" w:rsidR="00C11369" w:rsidRDefault="00C11369" w:rsidP="00093F73">
                              <w:pPr>
                                <w:rPr>
                                  <w:b/>
                                </w:rPr>
                              </w:pPr>
                            </w:p>
                            <w:p w14:paraId="3F1DBE27" w14:textId="77777777" w:rsidR="00C11369" w:rsidRDefault="00C11369" w:rsidP="00093F73">
                              <w:pPr>
                                <w:rPr>
                                  <w:b/>
                                </w:rPr>
                              </w:pPr>
                            </w:p>
                            <w:p w14:paraId="7314BFDF" w14:textId="77777777" w:rsidR="00C11369" w:rsidRDefault="00C11369" w:rsidP="00093F73">
                              <w:pPr>
                                <w:rPr>
                                  <w:b/>
                                </w:rPr>
                              </w:pPr>
                            </w:p>
                            <w:p w14:paraId="7E11C8D1" w14:textId="77777777" w:rsidR="00C11369" w:rsidRDefault="00C11369" w:rsidP="00093F73">
                              <w:pPr>
                                <w:rPr>
                                  <w:b/>
                                </w:rPr>
                              </w:pPr>
                            </w:p>
                            <w:p w14:paraId="0B51EF0B" w14:textId="77777777" w:rsidR="00C11369" w:rsidRDefault="00C11369" w:rsidP="00093F73">
                              <w:pPr>
                                <w:rPr>
                                  <w:b/>
                                </w:rPr>
                              </w:pPr>
                            </w:p>
                            <w:p w14:paraId="614C28E0" w14:textId="77777777" w:rsidR="00C11369" w:rsidRDefault="00C11369" w:rsidP="00093F73">
                              <w:pPr>
                                <w:rPr>
                                  <w:b/>
                                </w:rPr>
                              </w:pPr>
                            </w:p>
                            <w:p w14:paraId="41C8F5D6" w14:textId="77777777" w:rsidR="00C11369" w:rsidRDefault="00C11369" w:rsidP="00093F73">
                              <w:pPr>
                                <w:rPr>
                                  <w:b/>
                                </w:rPr>
                              </w:pPr>
                            </w:p>
                            <w:p w14:paraId="558BF220" w14:textId="77777777" w:rsidR="00C11369" w:rsidRDefault="00C11369" w:rsidP="00093F73">
                              <w:pPr>
                                <w:rPr>
                                  <w:b/>
                                </w:rPr>
                              </w:pPr>
                            </w:p>
                            <w:p w14:paraId="74D4983A" w14:textId="77777777" w:rsidR="00C11369" w:rsidRDefault="00C11369" w:rsidP="00093F73">
                              <w:pPr>
                                <w:rPr>
                                  <w:b/>
                                </w:rPr>
                              </w:pPr>
                            </w:p>
                            <w:p w14:paraId="1AE0EAC6" w14:textId="77777777" w:rsidR="00C11369" w:rsidRDefault="00C11369" w:rsidP="00093F73">
                              <w:pPr>
                                <w:rPr>
                                  <w:b/>
                                </w:rPr>
                              </w:pPr>
                            </w:p>
                            <w:p w14:paraId="419B7197" w14:textId="77777777" w:rsidR="00C11369" w:rsidRDefault="00C11369" w:rsidP="00093F73">
                              <w:pPr>
                                <w:rPr>
                                  <w:b/>
                                </w:rPr>
                              </w:pPr>
                            </w:p>
                            <w:p w14:paraId="03618886" w14:textId="77777777" w:rsidR="00C11369" w:rsidRDefault="00C11369" w:rsidP="00093F73">
                              <w:pPr>
                                <w:rPr>
                                  <w:b/>
                                </w:rPr>
                              </w:pPr>
                            </w:p>
                            <w:p w14:paraId="4FBF27EA" w14:textId="77777777" w:rsidR="00C11369" w:rsidRDefault="00C11369" w:rsidP="00093F73">
                              <w:pPr>
                                <w:rPr>
                                  <w:b/>
                                </w:rPr>
                              </w:pPr>
                            </w:p>
                          </w:txbxContent>
                        </wps:txbx>
                        <wps:bodyPr rot="0" vert="horz" wrap="square" lIns="91440" tIns="45720" rIns="91440" bIns="45720" anchor="t" anchorCtr="0" upright="1">
                          <a:noAutofit/>
                        </wps:bodyPr>
                      </wps:wsp>
                      <wps:wsp>
                        <wps:cNvPr id="26" name="Text Box 36"/>
                        <wps:cNvSpPr txBox="1">
                          <a:spLocks noChangeArrowheads="1"/>
                        </wps:cNvSpPr>
                        <wps:spPr bwMode="auto">
                          <a:xfrm>
                            <a:off x="1337" y="360"/>
                            <a:ext cx="1363" cy="13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5644E" w14:textId="77777777" w:rsidR="00C11369" w:rsidRPr="00151601" w:rsidRDefault="00C11369" w:rsidP="00151601">
                              <w:pPr>
                                <w:spacing w:before="0" w:after="0"/>
                                <w:jc w:val="center"/>
                                <w:rPr>
                                  <w:b/>
                                </w:rPr>
                              </w:pPr>
                              <w:r w:rsidRPr="00151601">
                                <w:t>PROTÓTIPO DE UM SISTEMA DE INFORMAÇÃO PARA A GESTÃO DE PROCESSOS JUDICIAIS NO TRIBUNAIS DOS MENORES DA CIDADE DE MAPUTO</w:t>
                              </w:r>
                            </w:p>
                            <w:p w14:paraId="68B5F626" w14:textId="77777777" w:rsidR="00C11369" w:rsidRPr="00151601" w:rsidRDefault="00C11369" w:rsidP="00151601">
                              <w:pPr>
                                <w:spacing w:before="0" w:after="0"/>
                                <w:jc w:val="center"/>
                                <w:rPr>
                                  <w:b/>
                                </w:rPr>
                              </w:pPr>
                              <w:r w:rsidRPr="00151601">
                                <w:rPr>
                                  <w:b/>
                                </w:rPr>
                                <w:t>Rui Fernandes D’ Inácio Guirrugo</w:t>
                              </w:r>
                            </w:p>
                            <w:p w14:paraId="27B10CB6" w14:textId="77777777" w:rsidR="00C11369" w:rsidRPr="00093F73" w:rsidRDefault="00C11369" w:rsidP="00151601">
                              <w:pPr>
                                <w:spacing w:before="0" w:after="0"/>
                                <w:rPr>
                                  <w:b/>
                                </w:rPr>
                              </w:pP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671D3" id="Group 34" o:spid="_x0000_s1026" style="position:absolute;left:0;text-align:left;margin-left:0;margin-top:26.9pt;width:82.5pt;height:513pt;z-index:251658241;mso-position-horizontal:left;mso-position-horizontal-relative:margin" coordorigin="1260,180" coordsize="1440,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">
                <v:shapetype id="_x0000_t202" coordsize="21600,21600" o:spt="202" path="m,l,21600r21600,l21600,xe">
                  <v:stroke joinstyle="miter"/>
                  <v:path gradientshapeok="t" o:connecttype="rect"/>
                </v:shapetype>
                <v:shape id="Text Box 35" o:spid="_x0000_s1027" type="#_x0000_t202" style="position:absolute;left:1260;top:180;width:1322;height:15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2174FB9B" w14:textId="77777777" w:rsidR="00C11369" w:rsidRDefault="00C11369" w:rsidP="00093F73">
                        <w:pPr>
                          <w:rPr>
                            <w:b/>
                          </w:rPr>
                        </w:pPr>
                      </w:p>
                      <w:p w14:paraId="1FE52209" w14:textId="77777777" w:rsidR="00C11369" w:rsidRDefault="00C11369" w:rsidP="00093F73">
                        <w:pPr>
                          <w:rPr>
                            <w:b/>
                          </w:rPr>
                        </w:pPr>
                      </w:p>
                      <w:p w14:paraId="34576AA5" w14:textId="77777777" w:rsidR="00C11369" w:rsidRDefault="00C11369" w:rsidP="00093F73">
                        <w:pPr>
                          <w:rPr>
                            <w:b/>
                          </w:rPr>
                        </w:pPr>
                      </w:p>
                      <w:p w14:paraId="18A2F856" w14:textId="77777777" w:rsidR="00C11369" w:rsidRDefault="00C11369" w:rsidP="00093F73">
                        <w:pPr>
                          <w:rPr>
                            <w:b/>
                          </w:rPr>
                        </w:pPr>
                      </w:p>
                      <w:p w14:paraId="3F1DBE27" w14:textId="77777777" w:rsidR="00C11369" w:rsidRDefault="00C11369" w:rsidP="00093F73">
                        <w:pPr>
                          <w:rPr>
                            <w:b/>
                          </w:rPr>
                        </w:pPr>
                      </w:p>
                      <w:p w14:paraId="7314BFDF" w14:textId="77777777" w:rsidR="00C11369" w:rsidRDefault="00C11369" w:rsidP="00093F73">
                        <w:pPr>
                          <w:rPr>
                            <w:b/>
                          </w:rPr>
                        </w:pPr>
                      </w:p>
                      <w:p w14:paraId="7E11C8D1" w14:textId="77777777" w:rsidR="00C11369" w:rsidRDefault="00C11369" w:rsidP="00093F73">
                        <w:pPr>
                          <w:rPr>
                            <w:b/>
                          </w:rPr>
                        </w:pPr>
                      </w:p>
                      <w:p w14:paraId="0B51EF0B" w14:textId="77777777" w:rsidR="00C11369" w:rsidRDefault="00C11369" w:rsidP="00093F73">
                        <w:pPr>
                          <w:rPr>
                            <w:b/>
                          </w:rPr>
                        </w:pPr>
                      </w:p>
                      <w:p w14:paraId="614C28E0" w14:textId="77777777" w:rsidR="00C11369" w:rsidRDefault="00C11369" w:rsidP="00093F73">
                        <w:pPr>
                          <w:rPr>
                            <w:b/>
                          </w:rPr>
                        </w:pPr>
                      </w:p>
                      <w:p w14:paraId="41C8F5D6" w14:textId="77777777" w:rsidR="00C11369" w:rsidRDefault="00C11369" w:rsidP="00093F73">
                        <w:pPr>
                          <w:rPr>
                            <w:b/>
                          </w:rPr>
                        </w:pPr>
                      </w:p>
                      <w:p w14:paraId="558BF220" w14:textId="77777777" w:rsidR="00C11369" w:rsidRDefault="00C11369" w:rsidP="00093F73">
                        <w:pPr>
                          <w:rPr>
                            <w:b/>
                          </w:rPr>
                        </w:pPr>
                      </w:p>
                      <w:p w14:paraId="74D4983A" w14:textId="77777777" w:rsidR="00C11369" w:rsidRDefault="00C11369" w:rsidP="00093F73">
                        <w:pPr>
                          <w:rPr>
                            <w:b/>
                          </w:rPr>
                        </w:pPr>
                      </w:p>
                      <w:p w14:paraId="1AE0EAC6" w14:textId="77777777" w:rsidR="00C11369" w:rsidRDefault="00C11369" w:rsidP="00093F73">
                        <w:pPr>
                          <w:rPr>
                            <w:b/>
                          </w:rPr>
                        </w:pPr>
                      </w:p>
                      <w:p w14:paraId="419B7197" w14:textId="77777777" w:rsidR="00C11369" w:rsidRDefault="00C11369" w:rsidP="00093F73">
                        <w:pPr>
                          <w:rPr>
                            <w:b/>
                          </w:rPr>
                        </w:pPr>
                      </w:p>
                      <w:p w14:paraId="03618886" w14:textId="77777777" w:rsidR="00C11369" w:rsidRDefault="00C11369" w:rsidP="00093F73">
                        <w:pPr>
                          <w:rPr>
                            <w:b/>
                          </w:rPr>
                        </w:pPr>
                      </w:p>
                      <w:p w14:paraId="4FBF27EA" w14:textId="77777777" w:rsidR="00C11369" w:rsidRDefault="00C11369" w:rsidP="00093F73">
                        <w:pPr>
                          <w:rPr>
                            <w:b/>
                          </w:rPr>
                        </w:pPr>
                      </w:p>
                    </w:txbxContent>
                  </v:textbox>
                </v:shape>
                <v:shape id="Text Box 36" o:spid="_x0000_s1028" type="#_x0000_t202" style="position:absolute;left:1337;top:360;width:1363;height:1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" filled="f" stroked="f">
                  <v:textbox style="layout-flow:vertical;mso-layout-flow-alt:bottom-to-top">
                    <w:txbxContent>
                      <w:p w14:paraId="6D15644E" w14:textId="77777777" w:rsidR="00C11369" w:rsidRPr="00151601" w:rsidRDefault="00C11369" w:rsidP="00151601">
                        <w:pPr>
                          <w:spacing w:before="0" w:after="0"/>
                          <w:jc w:val="center"/>
                          <w:rPr>
                            <w:b/>
                          </w:rPr>
                        </w:pPr>
                        <w:r w:rsidRPr="00151601">
                          <w:t>PROTÓTIPO DE UM SISTEMA DE INFORMAÇÃO PARA A GESTÃO DE PROCESSOS JUDICIAIS NO TRIBUNAIS DOS MENORES DA CIDADE DE MAPUTO</w:t>
                        </w:r>
                      </w:p>
                      <w:p w14:paraId="68B5F626" w14:textId="77777777" w:rsidR="00C11369" w:rsidRPr="00151601" w:rsidRDefault="00C11369" w:rsidP="00151601">
                        <w:pPr>
                          <w:spacing w:before="0" w:after="0"/>
                          <w:jc w:val="center"/>
                          <w:rPr>
                            <w:b/>
                          </w:rPr>
                        </w:pPr>
                        <w:r w:rsidRPr="00151601">
                          <w:rPr>
                            <w:b/>
                          </w:rPr>
                          <w:t>Rui Fernandes D’ Inácio Guirrugo</w:t>
                        </w:r>
                      </w:p>
                      <w:p w14:paraId="27B10CB6" w14:textId="77777777" w:rsidR="00C11369" w:rsidRPr="00093F73" w:rsidRDefault="00C11369" w:rsidP="00151601">
                        <w:pPr>
                          <w:spacing w:before="0" w:after="0"/>
                          <w:rPr>
                            <w:b/>
                          </w:rPr>
                        </w:pPr>
                      </w:p>
                    </w:txbxContent>
                  </v:textbox>
                </v:shape>
                <w10:wrap anchorx="margin"/>
              </v:group>
            </w:pict>
          </mc:Fallback>
        </mc:AlternateContent>
      </w:r>
    </w:p>
    <w:p w14:paraId="016116DF" w14:textId="77777777" w:rsidR="00913927" w:rsidRPr="0057195D" w:rsidRDefault="003A3F35" w:rsidP="00AA169F">
      <w:pPr>
        <w:pStyle w:val="Title"/>
        <w:spacing w:before="0" w:after="0"/>
        <w:rPr>
          <w:rFonts w:cs="Times New Roman"/>
          <w:sz w:val="24"/>
          <w:szCs w:val="24"/>
        </w:rPr>
      </w:pPr>
      <w:r w:rsidRPr="0057195D">
        <w:rPr>
          <w:rFonts w:cs="Times New Roman"/>
          <w:noProof/>
          <w:sz w:val="24"/>
          <w:szCs w:val="24"/>
          <w:lang w:val="en-US"/>
        </w:rPr>
        <mc:AlternateContent>
          <mc:Choice Requires="wpg">
            <w:drawing>
              <wp:anchor distT="0" distB="0" distL="114300" distR="114300" simplePos="0" relativeHeight="251658240" behindDoc="0" locked="0" layoutInCell="1" allowOverlap="1" wp14:anchorId="2069ECB5" wp14:editId="1AAAA9AF">
                <wp:simplePos x="0" y="0"/>
                <wp:positionH relativeFrom="column">
                  <wp:posOffset>0</wp:posOffset>
                </wp:positionH>
                <wp:positionV relativeFrom="paragraph">
                  <wp:posOffset>0</wp:posOffset>
                </wp:positionV>
                <wp:extent cx="892175" cy="7457440"/>
                <wp:effectExtent l="13335" t="13970" r="8890" b="5715"/>
                <wp:wrapNone/>
                <wp:docPr id="2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2175" cy="7457440"/>
                          <a:chOff x="1260" y="180"/>
                          <a:chExt cx="1440" cy="15480"/>
                        </a:xfrm>
                      </wpg:grpSpPr>
                      <wps:wsp>
                        <wps:cNvPr id="22" name="Text Box 32"/>
                        <wps:cNvSpPr txBox="1">
                          <a:spLocks noChangeArrowheads="1"/>
                        </wps:cNvSpPr>
                        <wps:spPr bwMode="auto">
                          <a:xfrm>
                            <a:off x="1260" y="180"/>
                            <a:ext cx="1440" cy="15480"/>
                          </a:xfrm>
                          <a:prstGeom prst="rect">
                            <a:avLst/>
                          </a:prstGeom>
                          <a:solidFill>
                            <a:srgbClr val="FFFFFF"/>
                          </a:solidFill>
                          <a:ln w="9525">
                            <a:solidFill>
                              <a:srgbClr val="000000"/>
                            </a:solidFill>
                            <a:miter lim="800000"/>
                            <a:headEnd/>
                            <a:tailEnd/>
                          </a:ln>
                        </wps:spPr>
                        <wps:txbx>
                          <w:txbxContent>
                            <w:p w14:paraId="400F6541" w14:textId="77777777" w:rsidR="00C11369" w:rsidRDefault="00C11369" w:rsidP="00913927">
                              <w:pPr>
                                <w:rPr>
                                  <w:b/>
                                </w:rPr>
                              </w:pPr>
                            </w:p>
                            <w:p w14:paraId="29AC52B8" w14:textId="77777777" w:rsidR="00C11369" w:rsidRDefault="00C11369" w:rsidP="00913927">
                              <w:pPr>
                                <w:rPr>
                                  <w:b/>
                                </w:rPr>
                              </w:pPr>
                            </w:p>
                            <w:p w14:paraId="52EE2A18" w14:textId="77777777" w:rsidR="00C11369" w:rsidRDefault="00C11369" w:rsidP="00913927">
                              <w:pPr>
                                <w:rPr>
                                  <w:b/>
                                </w:rPr>
                              </w:pPr>
                            </w:p>
                            <w:p w14:paraId="15D1BEFA" w14:textId="77777777" w:rsidR="00C11369" w:rsidRDefault="00C11369" w:rsidP="00913927">
                              <w:pPr>
                                <w:rPr>
                                  <w:b/>
                                </w:rPr>
                              </w:pPr>
                            </w:p>
                            <w:p w14:paraId="2A9831A5" w14:textId="77777777" w:rsidR="00C11369" w:rsidRDefault="00C11369" w:rsidP="00913927">
                              <w:pPr>
                                <w:rPr>
                                  <w:b/>
                                </w:rPr>
                              </w:pPr>
                            </w:p>
                            <w:p w14:paraId="2BB562F4" w14:textId="77777777" w:rsidR="00C11369" w:rsidRDefault="00C11369" w:rsidP="00913927">
                              <w:pPr>
                                <w:rPr>
                                  <w:b/>
                                </w:rPr>
                              </w:pPr>
                            </w:p>
                            <w:p w14:paraId="68A20693" w14:textId="77777777" w:rsidR="00C11369" w:rsidRDefault="00C11369" w:rsidP="00913927">
                              <w:pPr>
                                <w:rPr>
                                  <w:b/>
                                </w:rPr>
                              </w:pPr>
                            </w:p>
                            <w:p w14:paraId="2AE330BC" w14:textId="77777777" w:rsidR="00C11369" w:rsidRDefault="00C11369" w:rsidP="00913927">
                              <w:pPr>
                                <w:rPr>
                                  <w:b/>
                                </w:rPr>
                              </w:pPr>
                            </w:p>
                            <w:p w14:paraId="68D17562" w14:textId="77777777" w:rsidR="00C11369" w:rsidRDefault="00C11369" w:rsidP="00913927">
                              <w:pPr>
                                <w:rPr>
                                  <w:b/>
                                </w:rPr>
                              </w:pPr>
                            </w:p>
                            <w:p w14:paraId="46912FAE" w14:textId="77777777" w:rsidR="00C11369" w:rsidRDefault="00C11369" w:rsidP="00913927">
                              <w:pPr>
                                <w:rPr>
                                  <w:b/>
                                </w:rPr>
                              </w:pPr>
                            </w:p>
                            <w:p w14:paraId="4ADF0273" w14:textId="77777777" w:rsidR="00C11369" w:rsidRDefault="00C11369" w:rsidP="00913927">
                              <w:pPr>
                                <w:rPr>
                                  <w:b/>
                                </w:rPr>
                              </w:pPr>
                            </w:p>
                            <w:p w14:paraId="686DC041" w14:textId="77777777" w:rsidR="00C11369" w:rsidRDefault="00C11369" w:rsidP="00913927">
                              <w:pPr>
                                <w:rPr>
                                  <w:b/>
                                </w:rPr>
                              </w:pPr>
                            </w:p>
                            <w:p w14:paraId="55756C95" w14:textId="77777777" w:rsidR="00C11369" w:rsidRDefault="00C11369" w:rsidP="00913927">
                              <w:pPr>
                                <w:rPr>
                                  <w:b/>
                                </w:rPr>
                              </w:pPr>
                            </w:p>
                            <w:p w14:paraId="14D36A58" w14:textId="77777777" w:rsidR="00C11369" w:rsidRDefault="00C11369" w:rsidP="00913927">
                              <w:pPr>
                                <w:rPr>
                                  <w:b/>
                                </w:rPr>
                              </w:pPr>
                            </w:p>
                            <w:p w14:paraId="0DA3801F" w14:textId="77777777" w:rsidR="00C11369" w:rsidRDefault="00C11369" w:rsidP="00913927">
                              <w:pPr>
                                <w:rPr>
                                  <w:b/>
                                </w:rPr>
                              </w:pPr>
                            </w:p>
                            <w:p w14:paraId="5476EA0C" w14:textId="77777777" w:rsidR="00C11369" w:rsidRDefault="00C11369" w:rsidP="00913927">
                              <w:pPr>
                                <w:rPr>
                                  <w:b/>
                                </w:rPr>
                              </w:pPr>
                            </w:p>
                            <w:p w14:paraId="70FD9E74" w14:textId="77777777" w:rsidR="00C11369" w:rsidRDefault="00C11369" w:rsidP="00913927">
                              <w:pPr>
                                <w:rPr>
                                  <w:b/>
                                </w:rPr>
                              </w:pPr>
                            </w:p>
                            <w:p w14:paraId="4CB4CF03" w14:textId="77777777" w:rsidR="00C11369" w:rsidRDefault="00C11369" w:rsidP="00913927">
                              <w:pPr>
                                <w:rPr>
                                  <w:b/>
                                </w:rPr>
                              </w:pPr>
                            </w:p>
                            <w:p w14:paraId="4F767E21" w14:textId="77777777" w:rsidR="00C11369" w:rsidRDefault="00C11369" w:rsidP="00913927">
                              <w:pPr>
                                <w:rPr>
                                  <w:b/>
                                </w:rPr>
                              </w:pPr>
                            </w:p>
                            <w:p w14:paraId="0FD1A23D" w14:textId="77777777" w:rsidR="00C11369" w:rsidRDefault="00C11369" w:rsidP="00913927">
                              <w:pPr>
                                <w:rPr>
                                  <w:b/>
                                </w:rPr>
                              </w:pPr>
                              <w:r w:rsidRPr="003B3387">
                                <w:rPr>
                                  <w:b/>
                                  <w:noProof/>
                                  <w:lang w:val="en-US"/>
                                </w:rPr>
                                <w:drawing>
                                  <wp:inline distT="0" distB="0" distL="0" distR="0" wp14:anchorId="3210EE82" wp14:editId="4E9ABE67">
                                    <wp:extent cx="485775" cy="923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923925"/>
                                            </a:xfrm>
                                            <a:prstGeom prst="rect">
                                              <a:avLst/>
                                            </a:prstGeom>
                                            <a:noFill/>
                                            <a:ln>
                                              <a:noFill/>
                                            </a:ln>
                                          </pic:spPr>
                                        </pic:pic>
                                      </a:graphicData>
                                    </a:graphic>
                                  </wp:inline>
                                </w:drawing>
                              </w:r>
                            </w:p>
                            <w:p w14:paraId="7849C75D" w14:textId="77777777" w:rsidR="00C11369" w:rsidRDefault="00C11369" w:rsidP="00913927">
                              <w:pPr>
                                <w:rPr>
                                  <w:b/>
                                </w:rPr>
                              </w:pPr>
                            </w:p>
                            <w:p w14:paraId="41722662" w14:textId="77777777" w:rsidR="00C11369" w:rsidRDefault="00C11369" w:rsidP="00913927">
                              <w:pPr>
                                <w:rPr>
                                  <w:b/>
                                </w:rPr>
                              </w:pPr>
                            </w:p>
                            <w:p w14:paraId="53375125" w14:textId="77777777" w:rsidR="00C11369" w:rsidRDefault="00C11369" w:rsidP="00913927">
                              <w:pPr>
                                <w:rPr>
                                  <w:b/>
                                </w:rPr>
                              </w:pPr>
                            </w:p>
                            <w:p w14:paraId="0C30E697" w14:textId="77777777" w:rsidR="00C11369" w:rsidRDefault="00C11369" w:rsidP="00913927">
                              <w:pPr>
                                <w:rPr>
                                  <w:b/>
                                </w:rPr>
                              </w:pPr>
                            </w:p>
                            <w:p w14:paraId="4B0AE2C8" w14:textId="77777777" w:rsidR="00C11369" w:rsidRDefault="00C11369" w:rsidP="00913927">
                              <w:pPr>
                                <w:rPr>
                                  <w:b/>
                                </w:rPr>
                              </w:pPr>
                            </w:p>
                            <w:p w14:paraId="7BAAE7C5" w14:textId="77777777" w:rsidR="00C11369" w:rsidRDefault="00C11369" w:rsidP="00913927">
                              <w:pPr>
                                <w:rPr>
                                  <w:b/>
                                </w:rPr>
                              </w:pPr>
                            </w:p>
                            <w:p w14:paraId="668A7DF4" w14:textId="77777777" w:rsidR="00C11369" w:rsidRDefault="00C11369" w:rsidP="00913927">
                              <w:pPr>
                                <w:rPr>
                                  <w:b/>
                                </w:rPr>
                              </w:pPr>
                            </w:p>
                            <w:p w14:paraId="6A0EF08D" w14:textId="77777777" w:rsidR="00C11369" w:rsidRDefault="00C11369" w:rsidP="00913927">
                              <w:pPr>
                                <w:rPr>
                                  <w:b/>
                                </w:rPr>
                              </w:pPr>
                            </w:p>
                            <w:p w14:paraId="5A2F352D" w14:textId="77777777" w:rsidR="00C11369" w:rsidRDefault="00C11369" w:rsidP="00913927">
                              <w:pPr>
                                <w:rPr>
                                  <w:b/>
                                </w:rPr>
                              </w:pPr>
                            </w:p>
                            <w:p w14:paraId="6017E506" w14:textId="77777777" w:rsidR="00C11369" w:rsidRDefault="00C11369" w:rsidP="00913927">
                              <w:pPr>
                                <w:rPr>
                                  <w:b/>
                                </w:rPr>
                              </w:pPr>
                            </w:p>
                            <w:p w14:paraId="0FBA03AE" w14:textId="77777777" w:rsidR="00C11369" w:rsidRDefault="00C11369" w:rsidP="00913927">
                              <w:pPr>
                                <w:rPr>
                                  <w:b/>
                                </w:rPr>
                              </w:pPr>
                            </w:p>
                            <w:p w14:paraId="6E2BDE49" w14:textId="77777777" w:rsidR="00C11369" w:rsidRDefault="00C11369" w:rsidP="00913927">
                              <w:pPr>
                                <w:rPr>
                                  <w:b/>
                                </w:rPr>
                              </w:pPr>
                            </w:p>
                            <w:p w14:paraId="23FB7994" w14:textId="77777777" w:rsidR="00C11369" w:rsidRDefault="00C11369" w:rsidP="00913927">
                              <w:pPr>
                                <w:rPr>
                                  <w:b/>
                                </w:rPr>
                              </w:pPr>
                            </w:p>
                            <w:p w14:paraId="0173DB57" w14:textId="77777777" w:rsidR="00C11369" w:rsidRDefault="00C11369" w:rsidP="00913927">
                              <w:pPr>
                                <w:rPr>
                                  <w:b/>
                                </w:rPr>
                              </w:pPr>
                            </w:p>
                            <w:p w14:paraId="54B25166" w14:textId="77777777" w:rsidR="00C11369" w:rsidRDefault="00C11369" w:rsidP="00913927">
                              <w:pPr>
                                <w:rPr>
                                  <w:b/>
                                </w:rPr>
                              </w:pPr>
                            </w:p>
                            <w:p w14:paraId="57E9AA1E" w14:textId="77777777" w:rsidR="00C11369" w:rsidRDefault="00C11369" w:rsidP="00913927">
                              <w:pPr>
                                <w:rPr>
                                  <w:b/>
                                </w:rPr>
                              </w:pPr>
                            </w:p>
                            <w:p w14:paraId="3A303410" w14:textId="77777777" w:rsidR="00C11369" w:rsidRDefault="00C11369" w:rsidP="00913927">
                              <w:pPr>
                                <w:rPr>
                                  <w:b/>
                                </w:rPr>
                              </w:pPr>
                            </w:p>
                            <w:p w14:paraId="664A2A9E" w14:textId="77777777" w:rsidR="00C11369" w:rsidRDefault="00C11369" w:rsidP="00913927">
                              <w:pPr>
                                <w:rPr>
                                  <w:b/>
                                </w:rPr>
                              </w:pPr>
                            </w:p>
                            <w:p w14:paraId="4651E350" w14:textId="77777777" w:rsidR="00C11369" w:rsidRDefault="00C11369" w:rsidP="00913927">
                              <w:pPr>
                                <w:rPr>
                                  <w:b/>
                                </w:rPr>
                              </w:pPr>
                            </w:p>
                            <w:p w14:paraId="4E8A4DD3" w14:textId="77777777" w:rsidR="00C11369" w:rsidRDefault="00C11369" w:rsidP="00913927">
                              <w:pPr>
                                <w:rPr>
                                  <w:b/>
                                </w:rPr>
                              </w:pPr>
                            </w:p>
                            <w:p w14:paraId="2AD888B9" w14:textId="77777777" w:rsidR="00C11369" w:rsidRDefault="00C11369" w:rsidP="00913927">
                              <w:pPr>
                                <w:rPr>
                                  <w:b/>
                                </w:rPr>
                              </w:pPr>
                            </w:p>
                            <w:p w14:paraId="5001D85B" w14:textId="77777777" w:rsidR="00C11369" w:rsidRDefault="00C11369" w:rsidP="00913927">
                              <w:pPr>
                                <w:rPr>
                                  <w:b/>
                                </w:rPr>
                              </w:pPr>
                            </w:p>
                            <w:p w14:paraId="71D5E8E8" w14:textId="77777777" w:rsidR="00C11369" w:rsidRDefault="00C11369" w:rsidP="00913927">
                              <w:pPr>
                                <w:rPr>
                                  <w:b/>
                                </w:rPr>
                              </w:pPr>
                            </w:p>
                            <w:p w14:paraId="365501EB" w14:textId="77777777" w:rsidR="00C11369" w:rsidRPr="003076C3" w:rsidRDefault="00C11369" w:rsidP="00913927">
                              <w:pPr>
                                <w:rPr>
                                  <w:b/>
                                </w:rPr>
                              </w:pPr>
                            </w:p>
                            <w:p w14:paraId="7637751A" w14:textId="77777777" w:rsidR="00C11369" w:rsidRPr="003076C3" w:rsidRDefault="00C11369" w:rsidP="00913927">
                              <w:pPr>
                                <w:rPr>
                                  <w:b/>
                                </w:rPr>
                              </w:pPr>
                            </w:p>
                            <w:p w14:paraId="48945364" w14:textId="77777777" w:rsidR="00C11369" w:rsidRDefault="00C11369" w:rsidP="00913927">
                              <w:pPr>
                                <w:rPr>
                                  <w:b/>
                                </w:rPr>
                              </w:pPr>
                            </w:p>
                            <w:p w14:paraId="7D50015C" w14:textId="77777777" w:rsidR="00C11369" w:rsidRPr="003B3387" w:rsidRDefault="00C11369" w:rsidP="00913927">
                              <w:pPr>
                                <w:rPr>
                                  <w:b/>
                                </w:rPr>
                              </w:pPr>
                              <w:r w:rsidRPr="003B3387">
                                <w:rPr>
                                  <w:b/>
                                  <w:noProof/>
                                  <w:lang w:val="en-US"/>
                                </w:rPr>
                                <w:drawing>
                                  <wp:inline distT="0" distB="0" distL="0" distR="0" wp14:anchorId="218752B5" wp14:editId="5F7CA2B3">
                                    <wp:extent cx="485775"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10477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3" name="Text Box 33"/>
                        <wps:cNvSpPr txBox="1">
                          <a:spLocks noChangeArrowheads="1"/>
                        </wps:cNvSpPr>
                        <wps:spPr bwMode="auto">
                          <a:xfrm>
                            <a:off x="1440" y="360"/>
                            <a:ext cx="1260" cy="1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73CAA" w14:textId="77777777" w:rsidR="00C11369" w:rsidRPr="00913927" w:rsidRDefault="00C11369" w:rsidP="00913927">
                              <w:pPr>
                                <w:spacing w:line="180" w:lineRule="exact"/>
                                <w:jc w:val="center"/>
                              </w:pPr>
                            </w:p>
                            <w:p w14:paraId="2DAF108A" w14:textId="77777777" w:rsidR="00C11369" w:rsidRPr="003B309E" w:rsidRDefault="00C11369" w:rsidP="00093F73">
                              <w:pPr>
                                <w:ind w:left="3600" w:firstLine="720"/>
                                <w:jc w:val="center"/>
                                <w:rPr>
                                  <w:b/>
                                  <w:sz w:val="28"/>
                                  <w:szCs w:val="28"/>
                                </w:rPr>
                              </w:pPr>
                              <w:r w:rsidRPr="00913927">
                                <w:rPr>
                                  <w:b/>
                                  <w:sz w:val="28"/>
                                  <w:szCs w:val="28"/>
                                </w:rPr>
                                <w:fldChar w:fldCharType="begin"/>
                              </w:r>
                              <w:r w:rsidRPr="00913927">
                                <w:rPr>
                                  <w:b/>
                                  <w:sz w:val="28"/>
                                  <w:szCs w:val="28"/>
                                </w:rPr>
                                <w:instrText xml:space="preserve"> MACROBUTTON  AcceptAllChangesInDoc "[Insera  o Título do projecto final do curso]" </w:instrText>
                              </w:r>
                              <w:r w:rsidRPr="00913927">
                                <w:rPr>
                                  <w:b/>
                                  <w:sz w:val="28"/>
                                  <w:szCs w:val="28"/>
                                </w:rPr>
                                <w:fldChar w:fldCharType="end"/>
                              </w: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69ECB5" id="Group 31" o:spid="_x0000_s1029" style="position:absolute;left:0;text-align:left;margin-left:0;margin-top:0;width:70.25pt;height:587.2pt;z-index:251658240" coordorigin="1260,180" coordsize="1440,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">
                <v:shape id="Text Box 32" o:spid="_x0000_s1030" type="#_x0000_t202" style="position:absolute;left:1260;top:180;width:1440;height:15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400F6541" w14:textId="77777777" w:rsidR="00C11369" w:rsidRDefault="00C11369" w:rsidP="00913927">
                        <w:pPr>
                          <w:rPr>
                            <w:b/>
                          </w:rPr>
                        </w:pPr>
                      </w:p>
                      <w:p w14:paraId="29AC52B8" w14:textId="77777777" w:rsidR="00C11369" w:rsidRDefault="00C11369" w:rsidP="00913927">
                        <w:pPr>
                          <w:rPr>
                            <w:b/>
                          </w:rPr>
                        </w:pPr>
                      </w:p>
                      <w:p w14:paraId="52EE2A18" w14:textId="77777777" w:rsidR="00C11369" w:rsidRDefault="00C11369" w:rsidP="00913927">
                        <w:pPr>
                          <w:rPr>
                            <w:b/>
                          </w:rPr>
                        </w:pPr>
                      </w:p>
                      <w:p w14:paraId="15D1BEFA" w14:textId="77777777" w:rsidR="00C11369" w:rsidRDefault="00C11369" w:rsidP="00913927">
                        <w:pPr>
                          <w:rPr>
                            <w:b/>
                          </w:rPr>
                        </w:pPr>
                      </w:p>
                      <w:p w14:paraId="2A9831A5" w14:textId="77777777" w:rsidR="00C11369" w:rsidRDefault="00C11369" w:rsidP="00913927">
                        <w:pPr>
                          <w:rPr>
                            <w:b/>
                          </w:rPr>
                        </w:pPr>
                      </w:p>
                      <w:p w14:paraId="2BB562F4" w14:textId="77777777" w:rsidR="00C11369" w:rsidRDefault="00C11369" w:rsidP="00913927">
                        <w:pPr>
                          <w:rPr>
                            <w:b/>
                          </w:rPr>
                        </w:pPr>
                      </w:p>
                      <w:p w14:paraId="68A20693" w14:textId="77777777" w:rsidR="00C11369" w:rsidRDefault="00C11369" w:rsidP="00913927">
                        <w:pPr>
                          <w:rPr>
                            <w:b/>
                          </w:rPr>
                        </w:pPr>
                      </w:p>
                      <w:p w14:paraId="2AE330BC" w14:textId="77777777" w:rsidR="00C11369" w:rsidRDefault="00C11369" w:rsidP="00913927">
                        <w:pPr>
                          <w:rPr>
                            <w:b/>
                          </w:rPr>
                        </w:pPr>
                      </w:p>
                      <w:p w14:paraId="68D17562" w14:textId="77777777" w:rsidR="00C11369" w:rsidRDefault="00C11369" w:rsidP="00913927">
                        <w:pPr>
                          <w:rPr>
                            <w:b/>
                          </w:rPr>
                        </w:pPr>
                      </w:p>
                      <w:p w14:paraId="46912FAE" w14:textId="77777777" w:rsidR="00C11369" w:rsidRDefault="00C11369" w:rsidP="00913927">
                        <w:pPr>
                          <w:rPr>
                            <w:b/>
                          </w:rPr>
                        </w:pPr>
                      </w:p>
                      <w:p w14:paraId="4ADF0273" w14:textId="77777777" w:rsidR="00C11369" w:rsidRDefault="00C11369" w:rsidP="00913927">
                        <w:pPr>
                          <w:rPr>
                            <w:b/>
                          </w:rPr>
                        </w:pPr>
                      </w:p>
                      <w:p w14:paraId="686DC041" w14:textId="77777777" w:rsidR="00C11369" w:rsidRDefault="00C11369" w:rsidP="00913927">
                        <w:pPr>
                          <w:rPr>
                            <w:b/>
                          </w:rPr>
                        </w:pPr>
                      </w:p>
                      <w:p w14:paraId="55756C95" w14:textId="77777777" w:rsidR="00C11369" w:rsidRDefault="00C11369" w:rsidP="00913927">
                        <w:pPr>
                          <w:rPr>
                            <w:b/>
                          </w:rPr>
                        </w:pPr>
                      </w:p>
                      <w:p w14:paraId="14D36A58" w14:textId="77777777" w:rsidR="00C11369" w:rsidRDefault="00C11369" w:rsidP="00913927">
                        <w:pPr>
                          <w:rPr>
                            <w:b/>
                          </w:rPr>
                        </w:pPr>
                      </w:p>
                      <w:p w14:paraId="0DA3801F" w14:textId="77777777" w:rsidR="00C11369" w:rsidRDefault="00C11369" w:rsidP="00913927">
                        <w:pPr>
                          <w:rPr>
                            <w:b/>
                          </w:rPr>
                        </w:pPr>
                      </w:p>
                      <w:p w14:paraId="5476EA0C" w14:textId="77777777" w:rsidR="00C11369" w:rsidRDefault="00C11369" w:rsidP="00913927">
                        <w:pPr>
                          <w:rPr>
                            <w:b/>
                          </w:rPr>
                        </w:pPr>
                      </w:p>
                      <w:p w14:paraId="70FD9E74" w14:textId="77777777" w:rsidR="00C11369" w:rsidRDefault="00C11369" w:rsidP="00913927">
                        <w:pPr>
                          <w:rPr>
                            <w:b/>
                          </w:rPr>
                        </w:pPr>
                      </w:p>
                      <w:p w14:paraId="4CB4CF03" w14:textId="77777777" w:rsidR="00C11369" w:rsidRDefault="00C11369" w:rsidP="00913927">
                        <w:pPr>
                          <w:rPr>
                            <w:b/>
                          </w:rPr>
                        </w:pPr>
                      </w:p>
                      <w:p w14:paraId="4F767E21" w14:textId="77777777" w:rsidR="00C11369" w:rsidRDefault="00C11369" w:rsidP="00913927">
                        <w:pPr>
                          <w:rPr>
                            <w:b/>
                          </w:rPr>
                        </w:pPr>
                      </w:p>
                      <w:p w14:paraId="0FD1A23D" w14:textId="77777777" w:rsidR="00C11369" w:rsidRDefault="00C11369" w:rsidP="00913927">
                        <w:pPr>
                          <w:rPr>
                            <w:b/>
                          </w:rPr>
                        </w:pPr>
                        <w:r w:rsidRPr="003B3387">
                          <w:rPr>
                            <w:b/>
                            <w:noProof/>
                            <w:lang w:val="en-US"/>
                          </w:rPr>
                          <w:drawing>
                            <wp:inline distT="0" distB="0" distL="0" distR="0" wp14:anchorId="3210EE82" wp14:editId="4E9ABE67">
                              <wp:extent cx="485775" cy="923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923925"/>
                                      </a:xfrm>
                                      <a:prstGeom prst="rect">
                                        <a:avLst/>
                                      </a:prstGeom>
                                      <a:noFill/>
                                      <a:ln>
                                        <a:noFill/>
                                      </a:ln>
                                    </pic:spPr>
                                  </pic:pic>
                                </a:graphicData>
                              </a:graphic>
                            </wp:inline>
                          </w:drawing>
                        </w:r>
                      </w:p>
                      <w:p w14:paraId="7849C75D" w14:textId="77777777" w:rsidR="00C11369" w:rsidRDefault="00C11369" w:rsidP="00913927">
                        <w:pPr>
                          <w:rPr>
                            <w:b/>
                          </w:rPr>
                        </w:pPr>
                      </w:p>
                      <w:p w14:paraId="41722662" w14:textId="77777777" w:rsidR="00C11369" w:rsidRDefault="00C11369" w:rsidP="00913927">
                        <w:pPr>
                          <w:rPr>
                            <w:b/>
                          </w:rPr>
                        </w:pPr>
                      </w:p>
                      <w:p w14:paraId="53375125" w14:textId="77777777" w:rsidR="00C11369" w:rsidRDefault="00C11369" w:rsidP="00913927">
                        <w:pPr>
                          <w:rPr>
                            <w:b/>
                          </w:rPr>
                        </w:pPr>
                      </w:p>
                      <w:p w14:paraId="0C30E697" w14:textId="77777777" w:rsidR="00C11369" w:rsidRDefault="00C11369" w:rsidP="00913927">
                        <w:pPr>
                          <w:rPr>
                            <w:b/>
                          </w:rPr>
                        </w:pPr>
                      </w:p>
                      <w:p w14:paraId="4B0AE2C8" w14:textId="77777777" w:rsidR="00C11369" w:rsidRDefault="00C11369" w:rsidP="00913927">
                        <w:pPr>
                          <w:rPr>
                            <w:b/>
                          </w:rPr>
                        </w:pPr>
                      </w:p>
                      <w:p w14:paraId="7BAAE7C5" w14:textId="77777777" w:rsidR="00C11369" w:rsidRDefault="00C11369" w:rsidP="00913927">
                        <w:pPr>
                          <w:rPr>
                            <w:b/>
                          </w:rPr>
                        </w:pPr>
                      </w:p>
                      <w:p w14:paraId="668A7DF4" w14:textId="77777777" w:rsidR="00C11369" w:rsidRDefault="00C11369" w:rsidP="00913927">
                        <w:pPr>
                          <w:rPr>
                            <w:b/>
                          </w:rPr>
                        </w:pPr>
                      </w:p>
                      <w:p w14:paraId="6A0EF08D" w14:textId="77777777" w:rsidR="00C11369" w:rsidRDefault="00C11369" w:rsidP="00913927">
                        <w:pPr>
                          <w:rPr>
                            <w:b/>
                          </w:rPr>
                        </w:pPr>
                      </w:p>
                      <w:p w14:paraId="5A2F352D" w14:textId="77777777" w:rsidR="00C11369" w:rsidRDefault="00C11369" w:rsidP="00913927">
                        <w:pPr>
                          <w:rPr>
                            <w:b/>
                          </w:rPr>
                        </w:pPr>
                      </w:p>
                      <w:p w14:paraId="6017E506" w14:textId="77777777" w:rsidR="00C11369" w:rsidRDefault="00C11369" w:rsidP="00913927">
                        <w:pPr>
                          <w:rPr>
                            <w:b/>
                          </w:rPr>
                        </w:pPr>
                      </w:p>
                      <w:p w14:paraId="0FBA03AE" w14:textId="77777777" w:rsidR="00C11369" w:rsidRDefault="00C11369" w:rsidP="00913927">
                        <w:pPr>
                          <w:rPr>
                            <w:b/>
                          </w:rPr>
                        </w:pPr>
                      </w:p>
                      <w:p w14:paraId="6E2BDE49" w14:textId="77777777" w:rsidR="00C11369" w:rsidRDefault="00C11369" w:rsidP="00913927">
                        <w:pPr>
                          <w:rPr>
                            <w:b/>
                          </w:rPr>
                        </w:pPr>
                      </w:p>
                      <w:p w14:paraId="23FB7994" w14:textId="77777777" w:rsidR="00C11369" w:rsidRDefault="00C11369" w:rsidP="00913927">
                        <w:pPr>
                          <w:rPr>
                            <w:b/>
                          </w:rPr>
                        </w:pPr>
                      </w:p>
                      <w:p w14:paraId="0173DB57" w14:textId="77777777" w:rsidR="00C11369" w:rsidRDefault="00C11369" w:rsidP="00913927">
                        <w:pPr>
                          <w:rPr>
                            <w:b/>
                          </w:rPr>
                        </w:pPr>
                      </w:p>
                      <w:p w14:paraId="54B25166" w14:textId="77777777" w:rsidR="00C11369" w:rsidRDefault="00C11369" w:rsidP="00913927">
                        <w:pPr>
                          <w:rPr>
                            <w:b/>
                          </w:rPr>
                        </w:pPr>
                      </w:p>
                      <w:p w14:paraId="57E9AA1E" w14:textId="77777777" w:rsidR="00C11369" w:rsidRDefault="00C11369" w:rsidP="00913927">
                        <w:pPr>
                          <w:rPr>
                            <w:b/>
                          </w:rPr>
                        </w:pPr>
                      </w:p>
                      <w:p w14:paraId="3A303410" w14:textId="77777777" w:rsidR="00C11369" w:rsidRDefault="00C11369" w:rsidP="00913927">
                        <w:pPr>
                          <w:rPr>
                            <w:b/>
                          </w:rPr>
                        </w:pPr>
                      </w:p>
                      <w:p w14:paraId="664A2A9E" w14:textId="77777777" w:rsidR="00C11369" w:rsidRDefault="00C11369" w:rsidP="00913927">
                        <w:pPr>
                          <w:rPr>
                            <w:b/>
                          </w:rPr>
                        </w:pPr>
                      </w:p>
                      <w:p w14:paraId="4651E350" w14:textId="77777777" w:rsidR="00C11369" w:rsidRDefault="00C11369" w:rsidP="00913927">
                        <w:pPr>
                          <w:rPr>
                            <w:b/>
                          </w:rPr>
                        </w:pPr>
                      </w:p>
                      <w:p w14:paraId="4E8A4DD3" w14:textId="77777777" w:rsidR="00C11369" w:rsidRDefault="00C11369" w:rsidP="00913927">
                        <w:pPr>
                          <w:rPr>
                            <w:b/>
                          </w:rPr>
                        </w:pPr>
                      </w:p>
                      <w:p w14:paraId="2AD888B9" w14:textId="77777777" w:rsidR="00C11369" w:rsidRDefault="00C11369" w:rsidP="00913927">
                        <w:pPr>
                          <w:rPr>
                            <w:b/>
                          </w:rPr>
                        </w:pPr>
                      </w:p>
                      <w:p w14:paraId="5001D85B" w14:textId="77777777" w:rsidR="00C11369" w:rsidRDefault="00C11369" w:rsidP="00913927">
                        <w:pPr>
                          <w:rPr>
                            <w:b/>
                          </w:rPr>
                        </w:pPr>
                      </w:p>
                      <w:p w14:paraId="71D5E8E8" w14:textId="77777777" w:rsidR="00C11369" w:rsidRDefault="00C11369" w:rsidP="00913927">
                        <w:pPr>
                          <w:rPr>
                            <w:b/>
                          </w:rPr>
                        </w:pPr>
                      </w:p>
                      <w:p w14:paraId="365501EB" w14:textId="77777777" w:rsidR="00C11369" w:rsidRPr="003076C3" w:rsidRDefault="00C11369" w:rsidP="00913927">
                        <w:pPr>
                          <w:rPr>
                            <w:b/>
                          </w:rPr>
                        </w:pPr>
                      </w:p>
                      <w:p w14:paraId="7637751A" w14:textId="77777777" w:rsidR="00C11369" w:rsidRPr="003076C3" w:rsidRDefault="00C11369" w:rsidP="00913927">
                        <w:pPr>
                          <w:rPr>
                            <w:b/>
                          </w:rPr>
                        </w:pPr>
                      </w:p>
                      <w:p w14:paraId="48945364" w14:textId="77777777" w:rsidR="00C11369" w:rsidRDefault="00C11369" w:rsidP="00913927">
                        <w:pPr>
                          <w:rPr>
                            <w:b/>
                          </w:rPr>
                        </w:pPr>
                      </w:p>
                      <w:p w14:paraId="7D50015C" w14:textId="77777777" w:rsidR="00C11369" w:rsidRPr="003B3387" w:rsidRDefault="00C11369" w:rsidP="00913927">
                        <w:pPr>
                          <w:rPr>
                            <w:b/>
                          </w:rPr>
                        </w:pPr>
                        <w:r w:rsidRPr="003B3387">
                          <w:rPr>
                            <w:b/>
                            <w:noProof/>
                            <w:lang w:val="en-US"/>
                          </w:rPr>
                          <w:drawing>
                            <wp:inline distT="0" distB="0" distL="0" distR="0" wp14:anchorId="218752B5" wp14:editId="5F7CA2B3">
                              <wp:extent cx="485775"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1047750"/>
                                      </a:xfrm>
                                      <a:prstGeom prst="rect">
                                        <a:avLst/>
                                      </a:prstGeom>
                                      <a:noFill/>
                                      <a:ln>
                                        <a:noFill/>
                                      </a:ln>
                                    </pic:spPr>
                                  </pic:pic>
                                </a:graphicData>
                              </a:graphic>
                            </wp:inline>
                          </w:drawing>
                        </w:r>
                      </w:p>
                    </w:txbxContent>
                  </v:textbox>
                </v:shape>
                <v:shape id="Text Box 33" o:spid="_x0000_s1031" type="#_x0000_t202" style="position:absolute;left:1440;top:360;width:1260;height:1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" filled="f" stroked="f">
                  <v:textbox style="layout-flow:vertical;mso-layout-flow-alt:bottom-to-top">
                    <w:txbxContent>
                      <w:p w14:paraId="21073CAA" w14:textId="77777777" w:rsidR="00C11369" w:rsidRPr="00913927" w:rsidRDefault="00C11369" w:rsidP="00913927">
                        <w:pPr>
                          <w:spacing w:line="180" w:lineRule="exact"/>
                          <w:jc w:val="center"/>
                        </w:pPr>
                      </w:p>
                      <w:p w14:paraId="2DAF108A" w14:textId="77777777" w:rsidR="00C11369" w:rsidRPr="003B309E" w:rsidRDefault="00C11369" w:rsidP="00093F73">
                        <w:pPr>
                          <w:ind w:left="3600" w:firstLine="720"/>
                          <w:jc w:val="center"/>
                          <w:rPr>
                            <w:b/>
                            <w:sz w:val="28"/>
                            <w:szCs w:val="28"/>
                          </w:rPr>
                        </w:pPr>
                        <w:r w:rsidRPr="00913927">
                          <w:rPr>
                            <w:b/>
                            <w:sz w:val="28"/>
                            <w:szCs w:val="28"/>
                          </w:rPr>
                          <w:fldChar w:fldCharType="begin"/>
                        </w:r>
                        <w:r w:rsidRPr="00913927">
                          <w:rPr>
                            <w:b/>
                            <w:sz w:val="28"/>
                            <w:szCs w:val="28"/>
                          </w:rPr>
                          <w:instrText xml:space="preserve"> MACROBUTTON  AcceptAllChangesInDoc "[Insera  o Título do projecto final do curso]" </w:instrText>
                        </w:r>
                        <w:r w:rsidRPr="00913927">
                          <w:rPr>
                            <w:b/>
                            <w:sz w:val="28"/>
                            <w:szCs w:val="28"/>
                          </w:rPr>
                          <w:fldChar w:fldCharType="end"/>
                        </w:r>
                      </w:p>
                    </w:txbxContent>
                  </v:textbox>
                </v:shape>
              </v:group>
            </w:pict>
          </mc:Fallback>
        </mc:AlternateContent>
      </w:r>
    </w:p>
    <w:p w14:paraId="04B70FE7" w14:textId="77777777" w:rsidR="00913927" w:rsidRPr="0057195D" w:rsidRDefault="00913927" w:rsidP="00AA169F">
      <w:pPr>
        <w:pStyle w:val="Title"/>
        <w:spacing w:before="0" w:after="0"/>
        <w:rPr>
          <w:rFonts w:cs="Times New Roman"/>
          <w:sz w:val="24"/>
          <w:szCs w:val="24"/>
        </w:rPr>
      </w:pPr>
    </w:p>
    <w:p w14:paraId="7DE9CECE" w14:textId="77777777" w:rsidR="00913927" w:rsidRPr="0057195D" w:rsidRDefault="00913927" w:rsidP="00AA169F">
      <w:pPr>
        <w:pStyle w:val="Title"/>
        <w:spacing w:before="0" w:after="0"/>
        <w:rPr>
          <w:rFonts w:cs="Times New Roman"/>
          <w:sz w:val="24"/>
          <w:szCs w:val="24"/>
        </w:rPr>
      </w:pPr>
    </w:p>
    <w:p w14:paraId="0DAFC1E3" w14:textId="77777777" w:rsidR="00913927" w:rsidRPr="0057195D" w:rsidRDefault="00913927" w:rsidP="00AA169F">
      <w:pPr>
        <w:pStyle w:val="Title"/>
        <w:spacing w:before="0" w:after="0"/>
        <w:rPr>
          <w:rFonts w:cs="Times New Roman"/>
          <w:sz w:val="24"/>
          <w:szCs w:val="24"/>
        </w:rPr>
      </w:pPr>
    </w:p>
    <w:p w14:paraId="2AADDE3C" w14:textId="77777777" w:rsidR="00913927" w:rsidRPr="0057195D" w:rsidRDefault="00913927" w:rsidP="00AA169F">
      <w:pPr>
        <w:pStyle w:val="Title"/>
        <w:spacing w:before="0" w:after="0"/>
        <w:rPr>
          <w:rFonts w:cs="Times New Roman"/>
          <w:sz w:val="24"/>
          <w:szCs w:val="24"/>
        </w:rPr>
      </w:pPr>
    </w:p>
    <w:p w14:paraId="6B33632F" w14:textId="77777777" w:rsidR="00913927" w:rsidRPr="0057195D" w:rsidRDefault="00913927" w:rsidP="00AA169F">
      <w:pPr>
        <w:pStyle w:val="Title"/>
        <w:spacing w:before="0" w:after="0"/>
        <w:rPr>
          <w:rFonts w:cs="Times New Roman"/>
          <w:sz w:val="24"/>
          <w:szCs w:val="24"/>
        </w:rPr>
      </w:pPr>
    </w:p>
    <w:p w14:paraId="2D70F58A" w14:textId="77777777" w:rsidR="00913927" w:rsidRPr="0057195D" w:rsidRDefault="00913927" w:rsidP="00AA169F">
      <w:pPr>
        <w:pStyle w:val="Title"/>
        <w:spacing w:before="0" w:after="0"/>
        <w:rPr>
          <w:rFonts w:cs="Times New Roman"/>
          <w:sz w:val="24"/>
          <w:szCs w:val="24"/>
        </w:rPr>
      </w:pPr>
    </w:p>
    <w:p w14:paraId="61888586" w14:textId="77777777" w:rsidR="00913927" w:rsidRPr="0057195D" w:rsidRDefault="00913927" w:rsidP="00AA169F">
      <w:pPr>
        <w:pStyle w:val="Title"/>
        <w:spacing w:before="0" w:after="0"/>
        <w:rPr>
          <w:rFonts w:ascii="Arial" w:hAnsi="Arial"/>
          <w:sz w:val="24"/>
          <w:szCs w:val="24"/>
        </w:rPr>
      </w:pPr>
    </w:p>
    <w:p w14:paraId="4D775014" w14:textId="77777777" w:rsidR="00AC1E3A" w:rsidRPr="0057195D" w:rsidRDefault="00AC1E3A" w:rsidP="00AA169F">
      <w:pPr>
        <w:pStyle w:val="Title"/>
        <w:spacing w:before="0" w:after="0"/>
        <w:rPr>
          <w:rFonts w:cs="Times New Roman"/>
          <w:sz w:val="28"/>
          <w:szCs w:val="28"/>
        </w:rPr>
      </w:pPr>
    </w:p>
    <w:p w14:paraId="7547E668" w14:textId="77777777" w:rsidR="00AC1E3A" w:rsidRPr="0057195D" w:rsidRDefault="00AC1E3A" w:rsidP="00AA169F">
      <w:pPr>
        <w:pStyle w:val="Title"/>
        <w:spacing w:before="0" w:after="0"/>
        <w:rPr>
          <w:rFonts w:cs="Times New Roman"/>
          <w:sz w:val="22"/>
          <w:szCs w:val="22"/>
        </w:rPr>
      </w:pPr>
    </w:p>
    <w:p w14:paraId="625F0722" w14:textId="77777777" w:rsidR="00AC1E3A" w:rsidRPr="0057195D" w:rsidRDefault="00AC1E3A" w:rsidP="00AA169F">
      <w:pPr>
        <w:pStyle w:val="Title"/>
        <w:spacing w:before="0" w:after="0"/>
        <w:rPr>
          <w:rFonts w:cs="Times New Roman"/>
          <w:sz w:val="22"/>
          <w:szCs w:val="22"/>
        </w:rPr>
      </w:pPr>
    </w:p>
    <w:p w14:paraId="72A19E28" w14:textId="77777777" w:rsidR="00AC1E3A" w:rsidRPr="0057195D" w:rsidRDefault="00AC1E3A" w:rsidP="00AA169F">
      <w:pPr>
        <w:pStyle w:val="Title"/>
        <w:spacing w:before="0" w:after="0"/>
        <w:rPr>
          <w:rFonts w:cs="Times New Roman"/>
          <w:sz w:val="22"/>
          <w:szCs w:val="22"/>
        </w:rPr>
      </w:pPr>
    </w:p>
    <w:p w14:paraId="3D3D5992" w14:textId="77777777" w:rsidR="00AC1E3A" w:rsidRPr="0057195D" w:rsidRDefault="00AC1E3A" w:rsidP="00AA169F">
      <w:pPr>
        <w:pStyle w:val="Title"/>
        <w:spacing w:before="0" w:after="0"/>
        <w:rPr>
          <w:rFonts w:cs="Times New Roman"/>
          <w:sz w:val="22"/>
          <w:szCs w:val="22"/>
        </w:rPr>
      </w:pPr>
    </w:p>
    <w:p w14:paraId="75A20563" w14:textId="77777777" w:rsidR="00AC1E3A" w:rsidRPr="0057195D" w:rsidRDefault="00AC1E3A" w:rsidP="00AA169F">
      <w:pPr>
        <w:pStyle w:val="Title"/>
        <w:spacing w:before="0" w:after="0"/>
        <w:rPr>
          <w:rFonts w:cs="Times New Roman"/>
          <w:sz w:val="22"/>
          <w:szCs w:val="22"/>
        </w:rPr>
      </w:pPr>
    </w:p>
    <w:p w14:paraId="63B58E84" w14:textId="77777777" w:rsidR="00AC1E3A" w:rsidRPr="0057195D" w:rsidRDefault="00AC1E3A" w:rsidP="00AA169F">
      <w:pPr>
        <w:pStyle w:val="Title"/>
        <w:spacing w:before="0" w:after="0"/>
        <w:rPr>
          <w:rFonts w:cs="Times New Roman"/>
          <w:sz w:val="22"/>
          <w:szCs w:val="22"/>
        </w:rPr>
      </w:pPr>
    </w:p>
    <w:p w14:paraId="472938FE" w14:textId="77777777" w:rsidR="00AC1E3A" w:rsidRPr="0057195D" w:rsidRDefault="00AC1E3A" w:rsidP="00AA169F">
      <w:pPr>
        <w:pStyle w:val="Title"/>
        <w:spacing w:before="0" w:after="0"/>
        <w:rPr>
          <w:rFonts w:cs="Times New Roman"/>
          <w:sz w:val="22"/>
          <w:szCs w:val="22"/>
        </w:rPr>
      </w:pPr>
    </w:p>
    <w:p w14:paraId="137C365A" w14:textId="77777777" w:rsidR="00AC1E3A" w:rsidRPr="0057195D" w:rsidRDefault="00AC1E3A" w:rsidP="00AA169F">
      <w:pPr>
        <w:pStyle w:val="Title"/>
        <w:spacing w:before="0" w:after="0"/>
        <w:rPr>
          <w:rFonts w:cs="Times New Roman"/>
          <w:sz w:val="22"/>
          <w:szCs w:val="22"/>
        </w:rPr>
      </w:pPr>
    </w:p>
    <w:p w14:paraId="1F3DD883" w14:textId="77777777" w:rsidR="00AC1E3A" w:rsidRPr="0057195D" w:rsidRDefault="00AC1E3A" w:rsidP="00AA169F">
      <w:pPr>
        <w:pStyle w:val="Title"/>
        <w:spacing w:before="0" w:after="0"/>
        <w:rPr>
          <w:rFonts w:cs="Times New Roman"/>
          <w:sz w:val="22"/>
          <w:szCs w:val="22"/>
        </w:rPr>
      </w:pPr>
    </w:p>
    <w:p w14:paraId="22A7EDD0" w14:textId="77777777" w:rsidR="00AC1E3A" w:rsidRPr="0057195D" w:rsidRDefault="00AC1E3A" w:rsidP="00AA169F">
      <w:pPr>
        <w:pStyle w:val="Title"/>
        <w:spacing w:before="0" w:after="0"/>
        <w:rPr>
          <w:rFonts w:cs="Times New Roman"/>
          <w:b w:val="0"/>
          <w:sz w:val="24"/>
          <w:szCs w:val="24"/>
        </w:rPr>
      </w:pPr>
    </w:p>
    <w:p w14:paraId="1F5AFE56" w14:textId="77777777" w:rsidR="00AC1E3A" w:rsidRPr="0057195D" w:rsidRDefault="00AC1E3A" w:rsidP="00AA169F">
      <w:pPr>
        <w:pStyle w:val="Title"/>
        <w:spacing w:before="0" w:after="0"/>
        <w:rPr>
          <w:rFonts w:cs="Times New Roman"/>
          <w:b w:val="0"/>
          <w:sz w:val="24"/>
          <w:szCs w:val="24"/>
        </w:rPr>
      </w:pPr>
    </w:p>
    <w:p w14:paraId="00DBDE72" w14:textId="77777777" w:rsidR="00AC1E3A" w:rsidRPr="0057195D" w:rsidRDefault="00AC1E3A" w:rsidP="00AA169F">
      <w:pPr>
        <w:pStyle w:val="Title"/>
        <w:spacing w:before="0" w:after="0"/>
        <w:rPr>
          <w:rFonts w:cs="Times New Roman"/>
          <w:b w:val="0"/>
          <w:sz w:val="24"/>
          <w:szCs w:val="24"/>
        </w:rPr>
      </w:pPr>
    </w:p>
    <w:p w14:paraId="0DF16D8B" w14:textId="77777777" w:rsidR="00AC1E3A" w:rsidRPr="0057195D" w:rsidRDefault="00AC1E3A" w:rsidP="00AA169F">
      <w:pPr>
        <w:pStyle w:val="Title"/>
        <w:spacing w:before="0" w:after="0"/>
        <w:rPr>
          <w:rFonts w:cs="Times New Roman"/>
          <w:b w:val="0"/>
          <w:sz w:val="24"/>
          <w:szCs w:val="24"/>
        </w:rPr>
      </w:pPr>
    </w:p>
    <w:p w14:paraId="020434D5" w14:textId="77777777" w:rsidR="00AC1E3A" w:rsidRPr="0057195D" w:rsidRDefault="00AC1E3A" w:rsidP="00AA169F">
      <w:pPr>
        <w:pStyle w:val="Title"/>
        <w:spacing w:before="0" w:after="0"/>
        <w:rPr>
          <w:rFonts w:cs="Times New Roman"/>
          <w:b w:val="0"/>
          <w:sz w:val="24"/>
          <w:szCs w:val="24"/>
        </w:rPr>
      </w:pPr>
    </w:p>
    <w:p w14:paraId="766B8B5B" w14:textId="77777777" w:rsidR="00AC1E3A" w:rsidRPr="0057195D" w:rsidRDefault="00AC1E3A" w:rsidP="00AA169F">
      <w:pPr>
        <w:pStyle w:val="Title"/>
        <w:spacing w:before="0" w:after="0"/>
        <w:rPr>
          <w:rFonts w:cs="Times New Roman"/>
          <w:b w:val="0"/>
          <w:sz w:val="24"/>
          <w:szCs w:val="24"/>
        </w:rPr>
      </w:pPr>
    </w:p>
    <w:p w14:paraId="16CE1E8F" w14:textId="77777777" w:rsidR="00AC1E3A" w:rsidRPr="0057195D" w:rsidRDefault="00AC1E3A" w:rsidP="00AA169F">
      <w:pPr>
        <w:pStyle w:val="Title"/>
        <w:spacing w:before="0" w:after="0"/>
        <w:rPr>
          <w:rFonts w:cs="Times New Roman"/>
          <w:b w:val="0"/>
          <w:sz w:val="24"/>
          <w:szCs w:val="24"/>
        </w:rPr>
      </w:pPr>
    </w:p>
    <w:p w14:paraId="7C770386" w14:textId="77777777" w:rsidR="00AC1E3A" w:rsidRPr="0057195D" w:rsidRDefault="00AC1E3A" w:rsidP="00AA169F">
      <w:pPr>
        <w:pStyle w:val="Title"/>
        <w:spacing w:before="0" w:after="0"/>
        <w:rPr>
          <w:rFonts w:cs="Times New Roman"/>
          <w:b w:val="0"/>
          <w:sz w:val="24"/>
          <w:szCs w:val="24"/>
        </w:rPr>
      </w:pPr>
    </w:p>
    <w:p w14:paraId="7CCF38FE" w14:textId="77777777" w:rsidR="00266CFA" w:rsidRPr="0057195D" w:rsidRDefault="00266CFA" w:rsidP="00AA169F">
      <w:pPr>
        <w:pStyle w:val="Title"/>
        <w:spacing w:before="0" w:after="0"/>
        <w:rPr>
          <w:rFonts w:cs="Times New Roman"/>
          <w:sz w:val="24"/>
          <w:szCs w:val="24"/>
        </w:rPr>
      </w:pPr>
    </w:p>
    <w:p w14:paraId="34CA584B" w14:textId="77777777" w:rsidR="00266CFA" w:rsidRPr="0057195D" w:rsidRDefault="00266CFA" w:rsidP="00AA169F">
      <w:pPr>
        <w:pStyle w:val="Title"/>
        <w:spacing w:before="0" w:after="0"/>
        <w:rPr>
          <w:rFonts w:cs="Times New Roman"/>
          <w:sz w:val="24"/>
          <w:szCs w:val="24"/>
        </w:rPr>
      </w:pPr>
    </w:p>
    <w:p w14:paraId="51A9FE00" w14:textId="77777777" w:rsidR="00266CFA" w:rsidRPr="0057195D" w:rsidRDefault="00266CFA" w:rsidP="00AA169F">
      <w:pPr>
        <w:pStyle w:val="Title"/>
        <w:spacing w:before="0" w:after="0"/>
        <w:rPr>
          <w:rFonts w:cs="Times New Roman"/>
          <w:sz w:val="28"/>
          <w:szCs w:val="28"/>
        </w:rPr>
        <w:sectPr w:rsidR="00266CFA" w:rsidRPr="0057195D" w:rsidSect="00266CFA">
          <w:headerReference w:type="even" r:id="rId10"/>
          <w:headerReference w:type="default" r:id="rId11"/>
          <w:footerReference w:type="even" r:id="rId12"/>
          <w:footerReference w:type="default" r:id="rId13"/>
          <w:headerReference w:type="first" r:id="rId14"/>
          <w:footerReference w:type="first" r:id="rId15"/>
          <w:pgSz w:w="11907" w:h="16840" w:code="9"/>
          <w:pgMar w:top="1701" w:right="1134" w:bottom="1134" w:left="1701" w:header="720" w:footer="567" w:gutter="0"/>
          <w:pgNumType w:fmt="upperRoman" w:start="1"/>
          <w:cols w:space="720"/>
          <w:docGrid w:linePitch="360"/>
        </w:sectPr>
      </w:pPr>
    </w:p>
    <w:p w14:paraId="01822E28" w14:textId="77777777" w:rsidR="008850C1" w:rsidRPr="0057195D" w:rsidRDefault="00756A9F" w:rsidP="00AA169F">
      <w:pPr>
        <w:spacing w:before="0" w:after="0"/>
        <w:jc w:val="center"/>
        <w:rPr>
          <w:rStyle w:val="HTMLSample"/>
          <w:rFonts w:ascii="Times New Roman" w:hAnsi="Times New Roman" w:cs="Times New Roman"/>
          <w:b/>
          <w:sz w:val="28"/>
          <w:szCs w:val="28"/>
        </w:rPr>
      </w:pPr>
      <w:r w:rsidRPr="0057195D">
        <w:rPr>
          <w:rStyle w:val="HTMLSample"/>
          <w:rFonts w:ascii="Times New Roman" w:hAnsi="Times New Roman" w:cs="Times New Roman"/>
          <w:b/>
          <w:sz w:val="28"/>
          <w:szCs w:val="28"/>
        </w:rPr>
        <w:lastRenderedPageBreak/>
        <w:t>ÍNDICE</w:t>
      </w:r>
    </w:p>
    <w:p w14:paraId="4E25C9B0" w14:textId="1EBB81C8" w:rsidR="006B4119" w:rsidRPr="006B4119" w:rsidRDefault="00756A9F">
      <w:pPr>
        <w:pStyle w:val="TOC1"/>
        <w:rPr>
          <w:rFonts w:asciiTheme="minorHAnsi" w:eastAsiaTheme="minorEastAsia" w:hAnsiTheme="minorHAnsi" w:cstheme="minorBidi"/>
          <w:caps w:val="0"/>
          <w:sz w:val="22"/>
          <w:szCs w:val="22"/>
          <w:lang w:val="en-US"/>
        </w:rPr>
      </w:pPr>
      <w:r w:rsidRPr="0057195D">
        <w:fldChar w:fldCharType="begin"/>
      </w:r>
      <w:r w:rsidRPr="0057195D">
        <w:instrText xml:space="preserve"> TOC \o "1-3" \h \z \u </w:instrText>
      </w:r>
      <w:r w:rsidRPr="0057195D">
        <w:fldChar w:fldCharType="separate"/>
      </w:r>
      <w:hyperlink w:anchor="_Toc454139951" w:history="1">
        <w:r w:rsidR="006B4119" w:rsidRPr="006B4119">
          <w:rPr>
            <w:rStyle w:val="Hyperlink"/>
          </w:rPr>
          <w:t>1 AGRADECIMENTOS</w:t>
        </w:r>
        <w:r w:rsidR="006B4119" w:rsidRPr="006B4119">
          <w:rPr>
            <w:webHidden/>
          </w:rPr>
          <w:tab/>
        </w:r>
        <w:r w:rsidR="006B4119" w:rsidRPr="006B4119">
          <w:rPr>
            <w:webHidden/>
          </w:rPr>
          <w:fldChar w:fldCharType="begin"/>
        </w:r>
        <w:r w:rsidR="006B4119" w:rsidRPr="006B4119">
          <w:rPr>
            <w:webHidden/>
          </w:rPr>
          <w:instrText xml:space="preserve"> PAGEREF _Toc454139951 \h </w:instrText>
        </w:r>
        <w:r w:rsidR="006B4119" w:rsidRPr="006B4119">
          <w:rPr>
            <w:webHidden/>
          </w:rPr>
        </w:r>
        <w:r w:rsidR="006B4119" w:rsidRPr="006B4119">
          <w:rPr>
            <w:webHidden/>
          </w:rPr>
          <w:fldChar w:fldCharType="separate"/>
        </w:r>
        <w:r w:rsidR="00486692">
          <w:rPr>
            <w:webHidden/>
          </w:rPr>
          <w:t>IV</w:t>
        </w:r>
        <w:r w:rsidR="006B4119" w:rsidRPr="006B4119">
          <w:rPr>
            <w:webHidden/>
          </w:rPr>
          <w:fldChar w:fldCharType="end"/>
        </w:r>
      </w:hyperlink>
    </w:p>
    <w:p w14:paraId="1AB74406" w14:textId="1B0FD5A0" w:rsidR="006B4119" w:rsidRPr="006B4119" w:rsidRDefault="00C11369">
      <w:pPr>
        <w:pStyle w:val="TOC1"/>
        <w:rPr>
          <w:rFonts w:asciiTheme="minorHAnsi" w:eastAsiaTheme="minorEastAsia" w:hAnsiTheme="minorHAnsi" w:cstheme="minorBidi"/>
          <w:caps w:val="0"/>
          <w:sz w:val="22"/>
          <w:szCs w:val="22"/>
          <w:lang w:val="en-US"/>
        </w:rPr>
      </w:pPr>
      <w:hyperlink w:anchor="_Toc454139952" w:history="1">
        <w:r w:rsidR="006B4119" w:rsidRPr="006B4119">
          <w:rPr>
            <w:rStyle w:val="Hyperlink"/>
          </w:rPr>
          <w:t>2 DEDICATÓRIA</w:t>
        </w:r>
        <w:r w:rsidR="006B4119" w:rsidRPr="006B4119">
          <w:rPr>
            <w:webHidden/>
          </w:rPr>
          <w:tab/>
        </w:r>
        <w:r w:rsidR="006B4119" w:rsidRPr="006B4119">
          <w:rPr>
            <w:webHidden/>
          </w:rPr>
          <w:fldChar w:fldCharType="begin"/>
        </w:r>
        <w:r w:rsidR="006B4119" w:rsidRPr="006B4119">
          <w:rPr>
            <w:webHidden/>
          </w:rPr>
          <w:instrText xml:space="preserve"> PAGEREF _Toc454139952 \h </w:instrText>
        </w:r>
        <w:r w:rsidR="006B4119" w:rsidRPr="006B4119">
          <w:rPr>
            <w:webHidden/>
          </w:rPr>
        </w:r>
        <w:r w:rsidR="006B4119" w:rsidRPr="006B4119">
          <w:rPr>
            <w:webHidden/>
          </w:rPr>
          <w:fldChar w:fldCharType="separate"/>
        </w:r>
        <w:r w:rsidR="00486692">
          <w:rPr>
            <w:webHidden/>
          </w:rPr>
          <w:t>V</w:t>
        </w:r>
        <w:r w:rsidR="006B4119" w:rsidRPr="006B4119">
          <w:rPr>
            <w:webHidden/>
          </w:rPr>
          <w:fldChar w:fldCharType="end"/>
        </w:r>
      </w:hyperlink>
    </w:p>
    <w:p w14:paraId="03B960EA" w14:textId="4577A8BC" w:rsidR="006B4119" w:rsidRPr="006B4119" w:rsidRDefault="00C11369">
      <w:pPr>
        <w:pStyle w:val="TOC1"/>
        <w:rPr>
          <w:rFonts w:asciiTheme="minorHAnsi" w:eastAsiaTheme="minorEastAsia" w:hAnsiTheme="minorHAnsi" w:cstheme="minorBidi"/>
          <w:caps w:val="0"/>
          <w:sz w:val="22"/>
          <w:szCs w:val="22"/>
          <w:lang w:val="en-US"/>
        </w:rPr>
      </w:pPr>
      <w:hyperlink w:anchor="_Toc454139953" w:history="1">
        <w:r w:rsidR="006B4119" w:rsidRPr="006B4119">
          <w:rPr>
            <w:rStyle w:val="Hyperlink"/>
          </w:rPr>
          <w:t>DECLARAÇÃO DE HONRA</w:t>
        </w:r>
        <w:r w:rsidR="006B4119" w:rsidRPr="006B4119">
          <w:rPr>
            <w:webHidden/>
          </w:rPr>
          <w:tab/>
        </w:r>
        <w:r w:rsidR="006B4119" w:rsidRPr="006B4119">
          <w:rPr>
            <w:webHidden/>
          </w:rPr>
          <w:fldChar w:fldCharType="begin"/>
        </w:r>
        <w:r w:rsidR="006B4119" w:rsidRPr="006B4119">
          <w:rPr>
            <w:webHidden/>
          </w:rPr>
          <w:instrText xml:space="preserve"> PAGEREF _Toc454139953 \h </w:instrText>
        </w:r>
        <w:r w:rsidR="006B4119" w:rsidRPr="006B4119">
          <w:rPr>
            <w:webHidden/>
          </w:rPr>
        </w:r>
        <w:r w:rsidR="006B4119" w:rsidRPr="006B4119">
          <w:rPr>
            <w:webHidden/>
          </w:rPr>
          <w:fldChar w:fldCharType="separate"/>
        </w:r>
        <w:r w:rsidR="00486692">
          <w:rPr>
            <w:webHidden/>
          </w:rPr>
          <w:t>VI</w:t>
        </w:r>
        <w:r w:rsidR="006B4119" w:rsidRPr="006B4119">
          <w:rPr>
            <w:webHidden/>
          </w:rPr>
          <w:fldChar w:fldCharType="end"/>
        </w:r>
      </w:hyperlink>
    </w:p>
    <w:p w14:paraId="79C7B677" w14:textId="4B989236" w:rsidR="006B4119" w:rsidRPr="006B4119" w:rsidRDefault="00C11369">
      <w:pPr>
        <w:pStyle w:val="TOC1"/>
        <w:rPr>
          <w:rFonts w:asciiTheme="minorHAnsi" w:eastAsiaTheme="minorEastAsia" w:hAnsiTheme="minorHAnsi" w:cstheme="minorBidi"/>
          <w:caps w:val="0"/>
          <w:sz w:val="22"/>
          <w:szCs w:val="22"/>
          <w:lang w:val="en-US"/>
        </w:rPr>
      </w:pPr>
      <w:hyperlink w:anchor="_Toc454139954" w:history="1">
        <w:r w:rsidR="006B4119" w:rsidRPr="006B4119">
          <w:rPr>
            <w:rStyle w:val="Hyperlink"/>
          </w:rPr>
          <w:t>ÍNDICE DE TABELAS</w:t>
        </w:r>
        <w:r w:rsidR="006B4119" w:rsidRPr="006B4119">
          <w:rPr>
            <w:webHidden/>
          </w:rPr>
          <w:tab/>
        </w:r>
        <w:r w:rsidR="006B4119" w:rsidRPr="006B4119">
          <w:rPr>
            <w:webHidden/>
          </w:rPr>
          <w:fldChar w:fldCharType="begin"/>
        </w:r>
        <w:r w:rsidR="006B4119" w:rsidRPr="006B4119">
          <w:rPr>
            <w:webHidden/>
          </w:rPr>
          <w:instrText xml:space="preserve"> PAGEREF _Toc454139954 \h </w:instrText>
        </w:r>
        <w:r w:rsidR="006B4119" w:rsidRPr="006B4119">
          <w:rPr>
            <w:webHidden/>
          </w:rPr>
        </w:r>
        <w:r w:rsidR="006B4119" w:rsidRPr="006B4119">
          <w:rPr>
            <w:webHidden/>
          </w:rPr>
          <w:fldChar w:fldCharType="separate"/>
        </w:r>
        <w:r w:rsidR="00486692">
          <w:rPr>
            <w:webHidden/>
          </w:rPr>
          <w:t>VII</w:t>
        </w:r>
        <w:r w:rsidR="006B4119" w:rsidRPr="006B4119">
          <w:rPr>
            <w:webHidden/>
          </w:rPr>
          <w:fldChar w:fldCharType="end"/>
        </w:r>
      </w:hyperlink>
    </w:p>
    <w:p w14:paraId="7DAFDBAD" w14:textId="7B67B9E9" w:rsidR="006B4119" w:rsidRPr="006B4119" w:rsidRDefault="00C11369">
      <w:pPr>
        <w:pStyle w:val="TOC1"/>
        <w:rPr>
          <w:rFonts w:asciiTheme="minorHAnsi" w:eastAsiaTheme="minorEastAsia" w:hAnsiTheme="minorHAnsi" w:cstheme="minorBidi"/>
          <w:caps w:val="0"/>
          <w:sz w:val="22"/>
          <w:szCs w:val="22"/>
          <w:lang w:val="en-US"/>
        </w:rPr>
      </w:pPr>
      <w:hyperlink w:anchor="_Toc454139955" w:history="1">
        <w:r w:rsidR="006B4119" w:rsidRPr="006B4119">
          <w:rPr>
            <w:rStyle w:val="Hyperlink"/>
          </w:rPr>
          <w:t>ÍNDICE DE FIGURAS</w:t>
        </w:r>
        <w:r w:rsidR="006B4119" w:rsidRPr="006B4119">
          <w:rPr>
            <w:webHidden/>
          </w:rPr>
          <w:tab/>
        </w:r>
        <w:r w:rsidR="006B4119" w:rsidRPr="006B4119">
          <w:rPr>
            <w:webHidden/>
          </w:rPr>
          <w:fldChar w:fldCharType="begin"/>
        </w:r>
        <w:r w:rsidR="006B4119" w:rsidRPr="006B4119">
          <w:rPr>
            <w:webHidden/>
          </w:rPr>
          <w:instrText xml:space="preserve"> PAGEREF _Toc454139955 \h </w:instrText>
        </w:r>
        <w:r w:rsidR="006B4119" w:rsidRPr="006B4119">
          <w:rPr>
            <w:webHidden/>
          </w:rPr>
        </w:r>
        <w:r w:rsidR="006B4119" w:rsidRPr="006B4119">
          <w:rPr>
            <w:webHidden/>
          </w:rPr>
          <w:fldChar w:fldCharType="separate"/>
        </w:r>
        <w:r w:rsidR="00486692">
          <w:rPr>
            <w:webHidden/>
          </w:rPr>
          <w:t>VIII</w:t>
        </w:r>
        <w:r w:rsidR="006B4119" w:rsidRPr="006B4119">
          <w:rPr>
            <w:webHidden/>
          </w:rPr>
          <w:fldChar w:fldCharType="end"/>
        </w:r>
      </w:hyperlink>
    </w:p>
    <w:p w14:paraId="5E8B8424" w14:textId="192284E4" w:rsidR="006B4119" w:rsidRPr="006B4119" w:rsidRDefault="00C11369">
      <w:pPr>
        <w:pStyle w:val="TOC1"/>
        <w:rPr>
          <w:rFonts w:asciiTheme="minorHAnsi" w:eastAsiaTheme="minorEastAsia" w:hAnsiTheme="minorHAnsi" w:cstheme="minorBidi"/>
          <w:caps w:val="0"/>
          <w:sz w:val="22"/>
          <w:szCs w:val="22"/>
          <w:lang w:val="en-US"/>
        </w:rPr>
      </w:pPr>
      <w:hyperlink w:anchor="_Toc454139956" w:history="1">
        <w:r w:rsidR="006B4119" w:rsidRPr="006B4119">
          <w:rPr>
            <w:rStyle w:val="Hyperlink"/>
          </w:rPr>
          <w:t>3 LISTA DAS ABREVIATURAS UTILIZADAS</w:t>
        </w:r>
        <w:r w:rsidR="006B4119" w:rsidRPr="006B4119">
          <w:rPr>
            <w:webHidden/>
          </w:rPr>
          <w:tab/>
        </w:r>
        <w:r w:rsidR="006B4119" w:rsidRPr="006B4119">
          <w:rPr>
            <w:webHidden/>
          </w:rPr>
          <w:fldChar w:fldCharType="begin"/>
        </w:r>
        <w:r w:rsidR="006B4119" w:rsidRPr="006B4119">
          <w:rPr>
            <w:webHidden/>
          </w:rPr>
          <w:instrText xml:space="preserve"> PAGEREF _Toc454139956 \h </w:instrText>
        </w:r>
        <w:r w:rsidR="006B4119" w:rsidRPr="006B4119">
          <w:rPr>
            <w:webHidden/>
          </w:rPr>
        </w:r>
        <w:r w:rsidR="006B4119" w:rsidRPr="006B4119">
          <w:rPr>
            <w:webHidden/>
          </w:rPr>
          <w:fldChar w:fldCharType="separate"/>
        </w:r>
        <w:r w:rsidR="00486692">
          <w:rPr>
            <w:webHidden/>
          </w:rPr>
          <w:t>IX</w:t>
        </w:r>
        <w:r w:rsidR="006B4119" w:rsidRPr="006B4119">
          <w:rPr>
            <w:webHidden/>
          </w:rPr>
          <w:fldChar w:fldCharType="end"/>
        </w:r>
      </w:hyperlink>
    </w:p>
    <w:p w14:paraId="29594281" w14:textId="2386ED2C" w:rsidR="006B4119" w:rsidRPr="006B4119" w:rsidRDefault="00C11369">
      <w:pPr>
        <w:pStyle w:val="TOC1"/>
        <w:rPr>
          <w:rFonts w:asciiTheme="minorHAnsi" w:eastAsiaTheme="minorEastAsia" w:hAnsiTheme="minorHAnsi" w:cstheme="minorBidi"/>
          <w:caps w:val="0"/>
          <w:sz w:val="22"/>
          <w:szCs w:val="22"/>
          <w:lang w:val="en-US"/>
        </w:rPr>
      </w:pPr>
      <w:hyperlink w:anchor="_Toc454139957" w:history="1">
        <w:r w:rsidR="006B4119" w:rsidRPr="006B4119">
          <w:rPr>
            <w:rStyle w:val="Hyperlink"/>
          </w:rPr>
          <w:t>1 CAPÍTULO 1 - INTRODUÇÃO</w:t>
        </w:r>
        <w:r w:rsidR="006B4119" w:rsidRPr="006B4119">
          <w:rPr>
            <w:webHidden/>
          </w:rPr>
          <w:tab/>
        </w:r>
        <w:r w:rsidR="006B4119" w:rsidRPr="006B4119">
          <w:rPr>
            <w:webHidden/>
          </w:rPr>
          <w:fldChar w:fldCharType="begin"/>
        </w:r>
        <w:r w:rsidR="006B4119" w:rsidRPr="006B4119">
          <w:rPr>
            <w:webHidden/>
          </w:rPr>
          <w:instrText xml:space="preserve"> PAGEREF _Toc454139957 \h </w:instrText>
        </w:r>
        <w:r w:rsidR="006B4119" w:rsidRPr="006B4119">
          <w:rPr>
            <w:webHidden/>
          </w:rPr>
        </w:r>
        <w:r w:rsidR="006B4119" w:rsidRPr="006B4119">
          <w:rPr>
            <w:webHidden/>
          </w:rPr>
          <w:fldChar w:fldCharType="separate"/>
        </w:r>
        <w:r w:rsidR="00486692">
          <w:rPr>
            <w:webHidden/>
          </w:rPr>
          <w:t>1</w:t>
        </w:r>
        <w:r w:rsidR="006B4119" w:rsidRPr="006B4119">
          <w:rPr>
            <w:webHidden/>
          </w:rPr>
          <w:fldChar w:fldCharType="end"/>
        </w:r>
      </w:hyperlink>
    </w:p>
    <w:p w14:paraId="60591824" w14:textId="28A9754D"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39958" w:history="1">
        <w:r w:rsidR="006B4119" w:rsidRPr="006B4119">
          <w:rPr>
            <w:rStyle w:val="Hyperlink"/>
            <w:noProof/>
            <w14:scene3d>
              <w14:camera w14:prst="orthographicFront"/>
              <w14:lightRig w14:rig="threePt" w14:dir="t">
                <w14:rot w14:lat="0" w14:lon="0" w14:rev="0"/>
              </w14:lightRig>
            </w14:scene3d>
          </w:rPr>
          <w:t>1.1.</w:t>
        </w:r>
        <w:r w:rsidR="006B4119" w:rsidRPr="006B4119">
          <w:rPr>
            <w:rStyle w:val="Hyperlink"/>
            <w:noProof/>
          </w:rPr>
          <w:t xml:space="preserve"> Justificação do tema</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_Toc454139958 \h </w:instrText>
        </w:r>
        <w:r w:rsidR="006B4119" w:rsidRPr="006B4119">
          <w:rPr>
            <w:noProof/>
            <w:webHidden/>
          </w:rPr>
        </w:r>
        <w:r w:rsidR="006B4119" w:rsidRPr="006B4119">
          <w:rPr>
            <w:noProof/>
            <w:webHidden/>
          </w:rPr>
          <w:fldChar w:fldCharType="separate"/>
        </w:r>
        <w:r w:rsidR="00486692">
          <w:rPr>
            <w:noProof/>
            <w:webHidden/>
          </w:rPr>
          <w:t>1</w:t>
        </w:r>
        <w:r w:rsidR="006B4119" w:rsidRPr="006B4119">
          <w:rPr>
            <w:noProof/>
            <w:webHidden/>
          </w:rPr>
          <w:fldChar w:fldCharType="end"/>
        </w:r>
      </w:hyperlink>
    </w:p>
    <w:p w14:paraId="55000FA4" w14:textId="620B950E"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39959" w:history="1">
        <w:r w:rsidR="006B4119" w:rsidRPr="006B4119">
          <w:rPr>
            <w:rStyle w:val="Hyperlink"/>
            <w:noProof/>
            <w14:scene3d>
              <w14:camera w14:prst="orthographicFront"/>
              <w14:lightRig w14:rig="threePt" w14:dir="t">
                <w14:rot w14:lat="0" w14:lon="0" w14:rev="0"/>
              </w14:lightRig>
            </w14:scene3d>
          </w:rPr>
          <w:t>1.2.</w:t>
        </w:r>
        <w:r w:rsidR="006B4119" w:rsidRPr="006B4119">
          <w:rPr>
            <w:rStyle w:val="Hyperlink"/>
            <w:noProof/>
          </w:rPr>
          <w:t xml:space="preserve"> Desenho teórico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_Toc454139959 \h </w:instrText>
        </w:r>
        <w:r w:rsidR="006B4119" w:rsidRPr="006B4119">
          <w:rPr>
            <w:noProof/>
            <w:webHidden/>
          </w:rPr>
        </w:r>
        <w:r w:rsidR="006B4119" w:rsidRPr="006B4119">
          <w:rPr>
            <w:noProof/>
            <w:webHidden/>
          </w:rPr>
          <w:fldChar w:fldCharType="separate"/>
        </w:r>
        <w:r w:rsidR="00486692">
          <w:rPr>
            <w:noProof/>
            <w:webHidden/>
          </w:rPr>
          <w:t>2</w:t>
        </w:r>
        <w:r w:rsidR="006B4119" w:rsidRPr="006B4119">
          <w:rPr>
            <w:noProof/>
            <w:webHidden/>
          </w:rPr>
          <w:fldChar w:fldCharType="end"/>
        </w:r>
      </w:hyperlink>
    </w:p>
    <w:p w14:paraId="7E64FC5D" w14:textId="5EEA6B7F" w:rsidR="006B4119" w:rsidRPr="006B4119" w:rsidRDefault="00C11369">
      <w:pPr>
        <w:pStyle w:val="TOC3"/>
        <w:rPr>
          <w:rFonts w:asciiTheme="minorHAnsi" w:eastAsiaTheme="minorEastAsia" w:hAnsiTheme="minorHAnsi" w:cstheme="minorBidi"/>
          <w:b w:val="0"/>
          <w:bCs w:val="0"/>
          <w:sz w:val="22"/>
          <w:szCs w:val="22"/>
          <w:lang w:val="en-US"/>
        </w:rPr>
      </w:pPr>
      <w:hyperlink w:anchor="_Toc454139960" w:history="1">
        <w:r w:rsidR="006B4119" w:rsidRPr="006B4119">
          <w:rPr>
            <w:rStyle w:val="Hyperlink"/>
            <w:b w:val="0"/>
            <w14:scene3d>
              <w14:camera w14:prst="orthographicFront"/>
              <w14:lightRig w14:rig="threePt" w14:dir="t">
                <w14:rot w14:lat="0" w14:lon="0" w14:rev="0"/>
              </w14:lightRig>
            </w14:scene3d>
          </w:rPr>
          <w:t>1.2.1.</w:t>
        </w:r>
        <w:r w:rsidR="006B4119" w:rsidRPr="006B4119">
          <w:rPr>
            <w:rStyle w:val="Hyperlink"/>
            <w:b w:val="0"/>
          </w:rPr>
          <w:t xml:space="preserve"> Problemática</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_Toc454139960 \h </w:instrText>
        </w:r>
        <w:r w:rsidR="006B4119" w:rsidRPr="006B4119">
          <w:rPr>
            <w:b w:val="0"/>
            <w:webHidden/>
          </w:rPr>
        </w:r>
        <w:r w:rsidR="006B4119" w:rsidRPr="006B4119">
          <w:rPr>
            <w:b w:val="0"/>
            <w:webHidden/>
          </w:rPr>
          <w:fldChar w:fldCharType="separate"/>
        </w:r>
        <w:r w:rsidR="00486692">
          <w:rPr>
            <w:b w:val="0"/>
            <w:webHidden/>
          </w:rPr>
          <w:t>2</w:t>
        </w:r>
        <w:r w:rsidR="006B4119" w:rsidRPr="006B4119">
          <w:rPr>
            <w:b w:val="0"/>
            <w:webHidden/>
          </w:rPr>
          <w:fldChar w:fldCharType="end"/>
        </w:r>
      </w:hyperlink>
    </w:p>
    <w:p w14:paraId="03326A4F" w14:textId="1D96045B" w:rsidR="006B4119" w:rsidRPr="006B4119" w:rsidRDefault="00C11369">
      <w:pPr>
        <w:pStyle w:val="TOC3"/>
        <w:rPr>
          <w:rFonts w:asciiTheme="minorHAnsi" w:eastAsiaTheme="minorEastAsia" w:hAnsiTheme="minorHAnsi" w:cstheme="minorBidi"/>
          <w:b w:val="0"/>
          <w:bCs w:val="0"/>
          <w:sz w:val="22"/>
          <w:szCs w:val="22"/>
          <w:lang w:val="en-US"/>
        </w:rPr>
      </w:pPr>
      <w:hyperlink w:anchor="_Toc454139961" w:history="1">
        <w:r w:rsidR="006B4119" w:rsidRPr="006B4119">
          <w:rPr>
            <w:rStyle w:val="Hyperlink"/>
            <w:b w:val="0"/>
            <w14:scene3d>
              <w14:camera w14:prst="orthographicFront"/>
              <w14:lightRig w14:rig="threePt" w14:dir="t">
                <w14:rot w14:lat="0" w14:lon="0" w14:rev="0"/>
              </w14:lightRig>
            </w14:scene3d>
          </w:rPr>
          <w:t>1.2.2.</w:t>
        </w:r>
        <w:r w:rsidR="006B4119" w:rsidRPr="006B4119">
          <w:rPr>
            <w:rStyle w:val="Hyperlink"/>
            <w:b w:val="0"/>
          </w:rPr>
          <w:t xml:space="preserve"> Problema de investigação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_Toc454139961 \h </w:instrText>
        </w:r>
        <w:r w:rsidR="006B4119" w:rsidRPr="006B4119">
          <w:rPr>
            <w:b w:val="0"/>
            <w:webHidden/>
          </w:rPr>
        </w:r>
        <w:r w:rsidR="006B4119" w:rsidRPr="006B4119">
          <w:rPr>
            <w:b w:val="0"/>
            <w:webHidden/>
          </w:rPr>
          <w:fldChar w:fldCharType="separate"/>
        </w:r>
        <w:r w:rsidR="00486692">
          <w:rPr>
            <w:b w:val="0"/>
            <w:webHidden/>
          </w:rPr>
          <w:t>2</w:t>
        </w:r>
        <w:r w:rsidR="006B4119" w:rsidRPr="006B4119">
          <w:rPr>
            <w:b w:val="0"/>
            <w:webHidden/>
          </w:rPr>
          <w:fldChar w:fldCharType="end"/>
        </w:r>
      </w:hyperlink>
    </w:p>
    <w:p w14:paraId="4025092E" w14:textId="575E56F8" w:rsidR="006B4119" w:rsidRPr="006B4119" w:rsidRDefault="00C11369">
      <w:pPr>
        <w:pStyle w:val="TOC3"/>
        <w:rPr>
          <w:rFonts w:asciiTheme="minorHAnsi" w:eastAsiaTheme="minorEastAsia" w:hAnsiTheme="minorHAnsi" w:cstheme="minorBidi"/>
          <w:b w:val="0"/>
          <w:bCs w:val="0"/>
          <w:sz w:val="22"/>
          <w:szCs w:val="22"/>
          <w:lang w:val="en-US"/>
        </w:rPr>
      </w:pPr>
      <w:hyperlink w:anchor="_Toc454139962" w:history="1">
        <w:r w:rsidR="006B4119" w:rsidRPr="006B4119">
          <w:rPr>
            <w:rStyle w:val="Hyperlink"/>
            <w:b w:val="0"/>
            <w14:scene3d>
              <w14:camera w14:prst="orthographicFront"/>
              <w14:lightRig w14:rig="threePt" w14:dir="t">
                <w14:rot w14:lat="0" w14:lon="0" w14:rev="0"/>
              </w14:lightRig>
            </w14:scene3d>
          </w:rPr>
          <w:t>1.2.3.</w:t>
        </w:r>
        <w:r w:rsidR="006B4119" w:rsidRPr="006B4119">
          <w:rPr>
            <w:rStyle w:val="Hyperlink"/>
            <w:b w:val="0"/>
          </w:rPr>
          <w:t xml:space="preserve"> Objecto de investigação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_Toc454139962 \h </w:instrText>
        </w:r>
        <w:r w:rsidR="006B4119" w:rsidRPr="006B4119">
          <w:rPr>
            <w:b w:val="0"/>
            <w:webHidden/>
          </w:rPr>
        </w:r>
        <w:r w:rsidR="006B4119" w:rsidRPr="006B4119">
          <w:rPr>
            <w:b w:val="0"/>
            <w:webHidden/>
          </w:rPr>
          <w:fldChar w:fldCharType="separate"/>
        </w:r>
        <w:r w:rsidR="00486692">
          <w:rPr>
            <w:b w:val="0"/>
            <w:webHidden/>
          </w:rPr>
          <w:t>2</w:t>
        </w:r>
        <w:r w:rsidR="006B4119" w:rsidRPr="006B4119">
          <w:rPr>
            <w:b w:val="0"/>
            <w:webHidden/>
          </w:rPr>
          <w:fldChar w:fldCharType="end"/>
        </w:r>
      </w:hyperlink>
    </w:p>
    <w:p w14:paraId="67DDF131" w14:textId="555C9174" w:rsidR="006B4119" w:rsidRPr="006B4119" w:rsidRDefault="00C11369">
      <w:pPr>
        <w:pStyle w:val="TOC3"/>
        <w:rPr>
          <w:rFonts w:asciiTheme="minorHAnsi" w:eastAsiaTheme="minorEastAsia" w:hAnsiTheme="minorHAnsi" w:cstheme="minorBidi"/>
          <w:b w:val="0"/>
          <w:bCs w:val="0"/>
          <w:sz w:val="22"/>
          <w:szCs w:val="22"/>
          <w:lang w:val="en-US"/>
        </w:rPr>
      </w:pPr>
      <w:hyperlink w:anchor="_Toc454139963" w:history="1">
        <w:r w:rsidR="006B4119" w:rsidRPr="006B4119">
          <w:rPr>
            <w:rStyle w:val="Hyperlink"/>
            <w:b w:val="0"/>
            <w14:scene3d>
              <w14:camera w14:prst="orthographicFront"/>
              <w14:lightRig w14:rig="threePt" w14:dir="t">
                <w14:rot w14:lat="0" w14:lon="0" w14:rev="0"/>
              </w14:lightRig>
            </w14:scene3d>
          </w:rPr>
          <w:t>1.2.4.</w:t>
        </w:r>
        <w:r w:rsidR="006B4119" w:rsidRPr="006B4119">
          <w:rPr>
            <w:rStyle w:val="Hyperlink"/>
            <w:b w:val="0"/>
          </w:rPr>
          <w:t xml:space="preserve"> Objectivo geral de investigação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_Toc454139963 \h </w:instrText>
        </w:r>
        <w:r w:rsidR="006B4119" w:rsidRPr="006B4119">
          <w:rPr>
            <w:b w:val="0"/>
            <w:webHidden/>
          </w:rPr>
        </w:r>
        <w:r w:rsidR="006B4119" w:rsidRPr="006B4119">
          <w:rPr>
            <w:b w:val="0"/>
            <w:webHidden/>
          </w:rPr>
          <w:fldChar w:fldCharType="separate"/>
        </w:r>
        <w:r w:rsidR="00486692">
          <w:rPr>
            <w:b w:val="0"/>
            <w:webHidden/>
          </w:rPr>
          <w:t>2</w:t>
        </w:r>
        <w:r w:rsidR="006B4119" w:rsidRPr="006B4119">
          <w:rPr>
            <w:b w:val="0"/>
            <w:webHidden/>
          </w:rPr>
          <w:fldChar w:fldCharType="end"/>
        </w:r>
      </w:hyperlink>
    </w:p>
    <w:p w14:paraId="487AE095" w14:textId="01F4C575" w:rsidR="006B4119" w:rsidRPr="006B4119" w:rsidRDefault="00C11369">
      <w:pPr>
        <w:pStyle w:val="TOC3"/>
        <w:rPr>
          <w:rFonts w:asciiTheme="minorHAnsi" w:eastAsiaTheme="minorEastAsia" w:hAnsiTheme="minorHAnsi" w:cstheme="minorBidi"/>
          <w:b w:val="0"/>
          <w:bCs w:val="0"/>
          <w:sz w:val="22"/>
          <w:szCs w:val="22"/>
          <w:lang w:val="en-US"/>
        </w:rPr>
      </w:pPr>
      <w:hyperlink w:anchor="_Toc454139964" w:history="1">
        <w:r w:rsidR="006B4119" w:rsidRPr="006B4119">
          <w:rPr>
            <w:rStyle w:val="Hyperlink"/>
            <w:b w:val="0"/>
            <w14:scene3d>
              <w14:camera w14:prst="orthographicFront"/>
              <w14:lightRig w14:rig="threePt" w14:dir="t">
                <w14:rot w14:lat="0" w14:lon="0" w14:rev="0"/>
              </w14:lightRig>
            </w14:scene3d>
          </w:rPr>
          <w:t>1.2.5.</w:t>
        </w:r>
        <w:r w:rsidR="006B4119" w:rsidRPr="006B4119">
          <w:rPr>
            <w:rStyle w:val="Hyperlink"/>
            <w:b w:val="0"/>
          </w:rPr>
          <w:t xml:space="preserve"> Perguntas investigação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_Toc454139964 \h </w:instrText>
        </w:r>
        <w:r w:rsidR="006B4119" w:rsidRPr="006B4119">
          <w:rPr>
            <w:b w:val="0"/>
            <w:webHidden/>
          </w:rPr>
        </w:r>
        <w:r w:rsidR="006B4119" w:rsidRPr="006B4119">
          <w:rPr>
            <w:b w:val="0"/>
            <w:webHidden/>
          </w:rPr>
          <w:fldChar w:fldCharType="separate"/>
        </w:r>
        <w:r w:rsidR="00486692">
          <w:rPr>
            <w:b w:val="0"/>
            <w:webHidden/>
          </w:rPr>
          <w:t>3</w:t>
        </w:r>
        <w:r w:rsidR="006B4119" w:rsidRPr="006B4119">
          <w:rPr>
            <w:b w:val="0"/>
            <w:webHidden/>
          </w:rPr>
          <w:fldChar w:fldCharType="end"/>
        </w:r>
      </w:hyperlink>
    </w:p>
    <w:p w14:paraId="2D0690AB" w14:textId="2B4A8DF7"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39965" w:history="1">
        <w:r w:rsidR="006B4119" w:rsidRPr="006B4119">
          <w:rPr>
            <w:rStyle w:val="Hyperlink"/>
            <w:noProof/>
            <w14:scene3d>
              <w14:camera w14:prst="orthographicFront"/>
              <w14:lightRig w14:rig="threePt" w14:dir="t">
                <w14:rot w14:lat="0" w14:lon="0" w14:rev="0"/>
              </w14:lightRig>
            </w14:scene3d>
          </w:rPr>
          <w:t>1.3.</w:t>
        </w:r>
        <w:r w:rsidR="006B4119" w:rsidRPr="006B4119">
          <w:rPr>
            <w:rStyle w:val="Hyperlink"/>
            <w:noProof/>
          </w:rPr>
          <w:t xml:space="preserve"> Metodologia</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_Toc454139965 \h </w:instrText>
        </w:r>
        <w:r w:rsidR="006B4119" w:rsidRPr="006B4119">
          <w:rPr>
            <w:noProof/>
            <w:webHidden/>
          </w:rPr>
        </w:r>
        <w:r w:rsidR="006B4119" w:rsidRPr="006B4119">
          <w:rPr>
            <w:noProof/>
            <w:webHidden/>
          </w:rPr>
          <w:fldChar w:fldCharType="separate"/>
        </w:r>
        <w:r w:rsidR="00486692">
          <w:rPr>
            <w:noProof/>
            <w:webHidden/>
          </w:rPr>
          <w:t>4</w:t>
        </w:r>
        <w:r w:rsidR="006B4119" w:rsidRPr="006B4119">
          <w:rPr>
            <w:noProof/>
            <w:webHidden/>
          </w:rPr>
          <w:fldChar w:fldCharType="end"/>
        </w:r>
      </w:hyperlink>
    </w:p>
    <w:p w14:paraId="6FE8B01B" w14:textId="18E447F0" w:rsidR="006B4119" w:rsidRPr="006B4119" w:rsidRDefault="00C11369">
      <w:pPr>
        <w:pStyle w:val="TOC3"/>
        <w:rPr>
          <w:rFonts w:asciiTheme="minorHAnsi" w:eastAsiaTheme="minorEastAsia" w:hAnsiTheme="minorHAnsi" w:cstheme="minorBidi"/>
          <w:b w:val="0"/>
          <w:bCs w:val="0"/>
          <w:sz w:val="22"/>
          <w:szCs w:val="22"/>
          <w:lang w:val="en-US"/>
        </w:rPr>
      </w:pPr>
      <w:hyperlink w:anchor="_Toc454139966" w:history="1">
        <w:r w:rsidR="006B4119" w:rsidRPr="006B4119">
          <w:rPr>
            <w:rStyle w:val="Hyperlink"/>
            <w:b w:val="0"/>
            <w14:scene3d>
              <w14:camera w14:prst="orthographicFront"/>
              <w14:lightRig w14:rig="threePt" w14:dir="t">
                <w14:rot w14:lat="0" w14:lon="0" w14:rev="0"/>
              </w14:lightRig>
            </w14:scene3d>
          </w:rPr>
          <w:t>1.3.1.</w:t>
        </w:r>
        <w:r w:rsidR="006B4119" w:rsidRPr="006B4119">
          <w:rPr>
            <w:rStyle w:val="Hyperlink"/>
            <w:b w:val="0"/>
          </w:rPr>
          <w:t xml:space="preserve"> Abordagem da investigação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_Toc454139966 \h </w:instrText>
        </w:r>
        <w:r w:rsidR="006B4119" w:rsidRPr="006B4119">
          <w:rPr>
            <w:b w:val="0"/>
            <w:webHidden/>
          </w:rPr>
        </w:r>
        <w:r w:rsidR="006B4119" w:rsidRPr="006B4119">
          <w:rPr>
            <w:b w:val="0"/>
            <w:webHidden/>
          </w:rPr>
          <w:fldChar w:fldCharType="separate"/>
        </w:r>
        <w:r w:rsidR="00486692">
          <w:rPr>
            <w:b w:val="0"/>
            <w:webHidden/>
          </w:rPr>
          <w:t>4</w:t>
        </w:r>
        <w:r w:rsidR="006B4119" w:rsidRPr="006B4119">
          <w:rPr>
            <w:b w:val="0"/>
            <w:webHidden/>
          </w:rPr>
          <w:fldChar w:fldCharType="end"/>
        </w:r>
      </w:hyperlink>
    </w:p>
    <w:p w14:paraId="4CB900A8" w14:textId="40E4F5DF" w:rsidR="006B4119" w:rsidRPr="006B4119" w:rsidRDefault="00C11369">
      <w:pPr>
        <w:pStyle w:val="TOC3"/>
        <w:rPr>
          <w:rFonts w:asciiTheme="minorHAnsi" w:eastAsiaTheme="minorEastAsia" w:hAnsiTheme="minorHAnsi" w:cstheme="minorBidi"/>
          <w:b w:val="0"/>
          <w:bCs w:val="0"/>
          <w:sz w:val="22"/>
          <w:szCs w:val="22"/>
          <w:lang w:val="en-US"/>
        </w:rPr>
      </w:pPr>
      <w:hyperlink w:anchor="_Toc454139967" w:history="1">
        <w:r w:rsidR="006B4119" w:rsidRPr="006B4119">
          <w:rPr>
            <w:rStyle w:val="Hyperlink"/>
            <w:b w:val="0"/>
            <w14:scene3d>
              <w14:camera w14:prst="orthographicFront"/>
              <w14:lightRig w14:rig="threePt" w14:dir="t">
                <w14:rot w14:lat="0" w14:lon="0" w14:rev="0"/>
              </w14:lightRig>
            </w14:scene3d>
          </w:rPr>
          <w:t>1.3.2.</w:t>
        </w:r>
        <w:r w:rsidR="006B4119" w:rsidRPr="006B4119">
          <w:rPr>
            <w:rStyle w:val="Hyperlink"/>
            <w:b w:val="0"/>
          </w:rPr>
          <w:t xml:space="preserve"> Hipótese / questões a ideia a defender</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_Toc454139967 \h </w:instrText>
        </w:r>
        <w:r w:rsidR="006B4119" w:rsidRPr="006B4119">
          <w:rPr>
            <w:b w:val="0"/>
            <w:webHidden/>
          </w:rPr>
        </w:r>
        <w:r w:rsidR="006B4119" w:rsidRPr="006B4119">
          <w:rPr>
            <w:b w:val="0"/>
            <w:webHidden/>
          </w:rPr>
          <w:fldChar w:fldCharType="separate"/>
        </w:r>
        <w:r w:rsidR="00486692">
          <w:rPr>
            <w:b w:val="0"/>
            <w:webHidden/>
          </w:rPr>
          <w:t>4</w:t>
        </w:r>
        <w:r w:rsidR="006B4119" w:rsidRPr="006B4119">
          <w:rPr>
            <w:b w:val="0"/>
            <w:webHidden/>
          </w:rPr>
          <w:fldChar w:fldCharType="end"/>
        </w:r>
      </w:hyperlink>
    </w:p>
    <w:p w14:paraId="705B08D1" w14:textId="1FBF791F" w:rsidR="006B4119" w:rsidRPr="006B4119" w:rsidRDefault="00C11369">
      <w:pPr>
        <w:pStyle w:val="TOC3"/>
        <w:rPr>
          <w:rFonts w:asciiTheme="minorHAnsi" w:eastAsiaTheme="minorEastAsia" w:hAnsiTheme="minorHAnsi" w:cstheme="minorBidi"/>
          <w:b w:val="0"/>
          <w:bCs w:val="0"/>
          <w:sz w:val="22"/>
          <w:szCs w:val="22"/>
          <w:lang w:val="en-US"/>
        </w:rPr>
      </w:pPr>
      <w:hyperlink w:anchor="_Toc454139968" w:history="1">
        <w:r w:rsidR="006B4119" w:rsidRPr="006B4119">
          <w:rPr>
            <w:rStyle w:val="Hyperlink"/>
            <w:b w:val="0"/>
            <w14:scene3d>
              <w14:camera w14:prst="orthographicFront"/>
              <w14:lightRig w14:rig="threePt" w14:dir="t">
                <w14:rot w14:lat="0" w14:lon="0" w14:rev="0"/>
              </w14:lightRig>
            </w14:scene3d>
          </w:rPr>
          <w:t>1.3.3.</w:t>
        </w:r>
        <w:r w:rsidR="006B4119" w:rsidRPr="006B4119">
          <w:rPr>
            <w:rStyle w:val="Hyperlink"/>
            <w:b w:val="0"/>
          </w:rPr>
          <w:t xml:space="preserve"> Métodos de investigação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_Toc454139968 \h </w:instrText>
        </w:r>
        <w:r w:rsidR="006B4119" w:rsidRPr="006B4119">
          <w:rPr>
            <w:b w:val="0"/>
            <w:webHidden/>
          </w:rPr>
        </w:r>
        <w:r w:rsidR="006B4119" w:rsidRPr="006B4119">
          <w:rPr>
            <w:b w:val="0"/>
            <w:webHidden/>
          </w:rPr>
          <w:fldChar w:fldCharType="separate"/>
        </w:r>
        <w:r w:rsidR="00486692">
          <w:rPr>
            <w:b w:val="0"/>
            <w:webHidden/>
          </w:rPr>
          <w:t>4</w:t>
        </w:r>
        <w:r w:rsidR="006B4119" w:rsidRPr="006B4119">
          <w:rPr>
            <w:b w:val="0"/>
            <w:webHidden/>
          </w:rPr>
          <w:fldChar w:fldCharType="end"/>
        </w:r>
      </w:hyperlink>
    </w:p>
    <w:p w14:paraId="6F6E2752" w14:textId="161CA738" w:rsidR="006B4119" w:rsidRPr="006B4119" w:rsidRDefault="00C11369">
      <w:pPr>
        <w:pStyle w:val="TOC3"/>
        <w:rPr>
          <w:rFonts w:asciiTheme="minorHAnsi" w:eastAsiaTheme="minorEastAsia" w:hAnsiTheme="minorHAnsi" w:cstheme="minorBidi"/>
          <w:b w:val="0"/>
          <w:bCs w:val="0"/>
          <w:sz w:val="22"/>
          <w:szCs w:val="22"/>
          <w:lang w:val="en-US"/>
        </w:rPr>
      </w:pPr>
      <w:hyperlink w:anchor="_Toc454139969" w:history="1">
        <w:r w:rsidR="006B4119" w:rsidRPr="006B4119">
          <w:rPr>
            <w:rStyle w:val="Hyperlink"/>
            <w:b w:val="0"/>
            <w14:scene3d>
              <w14:camera w14:prst="orthographicFront"/>
              <w14:lightRig w14:rig="threePt" w14:dir="t">
                <w14:rot w14:lat="0" w14:lon="0" w14:rev="0"/>
              </w14:lightRig>
            </w14:scene3d>
          </w:rPr>
          <w:t>1.3.4.</w:t>
        </w:r>
        <w:r w:rsidR="006B4119" w:rsidRPr="006B4119">
          <w:rPr>
            <w:rStyle w:val="Hyperlink"/>
            <w:b w:val="0"/>
          </w:rPr>
          <w:t xml:space="preserve"> Tarefas da investigação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_Toc454139969 \h </w:instrText>
        </w:r>
        <w:r w:rsidR="006B4119" w:rsidRPr="006B4119">
          <w:rPr>
            <w:b w:val="0"/>
            <w:webHidden/>
          </w:rPr>
        </w:r>
        <w:r w:rsidR="006B4119" w:rsidRPr="006B4119">
          <w:rPr>
            <w:b w:val="0"/>
            <w:webHidden/>
          </w:rPr>
          <w:fldChar w:fldCharType="separate"/>
        </w:r>
        <w:r w:rsidR="00486692">
          <w:rPr>
            <w:b w:val="0"/>
            <w:webHidden/>
          </w:rPr>
          <w:t>5</w:t>
        </w:r>
        <w:r w:rsidR="006B4119" w:rsidRPr="006B4119">
          <w:rPr>
            <w:b w:val="0"/>
            <w:webHidden/>
          </w:rPr>
          <w:fldChar w:fldCharType="end"/>
        </w:r>
      </w:hyperlink>
    </w:p>
    <w:p w14:paraId="6FE7561E" w14:textId="3398FAF7"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39971" w:history="1">
        <w:r w:rsidR="006B4119" w:rsidRPr="006B4119">
          <w:rPr>
            <w:rStyle w:val="Hyperlink"/>
            <w:noProof/>
            <w14:scene3d>
              <w14:camera w14:prst="orthographicFront"/>
              <w14:lightRig w14:rig="threePt" w14:dir="t">
                <w14:rot w14:lat="0" w14:lon="0" w14:rev="0"/>
              </w14:lightRig>
            </w14:scene3d>
          </w:rPr>
          <w:t>1.4.</w:t>
        </w:r>
        <w:r w:rsidR="006B4119" w:rsidRPr="006B4119">
          <w:rPr>
            <w:rStyle w:val="Hyperlink"/>
            <w:noProof/>
          </w:rPr>
          <w:t xml:space="preserve"> Estrutura do relatório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_Toc454139971 \h </w:instrText>
        </w:r>
        <w:r w:rsidR="006B4119" w:rsidRPr="006B4119">
          <w:rPr>
            <w:noProof/>
            <w:webHidden/>
          </w:rPr>
        </w:r>
        <w:r w:rsidR="006B4119" w:rsidRPr="006B4119">
          <w:rPr>
            <w:noProof/>
            <w:webHidden/>
          </w:rPr>
          <w:fldChar w:fldCharType="separate"/>
        </w:r>
        <w:r w:rsidR="00486692">
          <w:rPr>
            <w:noProof/>
            <w:webHidden/>
          </w:rPr>
          <w:t>6</w:t>
        </w:r>
        <w:r w:rsidR="006B4119" w:rsidRPr="006B4119">
          <w:rPr>
            <w:noProof/>
            <w:webHidden/>
          </w:rPr>
          <w:fldChar w:fldCharType="end"/>
        </w:r>
      </w:hyperlink>
    </w:p>
    <w:p w14:paraId="18DFBB4E" w14:textId="5C5D69FA" w:rsidR="006B4119" w:rsidRPr="006B4119" w:rsidRDefault="00C11369">
      <w:pPr>
        <w:pStyle w:val="TOC1"/>
        <w:rPr>
          <w:rFonts w:asciiTheme="minorHAnsi" w:eastAsiaTheme="minorEastAsia" w:hAnsiTheme="minorHAnsi" w:cstheme="minorBidi"/>
          <w:caps w:val="0"/>
          <w:sz w:val="22"/>
          <w:szCs w:val="22"/>
          <w:lang w:val="en-US"/>
        </w:rPr>
      </w:pPr>
      <w:hyperlink w:anchor="_Toc454139972" w:history="1">
        <w:r w:rsidR="006B4119" w:rsidRPr="006B4119">
          <w:rPr>
            <w:rStyle w:val="Hyperlink"/>
          </w:rPr>
          <w:t>2 CApítulo 2 -  MARCO TEÓRICO- CONCEITUAL DA iNVESTIGAÇÃO</w:t>
        </w:r>
        <w:r w:rsidR="006B4119" w:rsidRPr="006B4119">
          <w:rPr>
            <w:webHidden/>
          </w:rPr>
          <w:tab/>
        </w:r>
        <w:r w:rsidR="006B4119" w:rsidRPr="006B4119">
          <w:rPr>
            <w:webHidden/>
          </w:rPr>
          <w:fldChar w:fldCharType="begin"/>
        </w:r>
        <w:r w:rsidR="006B4119" w:rsidRPr="006B4119">
          <w:rPr>
            <w:webHidden/>
          </w:rPr>
          <w:instrText xml:space="preserve"> PAGEREF _Toc454139972 \h </w:instrText>
        </w:r>
        <w:r w:rsidR="006B4119" w:rsidRPr="006B4119">
          <w:rPr>
            <w:webHidden/>
          </w:rPr>
        </w:r>
        <w:r w:rsidR="006B4119" w:rsidRPr="006B4119">
          <w:rPr>
            <w:webHidden/>
          </w:rPr>
          <w:fldChar w:fldCharType="separate"/>
        </w:r>
        <w:r w:rsidR="00486692">
          <w:rPr>
            <w:webHidden/>
          </w:rPr>
          <w:t>7</w:t>
        </w:r>
        <w:r w:rsidR="006B4119" w:rsidRPr="006B4119">
          <w:rPr>
            <w:webHidden/>
          </w:rPr>
          <w:fldChar w:fldCharType="end"/>
        </w:r>
      </w:hyperlink>
    </w:p>
    <w:p w14:paraId="5A21634B" w14:textId="4A3A62C3"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39973" w:history="1">
        <w:r w:rsidR="006B4119" w:rsidRPr="006B4119">
          <w:rPr>
            <w:rStyle w:val="Hyperlink"/>
            <w:noProof/>
            <w14:scene3d>
              <w14:camera w14:prst="orthographicFront"/>
              <w14:lightRig w14:rig="threePt" w14:dir="t">
                <w14:rot w14:lat="0" w14:lon="0" w14:rev="0"/>
              </w14:lightRig>
            </w14:scene3d>
          </w:rPr>
          <w:t>2.1.</w:t>
        </w:r>
        <w:r w:rsidR="006B4119" w:rsidRPr="006B4119">
          <w:rPr>
            <w:rStyle w:val="Hyperlink"/>
            <w:noProof/>
          </w:rPr>
          <w:t xml:space="preserve"> Antecedentes do objecto e do problema de investigação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_Toc454139973 \h </w:instrText>
        </w:r>
        <w:r w:rsidR="006B4119" w:rsidRPr="006B4119">
          <w:rPr>
            <w:noProof/>
            <w:webHidden/>
          </w:rPr>
        </w:r>
        <w:r w:rsidR="006B4119" w:rsidRPr="006B4119">
          <w:rPr>
            <w:noProof/>
            <w:webHidden/>
          </w:rPr>
          <w:fldChar w:fldCharType="separate"/>
        </w:r>
        <w:r w:rsidR="00486692">
          <w:rPr>
            <w:noProof/>
            <w:webHidden/>
          </w:rPr>
          <w:t>7</w:t>
        </w:r>
        <w:r w:rsidR="006B4119" w:rsidRPr="006B4119">
          <w:rPr>
            <w:noProof/>
            <w:webHidden/>
          </w:rPr>
          <w:fldChar w:fldCharType="end"/>
        </w:r>
      </w:hyperlink>
    </w:p>
    <w:p w14:paraId="4DEB2AC8" w14:textId="365B1742" w:rsidR="006B4119" w:rsidRPr="006B4119" w:rsidRDefault="00C11369">
      <w:pPr>
        <w:pStyle w:val="TOC3"/>
        <w:rPr>
          <w:rFonts w:asciiTheme="minorHAnsi" w:eastAsiaTheme="minorEastAsia" w:hAnsiTheme="minorHAnsi" w:cstheme="minorBidi"/>
          <w:b w:val="0"/>
          <w:bCs w:val="0"/>
          <w:sz w:val="22"/>
          <w:szCs w:val="22"/>
          <w:lang w:val="en-US"/>
        </w:rPr>
      </w:pPr>
      <w:hyperlink w:anchor="_Toc454139974" w:history="1">
        <w:r w:rsidR="006B4119" w:rsidRPr="006B4119">
          <w:rPr>
            <w:rStyle w:val="Hyperlink"/>
            <w:b w:val="0"/>
            <w14:scene3d>
              <w14:camera w14:prst="orthographicFront"/>
              <w14:lightRig w14:rig="threePt" w14:dir="t">
                <w14:rot w14:lat="0" w14:lon="0" w14:rev="0"/>
              </w14:lightRig>
            </w14:scene3d>
          </w:rPr>
          <w:t>2.1.1.</w:t>
        </w:r>
        <w:r w:rsidR="006B4119" w:rsidRPr="006B4119">
          <w:rPr>
            <w:rStyle w:val="Hyperlink"/>
            <w:b w:val="0"/>
          </w:rPr>
          <w:t xml:space="preserve"> Gestão de processos (Workflow)</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_Toc454139974 \h </w:instrText>
        </w:r>
        <w:r w:rsidR="006B4119" w:rsidRPr="006B4119">
          <w:rPr>
            <w:b w:val="0"/>
            <w:webHidden/>
          </w:rPr>
        </w:r>
        <w:r w:rsidR="006B4119" w:rsidRPr="006B4119">
          <w:rPr>
            <w:b w:val="0"/>
            <w:webHidden/>
          </w:rPr>
          <w:fldChar w:fldCharType="separate"/>
        </w:r>
        <w:r w:rsidR="00486692">
          <w:rPr>
            <w:b w:val="0"/>
            <w:webHidden/>
          </w:rPr>
          <w:t>7</w:t>
        </w:r>
        <w:r w:rsidR="006B4119" w:rsidRPr="006B4119">
          <w:rPr>
            <w:b w:val="0"/>
            <w:webHidden/>
          </w:rPr>
          <w:fldChar w:fldCharType="end"/>
        </w:r>
      </w:hyperlink>
    </w:p>
    <w:p w14:paraId="51D52222" w14:textId="668757EB"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39975" w:history="1">
        <w:r w:rsidR="006B4119" w:rsidRPr="006B4119">
          <w:rPr>
            <w:rStyle w:val="Hyperlink"/>
            <w:noProof/>
            <w14:scene3d>
              <w14:camera w14:prst="orthographicFront"/>
              <w14:lightRig w14:rig="threePt" w14:dir="t">
                <w14:rot w14:lat="0" w14:lon="0" w14:rev="0"/>
              </w14:lightRig>
            </w14:scene3d>
          </w:rPr>
          <w:t>2.2.</w:t>
        </w:r>
        <w:r w:rsidR="006B4119" w:rsidRPr="006B4119">
          <w:rPr>
            <w:rStyle w:val="Hyperlink"/>
            <w:noProof/>
          </w:rPr>
          <w:t xml:space="preserve"> Bases teóricas da investigação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_Toc454139975 \h </w:instrText>
        </w:r>
        <w:r w:rsidR="006B4119" w:rsidRPr="006B4119">
          <w:rPr>
            <w:noProof/>
            <w:webHidden/>
          </w:rPr>
        </w:r>
        <w:r w:rsidR="006B4119" w:rsidRPr="006B4119">
          <w:rPr>
            <w:noProof/>
            <w:webHidden/>
          </w:rPr>
          <w:fldChar w:fldCharType="separate"/>
        </w:r>
        <w:r w:rsidR="00486692">
          <w:rPr>
            <w:noProof/>
            <w:webHidden/>
          </w:rPr>
          <w:t>7</w:t>
        </w:r>
        <w:r w:rsidR="006B4119" w:rsidRPr="006B4119">
          <w:rPr>
            <w:noProof/>
            <w:webHidden/>
          </w:rPr>
          <w:fldChar w:fldCharType="end"/>
        </w:r>
      </w:hyperlink>
    </w:p>
    <w:p w14:paraId="788B4645" w14:textId="75836346" w:rsidR="006B4119" w:rsidRPr="006B4119" w:rsidRDefault="00C11369">
      <w:pPr>
        <w:pStyle w:val="TOC3"/>
        <w:rPr>
          <w:rFonts w:asciiTheme="minorHAnsi" w:eastAsiaTheme="minorEastAsia" w:hAnsiTheme="minorHAnsi" w:cstheme="minorBidi"/>
          <w:b w:val="0"/>
          <w:bCs w:val="0"/>
          <w:sz w:val="22"/>
          <w:szCs w:val="22"/>
          <w:lang w:val="en-US"/>
        </w:rPr>
      </w:pPr>
      <w:hyperlink w:anchor="_Toc454139976" w:history="1">
        <w:r w:rsidR="006B4119" w:rsidRPr="006B4119">
          <w:rPr>
            <w:rStyle w:val="Hyperlink"/>
            <w:b w:val="0"/>
            <w14:scene3d>
              <w14:camera w14:prst="orthographicFront"/>
              <w14:lightRig w14:rig="threePt" w14:dir="t">
                <w14:rot w14:lat="0" w14:lon="0" w14:rev="0"/>
              </w14:lightRig>
            </w14:scene3d>
          </w:rPr>
          <w:t>2.2.1.</w:t>
        </w:r>
        <w:r w:rsidR="006B4119" w:rsidRPr="006B4119">
          <w:rPr>
            <w:rStyle w:val="Hyperlink"/>
            <w:b w:val="0"/>
          </w:rPr>
          <w:t xml:space="preserve"> Software</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_Toc454139976 \h </w:instrText>
        </w:r>
        <w:r w:rsidR="006B4119" w:rsidRPr="006B4119">
          <w:rPr>
            <w:b w:val="0"/>
            <w:webHidden/>
          </w:rPr>
        </w:r>
        <w:r w:rsidR="006B4119" w:rsidRPr="006B4119">
          <w:rPr>
            <w:b w:val="0"/>
            <w:webHidden/>
          </w:rPr>
          <w:fldChar w:fldCharType="separate"/>
        </w:r>
        <w:r w:rsidR="00486692">
          <w:rPr>
            <w:b w:val="0"/>
            <w:webHidden/>
          </w:rPr>
          <w:t>7</w:t>
        </w:r>
        <w:r w:rsidR="006B4119" w:rsidRPr="006B4119">
          <w:rPr>
            <w:b w:val="0"/>
            <w:webHidden/>
          </w:rPr>
          <w:fldChar w:fldCharType="end"/>
        </w:r>
      </w:hyperlink>
    </w:p>
    <w:p w14:paraId="1213AFB1" w14:textId="0EFA0DEE" w:rsidR="006B4119" w:rsidRPr="006B4119" w:rsidRDefault="00C11369">
      <w:pPr>
        <w:pStyle w:val="TOC3"/>
        <w:rPr>
          <w:rFonts w:asciiTheme="minorHAnsi" w:eastAsiaTheme="minorEastAsia" w:hAnsiTheme="minorHAnsi" w:cstheme="minorBidi"/>
          <w:b w:val="0"/>
          <w:bCs w:val="0"/>
          <w:sz w:val="22"/>
          <w:szCs w:val="22"/>
          <w:lang w:val="en-US"/>
        </w:rPr>
      </w:pPr>
      <w:hyperlink w:anchor="_Toc454139977" w:history="1">
        <w:r w:rsidR="006B4119" w:rsidRPr="006B4119">
          <w:rPr>
            <w:rStyle w:val="Hyperlink"/>
            <w:b w:val="0"/>
            <w14:scene3d>
              <w14:camera w14:prst="orthographicFront"/>
              <w14:lightRig w14:rig="threePt" w14:dir="t">
                <w14:rot w14:lat="0" w14:lon="0" w14:rev="0"/>
              </w14:lightRig>
            </w14:scene3d>
          </w:rPr>
          <w:t>2.2.2.</w:t>
        </w:r>
        <w:r w:rsidR="006B4119" w:rsidRPr="006B4119">
          <w:rPr>
            <w:rStyle w:val="Hyperlink"/>
            <w:b w:val="0"/>
          </w:rPr>
          <w:t xml:space="preserve"> Tipos de software</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_Toc454139977 \h </w:instrText>
        </w:r>
        <w:r w:rsidR="006B4119" w:rsidRPr="006B4119">
          <w:rPr>
            <w:b w:val="0"/>
            <w:webHidden/>
          </w:rPr>
        </w:r>
        <w:r w:rsidR="006B4119" w:rsidRPr="006B4119">
          <w:rPr>
            <w:b w:val="0"/>
            <w:webHidden/>
          </w:rPr>
          <w:fldChar w:fldCharType="separate"/>
        </w:r>
        <w:r w:rsidR="00486692">
          <w:rPr>
            <w:b w:val="0"/>
            <w:webHidden/>
          </w:rPr>
          <w:t>7</w:t>
        </w:r>
        <w:r w:rsidR="006B4119" w:rsidRPr="006B4119">
          <w:rPr>
            <w:b w:val="0"/>
            <w:webHidden/>
          </w:rPr>
          <w:fldChar w:fldCharType="end"/>
        </w:r>
      </w:hyperlink>
    </w:p>
    <w:p w14:paraId="1847DF10" w14:textId="3DBC817C" w:rsidR="006B4119" w:rsidRPr="006B4119" w:rsidRDefault="00C11369">
      <w:pPr>
        <w:pStyle w:val="TOC3"/>
        <w:rPr>
          <w:rFonts w:asciiTheme="minorHAnsi" w:eastAsiaTheme="minorEastAsia" w:hAnsiTheme="minorHAnsi" w:cstheme="minorBidi"/>
          <w:b w:val="0"/>
          <w:bCs w:val="0"/>
          <w:sz w:val="22"/>
          <w:szCs w:val="22"/>
          <w:lang w:val="en-US"/>
        </w:rPr>
      </w:pPr>
      <w:hyperlink w:anchor="_Toc454139978" w:history="1">
        <w:r w:rsidR="006B4119" w:rsidRPr="006B4119">
          <w:rPr>
            <w:rStyle w:val="Hyperlink"/>
            <w:b w:val="0"/>
            <w14:scene3d>
              <w14:camera w14:prst="orthographicFront"/>
              <w14:lightRig w14:rig="threePt" w14:dir="t">
                <w14:rot w14:lat="0" w14:lon="0" w14:rev="0"/>
              </w14:lightRig>
            </w14:scene3d>
          </w:rPr>
          <w:t>2.2.3.</w:t>
        </w:r>
        <w:r w:rsidR="006B4119" w:rsidRPr="006B4119">
          <w:rPr>
            <w:rStyle w:val="Hyperlink"/>
            <w:b w:val="0"/>
          </w:rPr>
          <w:t xml:space="preserve"> Software modelo espiral</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_Toc454139978 \h </w:instrText>
        </w:r>
        <w:r w:rsidR="006B4119" w:rsidRPr="006B4119">
          <w:rPr>
            <w:b w:val="0"/>
            <w:webHidden/>
          </w:rPr>
        </w:r>
        <w:r w:rsidR="006B4119" w:rsidRPr="006B4119">
          <w:rPr>
            <w:b w:val="0"/>
            <w:webHidden/>
          </w:rPr>
          <w:fldChar w:fldCharType="separate"/>
        </w:r>
        <w:r w:rsidR="00486692">
          <w:rPr>
            <w:b w:val="0"/>
            <w:webHidden/>
          </w:rPr>
          <w:t>9</w:t>
        </w:r>
        <w:r w:rsidR="006B4119" w:rsidRPr="006B4119">
          <w:rPr>
            <w:b w:val="0"/>
            <w:webHidden/>
          </w:rPr>
          <w:fldChar w:fldCharType="end"/>
        </w:r>
      </w:hyperlink>
    </w:p>
    <w:p w14:paraId="18452069" w14:textId="02D8B8E4" w:rsidR="006B4119" w:rsidRPr="006B4119" w:rsidRDefault="00C11369">
      <w:pPr>
        <w:pStyle w:val="TOC3"/>
        <w:rPr>
          <w:rFonts w:asciiTheme="minorHAnsi" w:eastAsiaTheme="minorEastAsia" w:hAnsiTheme="minorHAnsi" w:cstheme="minorBidi"/>
          <w:b w:val="0"/>
          <w:bCs w:val="0"/>
          <w:sz w:val="22"/>
          <w:szCs w:val="22"/>
          <w:lang w:val="en-US"/>
        </w:rPr>
      </w:pPr>
      <w:hyperlink w:anchor="_Toc454139979" w:history="1">
        <w:r w:rsidR="006B4119" w:rsidRPr="006B4119">
          <w:rPr>
            <w:rStyle w:val="Hyperlink"/>
            <w:b w:val="0"/>
            <w14:scene3d>
              <w14:camera w14:prst="orthographicFront"/>
              <w14:lightRig w14:rig="threePt" w14:dir="t">
                <w14:rot w14:lat="0" w14:lon="0" w14:rev="0"/>
              </w14:lightRig>
            </w14:scene3d>
          </w:rPr>
          <w:t>2.2.4.</w:t>
        </w:r>
        <w:r w:rsidR="006B4119" w:rsidRPr="006B4119">
          <w:rPr>
            <w:rStyle w:val="Hyperlink"/>
            <w:b w:val="0"/>
          </w:rPr>
          <w:t xml:space="preserve"> Software SIG – Sistema de informações gerenciais</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_Toc454139979 \h </w:instrText>
        </w:r>
        <w:r w:rsidR="006B4119" w:rsidRPr="006B4119">
          <w:rPr>
            <w:b w:val="0"/>
            <w:webHidden/>
          </w:rPr>
        </w:r>
        <w:r w:rsidR="006B4119" w:rsidRPr="006B4119">
          <w:rPr>
            <w:b w:val="0"/>
            <w:webHidden/>
          </w:rPr>
          <w:fldChar w:fldCharType="separate"/>
        </w:r>
        <w:r w:rsidR="00486692">
          <w:rPr>
            <w:b w:val="0"/>
            <w:webHidden/>
          </w:rPr>
          <w:t>9</w:t>
        </w:r>
        <w:r w:rsidR="006B4119" w:rsidRPr="006B4119">
          <w:rPr>
            <w:b w:val="0"/>
            <w:webHidden/>
          </w:rPr>
          <w:fldChar w:fldCharType="end"/>
        </w:r>
      </w:hyperlink>
    </w:p>
    <w:p w14:paraId="2EF92D71" w14:textId="74ABF927" w:rsidR="006B4119" w:rsidRPr="006B4119" w:rsidRDefault="00C11369">
      <w:pPr>
        <w:pStyle w:val="TOC3"/>
        <w:rPr>
          <w:rFonts w:asciiTheme="minorHAnsi" w:eastAsiaTheme="minorEastAsia" w:hAnsiTheme="minorHAnsi" w:cstheme="minorBidi"/>
          <w:b w:val="0"/>
          <w:bCs w:val="0"/>
          <w:sz w:val="22"/>
          <w:szCs w:val="22"/>
          <w:lang w:val="en-US"/>
        </w:rPr>
      </w:pPr>
      <w:hyperlink w:anchor="_Toc454139980" w:history="1">
        <w:r w:rsidR="006B4119" w:rsidRPr="006B4119">
          <w:rPr>
            <w:rStyle w:val="Hyperlink"/>
            <w:b w:val="0"/>
            <w14:scene3d>
              <w14:camera w14:prst="orthographicFront"/>
              <w14:lightRig w14:rig="threePt" w14:dir="t">
                <w14:rot w14:lat="0" w14:lon="0" w14:rev="0"/>
              </w14:lightRig>
            </w14:scene3d>
          </w:rPr>
          <w:t>2.2.5.</w:t>
        </w:r>
        <w:r w:rsidR="006B4119" w:rsidRPr="006B4119">
          <w:rPr>
            <w:rStyle w:val="Hyperlink"/>
            <w:b w:val="0"/>
          </w:rPr>
          <w:t xml:space="preserve"> Software SAD – Sistemas de Apoio a Decisões</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_Toc454139980 \h </w:instrText>
        </w:r>
        <w:r w:rsidR="006B4119" w:rsidRPr="006B4119">
          <w:rPr>
            <w:b w:val="0"/>
            <w:webHidden/>
          </w:rPr>
        </w:r>
        <w:r w:rsidR="006B4119" w:rsidRPr="006B4119">
          <w:rPr>
            <w:b w:val="0"/>
            <w:webHidden/>
          </w:rPr>
          <w:fldChar w:fldCharType="separate"/>
        </w:r>
        <w:r w:rsidR="00486692">
          <w:rPr>
            <w:b w:val="0"/>
            <w:webHidden/>
          </w:rPr>
          <w:t>9</w:t>
        </w:r>
        <w:r w:rsidR="006B4119" w:rsidRPr="006B4119">
          <w:rPr>
            <w:b w:val="0"/>
            <w:webHidden/>
          </w:rPr>
          <w:fldChar w:fldCharType="end"/>
        </w:r>
      </w:hyperlink>
    </w:p>
    <w:p w14:paraId="285124F7" w14:textId="1543CE3F" w:rsidR="006B4119" w:rsidRPr="006B4119" w:rsidRDefault="00C11369">
      <w:pPr>
        <w:pStyle w:val="TOC3"/>
        <w:rPr>
          <w:rFonts w:asciiTheme="minorHAnsi" w:eastAsiaTheme="minorEastAsia" w:hAnsiTheme="minorHAnsi" w:cstheme="minorBidi"/>
          <w:b w:val="0"/>
          <w:bCs w:val="0"/>
          <w:sz w:val="22"/>
          <w:szCs w:val="22"/>
          <w:lang w:val="en-US"/>
        </w:rPr>
      </w:pPr>
      <w:hyperlink w:anchor="_Toc454139981" w:history="1">
        <w:r w:rsidR="006B4119" w:rsidRPr="006B4119">
          <w:rPr>
            <w:rStyle w:val="Hyperlink"/>
            <w:b w:val="0"/>
            <w14:scene3d>
              <w14:camera w14:prst="orthographicFront"/>
              <w14:lightRig w14:rig="threePt" w14:dir="t">
                <w14:rot w14:lat="0" w14:lon="0" w14:rev="0"/>
              </w14:lightRig>
            </w14:scene3d>
          </w:rPr>
          <w:t>2.2.6.</w:t>
        </w:r>
        <w:r w:rsidR="006B4119" w:rsidRPr="006B4119">
          <w:rPr>
            <w:rStyle w:val="Hyperlink"/>
            <w:b w:val="0"/>
          </w:rPr>
          <w:t xml:space="preserve"> Software EIS – Executive Information System</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_Toc454139981 \h </w:instrText>
        </w:r>
        <w:r w:rsidR="006B4119" w:rsidRPr="006B4119">
          <w:rPr>
            <w:b w:val="0"/>
            <w:webHidden/>
          </w:rPr>
        </w:r>
        <w:r w:rsidR="006B4119" w:rsidRPr="006B4119">
          <w:rPr>
            <w:b w:val="0"/>
            <w:webHidden/>
          </w:rPr>
          <w:fldChar w:fldCharType="separate"/>
        </w:r>
        <w:r w:rsidR="00486692">
          <w:rPr>
            <w:b w:val="0"/>
            <w:webHidden/>
          </w:rPr>
          <w:t>9</w:t>
        </w:r>
        <w:r w:rsidR="006B4119" w:rsidRPr="006B4119">
          <w:rPr>
            <w:b w:val="0"/>
            <w:webHidden/>
          </w:rPr>
          <w:fldChar w:fldCharType="end"/>
        </w:r>
      </w:hyperlink>
    </w:p>
    <w:p w14:paraId="4C03D432" w14:textId="2EA57566" w:rsidR="006B4119" w:rsidRPr="006B4119" w:rsidRDefault="00C11369">
      <w:pPr>
        <w:pStyle w:val="TOC3"/>
        <w:rPr>
          <w:rFonts w:asciiTheme="minorHAnsi" w:eastAsiaTheme="minorEastAsia" w:hAnsiTheme="minorHAnsi" w:cstheme="minorBidi"/>
          <w:b w:val="0"/>
          <w:bCs w:val="0"/>
          <w:sz w:val="22"/>
          <w:szCs w:val="22"/>
          <w:lang w:val="en-US"/>
        </w:rPr>
      </w:pPr>
      <w:hyperlink w:anchor="_Toc454139982" w:history="1">
        <w:r w:rsidR="006B4119" w:rsidRPr="006B4119">
          <w:rPr>
            <w:rStyle w:val="Hyperlink"/>
            <w:b w:val="0"/>
            <w14:scene3d>
              <w14:camera w14:prst="orthographicFront"/>
              <w14:lightRig w14:rig="threePt" w14:dir="t">
                <w14:rot w14:lat="0" w14:lon="0" w14:rev="0"/>
              </w14:lightRig>
            </w14:scene3d>
          </w:rPr>
          <w:t>2.2.7.</w:t>
        </w:r>
        <w:r w:rsidR="006B4119" w:rsidRPr="006B4119">
          <w:rPr>
            <w:rStyle w:val="Hyperlink"/>
            <w:b w:val="0"/>
          </w:rPr>
          <w:t xml:space="preserve"> Processo de software</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_Toc454139982 \h </w:instrText>
        </w:r>
        <w:r w:rsidR="006B4119" w:rsidRPr="006B4119">
          <w:rPr>
            <w:b w:val="0"/>
            <w:webHidden/>
          </w:rPr>
        </w:r>
        <w:r w:rsidR="006B4119" w:rsidRPr="006B4119">
          <w:rPr>
            <w:b w:val="0"/>
            <w:webHidden/>
          </w:rPr>
          <w:fldChar w:fldCharType="separate"/>
        </w:r>
        <w:r w:rsidR="00486692">
          <w:rPr>
            <w:b w:val="0"/>
            <w:webHidden/>
          </w:rPr>
          <w:t>9</w:t>
        </w:r>
        <w:r w:rsidR="006B4119" w:rsidRPr="006B4119">
          <w:rPr>
            <w:b w:val="0"/>
            <w:webHidden/>
          </w:rPr>
          <w:fldChar w:fldCharType="end"/>
        </w:r>
      </w:hyperlink>
    </w:p>
    <w:p w14:paraId="49F07268" w14:textId="31701460" w:rsidR="006B4119" w:rsidRPr="006B4119" w:rsidRDefault="00C11369">
      <w:pPr>
        <w:pStyle w:val="TOC3"/>
        <w:rPr>
          <w:rFonts w:asciiTheme="minorHAnsi" w:eastAsiaTheme="minorEastAsia" w:hAnsiTheme="minorHAnsi" w:cstheme="minorBidi"/>
          <w:b w:val="0"/>
          <w:bCs w:val="0"/>
          <w:sz w:val="22"/>
          <w:szCs w:val="22"/>
          <w:lang w:val="en-US"/>
        </w:rPr>
      </w:pPr>
      <w:hyperlink w:anchor="_Toc454139983" w:history="1">
        <w:r w:rsidR="006B4119" w:rsidRPr="006B4119">
          <w:rPr>
            <w:rStyle w:val="Hyperlink"/>
            <w:b w:val="0"/>
            <w14:scene3d>
              <w14:camera w14:prst="orthographicFront"/>
              <w14:lightRig w14:rig="threePt" w14:dir="t">
                <w14:rot w14:lat="0" w14:lon="0" w14:rev="0"/>
              </w14:lightRig>
            </w14:scene3d>
          </w:rPr>
          <w:t>2.2.8.</w:t>
        </w:r>
        <w:r w:rsidR="006B4119" w:rsidRPr="006B4119">
          <w:rPr>
            <w:rStyle w:val="Hyperlink"/>
            <w:b w:val="0"/>
          </w:rPr>
          <w:t xml:space="preserve"> Técnicas de Orientação a Objecto (OO)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_Toc454139983 \h </w:instrText>
        </w:r>
        <w:r w:rsidR="006B4119" w:rsidRPr="006B4119">
          <w:rPr>
            <w:b w:val="0"/>
            <w:webHidden/>
          </w:rPr>
        </w:r>
        <w:r w:rsidR="006B4119" w:rsidRPr="006B4119">
          <w:rPr>
            <w:b w:val="0"/>
            <w:webHidden/>
          </w:rPr>
          <w:fldChar w:fldCharType="separate"/>
        </w:r>
        <w:r w:rsidR="00486692">
          <w:rPr>
            <w:b w:val="0"/>
            <w:webHidden/>
          </w:rPr>
          <w:t>9</w:t>
        </w:r>
        <w:r w:rsidR="006B4119" w:rsidRPr="006B4119">
          <w:rPr>
            <w:b w:val="0"/>
            <w:webHidden/>
          </w:rPr>
          <w:fldChar w:fldCharType="end"/>
        </w:r>
      </w:hyperlink>
    </w:p>
    <w:p w14:paraId="2861DD5E" w14:textId="7AC71D81" w:rsidR="006B4119" w:rsidRPr="006B4119" w:rsidRDefault="00C11369">
      <w:pPr>
        <w:pStyle w:val="TOC3"/>
        <w:rPr>
          <w:rFonts w:asciiTheme="minorHAnsi" w:eastAsiaTheme="minorEastAsia" w:hAnsiTheme="minorHAnsi" w:cstheme="minorBidi"/>
          <w:b w:val="0"/>
          <w:bCs w:val="0"/>
          <w:sz w:val="22"/>
          <w:szCs w:val="22"/>
          <w:lang w:val="en-US"/>
        </w:rPr>
      </w:pPr>
      <w:hyperlink w:anchor="_Toc454139984" w:history="1">
        <w:r w:rsidR="006B4119" w:rsidRPr="006B4119">
          <w:rPr>
            <w:rStyle w:val="Hyperlink"/>
            <w:b w:val="0"/>
            <w14:scene3d>
              <w14:camera w14:prst="orthographicFront"/>
              <w14:lightRig w14:rig="threePt" w14:dir="t">
                <w14:rot w14:lat="0" w14:lon="0" w14:rev="0"/>
              </w14:lightRig>
            </w14:scene3d>
          </w:rPr>
          <w:t>2.2.9.</w:t>
        </w:r>
        <w:r w:rsidR="006B4119" w:rsidRPr="006B4119">
          <w:rPr>
            <w:rStyle w:val="Hyperlink"/>
            <w:b w:val="0"/>
          </w:rPr>
          <w:t xml:space="preserve"> Sistemas de gestão de base de dados</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_Toc454139984 \h </w:instrText>
        </w:r>
        <w:r w:rsidR="006B4119" w:rsidRPr="006B4119">
          <w:rPr>
            <w:b w:val="0"/>
            <w:webHidden/>
          </w:rPr>
        </w:r>
        <w:r w:rsidR="006B4119" w:rsidRPr="006B4119">
          <w:rPr>
            <w:b w:val="0"/>
            <w:webHidden/>
          </w:rPr>
          <w:fldChar w:fldCharType="separate"/>
        </w:r>
        <w:r w:rsidR="00486692">
          <w:rPr>
            <w:b w:val="0"/>
            <w:webHidden/>
          </w:rPr>
          <w:t>10</w:t>
        </w:r>
        <w:r w:rsidR="006B4119" w:rsidRPr="006B4119">
          <w:rPr>
            <w:b w:val="0"/>
            <w:webHidden/>
          </w:rPr>
          <w:fldChar w:fldCharType="end"/>
        </w:r>
      </w:hyperlink>
    </w:p>
    <w:p w14:paraId="4D7633F7" w14:textId="49034856" w:rsidR="006B4119" w:rsidRPr="006B4119" w:rsidRDefault="00C11369">
      <w:pPr>
        <w:pStyle w:val="TOC3"/>
        <w:rPr>
          <w:rFonts w:asciiTheme="minorHAnsi" w:eastAsiaTheme="minorEastAsia" w:hAnsiTheme="minorHAnsi" w:cstheme="minorBidi"/>
          <w:b w:val="0"/>
          <w:bCs w:val="0"/>
          <w:sz w:val="22"/>
          <w:szCs w:val="22"/>
          <w:lang w:val="en-US"/>
        </w:rPr>
      </w:pPr>
      <w:hyperlink w:anchor="_Toc454139985" w:history="1">
        <w:r w:rsidR="006B4119" w:rsidRPr="006B4119">
          <w:rPr>
            <w:rStyle w:val="Hyperlink"/>
            <w:b w:val="0"/>
            <w14:scene3d>
              <w14:camera w14:prst="orthographicFront"/>
              <w14:lightRig w14:rig="threePt" w14:dir="t">
                <w14:rot w14:lat="0" w14:lon="0" w14:rev="0"/>
              </w14:lightRig>
            </w14:scene3d>
          </w:rPr>
          <w:t>2.2.10.</w:t>
        </w:r>
        <w:r w:rsidR="006B4119" w:rsidRPr="006B4119">
          <w:rPr>
            <w:rStyle w:val="Hyperlink"/>
            <w:b w:val="0"/>
          </w:rPr>
          <w:t xml:space="preserve"> Sistemas De Informação Baseados Em Computador</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_Toc454139985 \h </w:instrText>
        </w:r>
        <w:r w:rsidR="006B4119" w:rsidRPr="006B4119">
          <w:rPr>
            <w:b w:val="0"/>
            <w:webHidden/>
          </w:rPr>
        </w:r>
        <w:r w:rsidR="006B4119" w:rsidRPr="006B4119">
          <w:rPr>
            <w:b w:val="0"/>
            <w:webHidden/>
          </w:rPr>
          <w:fldChar w:fldCharType="separate"/>
        </w:r>
        <w:r w:rsidR="00486692">
          <w:rPr>
            <w:b w:val="0"/>
            <w:webHidden/>
          </w:rPr>
          <w:t>13</w:t>
        </w:r>
        <w:r w:rsidR="006B4119" w:rsidRPr="006B4119">
          <w:rPr>
            <w:b w:val="0"/>
            <w:webHidden/>
          </w:rPr>
          <w:fldChar w:fldCharType="end"/>
        </w:r>
      </w:hyperlink>
    </w:p>
    <w:p w14:paraId="4AB47C3F" w14:textId="4049A4BD" w:rsidR="006B4119" w:rsidRPr="006B4119" w:rsidRDefault="00C11369">
      <w:pPr>
        <w:pStyle w:val="TOC3"/>
        <w:rPr>
          <w:rFonts w:asciiTheme="minorHAnsi" w:eastAsiaTheme="minorEastAsia" w:hAnsiTheme="minorHAnsi" w:cstheme="minorBidi"/>
          <w:b w:val="0"/>
          <w:bCs w:val="0"/>
          <w:sz w:val="22"/>
          <w:szCs w:val="22"/>
          <w:lang w:val="en-US"/>
        </w:rPr>
      </w:pPr>
      <w:hyperlink w:anchor="_Toc454139986" w:history="1">
        <w:r w:rsidR="006B4119" w:rsidRPr="006B4119">
          <w:rPr>
            <w:rStyle w:val="Hyperlink"/>
            <w:b w:val="0"/>
            <w14:scene3d>
              <w14:camera w14:prst="orthographicFront"/>
              <w14:lightRig w14:rig="threePt" w14:dir="t">
                <w14:rot w14:lat="0" w14:lon="0" w14:rev="0"/>
              </w14:lightRig>
            </w14:scene3d>
          </w:rPr>
          <w:t>2.2.11.</w:t>
        </w:r>
        <w:r w:rsidR="006B4119" w:rsidRPr="006B4119">
          <w:rPr>
            <w:rStyle w:val="Hyperlink"/>
            <w:b w:val="0"/>
          </w:rPr>
          <w:t xml:space="preserve"> Interfaces gráficas em Java</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_Toc454139986 \h </w:instrText>
        </w:r>
        <w:r w:rsidR="006B4119" w:rsidRPr="006B4119">
          <w:rPr>
            <w:b w:val="0"/>
            <w:webHidden/>
          </w:rPr>
        </w:r>
        <w:r w:rsidR="006B4119" w:rsidRPr="006B4119">
          <w:rPr>
            <w:b w:val="0"/>
            <w:webHidden/>
          </w:rPr>
          <w:fldChar w:fldCharType="separate"/>
        </w:r>
        <w:r w:rsidR="00486692">
          <w:rPr>
            <w:b w:val="0"/>
            <w:webHidden/>
          </w:rPr>
          <w:t>14</w:t>
        </w:r>
        <w:r w:rsidR="006B4119" w:rsidRPr="006B4119">
          <w:rPr>
            <w:b w:val="0"/>
            <w:webHidden/>
          </w:rPr>
          <w:fldChar w:fldCharType="end"/>
        </w:r>
      </w:hyperlink>
    </w:p>
    <w:p w14:paraId="090F5DD9" w14:textId="465544C5" w:rsidR="006B4119" w:rsidRPr="006B4119" w:rsidRDefault="00C11369">
      <w:pPr>
        <w:pStyle w:val="TOC3"/>
        <w:rPr>
          <w:rFonts w:asciiTheme="minorHAnsi" w:eastAsiaTheme="minorEastAsia" w:hAnsiTheme="minorHAnsi" w:cstheme="minorBidi"/>
          <w:b w:val="0"/>
          <w:bCs w:val="0"/>
          <w:sz w:val="22"/>
          <w:szCs w:val="22"/>
          <w:lang w:val="en-US"/>
        </w:rPr>
      </w:pPr>
      <w:hyperlink w:anchor="_Toc454139987" w:history="1">
        <w:r w:rsidR="006B4119" w:rsidRPr="006B4119">
          <w:rPr>
            <w:rStyle w:val="Hyperlink"/>
            <w:b w:val="0"/>
            <w14:scene3d>
              <w14:camera w14:prst="orthographicFront"/>
              <w14:lightRig w14:rig="threePt" w14:dir="t">
                <w14:rot w14:lat="0" w14:lon="0" w14:rev="0"/>
              </w14:lightRig>
            </w14:scene3d>
          </w:rPr>
          <w:t>2.2.12.</w:t>
        </w:r>
        <w:r w:rsidR="006B4119" w:rsidRPr="006B4119">
          <w:rPr>
            <w:rStyle w:val="Hyperlink"/>
            <w:b w:val="0"/>
          </w:rPr>
          <w:t xml:space="preserve"> Look And Feel</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_Toc454139987 \h </w:instrText>
        </w:r>
        <w:r w:rsidR="006B4119" w:rsidRPr="006B4119">
          <w:rPr>
            <w:b w:val="0"/>
            <w:webHidden/>
          </w:rPr>
        </w:r>
        <w:r w:rsidR="006B4119" w:rsidRPr="006B4119">
          <w:rPr>
            <w:b w:val="0"/>
            <w:webHidden/>
          </w:rPr>
          <w:fldChar w:fldCharType="separate"/>
        </w:r>
        <w:r w:rsidR="00486692">
          <w:rPr>
            <w:b w:val="0"/>
            <w:webHidden/>
          </w:rPr>
          <w:t>14</w:t>
        </w:r>
        <w:r w:rsidR="006B4119" w:rsidRPr="006B4119">
          <w:rPr>
            <w:b w:val="0"/>
            <w:webHidden/>
          </w:rPr>
          <w:fldChar w:fldCharType="end"/>
        </w:r>
      </w:hyperlink>
    </w:p>
    <w:p w14:paraId="2D9002F5" w14:textId="2DFD54B8" w:rsidR="006B4119" w:rsidRPr="006B4119" w:rsidRDefault="00C11369">
      <w:pPr>
        <w:pStyle w:val="TOC3"/>
        <w:rPr>
          <w:rFonts w:asciiTheme="minorHAnsi" w:eastAsiaTheme="minorEastAsia" w:hAnsiTheme="minorHAnsi" w:cstheme="minorBidi"/>
          <w:b w:val="0"/>
          <w:bCs w:val="0"/>
          <w:sz w:val="22"/>
          <w:szCs w:val="22"/>
          <w:lang w:val="en-US"/>
        </w:rPr>
      </w:pPr>
      <w:hyperlink w:anchor="_Toc454139988" w:history="1">
        <w:r w:rsidR="006B4119" w:rsidRPr="006B4119">
          <w:rPr>
            <w:rStyle w:val="Hyperlink"/>
            <w:b w:val="0"/>
            <w14:scene3d>
              <w14:camera w14:prst="orthographicFront"/>
              <w14:lightRig w14:rig="threePt" w14:dir="t">
                <w14:rot w14:lat="0" w14:lon="0" w14:rev="0"/>
              </w14:lightRig>
            </w14:scene3d>
          </w:rPr>
          <w:t>2.2.13.</w:t>
        </w:r>
        <w:r w:rsidR="006B4119" w:rsidRPr="006B4119">
          <w:rPr>
            <w:rStyle w:val="Hyperlink"/>
            <w:b w:val="0"/>
          </w:rPr>
          <w:t xml:space="preserve"> UML (Unified Modelling Language)</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_Toc454139988 \h </w:instrText>
        </w:r>
        <w:r w:rsidR="006B4119" w:rsidRPr="006B4119">
          <w:rPr>
            <w:b w:val="0"/>
            <w:webHidden/>
          </w:rPr>
        </w:r>
        <w:r w:rsidR="006B4119" w:rsidRPr="006B4119">
          <w:rPr>
            <w:b w:val="0"/>
            <w:webHidden/>
          </w:rPr>
          <w:fldChar w:fldCharType="separate"/>
        </w:r>
        <w:r w:rsidR="00486692">
          <w:rPr>
            <w:b w:val="0"/>
            <w:webHidden/>
          </w:rPr>
          <w:t>14</w:t>
        </w:r>
        <w:r w:rsidR="006B4119" w:rsidRPr="006B4119">
          <w:rPr>
            <w:b w:val="0"/>
            <w:webHidden/>
          </w:rPr>
          <w:fldChar w:fldCharType="end"/>
        </w:r>
      </w:hyperlink>
    </w:p>
    <w:p w14:paraId="08CE4288" w14:textId="458D34FB" w:rsidR="006B4119" w:rsidRPr="006B4119" w:rsidRDefault="00C11369">
      <w:pPr>
        <w:pStyle w:val="TOC3"/>
        <w:rPr>
          <w:rFonts w:asciiTheme="minorHAnsi" w:eastAsiaTheme="minorEastAsia" w:hAnsiTheme="minorHAnsi" w:cstheme="minorBidi"/>
          <w:b w:val="0"/>
          <w:bCs w:val="0"/>
          <w:sz w:val="22"/>
          <w:szCs w:val="22"/>
          <w:lang w:val="en-US"/>
        </w:rPr>
      </w:pPr>
      <w:hyperlink w:anchor="_Toc454139989" w:history="1">
        <w:r w:rsidR="006B4119" w:rsidRPr="006B4119">
          <w:rPr>
            <w:rStyle w:val="Hyperlink"/>
            <w:b w:val="0"/>
            <w14:scene3d>
              <w14:camera w14:prst="orthographicFront"/>
              <w14:lightRig w14:rig="threePt" w14:dir="t">
                <w14:rot w14:lat="0" w14:lon="0" w14:rev="0"/>
              </w14:lightRig>
            </w14:scene3d>
          </w:rPr>
          <w:t>2.2.14.</w:t>
        </w:r>
        <w:r w:rsidR="006B4119" w:rsidRPr="006B4119">
          <w:rPr>
            <w:rStyle w:val="Hyperlink"/>
            <w:b w:val="0"/>
          </w:rPr>
          <w:t xml:space="preserve"> Prototipagem</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_Toc454139989 \h </w:instrText>
        </w:r>
        <w:r w:rsidR="006B4119" w:rsidRPr="006B4119">
          <w:rPr>
            <w:b w:val="0"/>
            <w:webHidden/>
          </w:rPr>
        </w:r>
        <w:r w:rsidR="006B4119" w:rsidRPr="006B4119">
          <w:rPr>
            <w:b w:val="0"/>
            <w:webHidden/>
          </w:rPr>
          <w:fldChar w:fldCharType="separate"/>
        </w:r>
        <w:r w:rsidR="00486692">
          <w:rPr>
            <w:b w:val="0"/>
            <w:webHidden/>
          </w:rPr>
          <w:t>16</w:t>
        </w:r>
        <w:r w:rsidR="006B4119" w:rsidRPr="006B4119">
          <w:rPr>
            <w:b w:val="0"/>
            <w:webHidden/>
          </w:rPr>
          <w:fldChar w:fldCharType="end"/>
        </w:r>
      </w:hyperlink>
    </w:p>
    <w:p w14:paraId="6BDB007E" w14:textId="23684EAB" w:rsidR="006B4119" w:rsidRPr="006B4119" w:rsidRDefault="00C11369">
      <w:pPr>
        <w:pStyle w:val="TOC3"/>
        <w:rPr>
          <w:rFonts w:asciiTheme="minorHAnsi" w:eastAsiaTheme="minorEastAsia" w:hAnsiTheme="minorHAnsi" w:cstheme="minorBidi"/>
          <w:b w:val="0"/>
          <w:bCs w:val="0"/>
          <w:sz w:val="22"/>
          <w:szCs w:val="22"/>
          <w:lang w:val="en-US"/>
        </w:rPr>
      </w:pPr>
      <w:hyperlink w:anchor="_Toc454139990" w:history="1">
        <w:r w:rsidR="006B4119" w:rsidRPr="006B4119">
          <w:rPr>
            <w:rStyle w:val="Hyperlink"/>
            <w:b w:val="0"/>
            <w14:scene3d>
              <w14:camera w14:prst="orthographicFront"/>
              <w14:lightRig w14:rig="threePt" w14:dir="t">
                <w14:rot w14:lat="0" w14:lon="0" w14:rev="0"/>
              </w14:lightRig>
            </w14:scene3d>
          </w:rPr>
          <w:t>2.2.15.</w:t>
        </w:r>
        <w:r w:rsidR="006B4119" w:rsidRPr="006B4119">
          <w:rPr>
            <w:rStyle w:val="Hyperlink"/>
            <w:b w:val="0"/>
          </w:rPr>
          <w:t xml:space="preserve"> Digitalização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_Toc454139990 \h </w:instrText>
        </w:r>
        <w:r w:rsidR="006B4119" w:rsidRPr="006B4119">
          <w:rPr>
            <w:b w:val="0"/>
            <w:webHidden/>
          </w:rPr>
        </w:r>
        <w:r w:rsidR="006B4119" w:rsidRPr="006B4119">
          <w:rPr>
            <w:b w:val="0"/>
            <w:webHidden/>
          </w:rPr>
          <w:fldChar w:fldCharType="separate"/>
        </w:r>
        <w:r w:rsidR="00486692">
          <w:rPr>
            <w:b w:val="0"/>
            <w:webHidden/>
          </w:rPr>
          <w:t>16</w:t>
        </w:r>
        <w:r w:rsidR="006B4119" w:rsidRPr="006B4119">
          <w:rPr>
            <w:b w:val="0"/>
            <w:webHidden/>
          </w:rPr>
          <w:fldChar w:fldCharType="end"/>
        </w:r>
      </w:hyperlink>
    </w:p>
    <w:p w14:paraId="4BAEDE9B" w14:textId="2E0A48A3" w:rsidR="006B4119" w:rsidRPr="006B4119" w:rsidRDefault="00C11369">
      <w:pPr>
        <w:pStyle w:val="TOC3"/>
        <w:rPr>
          <w:rFonts w:asciiTheme="minorHAnsi" w:eastAsiaTheme="minorEastAsia" w:hAnsiTheme="minorHAnsi" w:cstheme="minorBidi"/>
          <w:b w:val="0"/>
          <w:bCs w:val="0"/>
          <w:sz w:val="22"/>
          <w:szCs w:val="22"/>
          <w:lang w:val="en-US"/>
        </w:rPr>
      </w:pPr>
      <w:hyperlink w:anchor="_Toc454139991" w:history="1">
        <w:r w:rsidR="006B4119" w:rsidRPr="006B4119">
          <w:rPr>
            <w:rStyle w:val="Hyperlink"/>
            <w:b w:val="0"/>
            <w14:scene3d>
              <w14:camera w14:prst="orthographicFront"/>
              <w14:lightRig w14:rig="threePt" w14:dir="t">
                <w14:rot w14:lat="0" w14:lon="0" w14:rev="0"/>
              </w14:lightRig>
            </w14:scene3d>
          </w:rPr>
          <w:t>2.2.16.</w:t>
        </w:r>
        <w:r w:rsidR="006B4119" w:rsidRPr="006B4119">
          <w:rPr>
            <w:rStyle w:val="Hyperlink"/>
            <w:b w:val="0"/>
          </w:rPr>
          <w:t xml:space="preserve"> Metodologias de Desenvolvimento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_Toc454139991 \h </w:instrText>
        </w:r>
        <w:r w:rsidR="006B4119" w:rsidRPr="006B4119">
          <w:rPr>
            <w:b w:val="0"/>
            <w:webHidden/>
          </w:rPr>
        </w:r>
        <w:r w:rsidR="006B4119" w:rsidRPr="006B4119">
          <w:rPr>
            <w:b w:val="0"/>
            <w:webHidden/>
          </w:rPr>
          <w:fldChar w:fldCharType="separate"/>
        </w:r>
        <w:r w:rsidR="00486692">
          <w:rPr>
            <w:b w:val="0"/>
            <w:webHidden/>
          </w:rPr>
          <w:t>16</w:t>
        </w:r>
        <w:r w:rsidR="006B4119" w:rsidRPr="006B4119">
          <w:rPr>
            <w:b w:val="0"/>
            <w:webHidden/>
          </w:rPr>
          <w:fldChar w:fldCharType="end"/>
        </w:r>
      </w:hyperlink>
    </w:p>
    <w:p w14:paraId="0E9EAB77" w14:textId="725060EF"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39992" w:history="1">
        <w:r w:rsidR="006B4119" w:rsidRPr="006B4119">
          <w:rPr>
            <w:rStyle w:val="Hyperlink"/>
            <w:noProof/>
            <w14:scene3d>
              <w14:camera w14:prst="orthographicFront"/>
              <w14:lightRig w14:rig="threePt" w14:dir="t">
                <w14:rot w14:lat="0" w14:lon="0" w14:rev="0"/>
              </w14:lightRig>
            </w14:scene3d>
          </w:rPr>
          <w:t>2.3.</w:t>
        </w:r>
        <w:r w:rsidR="006B4119" w:rsidRPr="006B4119">
          <w:rPr>
            <w:rStyle w:val="Hyperlink"/>
            <w:noProof/>
          </w:rPr>
          <w:t xml:space="preserve"> Definição conceitual e operacional das variáveis de investigação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_Toc454139992 \h </w:instrText>
        </w:r>
        <w:r w:rsidR="006B4119" w:rsidRPr="006B4119">
          <w:rPr>
            <w:noProof/>
            <w:webHidden/>
          </w:rPr>
        </w:r>
        <w:r w:rsidR="006B4119" w:rsidRPr="006B4119">
          <w:rPr>
            <w:noProof/>
            <w:webHidden/>
          </w:rPr>
          <w:fldChar w:fldCharType="separate"/>
        </w:r>
        <w:r w:rsidR="00486692">
          <w:rPr>
            <w:noProof/>
            <w:webHidden/>
          </w:rPr>
          <w:t>17</w:t>
        </w:r>
        <w:r w:rsidR="006B4119" w:rsidRPr="006B4119">
          <w:rPr>
            <w:noProof/>
            <w:webHidden/>
          </w:rPr>
          <w:fldChar w:fldCharType="end"/>
        </w:r>
      </w:hyperlink>
    </w:p>
    <w:p w14:paraId="7824AED2" w14:textId="6E3C1FCB" w:rsidR="006B4119" w:rsidRPr="006B4119" w:rsidRDefault="00C11369">
      <w:pPr>
        <w:pStyle w:val="TOC3"/>
        <w:rPr>
          <w:rFonts w:asciiTheme="minorHAnsi" w:eastAsiaTheme="minorEastAsia" w:hAnsiTheme="minorHAnsi" w:cstheme="minorBidi"/>
          <w:b w:val="0"/>
          <w:bCs w:val="0"/>
          <w:sz w:val="22"/>
          <w:szCs w:val="22"/>
          <w:lang w:val="en-US"/>
        </w:rPr>
      </w:pPr>
      <w:hyperlink w:anchor="_Toc454139993" w:history="1">
        <w:r w:rsidR="006B4119" w:rsidRPr="006B4119">
          <w:rPr>
            <w:rStyle w:val="Hyperlink"/>
            <w:b w:val="0"/>
            <w14:scene3d>
              <w14:camera w14:prst="orthographicFront"/>
              <w14:lightRig w14:rig="threePt" w14:dir="t">
                <w14:rot w14:lat="0" w14:lon="0" w14:rev="0"/>
              </w14:lightRig>
            </w14:scene3d>
          </w:rPr>
          <w:t>2.3.1.</w:t>
        </w:r>
        <w:r w:rsidR="006B4119" w:rsidRPr="006B4119">
          <w:rPr>
            <w:rStyle w:val="Hyperlink"/>
            <w:b w:val="0"/>
          </w:rPr>
          <w:t xml:space="preserve"> Segurança</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_Toc454139993 \h </w:instrText>
        </w:r>
        <w:r w:rsidR="006B4119" w:rsidRPr="006B4119">
          <w:rPr>
            <w:b w:val="0"/>
            <w:webHidden/>
          </w:rPr>
        </w:r>
        <w:r w:rsidR="006B4119" w:rsidRPr="006B4119">
          <w:rPr>
            <w:b w:val="0"/>
            <w:webHidden/>
          </w:rPr>
          <w:fldChar w:fldCharType="separate"/>
        </w:r>
        <w:r w:rsidR="00486692">
          <w:rPr>
            <w:b w:val="0"/>
            <w:webHidden/>
          </w:rPr>
          <w:t>17</w:t>
        </w:r>
        <w:r w:rsidR="006B4119" w:rsidRPr="006B4119">
          <w:rPr>
            <w:b w:val="0"/>
            <w:webHidden/>
          </w:rPr>
          <w:fldChar w:fldCharType="end"/>
        </w:r>
      </w:hyperlink>
    </w:p>
    <w:p w14:paraId="3253B024" w14:textId="7BB1604D" w:rsidR="006B4119" w:rsidRPr="006B4119" w:rsidRDefault="00C11369">
      <w:pPr>
        <w:pStyle w:val="TOC3"/>
        <w:rPr>
          <w:rFonts w:asciiTheme="minorHAnsi" w:eastAsiaTheme="minorEastAsia" w:hAnsiTheme="minorHAnsi" w:cstheme="minorBidi"/>
          <w:b w:val="0"/>
          <w:bCs w:val="0"/>
          <w:sz w:val="22"/>
          <w:szCs w:val="22"/>
          <w:lang w:val="en-US"/>
        </w:rPr>
      </w:pPr>
      <w:hyperlink w:anchor="_Toc454139994" w:history="1">
        <w:r w:rsidR="006B4119" w:rsidRPr="006B4119">
          <w:rPr>
            <w:rStyle w:val="Hyperlink"/>
            <w:b w:val="0"/>
            <w14:scene3d>
              <w14:camera w14:prst="orthographicFront"/>
              <w14:lightRig w14:rig="threePt" w14:dir="t">
                <w14:rot w14:lat="0" w14:lon="0" w14:rev="0"/>
              </w14:lightRig>
            </w14:scene3d>
          </w:rPr>
          <w:t>2.3.2.</w:t>
        </w:r>
        <w:r w:rsidR="006B4119" w:rsidRPr="006B4119">
          <w:rPr>
            <w:rStyle w:val="Hyperlink"/>
            <w:b w:val="0"/>
          </w:rPr>
          <w:t xml:space="preserve"> Integridade</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_Toc454139994 \h </w:instrText>
        </w:r>
        <w:r w:rsidR="006B4119" w:rsidRPr="006B4119">
          <w:rPr>
            <w:b w:val="0"/>
            <w:webHidden/>
          </w:rPr>
        </w:r>
        <w:r w:rsidR="006B4119" w:rsidRPr="006B4119">
          <w:rPr>
            <w:b w:val="0"/>
            <w:webHidden/>
          </w:rPr>
          <w:fldChar w:fldCharType="separate"/>
        </w:r>
        <w:r w:rsidR="00486692">
          <w:rPr>
            <w:b w:val="0"/>
            <w:webHidden/>
          </w:rPr>
          <w:t>17</w:t>
        </w:r>
        <w:r w:rsidR="006B4119" w:rsidRPr="006B4119">
          <w:rPr>
            <w:b w:val="0"/>
            <w:webHidden/>
          </w:rPr>
          <w:fldChar w:fldCharType="end"/>
        </w:r>
      </w:hyperlink>
    </w:p>
    <w:p w14:paraId="4F9926AD" w14:textId="491CB7FD" w:rsidR="006B4119" w:rsidRPr="006B4119" w:rsidRDefault="00C11369">
      <w:pPr>
        <w:pStyle w:val="TOC3"/>
        <w:rPr>
          <w:rFonts w:asciiTheme="minorHAnsi" w:eastAsiaTheme="minorEastAsia" w:hAnsiTheme="minorHAnsi" w:cstheme="minorBidi"/>
          <w:b w:val="0"/>
          <w:bCs w:val="0"/>
          <w:sz w:val="22"/>
          <w:szCs w:val="22"/>
          <w:lang w:val="en-US"/>
        </w:rPr>
      </w:pPr>
      <w:hyperlink w:anchor="_Toc454139995" w:history="1">
        <w:r w:rsidR="006B4119" w:rsidRPr="006B4119">
          <w:rPr>
            <w:rStyle w:val="Hyperlink"/>
            <w:b w:val="0"/>
            <w14:scene3d>
              <w14:camera w14:prst="orthographicFront"/>
              <w14:lightRig w14:rig="threePt" w14:dir="t">
                <w14:rot w14:lat="0" w14:lon="0" w14:rev="0"/>
              </w14:lightRig>
            </w14:scene3d>
          </w:rPr>
          <w:t>2.3.3.</w:t>
        </w:r>
        <w:r w:rsidR="006B4119" w:rsidRPr="006B4119">
          <w:rPr>
            <w:rStyle w:val="Hyperlink"/>
            <w:b w:val="0"/>
          </w:rPr>
          <w:t xml:space="preserve"> Confidencialidade</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_Toc454139995 \h </w:instrText>
        </w:r>
        <w:r w:rsidR="006B4119" w:rsidRPr="006B4119">
          <w:rPr>
            <w:b w:val="0"/>
            <w:webHidden/>
          </w:rPr>
        </w:r>
        <w:r w:rsidR="006B4119" w:rsidRPr="006B4119">
          <w:rPr>
            <w:b w:val="0"/>
            <w:webHidden/>
          </w:rPr>
          <w:fldChar w:fldCharType="separate"/>
        </w:r>
        <w:r w:rsidR="00486692">
          <w:rPr>
            <w:b w:val="0"/>
            <w:webHidden/>
          </w:rPr>
          <w:t>17</w:t>
        </w:r>
        <w:r w:rsidR="006B4119" w:rsidRPr="006B4119">
          <w:rPr>
            <w:b w:val="0"/>
            <w:webHidden/>
          </w:rPr>
          <w:fldChar w:fldCharType="end"/>
        </w:r>
      </w:hyperlink>
    </w:p>
    <w:p w14:paraId="416D8D45" w14:textId="2A443123" w:rsidR="006B4119" w:rsidRPr="006B4119" w:rsidRDefault="00C11369">
      <w:pPr>
        <w:pStyle w:val="TOC3"/>
        <w:rPr>
          <w:rFonts w:asciiTheme="minorHAnsi" w:eastAsiaTheme="minorEastAsia" w:hAnsiTheme="minorHAnsi" w:cstheme="minorBidi"/>
          <w:b w:val="0"/>
          <w:bCs w:val="0"/>
          <w:sz w:val="22"/>
          <w:szCs w:val="22"/>
          <w:lang w:val="en-US"/>
        </w:rPr>
      </w:pPr>
      <w:hyperlink w:anchor="_Toc454139996" w:history="1">
        <w:r w:rsidR="006B4119" w:rsidRPr="006B4119">
          <w:rPr>
            <w:rStyle w:val="Hyperlink"/>
            <w:b w:val="0"/>
            <w14:scene3d>
              <w14:camera w14:prst="orthographicFront"/>
              <w14:lightRig w14:rig="threePt" w14:dir="t">
                <w14:rot w14:lat="0" w14:lon="0" w14:rev="0"/>
              </w14:lightRig>
            </w14:scene3d>
          </w:rPr>
          <w:t>2.3.4.</w:t>
        </w:r>
        <w:r w:rsidR="006B4119" w:rsidRPr="006B4119">
          <w:rPr>
            <w:rStyle w:val="Hyperlink"/>
            <w:b w:val="0"/>
          </w:rPr>
          <w:t xml:space="preserve"> Disponibilidade</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_Toc454139996 \h </w:instrText>
        </w:r>
        <w:r w:rsidR="006B4119" w:rsidRPr="006B4119">
          <w:rPr>
            <w:b w:val="0"/>
            <w:webHidden/>
          </w:rPr>
        </w:r>
        <w:r w:rsidR="006B4119" w:rsidRPr="006B4119">
          <w:rPr>
            <w:b w:val="0"/>
            <w:webHidden/>
          </w:rPr>
          <w:fldChar w:fldCharType="separate"/>
        </w:r>
        <w:r w:rsidR="00486692">
          <w:rPr>
            <w:b w:val="0"/>
            <w:webHidden/>
          </w:rPr>
          <w:t>17</w:t>
        </w:r>
        <w:r w:rsidR="006B4119" w:rsidRPr="006B4119">
          <w:rPr>
            <w:b w:val="0"/>
            <w:webHidden/>
          </w:rPr>
          <w:fldChar w:fldCharType="end"/>
        </w:r>
      </w:hyperlink>
    </w:p>
    <w:p w14:paraId="22D1626A" w14:textId="35C0187C" w:rsidR="006B4119" w:rsidRPr="006B4119" w:rsidRDefault="00C11369">
      <w:pPr>
        <w:pStyle w:val="TOC1"/>
        <w:rPr>
          <w:rFonts w:asciiTheme="minorHAnsi" w:eastAsiaTheme="minorEastAsia" w:hAnsiTheme="minorHAnsi" w:cstheme="minorBidi"/>
          <w:caps w:val="0"/>
          <w:sz w:val="22"/>
          <w:szCs w:val="22"/>
          <w:lang w:val="en-US"/>
        </w:rPr>
      </w:pPr>
      <w:hyperlink w:anchor="_Toc454139997" w:history="1">
        <w:r w:rsidR="006B4119" w:rsidRPr="006B4119">
          <w:rPr>
            <w:rStyle w:val="Hyperlink"/>
          </w:rPr>
          <w:t>3 CApítulo 3 - MARCO CONTEXTUAL DA INVESTIGAÇÃO</w:t>
        </w:r>
        <w:r w:rsidR="006B4119" w:rsidRPr="006B4119">
          <w:rPr>
            <w:webHidden/>
          </w:rPr>
          <w:tab/>
        </w:r>
        <w:r w:rsidR="006B4119" w:rsidRPr="006B4119">
          <w:rPr>
            <w:webHidden/>
          </w:rPr>
          <w:fldChar w:fldCharType="begin"/>
        </w:r>
        <w:r w:rsidR="006B4119" w:rsidRPr="006B4119">
          <w:rPr>
            <w:webHidden/>
          </w:rPr>
          <w:instrText xml:space="preserve"> PAGEREF _Toc454139997 \h </w:instrText>
        </w:r>
        <w:r w:rsidR="006B4119" w:rsidRPr="006B4119">
          <w:rPr>
            <w:webHidden/>
          </w:rPr>
        </w:r>
        <w:r w:rsidR="006B4119" w:rsidRPr="006B4119">
          <w:rPr>
            <w:webHidden/>
          </w:rPr>
          <w:fldChar w:fldCharType="separate"/>
        </w:r>
        <w:r w:rsidR="00486692">
          <w:rPr>
            <w:webHidden/>
          </w:rPr>
          <w:t>18</w:t>
        </w:r>
        <w:r w:rsidR="006B4119" w:rsidRPr="006B4119">
          <w:rPr>
            <w:webHidden/>
          </w:rPr>
          <w:fldChar w:fldCharType="end"/>
        </w:r>
      </w:hyperlink>
    </w:p>
    <w:p w14:paraId="55B947E2" w14:textId="0C593113"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39998" w:history="1">
        <w:r w:rsidR="006B4119" w:rsidRPr="006B4119">
          <w:rPr>
            <w:rStyle w:val="Hyperlink"/>
            <w:noProof/>
            <w14:scene3d>
              <w14:camera w14:prst="orthographicFront"/>
              <w14:lightRig w14:rig="threePt" w14:dir="t">
                <w14:rot w14:lat="0" w14:lon="0" w14:rev="0"/>
              </w14:lightRig>
            </w14:scene3d>
          </w:rPr>
          <w:t>3.1.</w:t>
        </w:r>
        <w:r w:rsidR="006B4119" w:rsidRPr="006B4119">
          <w:rPr>
            <w:rStyle w:val="Hyperlink"/>
            <w:noProof/>
          </w:rPr>
          <w:t xml:space="preserve"> Caracterização sócio - histórica, geográfica, política, do objecto de investigação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_Toc454139998 \h </w:instrText>
        </w:r>
        <w:r w:rsidR="006B4119" w:rsidRPr="006B4119">
          <w:rPr>
            <w:noProof/>
            <w:webHidden/>
          </w:rPr>
        </w:r>
        <w:r w:rsidR="006B4119" w:rsidRPr="006B4119">
          <w:rPr>
            <w:noProof/>
            <w:webHidden/>
          </w:rPr>
          <w:fldChar w:fldCharType="separate"/>
        </w:r>
        <w:r w:rsidR="00486692">
          <w:rPr>
            <w:noProof/>
            <w:webHidden/>
          </w:rPr>
          <w:t>18</w:t>
        </w:r>
        <w:r w:rsidR="006B4119" w:rsidRPr="006B4119">
          <w:rPr>
            <w:noProof/>
            <w:webHidden/>
          </w:rPr>
          <w:fldChar w:fldCharType="end"/>
        </w:r>
      </w:hyperlink>
    </w:p>
    <w:p w14:paraId="40079EF7" w14:textId="573101C2" w:rsidR="006B4119" w:rsidRPr="006B4119" w:rsidRDefault="00C11369">
      <w:pPr>
        <w:pStyle w:val="TOC3"/>
        <w:rPr>
          <w:rFonts w:asciiTheme="minorHAnsi" w:eastAsiaTheme="minorEastAsia" w:hAnsiTheme="minorHAnsi" w:cstheme="minorBidi"/>
          <w:b w:val="0"/>
          <w:bCs w:val="0"/>
          <w:sz w:val="22"/>
          <w:szCs w:val="22"/>
          <w:lang w:val="en-US"/>
        </w:rPr>
      </w:pPr>
      <w:hyperlink w:anchor="_Toc454139999" w:history="1">
        <w:r w:rsidR="006B4119" w:rsidRPr="006B4119">
          <w:rPr>
            <w:rStyle w:val="Hyperlink"/>
            <w:b w:val="0"/>
            <w14:scene3d>
              <w14:camera w14:prst="orthographicFront"/>
              <w14:lightRig w14:rig="threePt" w14:dir="t">
                <w14:rot w14:lat="0" w14:lon="0" w14:rev="0"/>
              </w14:lightRig>
            </w14:scene3d>
          </w:rPr>
          <w:t>3.1.1.</w:t>
        </w:r>
        <w:r w:rsidR="006B4119" w:rsidRPr="006B4119">
          <w:rPr>
            <w:rStyle w:val="Hyperlink"/>
            <w:b w:val="0"/>
          </w:rPr>
          <w:t xml:space="preserve"> Tribunal dos Menores da Cidade de Maputo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_Toc454139999 \h </w:instrText>
        </w:r>
        <w:r w:rsidR="006B4119" w:rsidRPr="006B4119">
          <w:rPr>
            <w:b w:val="0"/>
            <w:webHidden/>
          </w:rPr>
        </w:r>
        <w:r w:rsidR="006B4119" w:rsidRPr="006B4119">
          <w:rPr>
            <w:b w:val="0"/>
            <w:webHidden/>
          </w:rPr>
          <w:fldChar w:fldCharType="separate"/>
        </w:r>
        <w:r w:rsidR="00486692">
          <w:rPr>
            <w:b w:val="0"/>
            <w:webHidden/>
          </w:rPr>
          <w:t>18</w:t>
        </w:r>
        <w:r w:rsidR="006B4119" w:rsidRPr="006B4119">
          <w:rPr>
            <w:b w:val="0"/>
            <w:webHidden/>
          </w:rPr>
          <w:fldChar w:fldCharType="end"/>
        </w:r>
      </w:hyperlink>
    </w:p>
    <w:p w14:paraId="7F6A38DA" w14:textId="137E8684" w:rsidR="006B4119" w:rsidRPr="006B4119" w:rsidRDefault="00C11369">
      <w:pPr>
        <w:pStyle w:val="TOC3"/>
        <w:rPr>
          <w:rFonts w:asciiTheme="minorHAnsi" w:eastAsiaTheme="minorEastAsia" w:hAnsiTheme="minorHAnsi" w:cstheme="minorBidi"/>
          <w:b w:val="0"/>
          <w:bCs w:val="0"/>
          <w:sz w:val="22"/>
          <w:szCs w:val="22"/>
          <w:lang w:val="en-US"/>
        </w:rPr>
      </w:pPr>
      <w:hyperlink w:anchor="_Toc454140000" w:history="1">
        <w:r w:rsidR="006B4119" w:rsidRPr="006B4119">
          <w:rPr>
            <w:rStyle w:val="Hyperlink"/>
            <w:b w:val="0"/>
            <w14:scene3d>
              <w14:camera w14:prst="orthographicFront"/>
              <w14:lightRig w14:rig="threePt" w14:dir="t">
                <w14:rot w14:lat="0" w14:lon="0" w14:rev="0"/>
              </w14:lightRig>
            </w14:scene3d>
          </w:rPr>
          <w:t>3.1.2.</w:t>
        </w:r>
        <w:r w:rsidR="006B4119" w:rsidRPr="006B4119">
          <w:rPr>
            <w:rStyle w:val="Hyperlink"/>
            <w:b w:val="0"/>
          </w:rPr>
          <w:t xml:space="preserve"> Missão do Tribunal dos Menores</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_Toc454140000 \h </w:instrText>
        </w:r>
        <w:r w:rsidR="006B4119" w:rsidRPr="006B4119">
          <w:rPr>
            <w:b w:val="0"/>
            <w:webHidden/>
          </w:rPr>
        </w:r>
        <w:r w:rsidR="006B4119" w:rsidRPr="006B4119">
          <w:rPr>
            <w:b w:val="0"/>
            <w:webHidden/>
          </w:rPr>
          <w:fldChar w:fldCharType="separate"/>
        </w:r>
        <w:r w:rsidR="00486692">
          <w:rPr>
            <w:b w:val="0"/>
            <w:webHidden/>
          </w:rPr>
          <w:t>18</w:t>
        </w:r>
        <w:r w:rsidR="006B4119" w:rsidRPr="006B4119">
          <w:rPr>
            <w:b w:val="0"/>
            <w:webHidden/>
          </w:rPr>
          <w:fldChar w:fldCharType="end"/>
        </w:r>
      </w:hyperlink>
    </w:p>
    <w:p w14:paraId="2913FC35" w14:textId="7B2BDEB7" w:rsidR="006B4119" w:rsidRPr="006B4119" w:rsidRDefault="00C11369">
      <w:pPr>
        <w:pStyle w:val="TOC3"/>
        <w:rPr>
          <w:rFonts w:asciiTheme="minorHAnsi" w:eastAsiaTheme="minorEastAsia" w:hAnsiTheme="minorHAnsi" w:cstheme="minorBidi"/>
          <w:b w:val="0"/>
          <w:bCs w:val="0"/>
          <w:sz w:val="22"/>
          <w:szCs w:val="22"/>
          <w:lang w:val="en-US"/>
        </w:rPr>
      </w:pPr>
      <w:hyperlink w:anchor="_Toc454140001" w:history="1">
        <w:r w:rsidR="006B4119" w:rsidRPr="006B4119">
          <w:rPr>
            <w:rStyle w:val="Hyperlink"/>
            <w:b w:val="0"/>
            <w14:scene3d>
              <w14:camera w14:prst="orthographicFront"/>
              <w14:lightRig w14:rig="threePt" w14:dir="t">
                <w14:rot w14:lat="0" w14:lon="0" w14:rev="0"/>
              </w14:lightRig>
            </w14:scene3d>
          </w:rPr>
          <w:t>3.1.3.</w:t>
        </w:r>
        <w:r w:rsidR="006B4119" w:rsidRPr="006B4119">
          <w:rPr>
            <w:rStyle w:val="Hyperlink"/>
            <w:b w:val="0"/>
          </w:rPr>
          <w:t xml:space="preserve"> Estrutura Orgânica do Tribunal dos Menores</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_Toc454140001 \h </w:instrText>
        </w:r>
        <w:r w:rsidR="006B4119" w:rsidRPr="006B4119">
          <w:rPr>
            <w:b w:val="0"/>
            <w:webHidden/>
          </w:rPr>
        </w:r>
        <w:r w:rsidR="006B4119" w:rsidRPr="006B4119">
          <w:rPr>
            <w:b w:val="0"/>
            <w:webHidden/>
          </w:rPr>
          <w:fldChar w:fldCharType="separate"/>
        </w:r>
        <w:r w:rsidR="00486692">
          <w:rPr>
            <w:b w:val="0"/>
            <w:webHidden/>
          </w:rPr>
          <w:t>18</w:t>
        </w:r>
        <w:r w:rsidR="006B4119" w:rsidRPr="006B4119">
          <w:rPr>
            <w:b w:val="0"/>
            <w:webHidden/>
          </w:rPr>
          <w:fldChar w:fldCharType="end"/>
        </w:r>
      </w:hyperlink>
    </w:p>
    <w:p w14:paraId="7EBF3E37" w14:textId="30053A0D"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02" w:history="1">
        <w:r w:rsidR="006B4119" w:rsidRPr="006B4119">
          <w:rPr>
            <w:rStyle w:val="Hyperlink"/>
            <w:noProof/>
            <w14:scene3d>
              <w14:camera w14:prst="orthographicFront"/>
              <w14:lightRig w14:rig="threePt" w14:dir="t">
                <w14:rot w14:lat="0" w14:lon="0" w14:rev="0"/>
              </w14:lightRig>
            </w14:scene3d>
          </w:rPr>
          <w:t>3.2.</w:t>
        </w:r>
        <w:r w:rsidR="006B4119" w:rsidRPr="006B4119">
          <w:rPr>
            <w:rStyle w:val="Hyperlink"/>
            <w:noProof/>
          </w:rPr>
          <w:t xml:space="preserve"> Estado actual do objecto da investigação (descrição e evidencias empíricas do contexto de investigação)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_Toc454140002 \h </w:instrText>
        </w:r>
        <w:r w:rsidR="006B4119" w:rsidRPr="006B4119">
          <w:rPr>
            <w:noProof/>
            <w:webHidden/>
          </w:rPr>
        </w:r>
        <w:r w:rsidR="006B4119" w:rsidRPr="006B4119">
          <w:rPr>
            <w:noProof/>
            <w:webHidden/>
          </w:rPr>
          <w:fldChar w:fldCharType="separate"/>
        </w:r>
        <w:r w:rsidR="00486692">
          <w:rPr>
            <w:noProof/>
            <w:webHidden/>
          </w:rPr>
          <w:t>20</w:t>
        </w:r>
        <w:r w:rsidR="006B4119" w:rsidRPr="006B4119">
          <w:rPr>
            <w:noProof/>
            <w:webHidden/>
          </w:rPr>
          <w:fldChar w:fldCharType="end"/>
        </w:r>
      </w:hyperlink>
    </w:p>
    <w:p w14:paraId="09C2B055" w14:textId="75DCC152" w:rsidR="006B4119" w:rsidRPr="006B4119" w:rsidRDefault="00C11369">
      <w:pPr>
        <w:pStyle w:val="TOC3"/>
        <w:rPr>
          <w:rFonts w:asciiTheme="minorHAnsi" w:eastAsiaTheme="minorEastAsia" w:hAnsiTheme="minorHAnsi" w:cstheme="minorBidi"/>
          <w:b w:val="0"/>
          <w:bCs w:val="0"/>
          <w:sz w:val="22"/>
          <w:szCs w:val="22"/>
          <w:lang w:val="en-US"/>
        </w:rPr>
      </w:pPr>
      <w:hyperlink w:anchor="_Toc454140003" w:history="1">
        <w:r w:rsidR="006B4119" w:rsidRPr="006B4119">
          <w:rPr>
            <w:rStyle w:val="Hyperlink"/>
            <w:b w:val="0"/>
            <w14:scene3d>
              <w14:camera w14:prst="orthographicFront"/>
              <w14:lightRig w14:rig="threePt" w14:dir="t">
                <w14:rot w14:lat="0" w14:lon="0" w14:rev="0"/>
              </w14:lightRig>
            </w14:scene3d>
          </w:rPr>
          <w:t>3.2.1.</w:t>
        </w:r>
        <w:r w:rsidR="006B4119" w:rsidRPr="006B4119">
          <w:rPr>
            <w:rStyle w:val="Hyperlink"/>
            <w:b w:val="0"/>
          </w:rPr>
          <w:t xml:space="preserve"> Ciclo de Vida do processo judicial</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_Toc454140003 \h </w:instrText>
        </w:r>
        <w:r w:rsidR="006B4119" w:rsidRPr="006B4119">
          <w:rPr>
            <w:b w:val="0"/>
            <w:webHidden/>
          </w:rPr>
        </w:r>
        <w:r w:rsidR="006B4119" w:rsidRPr="006B4119">
          <w:rPr>
            <w:b w:val="0"/>
            <w:webHidden/>
          </w:rPr>
          <w:fldChar w:fldCharType="separate"/>
        </w:r>
        <w:r w:rsidR="00486692">
          <w:rPr>
            <w:b w:val="0"/>
            <w:webHidden/>
          </w:rPr>
          <w:t>20</w:t>
        </w:r>
        <w:r w:rsidR="006B4119" w:rsidRPr="006B4119">
          <w:rPr>
            <w:b w:val="0"/>
            <w:webHidden/>
          </w:rPr>
          <w:fldChar w:fldCharType="end"/>
        </w:r>
      </w:hyperlink>
    </w:p>
    <w:p w14:paraId="0CF3532C" w14:textId="366262F5" w:rsidR="006B4119" w:rsidRPr="006B4119" w:rsidRDefault="00C11369">
      <w:pPr>
        <w:pStyle w:val="TOC3"/>
        <w:rPr>
          <w:rFonts w:asciiTheme="minorHAnsi" w:eastAsiaTheme="minorEastAsia" w:hAnsiTheme="minorHAnsi" w:cstheme="minorBidi"/>
          <w:b w:val="0"/>
          <w:bCs w:val="0"/>
          <w:sz w:val="22"/>
          <w:szCs w:val="22"/>
          <w:lang w:val="en-US"/>
        </w:rPr>
      </w:pPr>
      <w:hyperlink w:anchor="_Toc454140004" w:history="1">
        <w:r w:rsidR="006B4119" w:rsidRPr="006B4119">
          <w:rPr>
            <w:rStyle w:val="Hyperlink"/>
            <w:b w:val="0"/>
            <w14:scene3d>
              <w14:camera w14:prst="orthographicFront"/>
              <w14:lightRig w14:rig="threePt" w14:dir="t">
                <w14:rot w14:lat="0" w14:lon="0" w14:rev="0"/>
              </w14:lightRig>
            </w14:scene3d>
          </w:rPr>
          <w:t>3.2.2.</w:t>
        </w:r>
        <w:r w:rsidR="006B4119" w:rsidRPr="006B4119">
          <w:rPr>
            <w:rStyle w:val="Hyperlink"/>
            <w:b w:val="0"/>
          </w:rPr>
          <w:t xml:space="preserve"> Deficiências do actual sistema de gestão de Processos Judiciais</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_Toc454140004 \h </w:instrText>
        </w:r>
        <w:r w:rsidR="006B4119" w:rsidRPr="006B4119">
          <w:rPr>
            <w:b w:val="0"/>
            <w:webHidden/>
          </w:rPr>
        </w:r>
        <w:r w:rsidR="006B4119" w:rsidRPr="006B4119">
          <w:rPr>
            <w:b w:val="0"/>
            <w:webHidden/>
          </w:rPr>
          <w:fldChar w:fldCharType="separate"/>
        </w:r>
        <w:r w:rsidR="00486692">
          <w:rPr>
            <w:b w:val="0"/>
            <w:webHidden/>
          </w:rPr>
          <w:t>21</w:t>
        </w:r>
        <w:r w:rsidR="006B4119" w:rsidRPr="006B4119">
          <w:rPr>
            <w:b w:val="0"/>
            <w:webHidden/>
          </w:rPr>
          <w:fldChar w:fldCharType="end"/>
        </w:r>
      </w:hyperlink>
    </w:p>
    <w:p w14:paraId="6DCA6B7D" w14:textId="49E2A0C1" w:rsidR="006B4119" w:rsidRPr="006B4119" w:rsidRDefault="00C11369">
      <w:pPr>
        <w:pStyle w:val="TOC1"/>
        <w:rPr>
          <w:rFonts w:asciiTheme="minorHAnsi" w:eastAsiaTheme="minorEastAsia" w:hAnsiTheme="minorHAnsi" w:cstheme="minorBidi"/>
          <w:caps w:val="0"/>
          <w:sz w:val="22"/>
          <w:szCs w:val="22"/>
          <w:lang w:val="en-US"/>
        </w:rPr>
      </w:pPr>
      <w:hyperlink w:anchor="_Toc454140005" w:history="1">
        <w:r w:rsidR="006B4119" w:rsidRPr="006B4119">
          <w:rPr>
            <w:rStyle w:val="Hyperlink"/>
          </w:rPr>
          <w:t>4 CApÍtulo 4 - METODOLOGIA DE RESOLUÇÃO DO PROBLEMA E APRESENTAÇÃO DE RESULTADOS</w:t>
        </w:r>
        <w:r w:rsidR="006B4119" w:rsidRPr="006B4119">
          <w:rPr>
            <w:webHidden/>
          </w:rPr>
          <w:tab/>
        </w:r>
        <w:r w:rsidR="006B4119" w:rsidRPr="006B4119">
          <w:rPr>
            <w:webHidden/>
          </w:rPr>
          <w:fldChar w:fldCharType="begin"/>
        </w:r>
        <w:r w:rsidR="006B4119" w:rsidRPr="006B4119">
          <w:rPr>
            <w:webHidden/>
          </w:rPr>
          <w:instrText xml:space="preserve"> PAGEREF _Toc454140005 \h </w:instrText>
        </w:r>
        <w:r w:rsidR="006B4119" w:rsidRPr="006B4119">
          <w:rPr>
            <w:webHidden/>
          </w:rPr>
        </w:r>
        <w:r w:rsidR="006B4119" w:rsidRPr="006B4119">
          <w:rPr>
            <w:webHidden/>
          </w:rPr>
          <w:fldChar w:fldCharType="separate"/>
        </w:r>
        <w:r w:rsidR="00486692">
          <w:rPr>
            <w:webHidden/>
          </w:rPr>
          <w:t>22</w:t>
        </w:r>
        <w:r w:rsidR="006B4119" w:rsidRPr="006B4119">
          <w:rPr>
            <w:webHidden/>
          </w:rPr>
          <w:fldChar w:fldCharType="end"/>
        </w:r>
      </w:hyperlink>
    </w:p>
    <w:p w14:paraId="098A9692" w14:textId="60694AC6"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06" w:history="1">
        <w:r w:rsidR="006B4119" w:rsidRPr="006B4119">
          <w:rPr>
            <w:rStyle w:val="Hyperlink"/>
            <w:noProof/>
            <w14:scene3d>
              <w14:camera w14:prst="orthographicFront"/>
              <w14:lightRig w14:rig="threePt" w14:dir="t">
                <w14:rot w14:lat="0" w14:lon="0" w14:rev="0"/>
              </w14:lightRig>
            </w14:scene3d>
          </w:rPr>
          <w:t>4.1.</w:t>
        </w:r>
        <w:r w:rsidR="006B4119" w:rsidRPr="006B4119">
          <w:rPr>
            <w:rStyle w:val="Hyperlink"/>
            <w:noProof/>
          </w:rPr>
          <w:t xml:space="preserve"> Metodologias de desenvolvimento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_Toc454140006 \h </w:instrText>
        </w:r>
        <w:r w:rsidR="006B4119" w:rsidRPr="006B4119">
          <w:rPr>
            <w:noProof/>
            <w:webHidden/>
          </w:rPr>
        </w:r>
        <w:r w:rsidR="006B4119" w:rsidRPr="006B4119">
          <w:rPr>
            <w:noProof/>
            <w:webHidden/>
          </w:rPr>
          <w:fldChar w:fldCharType="separate"/>
        </w:r>
        <w:r w:rsidR="00486692">
          <w:rPr>
            <w:noProof/>
            <w:webHidden/>
          </w:rPr>
          <w:t>22</w:t>
        </w:r>
        <w:r w:rsidR="006B4119" w:rsidRPr="006B4119">
          <w:rPr>
            <w:noProof/>
            <w:webHidden/>
          </w:rPr>
          <w:fldChar w:fldCharType="end"/>
        </w:r>
      </w:hyperlink>
    </w:p>
    <w:p w14:paraId="24BF11C4" w14:textId="72D206BF" w:rsidR="006B4119" w:rsidRPr="006B4119" w:rsidRDefault="00C11369">
      <w:pPr>
        <w:pStyle w:val="TOC3"/>
        <w:rPr>
          <w:rFonts w:asciiTheme="minorHAnsi" w:eastAsiaTheme="minorEastAsia" w:hAnsiTheme="minorHAnsi" w:cstheme="minorBidi"/>
          <w:b w:val="0"/>
          <w:bCs w:val="0"/>
          <w:sz w:val="22"/>
          <w:szCs w:val="22"/>
          <w:lang w:val="en-US"/>
        </w:rPr>
      </w:pPr>
      <w:hyperlink w:anchor="_Toc454140007" w:history="1">
        <w:r w:rsidR="006B4119" w:rsidRPr="006B4119">
          <w:rPr>
            <w:rStyle w:val="Hyperlink"/>
            <w:b w:val="0"/>
            <w14:scene3d>
              <w14:camera w14:prst="orthographicFront"/>
              <w14:lightRig w14:rig="threePt" w14:dir="t">
                <w14:rot w14:lat="0" w14:lon="0" w14:rev="0"/>
              </w14:lightRig>
            </w14:scene3d>
          </w:rPr>
          <w:t>4.1.1.</w:t>
        </w:r>
        <w:r w:rsidR="006B4119" w:rsidRPr="006B4119">
          <w:rPr>
            <w:rStyle w:val="Hyperlink"/>
            <w:b w:val="0"/>
          </w:rPr>
          <w:t xml:space="preserve"> Motivações da escolha</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_Toc454140007 \h </w:instrText>
        </w:r>
        <w:r w:rsidR="006B4119" w:rsidRPr="006B4119">
          <w:rPr>
            <w:b w:val="0"/>
            <w:webHidden/>
          </w:rPr>
        </w:r>
        <w:r w:rsidR="006B4119" w:rsidRPr="006B4119">
          <w:rPr>
            <w:b w:val="0"/>
            <w:webHidden/>
          </w:rPr>
          <w:fldChar w:fldCharType="separate"/>
        </w:r>
        <w:r w:rsidR="00486692">
          <w:rPr>
            <w:b w:val="0"/>
            <w:webHidden/>
          </w:rPr>
          <w:t>22</w:t>
        </w:r>
        <w:r w:rsidR="006B4119" w:rsidRPr="006B4119">
          <w:rPr>
            <w:b w:val="0"/>
            <w:webHidden/>
          </w:rPr>
          <w:fldChar w:fldCharType="end"/>
        </w:r>
      </w:hyperlink>
    </w:p>
    <w:p w14:paraId="511964EB" w14:textId="53BE47CB"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08" w:history="1">
        <w:r w:rsidR="006B4119" w:rsidRPr="006B4119">
          <w:rPr>
            <w:rStyle w:val="Hyperlink"/>
            <w:noProof/>
            <w14:scene3d>
              <w14:camera w14:prst="orthographicFront"/>
              <w14:lightRig w14:rig="threePt" w14:dir="t">
                <w14:rot w14:lat="0" w14:lon="0" w14:rev="0"/>
              </w14:lightRig>
            </w14:scene3d>
          </w:rPr>
          <w:t>4.2.</w:t>
        </w:r>
        <w:r w:rsidR="006B4119" w:rsidRPr="006B4119">
          <w:rPr>
            <w:rStyle w:val="Hyperlink"/>
            <w:noProof/>
          </w:rPr>
          <w:t xml:space="preserve"> Ferramentas e tecnologias utilizadas</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_Toc454140008 \h </w:instrText>
        </w:r>
        <w:r w:rsidR="006B4119" w:rsidRPr="006B4119">
          <w:rPr>
            <w:noProof/>
            <w:webHidden/>
          </w:rPr>
        </w:r>
        <w:r w:rsidR="006B4119" w:rsidRPr="006B4119">
          <w:rPr>
            <w:noProof/>
            <w:webHidden/>
          </w:rPr>
          <w:fldChar w:fldCharType="separate"/>
        </w:r>
        <w:r w:rsidR="00486692">
          <w:rPr>
            <w:noProof/>
            <w:webHidden/>
          </w:rPr>
          <w:t>23</w:t>
        </w:r>
        <w:r w:rsidR="006B4119" w:rsidRPr="006B4119">
          <w:rPr>
            <w:noProof/>
            <w:webHidden/>
          </w:rPr>
          <w:fldChar w:fldCharType="end"/>
        </w:r>
      </w:hyperlink>
    </w:p>
    <w:p w14:paraId="5641679B" w14:textId="1D4E351C" w:rsidR="006B4119" w:rsidRPr="006B4119" w:rsidRDefault="00C11369">
      <w:pPr>
        <w:pStyle w:val="TOC3"/>
        <w:rPr>
          <w:rFonts w:asciiTheme="minorHAnsi" w:eastAsiaTheme="minorEastAsia" w:hAnsiTheme="minorHAnsi" w:cstheme="minorBidi"/>
          <w:b w:val="0"/>
          <w:bCs w:val="0"/>
          <w:sz w:val="22"/>
          <w:szCs w:val="22"/>
          <w:lang w:val="en-US"/>
        </w:rPr>
      </w:pPr>
      <w:hyperlink w:anchor="_Toc454140009" w:history="1">
        <w:r w:rsidR="006B4119" w:rsidRPr="006B4119">
          <w:rPr>
            <w:rStyle w:val="Hyperlink"/>
            <w:b w:val="0"/>
            <w14:scene3d>
              <w14:camera w14:prst="orthographicFront"/>
              <w14:lightRig w14:rig="threePt" w14:dir="t">
                <w14:rot w14:lat="0" w14:lon="0" w14:rev="0"/>
              </w14:lightRig>
            </w14:scene3d>
          </w:rPr>
          <w:t>4.2.1.</w:t>
        </w:r>
        <w:r w:rsidR="006B4119" w:rsidRPr="006B4119">
          <w:rPr>
            <w:rStyle w:val="Hyperlink"/>
            <w:b w:val="0"/>
          </w:rPr>
          <w:t xml:space="preserve"> Ferramentas de modelação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_Toc454140009 \h </w:instrText>
        </w:r>
        <w:r w:rsidR="006B4119" w:rsidRPr="006B4119">
          <w:rPr>
            <w:b w:val="0"/>
            <w:webHidden/>
          </w:rPr>
        </w:r>
        <w:r w:rsidR="006B4119" w:rsidRPr="006B4119">
          <w:rPr>
            <w:b w:val="0"/>
            <w:webHidden/>
          </w:rPr>
          <w:fldChar w:fldCharType="separate"/>
        </w:r>
        <w:r w:rsidR="00486692">
          <w:rPr>
            <w:b w:val="0"/>
            <w:webHidden/>
          </w:rPr>
          <w:t>23</w:t>
        </w:r>
        <w:r w:rsidR="006B4119" w:rsidRPr="006B4119">
          <w:rPr>
            <w:b w:val="0"/>
            <w:webHidden/>
          </w:rPr>
          <w:fldChar w:fldCharType="end"/>
        </w:r>
      </w:hyperlink>
    </w:p>
    <w:p w14:paraId="26309627" w14:textId="3FF45BC4" w:rsidR="006B4119" w:rsidRPr="006B4119" w:rsidRDefault="00C11369">
      <w:pPr>
        <w:pStyle w:val="TOC3"/>
        <w:rPr>
          <w:rFonts w:asciiTheme="minorHAnsi" w:eastAsiaTheme="minorEastAsia" w:hAnsiTheme="minorHAnsi" w:cstheme="minorBidi"/>
          <w:b w:val="0"/>
          <w:bCs w:val="0"/>
          <w:sz w:val="22"/>
          <w:szCs w:val="22"/>
          <w:lang w:val="en-US"/>
        </w:rPr>
      </w:pPr>
      <w:hyperlink w:anchor="_Toc454140010" w:history="1">
        <w:r w:rsidR="006B4119" w:rsidRPr="006B4119">
          <w:rPr>
            <w:rStyle w:val="Hyperlink"/>
            <w:b w:val="0"/>
            <w14:scene3d>
              <w14:camera w14:prst="orthographicFront"/>
              <w14:lightRig w14:rig="threePt" w14:dir="t">
                <w14:rot w14:lat="0" w14:lon="0" w14:rev="0"/>
              </w14:lightRig>
            </w14:scene3d>
          </w:rPr>
          <w:t>4.2.2.</w:t>
        </w:r>
        <w:r w:rsidR="006B4119" w:rsidRPr="006B4119">
          <w:rPr>
            <w:rStyle w:val="Hyperlink"/>
            <w:b w:val="0"/>
          </w:rPr>
          <w:t xml:space="preserve"> Tecnologias de desenvolvimento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_Toc454140010 \h </w:instrText>
        </w:r>
        <w:r w:rsidR="006B4119" w:rsidRPr="006B4119">
          <w:rPr>
            <w:b w:val="0"/>
            <w:webHidden/>
          </w:rPr>
        </w:r>
        <w:r w:rsidR="006B4119" w:rsidRPr="006B4119">
          <w:rPr>
            <w:b w:val="0"/>
            <w:webHidden/>
          </w:rPr>
          <w:fldChar w:fldCharType="separate"/>
        </w:r>
        <w:r w:rsidR="00486692">
          <w:rPr>
            <w:b w:val="0"/>
            <w:webHidden/>
          </w:rPr>
          <w:t>24</w:t>
        </w:r>
        <w:r w:rsidR="006B4119" w:rsidRPr="006B4119">
          <w:rPr>
            <w:b w:val="0"/>
            <w:webHidden/>
          </w:rPr>
          <w:fldChar w:fldCharType="end"/>
        </w:r>
      </w:hyperlink>
    </w:p>
    <w:p w14:paraId="30FD1EC6" w14:textId="4061659E" w:rsidR="006B4119" w:rsidRPr="006B4119" w:rsidRDefault="00C11369">
      <w:pPr>
        <w:pStyle w:val="TOC3"/>
        <w:rPr>
          <w:rFonts w:asciiTheme="minorHAnsi" w:eastAsiaTheme="minorEastAsia" w:hAnsiTheme="minorHAnsi" w:cstheme="minorBidi"/>
          <w:b w:val="0"/>
          <w:bCs w:val="0"/>
          <w:sz w:val="22"/>
          <w:szCs w:val="22"/>
          <w:lang w:val="en-US"/>
        </w:rPr>
      </w:pPr>
      <w:hyperlink w:anchor="_Toc454140011" w:history="1">
        <w:r w:rsidR="006B4119" w:rsidRPr="006B4119">
          <w:rPr>
            <w:rStyle w:val="Hyperlink"/>
            <w:b w:val="0"/>
            <w14:scene3d>
              <w14:camera w14:prst="orthographicFront"/>
              <w14:lightRig w14:rig="threePt" w14:dir="t">
                <w14:rot w14:lat="0" w14:lon="0" w14:rev="0"/>
              </w14:lightRig>
            </w14:scene3d>
          </w:rPr>
          <w:t>4.2.3.</w:t>
        </w:r>
        <w:r w:rsidR="006B4119" w:rsidRPr="006B4119">
          <w:rPr>
            <w:rStyle w:val="Hyperlink"/>
            <w:b w:val="0"/>
          </w:rPr>
          <w:t xml:space="preserve"> Ambientes de Desenvolvimento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_Toc454140011 \h </w:instrText>
        </w:r>
        <w:r w:rsidR="006B4119" w:rsidRPr="006B4119">
          <w:rPr>
            <w:b w:val="0"/>
            <w:webHidden/>
          </w:rPr>
        </w:r>
        <w:r w:rsidR="006B4119" w:rsidRPr="006B4119">
          <w:rPr>
            <w:b w:val="0"/>
            <w:webHidden/>
          </w:rPr>
          <w:fldChar w:fldCharType="separate"/>
        </w:r>
        <w:r w:rsidR="00486692">
          <w:rPr>
            <w:b w:val="0"/>
            <w:webHidden/>
          </w:rPr>
          <w:t>26</w:t>
        </w:r>
        <w:r w:rsidR="006B4119" w:rsidRPr="006B4119">
          <w:rPr>
            <w:b w:val="0"/>
            <w:webHidden/>
          </w:rPr>
          <w:fldChar w:fldCharType="end"/>
        </w:r>
      </w:hyperlink>
    </w:p>
    <w:p w14:paraId="79926C24" w14:textId="3206D27D"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12" w:history="1">
        <w:r w:rsidR="006B4119" w:rsidRPr="006B4119">
          <w:rPr>
            <w:rStyle w:val="Hyperlink"/>
            <w:noProof/>
            <w14:scene3d>
              <w14:camera w14:prst="orthographicFront"/>
              <w14:lightRig w14:rig="threePt" w14:dir="t">
                <w14:rot w14:lat="0" w14:lon="0" w14:rev="0"/>
              </w14:lightRig>
            </w14:scene3d>
          </w:rPr>
          <w:t>4.3.</w:t>
        </w:r>
        <w:r w:rsidR="006B4119" w:rsidRPr="006B4119">
          <w:rPr>
            <w:rStyle w:val="Hyperlink"/>
            <w:noProof/>
          </w:rPr>
          <w:t xml:space="preserve"> Engenharia de requisitos</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_Toc454140012 \h </w:instrText>
        </w:r>
        <w:r w:rsidR="006B4119" w:rsidRPr="006B4119">
          <w:rPr>
            <w:noProof/>
            <w:webHidden/>
          </w:rPr>
        </w:r>
        <w:r w:rsidR="006B4119" w:rsidRPr="006B4119">
          <w:rPr>
            <w:noProof/>
            <w:webHidden/>
          </w:rPr>
          <w:fldChar w:fldCharType="separate"/>
        </w:r>
        <w:r w:rsidR="00486692">
          <w:rPr>
            <w:noProof/>
            <w:webHidden/>
          </w:rPr>
          <w:t>26</w:t>
        </w:r>
        <w:r w:rsidR="006B4119" w:rsidRPr="006B4119">
          <w:rPr>
            <w:noProof/>
            <w:webHidden/>
          </w:rPr>
          <w:fldChar w:fldCharType="end"/>
        </w:r>
      </w:hyperlink>
    </w:p>
    <w:p w14:paraId="014B9599" w14:textId="2343753C" w:rsidR="006B4119" w:rsidRPr="006B4119" w:rsidRDefault="00C11369">
      <w:pPr>
        <w:pStyle w:val="TOC3"/>
        <w:rPr>
          <w:rFonts w:asciiTheme="minorHAnsi" w:eastAsiaTheme="minorEastAsia" w:hAnsiTheme="minorHAnsi" w:cstheme="minorBidi"/>
          <w:b w:val="0"/>
          <w:bCs w:val="0"/>
          <w:sz w:val="22"/>
          <w:szCs w:val="22"/>
          <w:lang w:val="en-US"/>
        </w:rPr>
      </w:pPr>
      <w:hyperlink w:anchor="_Toc454140013" w:history="1">
        <w:r w:rsidR="006B4119" w:rsidRPr="006B4119">
          <w:rPr>
            <w:rStyle w:val="Hyperlink"/>
            <w:b w:val="0"/>
            <w14:scene3d>
              <w14:camera w14:prst="orthographicFront"/>
              <w14:lightRig w14:rig="threePt" w14:dir="t">
                <w14:rot w14:lat="0" w14:lon="0" w14:rev="0"/>
              </w14:lightRig>
            </w14:scene3d>
          </w:rPr>
          <w:t>4.3.1.</w:t>
        </w:r>
        <w:r w:rsidR="006B4119" w:rsidRPr="006B4119">
          <w:rPr>
            <w:rStyle w:val="Hyperlink"/>
            <w:b w:val="0"/>
          </w:rPr>
          <w:t xml:space="preserve"> Modelo de Desenvolvimento de software</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_Toc454140013 \h </w:instrText>
        </w:r>
        <w:r w:rsidR="006B4119" w:rsidRPr="006B4119">
          <w:rPr>
            <w:b w:val="0"/>
            <w:webHidden/>
          </w:rPr>
        </w:r>
        <w:r w:rsidR="006B4119" w:rsidRPr="006B4119">
          <w:rPr>
            <w:b w:val="0"/>
            <w:webHidden/>
          </w:rPr>
          <w:fldChar w:fldCharType="separate"/>
        </w:r>
        <w:r w:rsidR="00486692">
          <w:rPr>
            <w:b w:val="0"/>
            <w:webHidden/>
          </w:rPr>
          <w:t>26</w:t>
        </w:r>
        <w:r w:rsidR="006B4119" w:rsidRPr="006B4119">
          <w:rPr>
            <w:b w:val="0"/>
            <w:webHidden/>
          </w:rPr>
          <w:fldChar w:fldCharType="end"/>
        </w:r>
      </w:hyperlink>
    </w:p>
    <w:p w14:paraId="4BB6AD14" w14:textId="76BE093F" w:rsidR="006B4119" w:rsidRPr="006B4119" w:rsidRDefault="00C11369">
      <w:pPr>
        <w:pStyle w:val="TOC3"/>
        <w:rPr>
          <w:rFonts w:asciiTheme="minorHAnsi" w:eastAsiaTheme="minorEastAsia" w:hAnsiTheme="minorHAnsi" w:cstheme="minorBidi"/>
          <w:b w:val="0"/>
          <w:bCs w:val="0"/>
          <w:sz w:val="22"/>
          <w:szCs w:val="22"/>
          <w:lang w:val="en-US"/>
        </w:rPr>
      </w:pPr>
      <w:hyperlink w:anchor="_Toc454140014" w:history="1">
        <w:r w:rsidR="006B4119" w:rsidRPr="006B4119">
          <w:rPr>
            <w:rStyle w:val="Hyperlink"/>
            <w:b w:val="0"/>
            <w14:scene3d>
              <w14:camera w14:prst="orthographicFront"/>
              <w14:lightRig w14:rig="threePt" w14:dir="t">
                <w14:rot w14:lat="0" w14:lon="0" w14:rev="0"/>
              </w14:lightRig>
            </w14:scene3d>
          </w:rPr>
          <w:t>4.3.2.</w:t>
        </w:r>
        <w:r w:rsidR="006B4119" w:rsidRPr="006B4119">
          <w:rPr>
            <w:rStyle w:val="Hyperlink"/>
            <w:b w:val="0"/>
          </w:rPr>
          <w:t xml:space="preserve"> Metodologia de Desenvolvimento</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_Toc454140014 \h </w:instrText>
        </w:r>
        <w:r w:rsidR="006B4119" w:rsidRPr="006B4119">
          <w:rPr>
            <w:b w:val="0"/>
            <w:webHidden/>
          </w:rPr>
        </w:r>
        <w:r w:rsidR="006B4119" w:rsidRPr="006B4119">
          <w:rPr>
            <w:b w:val="0"/>
            <w:webHidden/>
          </w:rPr>
          <w:fldChar w:fldCharType="separate"/>
        </w:r>
        <w:r w:rsidR="00486692">
          <w:rPr>
            <w:b w:val="0"/>
            <w:webHidden/>
          </w:rPr>
          <w:t>27</w:t>
        </w:r>
        <w:r w:rsidR="006B4119" w:rsidRPr="006B4119">
          <w:rPr>
            <w:b w:val="0"/>
            <w:webHidden/>
          </w:rPr>
          <w:fldChar w:fldCharType="end"/>
        </w:r>
      </w:hyperlink>
    </w:p>
    <w:p w14:paraId="3A1AAF56" w14:textId="073BD212" w:rsidR="006B4119" w:rsidRPr="006B4119" w:rsidRDefault="00C11369">
      <w:pPr>
        <w:pStyle w:val="TOC3"/>
        <w:rPr>
          <w:rFonts w:asciiTheme="minorHAnsi" w:eastAsiaTheme="minorEastAsia" w:hAnsiTheme="minorHAnsi" w:cstheme="minorBidi"/>
          <w:b w:val="0"/>
          <w:bCs w:val="0"/>
          <w:sz w:val="22"/>
          <w:szCs w:val="22"/>
          <w:lang w:val="en-US"/>
        </w:rPr>
      </w:pPr>
      <w:hyperlink w:anchor="_Toc454140015" w:history="1">
        <w:r w:rsidR="006B4119" w:rsidRPr="006B4119">
          <w:rPr>
            <w:rStyle w:val="Hyperlink"/>
            <w:b w:val="0"/>
            <w14:scene3d>
              <w14:camera w14:prst="orthographicFront"/>
              <w14:lightRig w14:rig="threePt" w14:dir="t">
                <w14:rot w14:lat="0" w14:lon="0" w14:rev="0"/>
              </w14:lightRig>
            </w14:scene3d>
          </w:rPr>
          <w:t>4.3.3.</w:t>
        </w:r>
        <w:r w:rsidR="006B4119" w:rsidRPr="006B4119">
          <w:rPr>
            <w:rStyle w:val="Hyperlink"/>
            <w:b w:val="0"/>
          </w:rPr>
          <w:t xml:space="preserve"> Definição de Requisitos</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_Toc454140015 \h </w:instrText>
        </w:r>
        <w:r w:rsidR="006B4119" w:rsidRPr="006B4119">
          <w:rPr>
            <w:b w:val="0"/>
            <w:webHidden/>
          </w:rPr>
        </w:r>
        <w:r w:rsidR="006B4119" w:rsidRPr="006B4119">
          <w:rPr>
            <w:b w:val="0"/>
            <w:webHidden/>
          </w:rPr>
          <w:fldChar w:fldCharType="separate"/>
        </w:r>
        <w:r w:rsidR="00486692">
          <w:rPr>
            <w:b w:val="0"/>
            <w:webHidden/>
          </w:rPr>
          <w:t>27</w:t>
        </w:r>
        <w:r w:rsidR="006B4119" w:rsidRPr="006B4119">
          <w:rPr>
            <w:b w:val="0"/>
            <w:webHidden/>
          </w:rPr>
          <w:fldChar w:fldCharType="end"/>
        </w:r>
      </w:hyperlink>
    </w:p>
    <w:p w14:paraId="2CC537BB" w14:textId="3DF0E4F4"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16" w:history="1">
        <w:r w:rsidR="006B4119" w:rsidRPr="006B4119">
          <w:rPr>
            <w:rStyle w:val="Hyperlink"/>
            <w:noProof/>
            <w14:scene3d>
              <w14:camera w14:prst="orthographicFront"/>
              <w14:lightRig w14:rig="threePt" w14:dir="t">
                <w14:rot w14:lat="0" w14:lon="0" w14:rev="0"/>
              </w14:lightRig>
            </w14:scene3d>
          </w:rPr>
          <w:t>4.4.</w:t>
        </w:r>
        <w:r w:rsidR="006B4119" w:rsidRPr="006B4119">
          <w:rPr>
            <w:rStyle w:val="Hyperlink"/>
            <w:noProof/>
          </w:rPr>
          <w:t xml:space="preserve"> Etapas do desenho da Arquitectura</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_Toc454140016 \h </w:instrText>
        </w:r>
        <w:r w:rsidR="006B4119" w:rsidRPr="006B4119">
          <w:rPr>
            <w:noProof/>
            <w:webHidden/>
          </w:rPr>
        </w:r>
        <w:r w:rsidR="006B4119" w:rsidRPr="006B4119">
          <w:rPr>
            <w:noProof/>
            <w:webHidden/>
          </w:rPr>
          <w:fldChar w:fldCharType="separate"/>
        </w:r>
        <w:r w:rsidR="00486692">
          <w:rPr>
            <w:noProof/>
            <w:webHidden/>
          </w:rPr>
          <w:t>29</w:t>
        </w:r>
        <w:r w:rsidR="006B4119" w:rsidRPr="006B4119">
          <w:rPr>
            <w:noProof/>
            <w:webHidden/>
          </w:rPr>
          <w:fldChar w:fldCharType="end"/>
        </w:r>
      </w:hyperlink>
    </w:p>
    <w:p w14:paraId="24F7D155" w14:textId="6925FC44" w:rsidR="006B4119" w:rsidRPr="006B4119" w:rsidRDefault="00C11369">
      <w:pPr>
        <w:pStyle w:val="TOC3"/>
        <w:rPr>
          <w:rFonts w:asciiTheme="minorHAnsi" w:eastAsiaTheme="minorEastAsia" w:hAnsiTheme="minorHAnsi" w:cstheme="minorBidi"/>
          <w:b w:val="0"/>
          <w:bCs w:val="0"/>
          <w:sz w:val="22"/>
          <w:szCs w:val="22"/>
          <w:lang w:val="en-US"/>
        </w:rPr>
      </w:pPr>
      <w:hyperlink w:anchor="_Toc454140017" w:history="1">
        <w:r w:rsidR="006B4119" w:rsidRPr="006B4119">
          <w:rPr>
            <w:rStyle w:val="Hyperlink"/>
            <w:b w:val="0"/>
            <w14:scene3d>
              <w14:camera w14:prst="orthographicFront"/>
              <w14:lightRig w14:rig="threePt" w14:dir="t">
                <w14:rot w14:lat="0" w14:lon="0" w14:rev="0"/>
              </w14:lightRig>
            </w14:scene3d>
          </w:rPr>
          <w:t>4.4.1.</w:t>
        </w:r>
        <w:r w:rsidR="006B4119" w:rsidRPr="006B4119">
          <w:rPr>
            <w:rStyle w:val="Hyperlink"/>
            <w:b w:val="0"/>
          </w:rPr>
          <w:t xml:space="preserve"> Representação Contextual do Sistema (Diagrama de Actividades)</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_Toc454140017 \h </w:instrText>
        </w:r>
        <w:r w:rsidR="006B4119" w:rsidRPr="006B4119">
          <w:rPr>
            <w:b w:val="0"/>
            <w:webHidden/>
          </w:rPr>
        </w:r>
        <w:r w:rsidR="006B4119" w:rsidRPr="006B4119">
          <w:rPr>
            <w:b w:val="0"/>
            <w:webHidden/>
          </w:rPr>
          <w:fldChar w:fldCharType="separate"/>
        </w:r>
        <w:r w:rsidR="00486692">
          <w:rPr>
            <w:b w:val="0"/>
            <w:webHidden/>
          </w:rPr>
          <w:t>29</w:t>
        </w:r>
        <w:r w:rsidR="006B4119" w:rsidRPr="006B4119">
          <w:rPr>
            <w:b w:val="0"/>
            <w:webHidden/>
          </w:rPr>
          <w:fldChar w:fldCharType="end"/>
        </w:r>
      </w:hyperlink>
    </w:p>
    <w:p w14:paraId="52267FE5" w14:textId="7F5BFBD1" w:rsidR="006B4119" w:rsidRPr="006B4119" w:rsidRDefault="00C11369">
      <w:pPr>
        <w:pStyle w:val="TOC3"/>
        <w:rPr>
          <w:rFonts w:asciiTheme="minorHAnsi" w:eastAsiaTheme="minorEastAsia" w:hAnsiTheme="minorHAnsi" w:cstheme="minorBidi"/>
          <w:b w:val="0"/>
          <w:bCs w:val="0"/>
          <w:sz w:val="22"/>
          <w:szCs w:val="22"/>
          <w:lang w:val="en-US"/>
        </w:rPr>
      </w:pPr>
      <w:hyperlink w:anchor="_Toc454140018" w:history="1">
        <w:r w:rsidR="006B4119" w:rsidRPr="006B4119">
          <w:rPr>
            <w:rStyle w:val="Hyperlink"/>
            <w:b w:val="0"/>
            <w14:scene3d>
              <w14:camera w14:prst="orthographicFront"/>
              <w14:lightRig w14:rig="threePt" w14:dir="t">
                <w14:rot w14:lat="0" w14:lon="0" w14:rev="0"/>
              </w14:lightRig>
            </w14:scene3d>
          </w:rPr>
          <w:t>4.4.2.</w:t>
        </w:r>
        <w:r w:rsidR="006B4119" w:rsidRPr="006B4119">
          <w:rPr>
            <w:rStyle w:val="Hyperlink"/>
            <w:b w:val="0"/>
          </w:rPr>
          <w:t xml:space="preserve"> Comportamento ou Função do Sistema (Caso de uso da solução proposta)</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_Toc454140018 \h </w:instrText>
        </w:r>
        <w:r w:rsidR="006B4119" w:rsidRPr="006B4119">
          <w:rPr>
            <w:b w:val="0"/>
            <w:webHidden/>
          </w:rPr>
        </w:r>
        <w:r w:rsidR="006B4119" w:rsidRPr="006B4119">
          <w:rPr>
            <w:b w:val="0"/>
            <w:webHidden/>
          </w:rPr>
          <w:fldChar w:fldCharType="separate"/>
        </w:r>
        <w:r w:rsidR="00486692">
          <w:rPr>
            <w:b w:val="0"/>
            <w:webHidden/>
          </w:rPr>
          <w:t>30</w:t>
        </w:r>
        <w:r w:rsidR="006B4119" w:rsidRPr="006B4119">
          <w:rPr>
            <w:b w:val="0"/>
            <w:webHidden/>
          </w:rPr>
          <w:fldChar w:fldCharType="end"/>
        </w:r>
      </w:hyperlink>
    </w:p>
    <w:p w14:paraId="2A05621D" w14:textId="37DC4365"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19" w:history="1">
        <w:r w:rsidR="006B4119" w:rsidRPr="006B4119">
          <w:rPr>
            <w:rStyle w:val="Hyperlink"/>
            <w:noProof/>
            <w14:scene3d>
              <w14:camera w14:prst="orthographicFront"/>
              <w14:lightRig w14:rig="threePt" w14:dir="t">
                <w14:rot w14:lat="0" w14:lon="0" w14:rev="0"/>
              </w14:lightRig>
            </w14:scene3d>
          </w:rPr>
          <w:t>4.5.</w:t>
        </w:r>
        <w:r w:rsidR="006B4119" w:rsidRPr="006B4119">
          <w:rPr>
            <w:rStyle w:val="Hyperlink"/>
            <w:noProof/>
          </w:rPr>
          <w:t xml:space="preserve"> Implementação ou desenvolvimento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_Toc454140019 \h </w:instrText>
        </w:r>
        <w:r w:rsidR="006B4119" w:rsidRPr="006B4119">
          <w:rPr>
            <w:noProof/>
            <w:webHidden/>
          </w:rPr>
        </w:r>
        <w:r w:rsidR="006B4119" w:rsidRPr="006B4119">
          <w:rPr>
            <w:noProof/>
            <w:webHidden/>
          </w:rPr>
          <w:fldChar w:fldCharType="separate"/>
        </w:r>
        <w:r w:rsidR="00486692">
          <w:rPr>
            <w:noProof/>
            <w:webHidden/>
          </w:rPr>
          <w:t>31</w:t>
        </w:r>
        <w:r w:rsidR="006B4119" w:rsidRPr="006B4119">
          <w:rPr>
            <w:noProof/>
            <w:webHidden/>
          </w:rPr>
          <w:fldChar w:fldCharType="end"/>
        </w:r>
      </w:hyperlink>
    </w:p>
    <w:p w14:paraId="2B91B7EC" w14:textId="11DEFCCC" w:rsidR="006B4119" w:rsidRPr="006B4119" w:rsidRDefault="00C11369">
      <w:pPr>
        <w:pStyle w:val="TOC3"/>
        <w:rPr>
          <w:rFonts w:asciiTheme="minorHAnsi" w:eastAsiaTheme="minorEastAsia" w:hAnsiTheme="minorHAnsi" w:cstheme="minorBidi"/>
          <w:b w:val="0"/>
          <w:bCs w:val="0"/>
          <w:sz w:val="22"/>
          <w:szCs w:val="22"/>
          <w:lang w:val="en-US"/>
        </w:rPr>
      </w:pPr>
      <w:hyperlink w:anchor="_Toc454140020" w:history="1">
        <w:r w:rsidR="006B4119" w:rsidRPr="006B4119">
          <w:rPr>
            <w:rStyle w:val="Hyperlink"/>
            <w:b w:val="0"/>
            <w14:scene3d>
              <w14:camera w14:prst="orthographicFront"/>
              <w14:lightRig w14:rig="threePt" w14:dir="t">
                <w14:rot w14:lat="0" w14:lon="0" w14:rev="0"/>
              </w14:lightRig>
            </w14:scene3d>
          </w:rPr>
          <w:t>4.5.1.</w:t>
        </w:r>
        <w:r w:rsidR="006B4119" w:rsidRPr="006B4119">
          <w:rPr>
            <w:rStyle w:val="Hyperlink"/>
            <w:b w:val="0"/>
            <w:lang w:val="en-US"/>
          </w:rPr>
          <w:t xml:space="preserve"> </w:t>
        </w:r>
        <w:r w:rsidR="006B4119" w:rsidRPr="006B4119">
          <w:rPr>
            <w:rStyle w:val="Hyperlink"/>
            <w:b w:val="0"/>
          </w:rPr>
          <w:t>Diagrama de Classes</w:t>
        </w:r>
        <w:r w:rsidR="006B4119" w:rsidRPr="006B4119">
          <w:rPr>
            <w:b w:val="0"/>
            <w:webHidden/>
          </w:rPr>
          <w:tab/>
        </w:r>
        <w:r w:rsidR="006B4119" w:rsidRPr="006B4119">
          <w:rPr>
            <w:b w:val="0"/>
            <w:webHidden/>
          </w:rPr>
          <w:fldChar w:fldCharType="begin"/>
        </w:r>
        <w:r w:rsidR="006B4119" w:rsidRPr="006B4119">
          <w:rPr>
            <w:b w:val="0"/>
            <w:webHidden/>
          </w:rPr>
          <w:instrText xml:space="preserve"> PAGEREF _Toc454140020 \h </w:instrText>
        </w:r>
        <w:r w:rsidR="006B4119" w:rsidRPr="006B4119">
          <w:rPr>
            <w:b w:val="0"/>
            <w:webHidden/>
          </w:rPr>
        </w:r>
        <w:r w:rsidR="006B4119" w:rsidRPr="006B4119">
          <w:rPr>
            <w:b w:val="0"/>
            <w:webHidden/>
          </w:rPr>
          <w:fldChar w:fldCharType="separate"/>
        </w:r>
        <w:r w:rsidR="00486692">
          <w:rPr>
            <w:b w:val="0"/>
            <w:webHidden/>
          </w:rPr>
          <w:t>31</w:t>
        </w:r>
        <w:r w:rsidR="006B4119" w:rsidRPr="006B4119">
          <w:rPr>
            <w:b w:val="0"/>
            <w:webHidden/>
          </w:rPr>
          <w:fldChar w:fldCharType="end"/>
        </w:r>
      </w:hyperlink>
    </w:p>
    <w:p w14:paraId="104993DB" w14:textId="13A08900" w:rsidR="006B4119" w:rsidRPr="006B4119" w:rsidRDefault="00C11369">
      <w:pPr>
        <w:pStyle w:val="TOC1"/>
        <w:rPr>
          <w:rFonts w:asciiTheme="minorHAnsi" w:eastAsiaTheme="minorEastAsia" w:hAnsiTheme="minorHAnsi" w:cstheme="minorBidi"/>
          <w:caps w:val="0"/>
          <w:sz w:val="22"/>
          <w:szCs w:val="22"/>
          <w:lang w:val="en-US"/>
        </w:rPr>
      </w:pPr>
      <w:hyperlink w:anchor="_Toc454140021" w:history="1">
        <w:r w:rsidR="006B4119" w:rsidRPr="006B4119">
          <w:rPr>
            <w:rStyle w:val="Hyperlink"/>
          </w:rPr>
          <w:t>5 CAPÍTULO 5 - CONCLUSÕES E RECOMENDAÇÕES</w:t>
        </w:r>
        <w:r w:rsidR="006B4119" w:rsidRPr="006B4119">
          <w:rPr>
            <w:webHidden/>
          </w:rPr>
          <w:tab/>
        </w:r>
        <w:r w:rsidR="006B4119" w:rsidRPr="006B4119">
          <w:rPr>
            <w:webHidden/>
          </w:rPr>
          <w:fldChar w:fldCharType="begin"/>
        </w:r>
        <w:r w:rsidR="006B4119" w:rsidRPr="006B4119">
          <w:rPr>
            <w:webHidden/>
          </w:rPr>
          <w:instrText xml:space="preserve"> PAGEREF _Toc454140021 \h </w:instrText>
        </w:r>
        <w:r w:rsidR="006B4119" w:rsidRPr="006B4119">
          <w:rPr>
            <w:webHidden/>
          </w:rPr>
        </w:r>
        <w:r w:rsidR="006B4119" w:rsidRPr="006B4119">
          <w:rPr>
            <w:webHidden/>
          </w:rPr>
          <w:fldChar w:fldCharType="separate"/>
        </w:r>
        <w:r w:rsidR="00486692">
          <w:rPr>
            <w:webHidden/>
          </w:rPr>
          <w:t>38</w:t>
        </w:r>
        <w:r w:rsidR="006B4119" w:rsidRPr="006B4119">
          <w:rPr>
            <w:webHidden/>
          </w:rPr>
          <w:fldChar w:fldCharType="end"/>
        </w:r>
      </w:hyperlink>
    </w:p>
    <w:p w14:paraId="71B9F818" w14:textId="79B7ACDF"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22" w:history="1">
        <w:r w:rsidR="006B4119" w:rsidRPr="006B4119">
          <w:rPr>
            <w:rStyle w:val="Hyperlink"/>
            <w:noProof/>
            <w14:scene3d>
              <w14:camera w14:prst="orthographicFront"/>
              <w14:lightRig w14:rig="threePt" w14:dir="t">
                <w14:rot w14:lat="0" w14:lon="0" w14:rev="0"/>
              </w14:lightRig>
            </w14:scene3d>
          </w:rPr>
          <w:t>5.1.</w:t>
        </w:r>
        <w:r w:rsidR="006B4119" w:rsidRPr="006B4119">
          <w:rPr>
            <w:rStyle w:val="Hyperlink"/>
            <w:noProof/>
          </w:rPr>
          <w:t xml:space="preserve"> Conclusões</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_Toc454140022 \h </w:instrText>
        </w:r>
        <w:r w:rsidR="006B4119" w:rsidRPr="006B4119">
          <w:rPr>
            <w:noProof/>
            <w:webHidden/>
          </w:rPr>
        </w:r>
        <w:r w:rsidR="006B4119" w:rsidRPr="006B4119">
          <w:rPr>
            <w:noProof/>
            <w:webHidden/>
          </w:rPr>
          <w:fldChar w:fldCharType="separate"/>
        </w:r>
        <w:r w:rsidR="00486692">
          <w:rPr>
            <w:noProof/>
            <w:webHidden/>
          </w:rPr>
          <w:t>38</w:t>
        </w:r>
        <w:r w:rsidR="006B4119" w:rsidRPr="006B4119">
          <w:rPr>
            <w:noProof/>
            <w:webHidden/>
          </w:rPr>
          <w:fldChar w:fldCharType="end"/>
        </w:r>
      </w:hyperlink>
    </w:p>
    <w:p w14:paraId="066FB220" w14:textId="5EEED02D"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23" w:history="1">
        <w:r w:rsidR="006B4119" w:rsidRPr="006B4119">
          <w:rPr>
            <w:rStyle w:val="Hyperlink"/>
            <w:noProof/>
            <w14:scene3d>
              <w14:camera w14:prst="orthographicFront"/>
              <w14:lightRig w14:rig="threePt" w14:dir="t">
                <w14:rot w14:lat="0" w14:lon="0" w14:rev="0"/>
              </w14:lightRig>
            </w14:scene3d>
          </w:rPr>
          <w:t>5.2.</w:t>
        </w:r>
        <w:r w:rsidR="006B4119" w:rsidRPr="006B4119">
          <w:rPr>
            <w:rStyle w:val="Hyperlink"/>
            <w:noProof/>
          </w:rPr>
          <w:t xml:space="preserve"> Recomendações</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_Toc454140023 \h </w:instrText>
        </w:r>
        <w:r w:rsidR="006B4119" w:rsidRPr="006B4119">
          <w:rPr>
            <w:noProof/>
            <w:webHidden/>
          </w:rPr>
        </w:r>
        <w:r w:rsidR="006B4119" w:rsidRPr="006B4119">
          <w:rPr>
            <w:noProof/>
            <w:webHidden/>
          </w:rPr>
          <w:fldChar w:fldCharType="separate"/>
        </w:r>
        <w:r w:rsidR="00486692">
          <w:rPr>
            <w:noProof/>
            <w:webHidden/>
          </w:rPr>
          <w:t>39</w:t>
        </w:r>
        <w:r w:rsidR="006B4119" w:rsidRPr="006B4119">
          <w:rPr>
            <w:noProof/>
            <w:webHidden/>
          </w:rPr>
          <w:fldChar w:fldCharType="end"/>
        </w:r>
      </w:hyperlink>
    </w:p>
    <w:p w14:paraId="06111D6A" w14:textId="647A1819" w:rsidR="006B4119" w:rsidRPr="006B4119" w:rsidRDefault="00C11369">
      <w:pPr>
        <w:pStyle w:val="TOC1"/>
        <w:rPr>
          <w:rFonts w:asciiTheme="minorHAnsi" w:eastAsiaTheme="minorEastAsia" w:hAnsiTheme="minorHAnsi" w:cstheme="minorBidi"/>
          <w:caps w:val="0"/>
          <w:sz w:val="22"/>
          <w:szCs w:val="22"/>
          <w:lang w:val="en-US"/>
        </w:rPr>
      </w:pPr>
      <w:hyperlink w:anchor="_Toc454140024" w:history="1">
        <w:r w:rsidR="006B4119" w:rsidRPr="006B4119">
          <w:rPr>
            <w:rStyle w:val="Hyperlink"/>
          </w:rPr>
          <w:t>6</w:t>
        </w:r>
        <w:r w:rsidR="006B4119" w:rsidRPr="006B4119">
          <w:rPr>
            <w:rStyle w:val="Hyperlink"/>
            <w:rFonts w:ascii="Verdana" w:hAnsi="Verdana"/>
          </w:rPr>
          <w:t xml:space="preserve"> </w:t>
        </w:r>
        <w:r w:rsidR="006B4119" w:rsidRPr="006B4119">
          <w:rPr>
            <w:rStyle w:val="Hyperlink"/>
          </w:rPr>
          <w:t>REFERÊNCIAS BIBLIOGRÁFICAS</w:t>
        </w:r>
        <w:r w:rsidR="006B4119" w:rsidRPr="006B4119">
          <w:rPr>
            <w:webHidden/>
          </w:rPr>
          <w:tab/>
        </w:r>
        <w:r w:rsidR="006B4119" w:rsidRPr="006B4119">
          <w:rPr>
            <w:webHidden/>
          </w:rPr>
          <w:fldChar w:fldCharType="begin"/>
        </w:r>
        <w:r w:rsidR="006B4119" w:rsidRPr="006B4119">
          <w:rPr>
            <w:webHidden/>
          </w:rPr>
          <w:instrText xml:space="preserve"> PAGEREF _Toc454140024 \h </w:instrText>
        </w:r>
        <w:r w:rsidR="006B4119" w:rsidRPr="006B4119">
          <w:rPr>
            <w:webHidden/>
          </w:rPr>
        </w:r>
        <w:r w:rsidR="006B4119" w:rsidRPr="006B4119">
          <w:rPr>
            <w:webHidden/>
          </w:rPr>
          <w:fldChar w:fldCharType="separate"/>
        </w:r>
        <w:r w:rsidR="00486692">
          <w:rPr>
            <w:webHidden/>
          </w:rPr>
          <w:t>40</w:t>
        </w:r>
        <w:r w:rsidR="006B4119" w:rsidRPr="006B4119">
          <w:rPr>
            <w:webHidden/>
          </w:rPr>
          <w:fldChar w:fldCharType="end"/>
        </w:r>
      </w:hyperlink>
    </w:p>
    <w:p w14:paraId="59A2304A" w14:textId="577E9258" w:rsidR="006B4119" w:rsidRPr="006B4119" w:rsidRDefault="00C11369">
      <w:pPr>
        <w:pStyle w:val="TOC1"/>
        <w:rPr>
          <w:rFonts w:asciiTheme="minorHAnsi" w:eastAsiaTheme="minorEastAsia" w:hAnsiTheme="minorHAnsi" w:cstheme="minorBidi"/>
          <w:caps w:val="0"/>
          <w:sz w:val="22"/>
          <w:szCs w:val="22"/>
          <w:lang w:val="en-US"/>
        </w:rPr>
      </w:pPr>
      <w:hyperlink w:anchor="_Toc454140025" w:history="1">
        <w:r w:rsidR="006B4119" w:rsidRPr="006B4119">
          <w:rPr>
            <w:rStyle w:val="Hyperlink"/>
          </w:rPr>
          <w:t>7 BIBLIOGRAFIA</w:t>
        </w:r>
        <w:r w:rsidR="006B4119" w:rsidRPr="006B4119">
          <w:rPr>
            <w:webHidden/>
          </w:rPr>
          <w:tab/>
        </w:r>
        <w:r w:rsidR="006B4119" w:rsidRPr="006B4119">
          <w:rPr>
            <w:webHidden/>
          </w:rPr>
          <w:fldChar w:fldCharType="begin"/>
        </w:r>
        <w:r w:rsidR="006B4119" w:rsidRPr="006B4119">
          <w:rPr>
            <w:webHidden/>
          </w:rPr>
          <w:instrText xml:space="preserve"> PAGEREF _Toc454140025 \h </w:instrText>
        </w:r>
        <w:r w:rsidR="006B4119" w:rsidRPr="006B4119">
          <w:rPr>
            <w:webHidden/>
          </w:rPr>
        </w:r>
        <w:r w:rsidR="006B4119" w:rsidRPr="006B4119">
          <w:rPr>
            <w:webHidden/>
          </w:rPr>
          <w:fldChar w:fldCharType="separate"/>
        </w:r>
        <w:r w:rsidR="00486692">
          <w:rPr>
            <w:webHidden/>
          </w:rPr>
          <w:t>42</w:t>
        </w:r>
        <w:r w:rsidR="006B4119" w:rsidRPr="006B4119">
          <w:rPr>
            <w:webHidden/>
          </w:rPr>
          <w:fldChar w:fldCharType="end"/>
        </w:r>
      </w:hyperlink>
    </w:p>
    <w:p w14:paraId="3E237D58" w14:textId="63EDD4B0" w:rsidR="006B4119" w:rsidRPr="006B4119" w:rsidRDefault="00C11369">
      <w:pPr>
        <w:pStyle w:val="TOC1"/>
        <w:rPr>
          <w:rFonts w:asciiTheme="minorHAnsi" w:eastAsiaTheme="minorEastAsia" w:hAnsiTheme="minorHAnsi" w:cstheme="minorBidi"/>
          <w:caps w:val="0"/>
          <w:sz w:val="22"/>
          <w:szCs w:val="22"/>
          <w:lang w:val="en-US"/>
        </w:rPr>
      </w:pPr>
      <w:hyperlink w:anchor="_Toc454140026" w:history="1">
        <w:r w:rsidR="006B4119" w:rsidRPr="006B4119">
          <w:rPr>
            <w:rStyle w:val="Hyperlink"/>
          </w:rPr>
          <w:t>8 ANEXOS</w:t>
        </w:r>
        <w:r w:rsidR="006B4119" w:rsidRPr="006B4119">
          <w:rPr>
            <w:webHidden/>
          </w:rPr>
          <w:tab/>
        </w:r>
        <w:r w:rsidR="006B4119" w:rsidRPr="006B4119">
          <w:rPr>
            <w:webHidden/>
          </w:rPr>
          <w:fldChar w:fldCharType="begin"/>
        </w:r>
        <w:r w:rsidR="006B4119" w:rsidRPr="006B4119">
          <w:rPr>
            <w:webHidden/>
          </w:rPr>
          <w:instrText xml:space="preserve"> PAGEREF _Toc454140026 \h </w:instrText>
        </w:r>
        <w:r w:rsidR="006B4119" w:rsidRPr="006B4119">
          <w:rPr>
            <w:webHidden/>
          </w:rPr>
        </w:r>
        <w:r w:rsidR="006B4119" w:rsidRPr="006B4119">
          <w:rPr>
            <w:webHidden/>
          </w:rPr>
          <w:fldChar w:fldCharType="separate"/>
        </w:r>
        <w:r w:rsidR="00486692">
          <w:rPr>
            <w:webHidden/>
          </w:rPr>
          <w:t>44</w:t>
        </w:r>
        <w:r w:rsidR="006B4119" w:rsidRPr="006B4119">
          <w:rPr>
            <w:webHidden/>
          </w:rPr>
          <w:fldChar w:fldCharType="end"/>
        </w:r>
      </w:hyperlink>
    </w:p>
    <w:p w14:paraId="728C7979" w14:textId="0433950B" w:rsidR="006B4119" w:rsidRPr="006B4119" w:rsidRDefault="00C11369">
      <w:pPr>
        <w:pStyle w:val="TOC1"/>
        <w:rPr>
          <w:rFonts w:asciiTheme="minorHAnsi" w:eastAsiaTheme="minorEastAsia" w:hAnsiTheme="minorHAnsi" w:cstheme="minorBidi"/>
          <w:caps w:val="0"/>
          <w:sz w:val="22"/>
          <w:szCs w:val="22"/>
          <w:lang w:val="en-US"/>
        </w:rPr>
      </w:pPr>
      <w:hyperlink w:anchor="_Toc454140027" w:history="1">
        <w:r w:rsidR="006B4119" w:rsidRPr="006B4119">
          <w:rPr>
            <w:rStyle w:val="Hyperlink"/>
          </w:rPr>
          <w:t>9 Anexo 2</w:t>
        </w:r>
        <w:r w:rsidR="006B4119" w:rsidRPr="006B4119">
          <w:rPr>
            <w:webHidden/>
          </w:rPr>
          <w:tab/>
        </w:r>
        <w:r w:rsidR="006B4119" w:rsidRPr="006B4119">
          <w:rPr>
            <w:webHidden/>
          </w:rPr>
          <w:fldChar w:fldCharType="begin"/>
        </w:r>
        <w:r w:rsidR="006B4119" w:rsidRPr="006B4119">
          <w:rPr>
            <w:webHidden/>
          </w:rPr>
          <w:instrText xml:space="preserve"> PAGEREF _Toc454140027 \h </w:instrText>
        </w:r>
        <w:r w:rsidR="006B4119" w:rsidRPr="006B4119">
          <w:rPr>
            <w:webHidden/>
          </w:rPr>
        </w:r>
        <w:r w:rsidR="006B4119" w:rsidRPr="006B4119">
          <w:rPr>
            <w:webHidden/>
          </w:rPr>
          <w:fldChar w:fldCharType="separate"/>
        </w:r>
        <w:r w:rsidR="00486692">
          <w:rPr>
            <w:webHidden/>
          </w:rPr>
          <w:t>46</w:t>
        </w:r>
        <w:r w:rsidR="006B4119" w:rsidRPr="006B4119">
          <w:rPr>
            <w:webHidden/>
          </w:rPr>
          <w:fldChar w:fldCharType="end"/>
        </w:r>
      </w:hyperlink>
    </w:p>
    <w:p w14:paraId="121D155D" w14:textId="1DB5DE00"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28" w:history="1">
        <w:r w:rsidR="006B4119" w:rsidRPr="006B4119">
          <w:rPr>
            <w:rStyle w:val="Hyperlink"/>
            <w:noProof/>
            <w14:scene3d>
              <w14:camera w14:prst="orthographicFront"/>
              <w14:lightRig w14:rig="threePt" w14:dir="t">
                <w14:rot w14:lat="0" w14:lon="0" w14:rev="0"/>
              </w14:lightRig>
            </w14:scene3d>
          </w:rPr>
          <w:t>9.1.</w:t>
        </w:r>
        <w:r w:rsidR="006B4119" w:rsidRPr="006B4119">
          <w:rPr>
            <w:rStyle w:val="Hyperlink"/>
            <w:noProof/>
          </w:rPr>
          <w:t xml:space="preserve"> Manual de Instalação da aplicação</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_Toc454140028 \h </w:instrText>
        </w:r>
        <w:r w:rsidR="006B4119" w:rsidRPr="006B4119">
          <w:rPr>
            <w:noProof/>
            <w:webHidden/>
          </w:rPr>
        </w:r>
        <w:r w:rsidR="006B4119" w:rsidRPr="006B4119">
          <w:rPr>
            <w:noProof/>
            <w:webHidden/>
          </w:rPr>
          <w:fldChar w:fldCharType="separate"/>
        </w:r>
        <w:r w:rsidR="00486692">
          <w:rPr>
            <w:noProof/>
            <w:webHidden/>
          </w:rPr>
          <w:t>46</w:t>
        </w:r>
        <w:r w:rsidR="006B4119" w:rsidRPr="006B4119">
          <w:rPr>
            <w:noProof/>
            <w:webHidden/>
          </w:rPr>
          <w:fldChar w:fldCharType="end"/>
        </w:r>
      </w:hyperlink>
    </w:p>
    <w:p w14:paraId="00C954C0" w14:textId="0FBCA3EE"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29" w:history="1">
        <w:r w:rsidR="006B4119" w:rsidRPr="006B4119">
          <w:rPr>
            <w:rStyle w:val="Hyperlink"/>
            <w:noProof/>
            <w14:scene3d>
              <w14:camera w14:prst="orthographicFront"/>
              <w14:lightRig w14:rig="threePt" w14:dir="t">
                <w14:rot w14:lat="0" w14:lon="0" w14:rev="0"/>
              </w14:lightRig>
            </w14:scene3d>
          </w:rPr>
          <w:t>9.2.</w:t>
        </w:r>
        <w:r w:rsidR="006B4119" w:rsidRPr="006B4119">
          <w:rPr>
            <w:rStyle w:val="Hyperlink"/>
            <w:noProof/>
          </w:rPr>
          <w:t xml:space="preserve"> Instalação do Mysql</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_Toc454140029 \h </w:instrText>
        </w:r>
        <w:r w:rsidR="006B4119" w:rsidRPr="006B4119">
          <w:rPr>
            <w:noProof/>
            <w:webHidden/>
          </w:rPr>
        </w:r>
        <w:r w:rsidR="006B4119" w:rsidRPr="006B4119">
          <w:rPr>
            <w:noProof/>
            <w:webHidden/>
          </w:rPr>
          <w:fldChar w:fldCharType="separate"/>
        </w:r>
        <w:r w:rsidR="00486692">
          <w:rPr>
            <w:noProof/>
            <w:webHidden/>
          </w:rPr>
          <w:t>47</w:t>
        </w:r>
        <w:r w:rsidR="006B4119" w:rsidRPr="006B4119">
          <w:rPr>
            <w:noProof/>
            <w:webHidden/>
          </w:rPr>
          <w:fldChar w:fldCharType="end"/>
        </w:r>
      </w:hyperlink>
    </w:p>
    <w:p w14:paraId="46C4F38F" w14:textId="67429E81"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30" w:history="1">
        <w:r w:rsidR="006B4119" w:rsidRPr="006B4119">
          <w:rPr>
            <w:rStyle w:val="Hyperlink"/>
            <w:noProof/>
            <w14:scene3d>
              <w14:camera w14:prst="orthographicFront"/>
              <w14:lightRig w14:rig="threePt" w14:dir="t">
                <w14:rot w14:lat="0" w14:lon="0" w14:rev="0"/>
              </w14:lightRig>
            </w14:scene3d>
          </w:rPr>
          <w:t>9.3.</w:t>
        </w:r>
        <w:r w:rsidR="006B4119" w:rsidRPr="006B4119">
          <w:rPr>
            <w:rStyle w:val="Hyperlink"/>
            <w:noProof/>
          </w:rPr>
          <w:t xml:space="preserve"> Instalação do Tomcat</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_Toc454140030 \h </w:instrText>
        </w:r>
        <w:r w:rsidR="006B4119" w:rsidRPr="006B4119">
          <w:rPr>
            <w:noProof/>
            <w:webHidden/>
          </w:rPr>
        </w:r>
        <w:r w:rsidR="006B4119" w:rsidRPr="006B4119">
          <w:rPr>
            <w:noProof/>
            <w:webHidden/>
          </w:rPr>
          <w:fldChar w:fldCharType="separate"/>
        </w:r>
        <w:r w:rsidR="00486692">
          <w:rPr>
            <w:noProof/>
            <w:webHidden/>
          </w:rPr>
          <w:t>56</w:t>
        </w:r>
        <w:r w:rsidR="006B4119" w:rsidRPr="006B4119">
          <w:rPr>
            <w:noProof/>
            <w:webHidden/>
          </w:rPr>
          <w:fldChar w:fldCharType="end"/>
        </w:r>
      </w:hyperlink>
    </w:p>
    <w:p w14:paraId="0CC09C6E" w14:textId="60FF6ACB" w:rsidR="006B4119" w:rsidRPr="006B4119" w:rsidRDefault="00C11369">
      <w:pPr>
        <w:pStyle w:val="TOC2"/>
        <w:tabs>
          <w:tab w:val="right" w:leader="dot" w:pos="9062"/>
        </w:tabs>
        <w:rPr>
          <w:rFonts w:asciiTheme="minorHAnsi" w:eastAsiaTheme="minorEastAsia" w:hAnsiTheme="minorHAnsi" w:cstheme="minorBidi"/>
          <w:noProof/>
          <w:sz w:val="22"/>
          <w:szCs w:val="22"/>
          <w:lang w:val="en-US"/>
        </w:rPr>
      </w:pPr>
      <w:hyperlink w:anchor="_Toc454140031" w:history="1">
        <w:r w:rsidR="006B4119" w:rsidRPr="006B4119">
          <w:rPr>
            <w:rStyle w:val="Hyperlink"/>
            <w:noProof/>
            <w14:scene3d>
              <w14:camera w14:prst="orthographicFront"/>
              <w14:lightRig w14:rig="threePt" w14:dir="t">
                <w14:rot w14:lat="0" w14:lon="0" w14:rev="0"/>
              </w14:lightRig>
            </w14:scene3d>
          </w:rPr>
          <w:t>9.4.</w:t>
        </w:r>
        <w:r w:rsidR="006B4119" w:rsidRPr="006B4119">
          <w:rPr>
            <w:rStyle w:val="Hyperlink"/>
            <w:noProof/>
          </w:rPr>
          <w:t xml:space="preserve"> Usando o Manager do Tomcat</w:t>
        </w:r>
        <w:r w:rsidR="006B4119" w:rsidRPr="006B4119">
          <w:rPr>
            <w:noProof/>
            <w:webHidden/>
          </w:rPr>
          <w:tab/>
        </w:r>
        <w:r w:rsidR="006B4119" w:rsidRPr="006B4119">
          <w:rPr>
            <w:noProof/>
            <w:webHidden/>
          </w:rPr>
          <w:fldChar w:fldCharType="begin"/>
        </w:r>
        <w:r w:rsidR="006B4119" w:rsidRPr="006B4119">
          <w:rPr>
            <w:noProof/>
            <w:webHidden/>
          </w:rPr>
          <w:instrText xml:space="preserve"> PAGEREF _Toc454140031 \h </w:instrText>
        </w:r>
        <w:r w:rsidR="006B4119" w:rsidRPr="006B4119">
          <w:rPr>
            <w:noProof/>
            <w:webHidden/>
          </w:rPr>
        </w:r>
        <w:r w:rsidR="006B4119" w:rsidRPr="006B4119">
          <w:rPr>
            <w:noProof/>
            <w:webHidden/>
          </w:rPr>
          <w:fldChar w:fldCharType="separate"/>
        </w:r>
        <w:r w:rsidR="00486692">
          <w:rPr>
            <w:noProof/>
            <w:webHidden/>
          </w:rPr>
          <w:t>58</w:t>
        </w:r>
        <w:r w:rsidR="006B4119" w:rsidRPr="006B4119">
          <w:rPr>
            <w:noProof/>
            <w:webHidden/>
          </w:rPr>
          <w:fldChar w:fldCharType="end"/>
        </w:r>
      </w:hyperlink>
    </w:p>
    <w:p w14:paraId="2B5DE333" w14:textId="0F14D33C" w:rsidR="008850C1" w:rsidRPr="0057195D" w:rsidRDefault="00756A9F" w:rsidP="00AA169F">
      <w:pPr>
        <w:pStyle w:val="BodyText"/>
        <w:spacing w:before="0" w:after="0" w:line="360" w:lineRule="auto"/>
        <w:rPr>
          <w:rFonts w:ascii="Times New Roman" w:hAnsi="Times New Roman" w:cs="Times New Roman"/>
          <w:bCs/>
          <w:caps/>
          <w:szCs w:val="24"/>
        </w:rPr>
      </w:pPr>
      <w:r w:rsidRPr="0057195D">
        <w:rPr>
          <w:rFonts w:ascii="Times New Roman" w:hAnsi="Times New Roman" w:cs="Times New Roman"/>
          <w:szCs w:val="24"/>
        </w:rPr>
        <w:fldChar w:fldCharType="end"/>
      </w:r>
    </w:p>
    <w:p w14:paraId="4BE1DD64" w14:textId="77777777" w:rsidR="008850C1" w:rsidRPr="0057195D" w:rsidRDefault="008850C1" w:rsidP="00AA169F">
      <w:pPr>
        <w:pStyle w:val="BodyText"/>
        <w:spacing w:before="0" w:after="0" w:line="360" w:lineRule="auto"/>
        <w:rPr>
          <w:rFonts w:ascii="Times New Roman" w:hAnsi="Times New Roman" w:cs="Times New Roman"/>
          <w:b/>
          <w:bCs/>
          <w:caps/>
          <w:szCs w:val="24"/>
        </w:rPr>
      </w:pPr>
    </w:p>
    <w:p w14:paraId="705F73B8" w14:textId="77777777" w:rsidR="004679E2" w:rsidRPr="0057195D" w:rsidRDefault="004679E2">
      <w:pPr>
        <w:spacing w:before="0" w:after="0" w:line="240" w:lineRule="auto"/>
        <w:jc w:val="left"/>
        <w:rPr>
          <w:b/>
          <w:bCs/>
          <w:caps/>
          <w:sz w:val="28"/>
          <w:szCs w:val="28"/>
        </w:rPr>
      </w:pPr>
      <w:r w:rsidRPr="0057195D">
        <w:br w:type="page"/>
      </w:r>
    </w:p>
    <w:p w14:paraId="32F71235" w14:textId="18BB9C14" w:rsidR="008850C1" w:rsidRPr="0057195D" w:rsidRDefault="008850C1">
      <w:pPr>
        <w:pStyle w:val="Heading1"/>
      </w:pPr>
      <w:bookmarkStart w:id="0" w:name="_Toc454139951"/>
      <w:r w:rsidRPr="0057195D">
        <w:lastRenderedPageBreak/>
        <w:t>AGRADECIMENTOS</w:t>
      </w:r>
      <w:bookmarkEnd w:id="0"/>
    </w:p>
    <w:p w14:paraId="4B823CAA" w14:textId="77777777" w:rsidR="008850C1" w:rsidRPr="0057195D" w:rsidRDefault="008850C1">
      <w:pPr>
        <w:pStyle w:val="BodyText"/>
        <w:spacing w:before="0" w:after="0" w:line="360" w:lineRule="auto"/>
        <w:rPr>
          <w:rFonts w:ascii="Times New Roman" w:hAnsi="Times New Roman" w:cs="Times New Roman"/>
        </w:rPr>
      </w:pPr>
    </w:p>
    <w:p w14:paraId="223A34A4" w14:textId="1C7EDD51" w:rsidR="00ED05C7" w:rsidRPr="0057195D" w:rsidRDefault="00ED05C7">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Agradeço em primeiro aos meus pais Inácio Guirrugo e Olívia Chissambile por terem-me educado e ensinado tudo que podiam, por terem-me ensinado aspectos importantes da vida como lutar para atingir os meus sonhos. </w:t>
      </w:r>
    </w:p>
    <w:p w14:paraId="0368737F" w14:textId="77777777" w:rsidR="00ED05C7" w:rsidRPr="0057195D" w:rsidRDefault="00ED05C7">
      <w:pPr>
        <w:pStyle w:val="BodyText"/>
        <w:spacing w:before="0" w:after="0" w:line="360" w:lineRule="auto"/>
        <w:rPr>
          <w:rFonts w:ascii="Times New Roman" w:hAnsi="Times New Roman" w:cs="Times New Roman"/>
          <w:szCs w:val="24"/>
        </w:rPr>
      </w:pPr>
    </w:p>
    <w:p w14:paraId="0CB06A33" w14:textId="448FB33F" w:rsidR="00ED05C7" w:rsidRPr="0057195D" w:rsidRDefault="00ED05C7">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A minha família pelo suporte, compreensão e orientações moral. A todos os meus </w:t>
      </w:r>
      <w:r w:rsidR="00B52780" w:rsidRPr="0057195D">
        <w:rPr>
          <w:rFonts w:ascii="Times New Roman" w:hAnsi="Times New Roman" w:cs="Times New Roman"/>
          <w:szCs w:val="24"/>
        </w:rPr>
        <w:t>amigos, colegas</w:t>
      </w:r>
      <w:r w:rsidRPr="0057195D">
        <w:rPr>
          <w:rFonts w:ascii="Times New Roman" w:hAnsi="Times New Roman" w:cs="Times New Roman"/>
          <w:szCs w:val="24"/>
        </w:rPr>
        <w:t xml:space="preserve"> de turma e de </w:t>
      </w:r>
      <w:r w:rsidR="00B52780" w:rsidRPr="0057195D">
        <w:rPr>
          <w:rFonts w:ascii="Times New Roman" w:hAnsi="Times New Roman" w:cs="Times New Roman"/>
          <w:szCs w:val="24"/>
        </w:rPr>
        <w:t>trabalho,</w:t>
      </w:r>
      <w:r w:rsidRPr="0057195D">
        <w:rPr>
          <w:rFonts w:ascii="Times New Roman" w:hAnsi="Times New Roman" w:cs="Times New Roman"/>
          <w:szCs w:val="24"/>
        </w:rPr>
        <w:t xml:space="preserve"> mas em especial aos citados abaixo:</w:t>
      </w:r>
    </w:p>
    <w:p w14:paraId="6AA7E2B2" w14:textId="2F427680" w:rsidR="00B52780" w:rsidRPr="0057195D" w:rsidRDefault="00ED05C7">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Mércia Sopas, Haider Noor, Marcel Saraiva, Tássio Do Rosário,</w:t>
      </w:r>
      <w:r w:rsidR="00B52780" w:rsidRPr="0057195D">
        <w:rPr>
          <w:rFonts w:ascii="Times New Roman" w:hAnsi="Times New Roman" w:cs="Times New Roman"/>
          <w:szCs w:val="24"/>
        </w:rPr>
        <w:t xml:space="preserve"> Ayrtom Brahimo, Danilo Carvalheiro, Erica Fernandes e Hasler Choo</w:t>
      </w:r>
      <w:r w:rsidRPr="0057195D">
        <w:rPr>
          <w:rFonts w:ascii="Times New Roman" w:hAnsi="Times New Roman" w:cs="Times New Roman"/>
          <w:szCs w:val="24"/>
        </w:rPr>
        <w:t xml:space="preserve">.  Aos meus Professores não só do </w:t>
      </w:r>
      <w:r w:rsidR="002C3D77" w:rsidRPr="0057195D">
        <w:rPr>
          <w:rFonts w:ascii="Times New Roman" w:hAnsi="Times New Roman" w:cs="Times New Roman"/>
          <w:szCs w:val="24"/>
        </w:rPr>
        <w:t>ISUTC,</w:t>
      </w:r>
      <w:r w:rsidRPr="0057195D">
        <w:rPr>
          <w:rFonts w:ascii="Times New Roman" w:hAnsi="Times New Roman" w:cs="Times New Roman"/>
          <w:szCs w:val="24"/>
        </w:rPr>
        <w:t xml:space="preserve"> mas também do </w:t>
      </w:r>
      <w:r w:rsidR="00B52780" w:rsidRPr="0057195D">
        <w:rPr>
          <w:rFonts w:ascii="Times New Roman" w:hAnsi="Times New Roman" w:cs="Times New Roman"/>
          <w:szCs w:val="24"/>
        </w:rPr>
        <w:t>Colégio Arco Iris e Metropolitan College</w:t>
      </w:r>
      <w:r w:rsidRPr="0057195D">
        <w:rPr>
          <w:rFonts w:ascii="Times New Roman" w:hAnsi="Times New Roman" w:cs="Times New Roman"/>
          <w:szCs w:val="24"/>
        </w:rPr>
        <w:t xml:space="preserve">. Aos meus amigos pela amizade e momentos marcantes. A alguns nomes marcantes da minha vida profissional nomeadamente: </w:t>
      </w:r>
      <w:r w:rsidR="002C3D77" w:rsidRPr="0057195D">
        <w:rPr>
          <w:rFonts w:ascii="Times New Roman" w:hAnsi="Times New Roman" w:cs="Times New Roman"/>
          <w:szCs w:val="24"/>
        </w:rPr>
        <w:t>Eng.º</w:t>
      </w:r>
      <w:r w:rsidRPr="0057195D">
        <w:rPr>
          <w:rFonts w:ascii="Times New Roman" w:hAnsi="Times New Roman" w:cs="Times New Roman"/>
          <w:szCs w:val="24"/>
        </w:rPr>
        <w:t xml:space="preserve"> Mujahid Karim, </w:t>
      </w:r>
      <w:r w:rsidR="002C3D77" w:rsidRPr="0057195D">
        <w:rPr>
          <w:rFonts w:ascii="Times New Roman" w:hAnsi="Times New Roman" w:cs="Times New Roman"/>
          <w:szCs w:val="24"/>
        </w:rPr>
        <w:t>Eng.º</w:t>
      </w:r>
      <w:r w:rsidRPr="0057195D">
        <w:rPr>
          <w:rFonts w:ascii="Times New Roman" w:hAnsi="Times New Roman" w:cs="Times New Roman"/>
          <w:szCs w:val="24"/>
        </w:rPr>
        <w:t xml:space="preserve"> </w:t>
      </w:r>
      <w:r w:rsidR="00B52780" w:rsidRPr="0057195D">
        <w:rPr>
          <w:rFonts w:ascii="Times New Roman" w:hAnsi="Times New Roman" w:cs="Times New Roman"/>
          <w:szCs w:val="24"/>
        </w:rPr>
        <w:t>Edvaldo Mahesh</w:t>
      </w:r>
      <w:r w:rsidRPr="0057195D">
        <w:rPr>
          <w:rFonts w:ascii="Times New Roman" w:hAnsi="Times New Roman" w:cs="Times New Roman"/>
          <w:szCs w:val="24"/>
        </w:rPr>
        <w:t>, Engº</w:t>
      </w:r>
      <w:r w:rsidR="00B52780" w:rsidRPr="0057195D">
        <w:rPr>
          <w:rFonts w:ascii="Times New Roman" w:hAnsi="Times New Roman" w:cs="Times New Roman"/>
          <w:szCs w:val="24"/>
        </w:rPr>
        <w:t xml:space="preserve"> Pro</w:t>
      </w:r>
      <w:r w:rsidR="002C3D77">
        <w:rPr>
          <w:rFonts w:ascii="Times New Roman" w:hAnsi="Times New Roman" w:cs="Times New Roman"/>
          <w:szCs w:val="24"/>
        </w:rPr>
        <w:t>f</w:t>
      </w:r>
      <w:r w:rsidR="00B52780" w:rsidRPr="0057195D">
        <w:rPr>
          <w:rFonts w:ascii="Times New Roman" w:hAnsi="Times New Roman" w:cs="Times New Roman"/>
          <w:szCs w:val="24"/>
        </w:rPr>
        <w:t xml:space="preserve">. Dr. </w:t>
      </w:r>
      <w:r w:rsidR="002C3D77" w:rsidRPr="0057195D">
        <w:rPr>
          <w:rFonts w:ascii="Times New Roman" w:hAnsi="Times New Roman" w:cs="Times New Roman"/>
          <w:szCs w:val="24"/>
        </w:rPr>
        <w:t>Mário</w:t>
      </w:r>
      <w:r w:rsidR="00B52780" w:rsidRPr="0057195D">
        <w:rPr>
          <w:rFonts w:ascii="Times New Roman" w:hAnsi="Times New Roman" w:cs="Times New Roman"/>
          <w:szCs w:val="24"/>
        </w:rPr>
        <w:t xml:space="preserve"> Malagon, Eng</w:t>
      </w:r>
      <w:r w:rsidR="00B52780" w:rsidRPr="0057195D">
        <w:rPr>
          <w:rFonts w:ascii="Times New Roman" w:hAnsi="Times New Roman" w:cs="Times New Roman"/>
          <w:szCs w:val="24"/>
          <w:vertAlign w:val="superscript"/>
        </w:rPr>
        <w:t>a</w:t>
      </w:r>
      <w:r w:rsidRPr="0057195D">
        <w:rPr>
          <w:rFonts w:ascii="Times New Roman" w:hAnsi="Times New Roman" w:cs="Times New Roman"/>
          <w:szCs w:val="24"/>
        </w:rPr>
        <w:t xml:space="preserve"> </w:t>
      </w:r>
      <w:r w:rsidR="00B52780" w:rsidRPr="0057195D">
        <w:rPr>
          <w:rFonts w:ascii="Times New Roman" w:hAnsi="Times New Roman" w:cs="Times New Roman"/>
          <w:szCs w:val="24"/>
        </w:rPr>
        <w:t>Yicel Cabrera e</w:t>
      </w:r>
      <w:r w:rsidRPr="0057195D">
        <w:rPr>
          <w:rFonts w:ascii="Times New Roman" w:hAnsi="Times New Roman" w:cs="Times New Roman"/>
          <w:szCs w:val="24"/>
        </w:rPr>
        <w:t xml:space="preserve"> </w:t>
      </w:r>
      <w:r w:rsidR="00B52780" w:rsidRPr="0057195D">
        <w:rPr>
          <w:rFonts w:ascii="Times New Roman" w:hAnsi="Times New Roman" w:cs="Times New Roman"/>
          <w:szCs w:val="24"/>
        </w:rPr>
        <w:t>A.</w:t>
      </w:r>
      <w:r w:rsidR="00C11369">
        <w:rPr>
          <w:rFonts w:ascii="Times New Roman" w:hAnsi="Times New Roman" w:cs="Times New Roman"/>
          <w:szCs w:val="24"/>
        </w:rPr>
        <w:t xml:space="preserve"> Filia por terem colaborado</w:t>
      </w:r>
      <w:r w:rsidRPr="0057195D">
        <w:rPr>
          <w:rFonts w:ascii="Times New Roman" w:hAnsi="Times New Roman" w:cs="Times New Roman"/>
          <w:szCs w:val="24"/>
        </w:rPr>
        <w:t xml:space="preserve"> fortemente para a realização deste trabalho. Ao meu supervisor Engº </w:t>
      </w:r>
      <w:r w:rsidR="00B52780" w:rsidRPr="0057195D">
        <w:rPr>
          <w:rFonts w:ascii="Times New Roman" w:hAnsi="Times New Roman" w:cs="Times New Roman"/>
          <w:szCs w:val="24"/>
        </w:rPr>
        <w:t>Marcel D. Saraiva</w:t>
      </w:r>
      <w:r w:rsidRPr="0057195D">
        <w:rPr>
          <w:rFonts w:ascii="Times New Roman" w:hAnsi="Times New Roman" w:cs="Times New Roman"/>
          <w:szCs w:val="24"/>
        </w:rPr>
        <w:t xml:space="preserve"> pela compreensão acima de tudo, mas também por todos os ensinamentos e paciência que contribuíram bastante para a elaboração deste PFC. E em geral a todos aqueles que de uma ou de outra forma contribuíram para o meu crescimento profissional e também como pessoa, por terem-</w:t>
      </w:r>
      <w:r w:rsidR="00C11369">
        <w:rPr>
          <w:rFonts w:ascii="Times New Roman" w:hAnsi="Times New Roman" w:cs="Times New Roman"/>
          <w:szCs w:val="24"/>
        </w:rPr>
        <w:t xml:space="preserve">me ajudado a chegar onde </w:t>
      </w:r>
      <w:r w:rsidR="00C11369">
        <w:rPr>
          <w:rFonts w:ascii="Times New Roman" w:hAnsi="Times New Roman" w:cs="Times New Roman"/>
          <w:szCs w:val="24"/>
        </w:rPr>
        <w:t>cheguei</w:t>
      </w:r>
      <w:r w:rsidRPr="0057195D">
        <w:rPr>
          <w:rFonts w:ascii="Times New Roman" w:hAnsi="Times New Roman" w:cs="Times New Roman"/>
          <w:szCs w:val="24"/>
        </w:rPr>
        <w:t xml:space="preserve"> e por darem-me </w:t>
      </w:r>
      <w:r w:rsidRPr="0057195D">
        <w:rPr>
          <w:rFonts w:ascii="Times New Roman" w:hAnsi="Times New Roman" w:cs="Times New Roman"/>
          <w:szCs w:val="24"/>
        </w:rPr>
        <w:t>a</w:t>
      </w:r>
      <w:r w:rsidR="00C11369">
        <w:rPr>
          <w:rFonts w:ascii="Times New Roman" w:hAnsi="Times New Roman" w:cs="Times New Roman"/>
          <w:szCs w:val="24"/>
        </w:rPr>
        <w:t>s</w:t>
      </w:r>
      <w:r w:rsidRPr="0057195D">
        <w:rPr>
          <w:rFonts w:ascii="Times New Roman" w:hAnsi="Times New Roman" w:cs="Times New Roman"/>
          <w:szCs w:val="24"/>
        </w:rPr>
        <w:t xml:space="preserve"> dicas para continuar a crescer</w:t>
      </w:r>
      <w:r w:rsidR="00B52780" w:rsidRPr="0057195D">
        <w:rPr>
          <w:rFonts w:ascii="Times New Roman" w:hAnsi="Times New Roman" w:cs="Times New Roman"/>
          <w:szCs w:val="24"/>
        </w:rPr>
        <w:t xml:space="preserve"> dentro e fora da minha vida profissional.</w:t>
      </w:r>
    </w:p>
    <w:p w14:paraId="58332E95" w14:textId="77777777" w:rsidR="00B52780" w:rsidRPr="0057195D" w:rsidRDefault="00B52780">
      <w:pPr>
        <w:pStyle w:val="BodyText"/>
        <w:spacing w:before="0" w:after="0" w:line="360" w:lineRule="auto"/>
        <w:rPr>
          <w:rFonts w:ascii="Times New Roman" w:hAnsi="Times New Roman" w:cs="Times New Roman"/>
          <w:szCs w:val="24"/>
        </w:rPr>
      </w:pPr>
    </w:p>
    <w:p w14:paraId="5F393C5C" w14:textId="7BA1ED74" w:rsidR="00AC2AF3" w:rsidRPr="0057195D" w:rsidRDefault="00B52780">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E por fim também agradecer as Ferramentas tecnológicas disponíveis </w:t>
      </w:r>
      <w:r w:rsidR="00CB3211" w:rsidRPr="0057195D">
        <w:rPr>
          <w:rFonts w:ascii="Times New Roman" w:hAnsi="Times New Roman" w:cs="Times New Roman"/>
          <w:szCs w:val="24"/>
        </w:rPr>
        <w:t xml:space="preserve">na </w:t>
      </w:r>
      <w:r w:rsidR="002C3D77" w:rsidRPr="0057195D">
        <w:rPr>
          <w:rFonts w:ascii="Times New Roman" w:hAnsi="Times New Roman" w:cs="Times New Roman"/>
          <w:szCs w:val="24"/>
        </w:rPr>
        <w:t>actualidade nomeadamente</w:t>
      </w:r>
      <w:r w:rsidR="00CB3211" w:rsidRPr="0057195D">
        <w:rPr>
          <w:rFonts w:ascii="Times New Roman" w:hAnsi="Times New Roman" w:cs="Times New Roman"/>
          <w:szCs w:val="24"/>
        </w:rPr>
        <w:t xml:space="preserve">, Google, Wikipedia, Apple Inc, AsusTek e </w:t>
      </w:r>
      <w:r w:rsidR="002C3D77" w:rsidRPr="0057195D">
        <w:rPr>
          <w:rFonts w:ascii="Times New Roman" w:hAnsi="Times New Roman" w:cs="Times New Roman"/>
          <w:szCs w:val="24"/>
        </w:rPr>
        <w:t>Dropbox</w:t>
      </w:r>
      <w:r w:rsidR="00692D9C">
        <w:rPr>
          <w:rFonts w:ascii="Times New Roman" w:hAnsi="Times New Roman" w:cs="Times New Roman"/>
          <w:szCs w:val="24"/>
        </w:rPr>
        <w:t xml:space="preserve"> e varias outras</w:t>
      </w:r>
      <w:r w:rsidR="002C3D77" w:rsidRPr="0057195D">
        <w:rPr>
          <w:rFonts w:ascii="Times New Roman" w:hAnsi="Times New Roman" w:cs="Times New Roman"/>
          <w:szCs w:val="24"/>
        </w:rPr>
        <w:t xml:space="preserve"> porque</w:t>
      </w:r>
      <w:r w:rsidR="00CB3211" w:rsidRPr="0057195D">
        <w:rPr>
          <w:rFonts w:ascii="Times New Roman" w:hAnsi="Times New Roman" w:cs="Times New Roman"/>
          <w:szCs w:val="24"/>
        </w:rPr>
        <w:t xml:space="preserve"> sem elas atingir os meus objectivos teria se tornado uma tarefa ainda mais difícil.</w:t>
      </w:r>
    </w:p>
    <w:p w14:paraId="31CD82F8" w14:textId="6B48287A" w:rsidR="00CB3211" w:rsidRPr="0057195D" w:rsidRDefault="00CB3211" w:rsidP="00A510CD">
      <w:pPr>
        <w:spacing w:before="0" w:after="0"/>
        <w:jc w:val="left"/>
      </w:pPr>
      <w:r w:rsidRPr="0057195D">
        <w:br w:type="page"/>
      </w:r>
    </w:p>
    <w:p w14:paraId="37646A8A" w14:textId="77777777" w:rsidR="00A575F8" w:rsidRPr="0057195D" w:rsidRDefault="00FF271F">
      <w:pPr>
        <w:pStyle w:val="Heading1"/>
      </w:pPr>
      <w:bookmarkStart w:id="1" w:name="_Toc454139952"/>
      <w:r w:rsidRPr="0057195D">
        <w:lastRenderedPageBreak/>
        <w:t>DEDICATÓ</w:t>
      </w:r>
      <w:r w:rsidR="0090260F" w:rsidRPr="0057195D">
        <w:t>RIA</w:t>
      </w:r>
      <w:bookmarkEnd w:id="1"/>
    </w:p>
    <w:p w14:paraId="2257F320" w14:textId="77777777" w:rsidR="00F477E0" w:rsidRPr="0057195D" w:rsidRDefault="00F477E0" w:rsidP="00AA169F">
      <w:pPr>
        <w:pStyle w:val="BodyText"/>
        <w:spacing w:before="0" w:after="0" w:line="360" w:lineRule="auto"/>
        <w:rPr>
          <w:rFonts w:ascii="Times New Roman" w:hAnsi="Times New Roman" w:cs="Times New Roman"/>
        </w:rPr>
      </w:pPr>
    </w:p>
    <w:p w14:paraId="1B51EEA5" w14:textId="5E37036B" w:rsidR="00CB3211" w:rsidRPr="0057195D" w:rsidRDefault="00CB3211" w:rsidP="00A510CD">
      <w:pPr>
        <w:pStyle w:val="BodyText"/>
        <w:spacing w:line="360" w:lineRule="auto"/>
        <w:rPr>
          <w:rFonts w:ascii="Times New Roman" w:hAnsi="Times New Roman" w:cs="Times New Roman"/>
          <w:szCs w:val="24"/>
        </w:rPr>
      </w:pPr>
      <w:r w:rsidRPr="0057195D">
        <w:rPr>
          <w:rFonts w:ascii="Times New Roman" w:hAnsi="Times New Roman" w:cs="Times New Roman"/>
          <w:szCs w:val="24"/>
        </w:rPr>
        <w:t xml:space="preserve">Aos meus Pais por terem </w:t>
      </w:r>
      <w:r w:rsidR="00F60E4C" w:rsidRPr="0057195D">
        <w:rPr>
          <w:rFonts w:ascii="Times New Roman" w:hAnsi="Times New Roman" w:cs="Times New Roman"/>
          <w:szCs w:val="24"/>
        </w:rPr>
        <w:t xml:space="preserve">se esforçado </w:t>
      </w:r>
      <w:r w:rsidRPr="0057195D">
        <w:rPr>
          <w:rFonts w:ascii="Times New Roman" w:hAnsi="Times New Roman" w:cs="Times New Roman"/>
          <w:szCs w:val="24"/>
        </w:rPr>
        <w:t>tanto para que eu fosse alguém na vida e para que eu enfrentasse o mínimo de dificuldades possíveis na minha vida.</w:t>
      </w:r>
    </w:p>
    <w:p w14:paraId="5F534014" w14:textId="4BC7A43A" w:rsidR="00CB3211" w:rsidRPr="0057195D" w:rsidRDefault="00CB3211" w:rsidP="00A510CD">
      <w:pPr>
        <w:pStyle w:val="BodyText"/>
        <w:spacing w:line="360" w:lineRule="auto"/>
        <w:rPr>
          <w:rFonts w:ascii="Times New Roman" w:hAnsi="Times New Roman" w:cs="Times New Roman"/>
          <w:szCs w:val="24"/>
        </w:rPr>
      </w:pPr>
      <w:r w:rsidRPr="0057195D">
        <w:rPr>
          <w:rFonts w:ascii="Times New Roman" w:hAnsi="Times New Roman" w:cs="Times New Roman"/>
          <w:szCs w:val="24"/>
        </w:rPr>
        <w:t>Por</w:t>
      </w:r>
      <w:r w:rsidR="00F60E4C" w:rsidRPr="0057195D">
        <w:rPr>
          <w:rFonts w:ascii="Times New Roman" w:hAnsi="Times New Roman" w:cs="Times New Roman"/>
          <w:szCs w:val="24"/>
        </w:rPr>
        <w:t xml:space="preserve"> terem</w:t>
      </w:r>
      <w:r w:rsidRPr="0057195D">
        <w:rPr>
          <w:rFonts w:ascii="Times New Roman" w:hAnsi="Times New Roman" w:cs="Times New Roman"/>
          <w:szCs w:val="24"/>
        </w:rPr>
        <w:t xml:space="preserve"> feito tudo no seu poder para garantir que terminasse de estudar. </w:t>
      </w:r>
    </w:p>
    <w:p w14:paraId="3743FB02" w14:textId="261E43A8" w:rsidR="00CB3211" w:rsidRPr="0057195D" w:rsidRDefault="00CB3211" w:rsidP="00A510CD">
      <w:pPr>
        <w:pStyle w:val="BodyText"/>
        <w:spacing w:line="360" w:lineRule="auto"/>
        <w:rPr>
          <w:rFonts w:ascii="Times New Roman" w:hAnsi="Times New Roman" w:cs="Times New Roman"/>
          <w:szCs w:val="24"/>
        </w:rPr>
      </w:pPr>
      <w:r w:rsidRPr="0057195D">
        <w:rPr>
          <w:rFonts w:ascii="Times New Roman" w:hAnsi="Times New Roman" w:cs="Times New Roman"/>
          <w:szCs w:val="24"/>
        </w:rPr>
        <w:t xml:space="preserve">Por terem-me ensinado a fazer </w:t>
      </w:r>
      <w:r w:rsidR="00DC2E6D" w:rsidRPr="0057195D">
        <w:rPr>
          <w:rFonts w:ascii="Times New Roman" w:hAnsi="Times New Roman" w:cs="Times New Roman"/>
          <w:szCs w:val="24"/>
        </w:rPr>
        <w:t xml:space="preserve">tudo </w:t>
      </w:r>
      <w:r w:rsidRPr="0057195D">
        <w:rPr>
          <w:rFonts w:ascii="Times New Roman" w:hAnsi="Times New Roman" w:cs="Times New Roman"/>
          <w:szCs w:val="24"/>
        </w:rPr>
        <w:t>na minha vida com amor e dedicação.</w:t>
      </w:r>
    </w:p>
    <w:p w14:paraId="1FE089B4" w14:textId="3FBA3E99" w:rsidR="00570AEF" w:rsidRPr="0057195D" w:rsidRDefault="00CB3211" w:rsidP="00A510CD">
      <w:pPr>
        <w:pStyle w:val="BodyText"/>
        <w:spacing w:line="360" w:lineRule="auto"/>
        <w:rPr>
          <w:rFonts w:cs="Times New Roman"/>
          <w:sz w:val="28"/>
          <w:szCs w:val="28"/>
        </w:rPr>
      </w:pPr>
      <w:r w:rsidRPr="0057195D">
        <w:rPr>
          <w:rFonts w:ascii="Times New Roman" w:hAnsi="Times New Roman" w:cs="Times New Roman"/>
          <w:szCs w:val="24"/>
        </w:rPr>
        <w:t>Por terem sido fortes</w:t>
      </w:r>
      <w:r w:rsidR="007E1A73" w:rsidRPr="0057195D">
        <w:rPr>
          <w:rFonts w:ascii="Times New Roman" w:hAnsi="Times New Roman" w:cs="Times New Roman"/>
          <w:szCs w:val="24"/>
        </w:rPr>
        <w:t xml:space="preserve"> afinal de contas não sou uma </w:t>
      </w:r>
      <w:r w:rsidR="00DC2E6D" w:rsidRPr="0057195D">
        <w:rPr>
          <w:rFonts w:ascii="Times New Roman" w:hAnsi="Times New Roman" w:cs="Times New Roman"/>
          <w:szCs w:val="24"/>
        </w:rPr>
        <w:t>pessoa</w:t>
      </w:r>
      <w:r w:rsidR="007E1A73" w:rsidRPr="0057195D">
        <w:rPr>
          <w:rFonts w:ascii="Times New Roman" w:hAnsi="Times New Roman" w:cs="Times New Roman"/>
          <w:szCs w:val="24"/>
        </w:rPr>
        <w:t xml:space="preserve"> fácil de compreender</w:t>
      </w:r>
      <w:r w:rsidRPr="0057195D">
        <w:rPr>
          <w:rFonts w:ascii="Times New Roman" w:hAnsi="Times New Roman" w:cs="Times New Roman"/>
          <w:szCs w:val="24"/>
        </w:rPr>
        <w:t xml:space="preserve">. </w:t>
      </w:r>
    </w:p>
    <w:p w14:paraId="2DA21D39" w14:textId="77777777" w:rsidR="004679E2" w:rsidRPr="0057195D" w:rsidRDefault="004679E2">
      <w:pPr>
        <w:spacing w:before="0" w:after="0" w:line="240" w:lineRule="auto"/>
        <w:jc w:val="left"/>
        <w:rPr>
          <w:b/>
          <w:bCs/>
          <w:caps/>
          <w:color w:val="FFFFFF" w:themeColor="background1"/>
          <w:sz w:val="28"/>
          <w:szCs w:val="28"/>
          <w:highlight w:val="lightGray"/>
        </w:rPr>
      </w:pPr>
      <w:bookmarkStart w:id="2" w:name="_Toc260760886"/>
      <w:bookmarkStart w:id="3" w:name="_Toc436653508"/>
      <w:bookmarkStart w:id="4" w:name="_Toc95113697"/>
      <w:r w:rsidRPr="0057195D">
        <w:rPr>
          <w:color w:val="FFFFFF" w:themeColor="background1"/>
          <w:highlight w:val="lightGray"/>
        </w:rPr>
        <w:br w:type="page"/>
      </w:r>
    </w:p>
    <w:p w14:paraId="040F8DF8" w14:textId="546B261E" w:rsidR="0024334E" w:rsidRPr="0057195D" w:rsidRDefault="0024334E" w:rsidP="00A510CD">
      <w:pPr>
        <w:pStyle w:val="Heading1"/>
        <w:numPr>
          <w:ilvl w:val="0"/>
          <w:numId w:val="0"/>
        </w:numPr>
        <w:ind w:left="990"/>
      </w:pPr>
      <w:bookmarkStart w:id="5" w:name="_Toc454139953"/>
      <w:r w:rsidRPr="0057195D">
        <w:lastRenderedPageBreak/>
        <w:t>DECLARAÇÃO DE HONRA</w:t>
      </w:r>
      <w:bookmarkEnd w:id="2"/>
      <w:bookmarkEnd w:id="3"/>
      <w:bookmarkEnd w:id="5"/>
    </w:p>
    <w:p w14:paraId="63C612D2" w14:textId="77777777" w:rsidR="0024334E" w:rsidRPr="0057195D" w:rsidRDefault="0024334E" w:rsidP="0024334E">
      <w:pPr>
        <w:pStyle w:val="BodyText"/>
        <w:spacing w:before="0" w:after="0" w:line="360" w:lineRule="auto"/>
        <w:rPr>
          <w:rFonts w:ascii="Times New Roman" w:hAnsi="Times New Roman" w:cs="Times New Roman"/>
        </w:rPr>
      </w:pPr>
    </w:p>
    <w:p w14:paraId="40CCF72D" w14:textId="77777777" w:rsidR="0024334E" w:rsidRPr="0057195D" w:rsidRDefault="0024334E" w:rsidP="0024334E">
      <w:pPr>
        <w:spacing w:before="0" w:after="0"/>
        <w:ind w:left="720"/>
      </w:pPr>
      <w:r w:rsidRPr="0057195D">
        <w:t>Eu, Rui Fernandes D’Inácio Guirrugo declaro por minha honra que o presente Projecto Final do Curso é exclusivamente de minha autoria, não constituindo cópia de nenhum trabalho realizado anteriormente e as fontes usadas para a realização do trabalho encontram-se referidas na bibliografia.</w:t>
      </w:r>
    </w:p>
    <w:p w14:paraId="123360FA" w14:textId="77777777" w:rsidR="0024334E" w:rsidRPr="0057195D" w:rsidRDefault="0024334E" w:rsidP="0024334E">
      <w:pPr>
        <w:spacing w:before="0" w:after="0"/>
        <w:ind w:left="1260" w:right="472" w:hanging="810"/>
      </w:pPr>
    </w:p>
    <w:p w14:paraId="581C1250" w14:textId="77777777" w:rsidR="0024334E" w:rsidRPr="0057195D" w:rsidRDefault="0024334E" w:rsidP="0024334E">
      <w:pPr>
        <w:spacing w:before="0" w:after="0"/>
        <w:ind w:left="1260" w:right="472" w:hanging="810"/>
      </w:pPr>
    </w:p>
    <w:p w14:paraId="47F76971" w14:textId="77777777" w:rsidR="0024334E" w:rsidRPr="0057195D" w:rsidRDefault="0024334E" w:rsidP="0024334E">
      <w:pPr>
        <w:spacing w:before="0" w:after="0"/>
        <w:ind w:left="1260" w:right="472" w:hanging="810"/>
      </w:pPr>
    </w:p>
    <w:p w14:paraId="799500D8" w14:textId="77777777" w:rsidR="0024334E" w:rsidRPr="0057195D" w:rsidRDefault="0024334E" w:rsidP="0024334E">
      <w:pPr>
        <w:spacing w:before="0" w:after="0"/>
        <w:ind w:left="1260" w:right="472" w:hanging="810"/>
      </w:pPr>
    </w:p>
    <w:p w14:paraId="644E54C7" w14:textId="77777777" w:rsidR="0024334E" w:rsidRPr="0057195D" w:rsidRDefault="0024334E" w:rsidP="0024334E">
      <w:pPr>
        <w:spacing w:before="0" w:after="0"/>
        <w:ind w:left="1260" w:right="472" w:hanging="810"/>
      </w:pPr>
    </w:p>
    <w:p w14:paraId="2C174F4E" w14:textId="77777777" w:rsidR="0024334E" w:rsidRPr="0057195D" w:rsidRDefault="0024334E" w:rsidP="0024334E">
      <w:pPr>
        <w:spacing w:before="0" w:after="0"/>
        <w:ind w:left="1260" w:right="472" w:hanging="810"/>
      </w:pPr>
    </w:p>
    <w:p w14:paraId="154A243A" w14:textId="77777777" w:rsidR="0024334E" w:rsidRPr="0057195D" w:rsidRDefault="0024334E" w:rsidP="0024334E">
      <w:pPr>
        <w:spacing w:before="0" w:after="0"/>
        <w:ind w:left="1260" w:right="472" w:hanging="810"/>
      </w:pPr>
      <w:r w:rsidRPr="0057195D">
        <w:t xml:space="preserve">         Assinatura: __________________________________</w:t>
      </w:r>
    </w:p>
    <w:p w14:paraId="585C8415" w14:textId="77777777" w:rsidR="0024334E" w:rsidRPr="0057195D" w:rsidRDefault="0024334E" w:rsidP="0024334E">
      <w:pPr>
        <w:spacing w:before="0" w:after="0"/>
        <w:ind w:left="1260" w:right="472" w:hanging="810"/>
      </w:pPr>
    </w:p>
    <w:p w14:paraId="7044109D" w14:textId="77777777" w:rsidR="0024334E" w:rsidRPr="0057195D" w:rsidRDefault="0024334E" w:rsidP="0024334E">
      <w:pPr>
        <w:spacing w:before="0" w:after="0"/>
        <w:ind w:left="1260" w:right="472" w:hanging="810"/>
      </w:pPr>
    </w:p>
    <w:p w14:paraId="7E3E41F4" w14:textId="1148CDE5" w:rsidR="00CB3211" w:rsidRPr="0057195D" w:rsidRDefault="00CB3211">
      <w:pPr>
        <w:spacing w:before="0" w:after="0" w:line="240" w:lineRule="auto"/>
        <w:jc w:val="left"/>
      </w:pPr>
      <w:r w:rsidRPr="0057195D">
        <w:br w:type="page"/>
      </w:r>
    </w:p>
    <w:p w14:paraId="7F4CB254" w14:textId="77777777" w:rsidR="0024334E" w:rsidRPr="0057195D" w:rsidRDefault="0024334E" w:rsidP="00A510CD">
      <w:pPr>
        <w:pStyle w:val="Heading1"/>
        <w:numPr>
          <w:ilvl w:val="0"/>
          <w:numId w:val="0"/>
        </w:numPr>
        <w:ind w:left="990"/>
      </w:pPr>
      <w:bookmarkStart w:id="6" w:name="_Toc260760888"/>
      <w:bookmarkStart w:id="7" w:name="_Toc436653509"/>
      <w:bookmarkStart w:id="8" w:name="_Toc454139954"/>
      <w:r w:rsidRPr="0057195D">
        <w:lastRenderedPageBreak/>
        <w:t>ÍNDICE DE TABELAS</w:t>
      </w:r>
      <w:bookmarkEnd w:id="6"/>
      <w:bookmarkEnd w:id="7"/>
      <w:bookmarkEnd w:id="8"/>
    </w:p>
    <w:p w14:paraId="23892779" w14:textId="6BD19423" w:rsidR="00B20197" w:rsidRPr="0057195D" w:rsidRDefault="00B85810">
      <w:pPr>
        <w:pStyle w:val="TableofFigures"/>
        <w:tabs>
          <w:tab w:val="right" w:leader="dot" w:pos="9062"/>
        </w:tabs>
        <w:rPr>
          <w:rFonts w:asciiTheme="minorHAnsi" w:eastAsiaTheme="minorEastAsia" w:hAnsiTheme="minorHAnsi" w:cstheme="minorBidi"/>
          <w:noProof/>
          <w:sz w:val="22"/>
          <w:szCs w:val="22"/>
        </w:rPr>
      </w:pPr>
      <w:r w:rsidRPr="0057195D">
        <w:fldChar w:fldCharType="begin"/>
      </w:r>
      <w:r w:rsidRPr="0057195D">
        <w:instrText xml:space="preserve"> TOC \f G \h \z \c "Tabela" </w:instrText>
      </w:r>
      <w:r w:rsidRPr="0057195D">
        <w:fldChar w:fldCharType="separate"/>
      </w:r>
      <w:hyperlink w:anchor="_Toc452383123" w:history="1">
        <w:r w:rsidR="00B20197" w:rsidRPr="0057195D">
          <w:rPr>
            <w:rStyle w:val="Hyperlink"/>
            <w:noProof/>
          </w:rPr>
          <w:t xml:space="preserve">Tabela 1. Lista de ferramentas para informaticas BD. </w:t>
        </w:r>
        <w:r w:rsidR="00B20197" w:rsidRPr="0057195D">
          <w:rPr>
            <w:rStyle w:val="Hyperlink"/>
            <w:b/>
            <w:noProof/>
          </w:rPr>
          <w:t>Fonte:Sara M.</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_Toc452383123 \h </w:instrText>
        </w:r>
        <w:r w:rsidR="00B20197" w:rsidRPr="0057195D">
          <w:rPr>
            <w:noProof/>
            <w:webHidden/>
          </w:rPr>
        </w:r>
        <w:r w:rsidR="00B20197" w:rsidRPr="0057195D">
          <w:rPr>
            <w:noProof/>
            <w:webHidden/>
          </w:rPr>
          <w:fldChar w:fldCharType="separate"/>
        </w:r>
        <w:r w:rsidR="00486692">
          <w:rPr>
            <w:noProof/>
            <w:webHidden/>
          </w:rPr>
          <w:t>11</w:t>
        </w:r>
        <w:r w:rsidR="00B20197" w:rsidRPr="0057195D">
          <w:rPr>
            <w:noProof/>
            <w:webHidden/>
          </w:rPr>
          <w:fldChar w:fldCharType="end"/>
        </w:r>
      </w:hyperlink>
    </w:p>
    <w:p w14:paraId="5FBC248C" w14:textId="77777777" w:rsidR="00B20197" w:rsidRPr="0057195D" w:rsidRDefault="00B20197">
      <w:pPr>
        <w:pStyle w:val="TableofFigures"/>
        <w:tabs>
          <w:tab w:val="right" w:leader="dot" w:pos="9062"/>
        </w:tabs>
        <w:rPr>
          <w:rFonts w:asciiTheme="minorHAnsi" w:eastAsiaTheme="minorEastAsia" w:hAnsiTheme="minorHAnsi" w:cstheme="minorBidi"/>
          <w:noProof/>
          <w:sz w:val="22"/>
          <w:szCs w:val="22"/>
        </w:rPr>
      </w:pPr>
      <w:r w:rsidRPr="0057195D">
        <w:rPr>
          <w:noProof/>
        </w:rPr>
        <w:t xml:space="preserve">Tabela 2.Ciclo de vida de um Base Dados. </w:t>
      </w:r>
      <w:r w:rsidRPr="0057195D">
        <w:rPr>
          <w:b/>
          <w:noProof/>
        </w:rPr>
        <w:t>Fonte:</w:t>
      </w:r>
      <w:r w:rsidRPr="0057195D">
        <w:rPr>
          <w:noProof/>
        </w:rPr>
        <w:t xml:space="preserve"> </w:t>
      </w:r>
      <w:r w:rsidRPr="0057195D">
        <w:rPr>
          <w:b/>
          <w:noProof/>
        </w:rPr>
        <w:t>(Sara M.)</w:t>
      </w:r>
      <w:r w:rsidRPr="0057195D">
        <w:rPr>
          <w:noProof/>
          <w:webHidden/>
        </w:rPr>
        <w:tab/>
      </w:r>
    </w:p>
    <w:p w14:paraId="4FD2F5A9" w14:textId="70CAC616" w:rsidR="00B2019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83125" w:history="1">
        <w:r w:rsidR="00B20197" w:rsidRPr="0057195D">
          <w:rPr>
            <w:rStyle w:val="Hyperlink"/>
            <w:noProof/>
          </w:rPr>
          <w:t xml:space="preserve">Tabela 3. Ciclo de Vida do processo judicial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_Toc452383125 \h </w:instrText>
        </w:r>
        <w:r w:rsidR="00B20197" w:rsidRPr="0057195D">
          <w:rPr>
            <w:noProof/>
            <w:webHidden/>
          </w:rPr>
        </w:r>
        <w:r w:rsidR="00B20197" w:rsidRPr="0057195D">
          <w:rPr>
            <w:noProof/>
            <w:webHidden/>
          </w:rPr>
          <w:fldChar w:fldCharType="separate"/>
        </w:r>
        <w:r w:rsidR="00486692">
          <w:rPr>
            <w:noProof/>
            <w:webHidden/>
          </w:rPr>
          <w:t>20</w:t>
        </w:r>
        <w:r w:rsidR="00B20197" w:rsidRPr="0057195D">
          <w:rPr>
            <w:noProof/>
            <w:webHidden/>
          </w:rPr>
          <w:fldChar w:fldCharType="end"/>
        </w:r>
      </w:hyperlink>
    </w:p>
    <w:p w14:paraId="6B273653" w14:textId="593DFB64" w:rsidR="00B2019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83126" w:history="1">
        <w:r w:rsidR="00B20197" w:rsidRPr="0057195D">
          <w:rPr>
            <w:rStyle w:val="Hyperlink"/>
            <w:noProof/>
          </w:rPr>
          <w:t xml:space="preserve">Tabela 4.Ferramentas de Modelação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_Toc452383126 \h </w:instrText>
        </w:r>
        <w:r w:rsidR="00B20197" w:rsidRPr="0057195D">
          <w:rPr>
            <w:noProof/>
            <w:webHidden/>
          </w:rPr>
        </w:r>
        <w:r w:rsidR="00B20197" w:rsidRPr="0057195D">
          <w:rPr>
            <w:noProof/>
            <w:webHidden/>
          </w:rPr>
          <w:fldChar w:fldCharType="separate"/>
        </w:r>
        <w:r w:rsidR="00486692">
          <w:rPr>
            <w:noProof/>
            <w:webHidden/>
          </w:rPr>
          <w:t>23</w:t>
        </w:r>
        <w:r w:rsidR="00B20197" w:rsidRPr="0057195D">
          <w:rPr>
            <w:noProof/>
            <w:webHidden/>
          </w:rPr>
          <w:fldChar w:fldCharType="end"/>
        </w:r>
      </w:hyperlink>
    </w:p>
    <w:p w14:paraId="5A5BF780" w14:textId="2E323CB3" w:rsidR="00B2019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83127" w:history="1">
        <w:r w:rsidR="00B20197" w:rsidRPr="0057195D">
          <w:rPr>
            <w:rStyle w:val="Hyperlink"/>
            <w:noProof/>
          </w:rPr>
          <w:t>Tabela 5.Tecnologias de Desenvolvimento</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_Toc452383127 \h </w:instrText>
        </w:r>
        <w:r w:rsidR="00B20197" w:rsidRPr="0057195D">
          <w:rPr>
            <w:noProof/>
            <w:webHidden/>
          </w:rPr>
        </w:r>
        <w:r w:rsidR="00B20197" w:rsidRPr="0057195D">
          <w:rPr>
            <w:noProof/>
            <w:webHidden/>
          </w:rPr>
          <w:fldChar w:fldCharType="separate"/>
        </w:r>
        <w:r w:rsidR="00486692">
          <w:rPr>
            <w:noProof/>
            <w:webHidden/>
          </w:rPr>
          <w:t>25</w:t>
        </w:r>
        <w:r w:rsidR="00B20197" w:rsidRPr="0057195D">
          <w:rPr>
            <w:noProof/>
            <w:webHidden/>
          </w:rPr>
          <w:fldChar w:fldCharType="end"/>
        </w:r>
      </w:hyperlink>
    </w:p>
    <w:p w14:paraId="1532D254" w14:textId="7BB19042" w:rsidR="00B2019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83128" w:history="1">
        <w:r w:rsidR="00B20197" w:rsidRPr="0057195D">
          <w:rPr>
            <w:rStyle w:val="Hyperlink"/>
            <w:noProof/>
          </w:rPr>
          <w:t xml:space="preserve">Tabela 7.Requisitos Funcionais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_Toc452383128 \h </w:instrText>
        </w:r>
        <w:r w:rsidR="00B20197" w:rsidRPr="0057195D">
          <w:rPr>
            <w:noProof/>
            <w:webHidden/>
          </w:rPr>
        </w:r>
        <w:r w:rsidR="00B20197" w:rsidRPr="0057195D">
          <w:rPr>
            <w:noProof/>
            <w:webHidden/>
          </w:rPr>
          <w:fldChar w:fldCharType="separate"/>
        </w:r>
        <w:r w:rsidR="00486692">
          <w:rPr>
            <w:noProof/>
            <w:webHidden/>
          </w:rPr>
          <w:t>27</w:t>
        </w:r>
        <w:r w:rsidR="00B20197" w:rsidRPr="0057195D">
          <w:rPr>
            <w:noProof/>
            <w:webHidden/>
          </w:rPr>
          <w:fldChar w:fldCharType="end"/>
        </w:r>
      </w:hyperlink>
    </w:p>
    <w:p w14:paraId="59BB9869" w14:textId="7BA9550B" w:rsidR="00B2019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83129" w:history="1">
        <w:r w:rsidR="00B20197" w:rsidRPr="0057195D">
          <w:rPr>
            <w:rStyle w:val="Hyperlink"/>
            <w:noProof/>
          </w:rPr>
          <w:t xml:space="preserve">Tabela 8.Requisitos não Funcionais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_Toc452383129 \h </w:instrText>
        </w:r>
        <w:r w:rsidR="00B20197" w:rsidRPr="0057195D">
          <w:rPr>
            <w:noProof/>
            <w:webHidden/>
          </w:rPr>
        </w:r>
        <w:r w:rsidR="00B20197" w:rsidRPr="0057195D">
          <w:rPr>
            <w:noProof/>
            <w:webHidden/>
          </w:rPr>
          <w:fldChar w:fldCharType="separate"/>
        </w:r>
        <w:r w:rsidR="00486692">
          <w:rPr>
            <w:noProof/>
            <w:webHidden/>
          </w:rPr>
          <w:t>28</w:t>
        </w:r>
        <w:r w:rsidR="00B20197" w:rsidRPr="0057195D">
          <w:rPr>
            <w:noProof/>
            <w:webHidden/>
          </w:rPr>
          <w:fldChar w:fldCharType="end"/>
        </w:r>
      </w:hyperlink>
    </w:p>
    <w:p w14:paraId="0CD2E152" w14:textId="1F24CADD" w:rsidR="00B2019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83130" w:history="1">
        <w:r w:rsidR="00B20197" w:rsidRPr="0057195D">
          <w:rPr>
            <w:rStyle w:val="Hyperlink"/>
            <w:noProof/>
          </w:rPr>
          <w:t xml:space="preserve">Tabela 9. Tabela de Custos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_Toc452383130 \h </w:instrText>
        </w:r>
        <w:r w:rsidR="00B20197" w:rsidRPr="0057195D">
          <w:rPr>
            <w:noProof/>
            <w:webHidden/>
          </w:rPr>
        </w:r>
        <w:r w:rsidR="00B20197" w:rsidRPr="0057195D">
          <w:rPr>
            <w:noProof/>
            <w:webHidden/>
          </w:rPr>
          <w:fldChar w:fldCharType="separate"/>
        </w:r>
        <w:r w:rsidR="00486692">
          <w:rPr>
            <w:noProof/>
            <w:webHidden/>
          </w:rPr>
          <w:t>36</w:t>
        </w:r>
        <w:r w:rsidR="00B20197" w:rsidRPr="0057195D">
          <w:rPr>
            <w:noProof/>
            <w:webHidden/>
          </w:rPr>
          <w:fldChar w:fldCharType="end"/>
        </w:r>
      </w:hyperlink>
    </w:p>
    <w:p w14:paraId="111AACDB" w14:textId="1FA4FA4B" w:rsidR="00B2019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83131" w:history="1">
        <w:r w:rsidR="00B20197" w:rsidRPr="0057195D">
          <w:rPr>
            <w:rStyle w:val="Hyperlink"/>
            <w:noProof/>
          </w:rPr>
          <w:t xml:space="preserve">Tabela 10.Cronograma do Projecto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_Toc452383131 \h </w:instrText>
        </w:r>
        <w:r w:rsidR="00B20197" w:rsidRPr="0057195D">
          <w:rPr>
            <w:noProof/>
            <w:webHidden/>
          </w:rPr>
        </w:r>
        <w:r w:rsidR="00B20197" w:rsidRPr="0057195D">
          <w:rPr>
            <w:noProof/>
            <w:webHidden/>
          </w:rPr>
          <w:fldChar w:fldCharType="separate"/>
        </w:r>
        <w:r w:rsidR="00486692">
          <w:rPr>
            <w:noProof/>
            <w:webHidden/>
          </w:rPr>
          <w:t>37</w:t>
        </w:r>
        <w:r w:rsidR="00B20197" w:rsidRPr="0057195D">
          <w:rPr>
            <w:noProof/>
            <w:webHidden/>
          </w:rPr>
          <w:fldChar w:fldCharType="end"/>
        </w:r>
      </w:hyperlink>
    </w:p>
    <w:p w14:paraId="75CB2023" w14:textId="094E7FCA" w:rsidR="0024334E" w:rsidRPr="0057195D" w:rsidRDefault="00B85810" w:rsidP="0024334E">
      <w:pPr>
        <w:pStyle w:val="Title"/>
        <w:spacing w:before="0" w:after="0"/>
        <w:rPr>
          <w:rFonts w:cs="Times New Roman"/>
          <w:b w:val="0"/>
          <w:sz w:val="24"/>
        </w:rPr>
      </w:pPr>
      <w:r w:rsidRPr="0057195D">
        <w:rPr>
          <w:b w:val="0"/>
          <w:bCs w:val="0"/>
        </w:rPr>
        <w:fldChar w:fldCharType="end"/>
      </w:r>
    </w:p>
    <w:p w14:paraId="1675D73C" w14:textId="77777777" w:rsidR="00ED05C7" w:rsidRPr="0057195D" w:rsidRDefault="00ED05C7">
      <w:pPr>
        <w:spacing w:before="0" w:after="0" w:line="240" w:lineRule="auto"/>
        <w:jc w:val="left"/>
        <w:rPr>
          <w:b/>
          <w:bCs/>
          <w:caps/>
          <w:sz w:val="28"/>
          <w:szCs w:val="28"/>
        </w:rPr>
      </w:pPr>
      <w:bookmarkStart w:id="9" w:name="_Toc260760889"/>
      <w:bookmarkStart w:id="10" w:name="_Toc436653510"/>
      <w:r w:rsidRPr="0057195D">
        <w:br w:type="page"/>
      </w:r>
    </w:p>
    <w:p w14:paraId="0C9CCAFD" w14:textId="3E9287F0" w:rsidR="0024334E" w:rsidRPr="0057195D" w:rsidRDefault="0024334E" w:rsidP="00A510CD">
      <w:pPr>
        <w:pStyle w:val="Heading1"/>
        <w:numPr>
          <w:ilvl w:val="0"/>
          <w:numId w:val="0"/>
        </w:numPr>
        <w:ind w:left="990"/>
      </w:pPr>
      <w:bookmarkStart w:id="11" w:name="_Toc454139955"/>
      <w:r w:rsidRPr="0057195D">
        <w:lastRenderedPageBreak/>
        <w:t>ÍNDICE DE FIGURAS</w:t>
      </w:r>
      <w:bookmarkEnd w:id="9"/>
      <w:bookmarkEnd w:id="10"/>
      <w:bookmarkEnd w:id="11"/>
      <w:r w:rsidRPr="0057195D">
        <w:t xml:space="preserve"> </w:t>
      </w:r>
    </w:p>
    <w:p w14:paraId="453DE79C" w14:textId="2C445CFE" w:rsidR="00F75C47" w:rsidRPr="0057195D" w:rsidRDefault="00CB3211">
      <w:pPr>
        <w:pStyle w:val="TableofFigures"/>
        <w:tabs>
          <w:tab w:val="right" w:leader="dot" w:pos="9062"/>
        </w:tabs>
        <w:rPr>
          <w:rFonts w:asciiTheme="minorHAnsi" w:eastAsiaTheme="minorEastAsia" w:hAnsiTheme="minorHAnsi" w:cstheme="minorBidi"/>
          <w:noProof/>
          <w:sz w:val="22"/>
          <w:szCs w:val="22"/>
        </w:rPr>
      </w:pPr>
      <w:r w:rsidRPr="0057195D">
        <w:rPr>
          <w:b/>
        </w:rPr>
        <w:fldChar w:fldCharType="begin"/>
      </w:r>
      <w:r w:rsidRPr="0057195D">
        <w:rPr>
          <w:b/>
        </w:rPr>
        <w:instrText xml:space="preserve"> TOC \h \z \c "Figura" </w:instrText>
      </w:r>
      <w:r w:rsidRPr="0057195D">
        <w:rPr>
          <w:b/>
        </w:rPr>
        <w:fldChar w:fldCharType="separate"/>
      </w:r>
      <w:hyperlink w:anchor="_Toc452376479" w:history="1">
        <w:r w:rsidR="00F75C47" w:rsidRPr="0057195D">
          <w:rPr>
            <w:rStyle w:val="Hyperlink"/>
            <w:noProof/>
          </w:rPr>
          <w:t>Figura 1. Ciclo de vida de uma base de dados</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_Toc452376479 \h </w:instrText>
        </w:r>
        <w:r w:rsidR="00F75C47" w:rsidRPr="0057195D">
          <w:rPr>
            <w:noProof/>
            <w:webHidden/>
          </w:rPr>
        </w:r>
        <w:r w:rsidR="00F75C47" w:rsidRPr="0057195D">
          <w:rPr>
            <w:noProof/>
            <w:webHidden/>
          </w:rPr>
          <w:fldChar w:fldCharType="separate"/>
        </w:r>
        <w:r w:rsidR="00486692">
          <w:rPr>
            <w:noProof/>
            <w:webHidden/>
          </w:rPr>
          <w:t>11</w:t>
        </w:r>
        <w:r w:rsidR="00F75C47" w:rsidRPr="0057195D">
          <w:rPr>
            <w:noProof/>
            <w:webHidden/>
          </w:rPr>
          <w:fldChar w:fldCharType="end"/>
        </w:r>
      </w:hyperlink>
    </w:p>
    <w:p w14:paraId="72EB29B4" w14:textId="65A5AD95"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r:id="rId16" w:anchor="_Toc452376480" w:history="1">
        <w:r w:rsidR="00F75C47" w:rsidRPr="0057195D">
          <w:rPr>
            <w:rStyle w:val="Hyperlink"/>
            <w:noProof/>
          </w:rPr>
          <w:t>Figura 2.Organograma Organizacional do Tribunal dos Menores Da Cidade De Maputo</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_Toc452376480 \h </w:instrText>
        </w:r>
        <w:r w:rsidR="00F75C47" w:rsidRPr="0057195D">
          <w:rPr>
            <w:noProof/>
            <w:webHidden/>
          </w:rPr>
        </w:r>
        <w:r w:rsidR="00F75C47" w:rsidRPr="0057195D">
          <w:rPr>
            <w:noProof/>
            <w:webHidden/>
          </w:rPr>
          <w:fldChar w:fldCharType="separate"/>
        </w:r>
        <w:r w:rsidR="00486692">
          <w:rPr>
            <w:noProof/>
            <w:webHidden/>
          </w:rPr>
          <w:t>19</w:t>
        </w:r>
        <w:r w:rsidR="00F75C47" w:rsidRPr="0057195D">
          <w:rPr>
            <w:noProof/>
            <w:webHidden/>
          </w:rPr>
          <w:fldChar w:fldCharType="end"/>
        </w:r>
      </w:hyperlink>
    </w:p>
    <w:p w14:paraId="42ABDD05" w14:textId="62A60791"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81" w:history="1">
        <w:r w:rsidR="00F75C47" w:rsidRPr="0057195D">
          <w:rPr>
            <w:rStyle w:val="Hyperlink"/>
            <w:noProof/>
          </w:rPr>
          <w:t xml:space="preserve">Figura 3.Diagrama de Actividades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_Toc452376481 \h </w:instrText>
        </w:r>
        <w:r w:rsidR="00F75C47" w:rsidRPr="0057195D">
          <w:rPr>
            <w:noProof/>
            <w:webHidden/>
          </w:rPr>
        </w:r>
        <w:r w:rsidR="00F75C47" w:rsidRPr="0057195D">
          <w:rPr>
            <w:noProof/>
            <w:webHidden/>
          </w:rPr>
          <w:fldChar w:fldCharType="separate"/>
        </w:r>
        <w:r w:rsidR="00486692">
          <w:rPr>
            <w:noProof/>
            <w:webHidden/>
          </w:rPr>
          <w:t>29</w:t>
        </w:r>
        <w:r w:rsidR="00F75C47" w:rsidRPr="0057195D">
          <w:rPr>
            <w:noProof/>
            <w:webHidden/>
          </w:rPr>
          <w:fldChar w:fldCharType="end"/>
        </w:r>
      </w:hyperlink>
    </w:p>
    <w:p w14:paraId="564AE1C1" w14:textId="5A1D71E4"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82" w:history="1">
        <w:r w:rsidR="00F75C47" w:rsidRPr="0057195D">
          <w:rPr>
            <w:rStyle w:val="Hyperlink"/>
            <w:noProof/>
          </w:rPr>
          <w:t xml:space="preserve">Figura 4.Diagrama de Casos de Uso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_Toc452376482 \h </w:instrText>
        </w:r>
        <w:r w:rsidR="00F75C47" w:rsidRPr="0057195D">
          <w:rPr>
            <w:noProof/>
            <w:webHidden/>
          </w:rPr>
        </w:r>
        <w:r w:rsidR="00F75C47" w:rsidRPr="0057195D">
          <w:rPr>
            <w:noProof/>
            <w:webHidden/>
          </w:rPr>
          <w:fldChar w:fldCharType="separate"/>
        </w:r>
        <w:r w:rsidR="00486692">
          <w:rPr>
            <w:noProof/>
            <w:webHidden/>
          </w:rPr>
          <w:t>30</w:t>
        </w:r>
        <w:r w:rsidR="00F75C47" w:rsidRPr="0057195D">
          <w:rPr>
            <w:noProof/>
            <w:webHidden/>
          </w:rPr>
          <w:fldChar w:fldCharType="end"/>
        </w:r>
      </w:hyperlink>
    </w:p>
    <w:p w14:paraId="11C39A42" w14:textId="42C7FA02"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83" w:history="1">
        <w:r w:rsidR="00F75C47" w:rsidRPr="0057195D">
          <w:rPr>
            <w:rStyle w:val="Hyperlink"/>
            <w:noProof/>
          </w:rPr>
          <w:t xml:space="preserve">Figura 5.Diagrama de Classes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_Toc452376483 \h </w:instrText>
        </w:r>
        <w:r w:rsidR="00F75C47" w:rsidRPr="0057195D">
          <w:rPr>
            <w:noProof/>
            <w:webHidden/>
          </w:rPr>
        </w:r>
        <w:r w:rsidR="00F75C47" w:rsidRPr="0057195D">
          <w:rPr>
            <w:noProof/>
            <w:webHidden/>
          </w:rPr>
          <w:fldChar w:fldCharType="separate"/>
        </w:r>
        <w:r w:rsidR="00486692">
          <w:rPr>
            <w:noProof/>
            <w:webHidden/>
          </w:rPr>
          <w:t>31</w:t>
        </w:r>
        <w:r w:rsidR="00F75C47" w:rsidRPr="0057195D">
          <w:rPr>
            <w:noProof/>
            <w:webHidden/>
          </w:rPr>
          <w:fldChar w:fldCharType="end"/>
        </w:r>
      </w:hyperlink>
    </w:p>
    <w:p w14:paraId="18019418" w14:textId="7B36C370"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84" w:history="1">
        <w:r w:rsidR="00F75C47" w:rsidRPr="0057195D">
          <w:rPr>
            <w:rStyle w:val="Hyperlink"/>
            <w:noProof/>
          </w:rPr>
          <w:t>Figura 6.Tela de Autenticação.</w:t>
        </w:r>
        <w:r w:rsidR="00F75C47" w:rsidRPr="0057195D">
          <w:rPr>
            <w:rStyle w:val="Hyperlink"/>
            <w:b/>
            <w:noProof/>
          </w:rPr>
          <w:t xml:space="preserve"> 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_Toc452376484 \h </w:instrText>
        </w:r>
        <w:r w:rsidR="00F75C47" w:rsidRPr="0057195D">
          <w:rPr>
            <w:noProof/>
            <w:webHidden/>
          </w:rPr>
        </w:r>
        <w:r w:rsidR="00F75C47" w:rsidRPr="0057195D">
          <w:rPr>
            <w:noProof/>
            <w:webHidden/>
          </w:rPr>
          <w:fldChar w:fldCharType="separate"/>
        </w:r>
        <w:r w:rsidR="00486692">
          <w:rPr>
            <w:noProof/>
            <w:webHidden/>
          </w:rPr>
          <w:t>32</w:t>
        </w:r>
        <w:r w:rsidR="00F75C47" w:rsidRPr="0057195D">
          <w:rPr>
            <w:noProof/>
            <w:webHidden/>
          </w:rPr>
          <w:fldChar w:fldCharType="end"/>
        </w:r>
      </w:hyperlink>
    </w:p>
    <w:p w14:paraId="0F9B2674" w14:textId="0B028FDB"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85" w:history="1">
        <w:r w:rsidR="00F75C47" w:rsidRPr="0057195D">
          <w:rPr>
            <w:rStyle w:val="Hyperlink"/>
            <w:noProof/>
          </w:rPr>
          <w:t>Figura 7. Menu Principal</w:t>
        </w:r>
        <w:r w:rsidR="00F75C47" w:rsidRPr="0057195D">
          <w:rPr>
            <w:rStyle w:val="Hyperlink"/>
            <w:b/>
            <w:noProof/>
          </w:rPr>
          <w:t xml:space="preserve"> 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_Toc452376485 \h </w:instrText>
        </w:r>
        <w:r w:rsidR="00F75C47" w:rsidRPr="0057195D">
          <w:rPr>
            <w:noProof/>
            <w:webHidden/>
          </w:rPr>
        </w:r>
        <w:r w:rsidR="00F75C47" w:rsidRPr="0057195D">
          <w:rPr>
            <w:noProof/>
            <w:webHidden/>
          </w:rPr>
          <w:fldChar w:fldCharType="separate"/>
        </w:r>
        <w:r w:rsidR="00486692">
          <w:rPr>
            <w:noProof/>
            <w:webHidden/>
          </w:rPr>
          <w:t>33</w:t>
        </w:r>
        <w:r w:rsidR="00F75C47" w:rsidRPr="0057195D">
          <w:rPr>
            <w:noProof/>
            <w:webHidden/>
          </w:rPr>
          <w:fldChar w:fldCharType="end"/>
        </w:r>
      </w:hyperlink>
    </w:p>
    <w:p w14:paraId="4E1ED96D" w14:textId="75DF4375"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86" w:history="1">
        <w:r w:rsidR="00F75C47" w:rsidRPr="0057195D">
          <w:rPr>
            <w:rStyle w:val="Hyperlink"/>
            <w:noProof/>
          </w:rPr>
          <w:t xml:space="preserve">Figura 8.Tele de Pesquisa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_Toc452376486 \h </w:instrText>
        </w:r>
        <w:r w:rsidR="00F75C47" w:rsidRPr="0057195D">
          <w:rPr>
            <w:noProof/>
            <w:webHidden/>
          </w:rPr>
        </w:r>
        <w:r w:rsidR="00F75C47" w:rsidRPr="0057195D">
          <w:rPr>
            <w:noProof/>
            <w:webHidden/>
          </w:rPr>
          <w:fldChar w:fldCharType="separate"/>
        </w:r>
        <w:r w:rsidR="00486692">
          <w:rPr>
            <w:noProof/>
            <w:webHidden/>
          </w:rPr>
          <w:t>33</w:t>
        </w:r>
        <w:r w:rsidR="00F75C47" w:rsidRPr="0057195D">
          <w:rPr>
            <w:noProof/>
            <w:webHidden/>
          </w:rPr>
          <w:fldChar w:fldCharType="end"/>
        </w:r>
      </w:hyperlink>
    </w:p>
    <w:p w14:paraId="108807A9" w14:textId="57DF1AC8"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87" w:history="1">
        <w:r w:rsidR="00F75C47" w:rsidRPr="0057195D">
          <w:rPr>
            <w:rStyle w:val="Hyperlink"/>
            <w:noProof/>
          </w:rPr>
          <w:t xml:space="preserve">Figura 9.Tela de registro de Correspondência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_Toc452376487 \h </w:instrText>
        </w:r>
        <w:r w:rsidR="00F75C47" w:rsidRPr="0057195D">
          <w:rPr>
            <w:noProof/>
            <w:webHidden/>
          </w:rPr>
        </w:r>
        <w:r w:rsidR="00F75C47" w:rsidRPr="0057195D">
          <w:rPr>
            <w:noProof/>
            <w:webHidden/>
          </w:rPr>
          <w:fldChar w:fldCharType="separate"/>
        </w:r>
        <w:r w:rsidR="00486692">
          <w:rPr>
            <w:noProof/>
            <w:webHidden/>
          </w:rPr>
          <w:t>34</w:t>
        </w:r>
        <w:r w:rsidR="00F75C47" w:rsidRPr="0057195D">
          <w:rPr>
            <w:noProof/>
            <w:webHidden/>
          </w:rPr>
          <w:fldChar w:fldCharType="end"/>
        </w:r>
      </w:hyperlink>
    </w:p>
    <w:p w14:paraId="4D9AA8CC" w14:textId="6F06B001"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88" w:history="1">
        <w:r w:rsidR="00F75C47" w:rsidRPr="0057195D">
          <w:rPr>
            <w:rStyle w:val="Hyperlink"/>
            <w:noProof/>
          </w:rPr>
          <w:t xml:space="preserve">Figura 10.Tela Detalhes do processo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_Toc452376488 \h </w:instrText>
        </w:r>
        <w:r w:rsidR="00F75C47" w:rsidRPr="0057195D">
          <w:rPr>
            <w:noProof/>
            <w:webHidden/>
          </w:rPr>
        </w:r>
        <w:r w:rsidR="00F75C47" w:rsidRPr="0057195D">
          <w:rPr>
            <w:noProof/>
            <w:webHidden/>
          </w:rPr>
          <w:fldChar w:fldCharType="separate"/>
        </w:r>
        <w:r w:rsidR="00486692">
          <w:rPr>
            <w:noProof/>
            <w:webHidden/>
          </w:rPr>
          <w:t>34</w:t>
        </w:r>
        <w:r w:rsidR="00F75C47" w:rsidRPr="0057195D">
          <w:rPr>
            <w:noProof/>
            <w:webHidden/>
          </w:rPr>
          <w:fldChar w:fldCharType="end"/>
        </w:r>
      </w:hyperlink>
    </w:p>
    <w:p w14:paraId="414A821C" w14:textId="4DAC76A2"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89" w:history="1">
        <w:r w:rsidR="00F75C47" w:rsidRPr="0057195D">
          <w:rPr>
            <w:rStyle w:val="Hyperlink"/>
            <w:noProof/>
          </w:rPr>
          <w:t xml:space="preserve">Figura 11.Tela de Listagem de Correspondências.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_Toc452376489 \h </w:instrText>
        </w:r>
        <w:r w:rsidR="00F75C47" w:rsidRPr="0057195D">
          <w:rPr>
            <w:noProof/>
            <w:webHidden/>
          </w:rPr>
        </w:r>
        <w:r w:rsidR="00F75C47" w:rsidRPr="0057195D">
          <w:rPr>
            <w:noProof/>
            <w:webHidden/>
          </w:rPr>
          <w:fldChar w:fldCharType="separate"/>
        </w:r>
        <w:r w:rsidR="00486692">
          <w:rPr>
            <w:noProof/>
            <w:webHidden/>
          </w:rPr>
          <w:t>35</w:t>
        </w:r>
        <w:r w:rsidR="00F75C47" w:rsidRPr="0057195D">
          <w:rPr>
            <w:noProof/>
            <w:webHidden/>
          </w:rPr>
          <w:fldChar w:fldCharType="end"/>
        </w:r>
      </w:hyperlink>
    </w:p>
    <w:p w14:paraId="626E4A81" w14:textId="550A110A"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90" w:history="1">
        <w:r w:rsidR="00F75C47" w:rsidRPr="0057195D">
          <w:rPr>
            <w:rStyle w:val="Hyperlink"/>
            <w:noProof/>
          </w:rPr>
          <w:t xml:space="preserve">Figura 12.Tela de Listagem de Processos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_Toc452376490 \h </w:instrText>
        </w:r>
        <w:r w:rsidR="00F75C47" w:rsidRPr="0057195D">
          <w:rPr>
            <w:noProof/>
            <w:webHidden/>
          </w:rPr>
        </w:r>
        <w:r w:rsidR="00F75C47" w:rsidRPr="0057195D">
          <w:rPr>
            <w:noProof/>
            <w:webHidden/>
          </w:rPr>
          <w:fldChar w:fldCharType="separate"/>
        </w:r>
        <w:r w:rsidR="00486692">
          <w:rPr>
            <w:noProof/>
            <w:webHidden/>
          </w:rPr>
          <w:t>35</w:t>
        </w:r>
        <w:r w:rsidR="00F75C47" w:rsidRPr="0057195D">
          <w:rPr>
            <w:noProof/>
            <w:webHidden/>
          </w:rPr>
          <w:fldChar w:fldCharType="end"/>
        </w:r>
      </w:hyperlink>
    </w:p>
    <w:p w14:paraId="3C2D2B01" w14:textId="746F9113"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91" w:history="1">
        <w:r w:rsidR="00F75C47" w:rsidRPr="0057195D">
          <w:rPr>
            <w:rStyle w:val="Hyperlink"/>
            <w:noProof/>
          </w:rPr>
          <w:t xml:space="preserve">Figura 13.Tela de Distribuição de Processos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_Toc452376491 \h </w:instrText>
        </w:r>
        <w:r w:rsidR="00F75C47" w:rsidRPr="0057195D">
          <w:rPr>
            <w:noProof/>
            <w:webHidden/>
          </w:rPr>
        </w:r>
        <w:r w:rsidR="00F75C47" w:rsidRPr="0057195D">
          <w:rPr>
            <w:noProof/>
            <w:webHidden/>
          </w:rPr>
          <w:fldChar w:fldCharType="separate"/>
        </w:r>
        <w:r w:rsidR="00486692">
          <w:rPr>
            <w:noProof/>
            <w:webHidden/>
          </w:rPr>
          <w:t>36</w:t>
        </w:r>
        <w:r w:rsidR="00F75C47" w:rsidRPr="0057195D">
          <w:rPr>
            <w:noProof/>
            <w:webHidden/>
          </w:rPr>
          <w:fldChar w:fldCharType="end"/>
        </w:r>
      </w:hyperlink>
    </w:p>
    <w:p w14:paraId="2BD78DAC" w14:textId="3E533DBC"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92" w:history="1">
        <w:r w:rsidR="00F75C47" w:rsidRPr="0057195D">
          <w:rPr>
            <w:rStyle w:val="Hyperlink"/>
            <w:noProof/>
          </w:rPr>
          <w:t>Figura 14. Anexo: Fotografia livro de Mandato Depriciado</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_Toc452376492 \h </w:instrText>
        </w:r>
        <w:r w:rsidR="00F75C47" w:rsidRPr="0057195D">
          <w:rPr>
            <w:noProof/>
            <w:webHidden/>
          </w:rPr>
        </w:r>
        <w:r w:rsidR="00F75C47" w:rsidRPr="0057195D">
          <w:rPr>
            <w:noProof/>
            <w:webHidden/>
          </w:rPr>
          <w:fldChar w:fldCharType="separate"/>
        </w:r>
        <w:r w:rsidR="00486692">
          <w:rPr>
            <w:noProof/>
            <w:webHidden/>
          </w:rPr>
          <w:t>44</w:t>
        </w:r>
        <w:r w:rsidR="00F75C47" w:rsidRPr="0057195D">
          <w:rPr>
            <w:noProof/>
            <w:webHidden/>
          </w:rPr>
          <w:fldChar w:fldCharType="end"/>
        </w:r>
      </w:hyperlink>
    </w:p>
    <w:p w14:paraId="0762BDD4" w14:textId="7566AD36"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93" w:history="1">
        <w:r w:rsidR="00F75C47" w:rsidRPr="0057195D">
          <w:rPr>
            <w:rStyle w:val="Hyperlink"/>
            <w:noProof/>
          </w:rPr>
          <w:t>Figura 15.Erros de Registro no Livro de Entrada</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_Toc452376493 \h </w:instrText>
        </w:r>
        <w:r w:rsidR="00F75C47" w:rsidRPr="0057195D">
          <w:rPr>
            <w:noProof/>
            <w:webHidden/>
          </w:rPr>
        </w:r>
        <w:r w:rsidR="00F75C47" w:rsidRPr="0057195D">
          <w:rPr>
            <w:noProof/>
            <w:webHidden/>
          </w:rPr>
          <w:fldChar w:fldCharType="separate"/>
        </w:r>
        <w:r w:rsidR="00486692">
          <w:rPr>
            <w:noProof/>
            <w:webHidden/>
          </w:rPr>
          <w:t>44</w:t>
        </w:r>
        <w:r w:rsidR="00F75C47" w:rsidRPr="0057195D">
          <w:rPr>
            <w:noProof/>
            <w:webHidden/>
          </w:rPr>
          <w:fldChar w:fldCharType="end"/>
        </w:r>
      </w:hyperlink>
    </w:p>
    <w:p w14:paraId="72192649" w14:textId="2276AFF3"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94" w:history="1">
        <w:r w:rsidR="00F75C47" w:rsidRPr="0057195D">
          <w:rPr>
            <w:rStyle w:val="Hyperlink"/>
            <w:noProof/>
          </w:rPr>
          <w:t>Figura 16.Local de Armazenamento do Livros</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_Toc452376494 \h </w:instrText>
        </w:r>
        <w:r w:rsidR="00F75C47" w:rsidRPr="0057195D">
          <w:rPr>
            <w:noProof/>
            <w:webHidden/>
          </w:rPr>
        </w:r>
        <w:r w:rsidR="00F75C47" w:rsidRPr="0057195D">
          <w:rPr>
            <w:noProof/>
            <w:webHidden/>
          </w:rPr>
          <w:fldChar w:fldCharType="separate"/>
        </w:r>
        <w:r w:rsidR="00486692">
          <w:rPr>
            <w:noProof/>
            <w:webHidden/>
          </w:rPr>
          <w:t>45</w:t>
        </w:r>
        <w:r w:rsidR="00F75C47" w:rsidRPr="0057195D">
          <w:rPr>
            <w:noProof/>
            <w:webHidden/>
          </w:rPr>
          <w:fldChar w:fldCharType="end"/>
        </w:r>
      </w:hyperlink>
    </w:p>
    <w:p w14:paraId="49DEA82B" w14:textId="0A40B948" w:rsidR="00F75C47" w:rsidRPr="0057195D" w:rsidRDefault="00C11369">
      <w:pPr>
        <w:pStyle w:val="TableofFigures"/>
        <w:tabs>
          <w:tab w:val="right" w:leader="dot" w:pos="9062"/>
        </w:tabs>
        <w:rPr>
          <w:rFonts w:asciiTheme="minorHAnsi" w:eastAsiaTheme="minorEastAsia" w:hAnsiTheme="minorHAnsi" w:cstheme="minorBidi"/>
          <w:noProof/>
          <w:sz w:val="22"/>
          <w:szCs w:val="22"/>
        </w:rPr>
      </w:pPr>
      <w:hyperlink w:anchor="_Toc452376495" w:history="1">
        <w:r w:rsidR="00F75C47" w:rsidRPr="0057195D">
          <w:rPr>
            <w:rStyle w:val="Hyperlink"/>
            <w:noProof/>
          </w:rPr>
          <w:t>Figura 17.Livro de Porta, exemplo de caligrafia ilegível</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_Toc452376495 \h </w:instrText>
        </w:r>
        <w:r w:rsidR="00F75C47" w:rsidRPr="0057195D">
          <w:rPr>
            <w:noProof/>
            <w:webHidden/>
          </w:rPr>
        </w:r>
        <w:r w:rsidR="00F75C47" w:rsidRPr="0057195D">
          <w:rPr>
            <w:noProof/>
            <w:webHidden/>
          </w:rPr>
          <w:fldChar w:fldCharType="separate"/>
        </w:r>
        <w:r w:rsidR="00486692">
          <w:rPr>
            <w:noProof/>
            <w:webHidden/>
          </w:rPr>
          <w:t>45</w:t>
        </w:r>
        <w:r w:rsidR="00F75C47" w:rsidRPr="0057195D">
          <w:rPr>
            <w:noProof/>
            <w:webHidden/>
          </w:rPr>
          <w:fldChar w:fldCharType="end"/>
        </w:r>
      </w:hyperlink>
    </w:p>
    <w:p w14:paraId="76241184" w14:textId="5D028890" w:rsidR="00CB3211" w:rsidRPr="0057195D" w:rsidRDefault="00CB3211" w:rsidP="0024334E">
      <w:pPr>
        <w:pStyle w:val="Title"/>
        <w:spacing w:before="0" w:after="0"/>
        <w:rPr>
          <w:rFonts w:cs="Times New Roman"/>
          <w:b w:val="0"/>
          <w:sz w:val="24"/>
          <w:szCs w:val="24"/>
        </w:rPr>
      </w:pPr>
      <w:r w:rsidRPr="0057195D">
        <w:rPr>
          <w:rFonts w:cs="Times New Roman"/>
          <w:b w:val="0"/>
          <w:sz w:val="24"/>
          <w:szCs w:val="24"/>
        </w:rPr>
        <w:fldChar w:fldCharType="end"/>
      </w:r>
    </w:p>
    <w:p w14:paraId="5905B9EE" w14:textId="77777777" w:rsidR="00CB3211" w:rsidRPr="0057195D" w:rsidRDefault="00CB3211">
      <w:pPr>
        <w:spacing w:before="0" w:after="0" w:line="240" w:lineRule="auto"/>
        <w:jc w:val="left"/>
        <w:rPr>
          <w:bCs/>
          <w:kern w:val="28"/>
        </w:rPr>
      </w:pPr>
      <w:r w:rsidRPr="0057195D">
        <w:rPr>
          <w:b/>
        </w:rPr>
        <w:br w:type="page"/>
      </w:r>
    </w:p>
    <w:p w14:paraId="3394AF8D" w14:textId="77777777" w:rsidR="0024334E" w:rsidRPr="0057195D" w:rsidRDefault="0024334E">
      <w:pPr>
        <w:pStyle w:val="Heading1"/>
      </w:pPr>
      <w:bookmarkStart w:id="12" w:name="_Toc260760891"/>
      <w:bookmarkStart w:id="13" w:name="_Toc436653512"/>
      <w:bookmarkStart w:id="14" w:name="_Toc454139956"/>
      <w:r w:rsidRPr="0057195D">
        <w:lastRenderedPageBreak/>
        <w:t>LISTA DAS ABREVIATURAS UTILIZADAS</w:t>
      </w:r>
      <w:bookmarkEnd w:id="12"/>
      <w:bookmarkEnd w:id="13"/>
      <w:bookmarkEnd w:id="14"/>
    </w:p>
    <w:p w14:paraId="6A1F81B2" w14:textId="77777777" w:rsidR="0024334E" w:rsidRPr="0057195D" w:rsidRDefault="0024334E" w:rsidP="0024334E">
      <w:pPr>
        <w:pStyle w:val="Title"/>
        <w:spacing w:before="0" w:after="0"/>
        <w:rPr>
          <w:rFonts w:cs="Times New Roman"/>
          <w:sz w:val="24"/>
          <w:szCs w:val="24"/>
        </w:rPr>
      </w:pPr>
    </w:p>
    <w:tbl>
      <w:tblPr>
        <w:tblW w:w="0" w:type="auto"/>
        <w:tblLook w:val="0000" w:firstRow="0" w:lastRow="0" w:firstColumn="0" w:lastColumn="0" w:noHBand="0" w:noVBand="0"/>
      </w:tblPr>
      <w:tblGrid>
        <w:gridCol w:w="2200"/>
        <w:gridCol w:w="6872"/>
      </w:tblGrid>
      <w:tr w:rsidR="00BA0B0F" w:rsidRPr="0057195D" w14:paraId="1D3EBBC8" w14:textId="77777777" w:rsidTr="00B20197">
        <w:tc>
          <w:tcPr>
            <w:tcW w:w="2200" w:type="dxa"/>
          </w:tcPr>
          <w:p w14:paraId="50A9516F"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SGBD</w:t>
            </w:r>
          </w:p>
        </w:tc>
        <w:tc>
          <w:tcPr>
            <w:tcW w:w="6872" w:type="dxa"/>
          </w:tcPr>
          <w:p w14:paraId="0AA5FF45"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Sistema de Gestão de Base Dados</w:t>
            </w:r>
          </w:p>
        </w:tc>
      </w:tr>
      <w:tr w:rsidR="00BA0B0F" w:rsidRPr="0057195D" w14:paraId="602FBDD7" w14:textId="77777777" w:rsidTr="00B20197">
        <w:tc>
          <w:tcPr>
            <w:tcW w:w="2200" w:type="dxa"/>
          </w:tcPr>
          <w:p w14:paraId="0AB6A699"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SO</w:t>
            </w:r>
          </w:p>
        </w:tc>
        <w:tc>
          <w:tcPr>
            <w:tcW w:w="6872" w:type="dxa"/>
          </w:tcPr>
          <w:p w14:paraId="1C22053D"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Sistema Operativo</w:t>
            </w:r>
          </w:p>
        </w:tc>
      </w:tr>
      <w:tr w:rsidR="00BA0B0F" w:rsidRPr="0057195D" w14:paraId="3A90882B" w14:textId="77777777" w:rsidTr="00B20197">
        <w:tc>
          <w:tcPr>
            <w:tcW w:w="2200" w:type="dxa"/>
          </w:tcPr>
          <w:p w14:paraId="2292C24A"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TI</w:t>
            </w:r>
          </w:p>
        </w:tc>
        <w:tc>
          <w:tcPr>
            <w:tcW w:w="6872" w:type="dxa"/>
          </w:tcPr>
          <w:p w14:paraId="73345AE9"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 xml:space="preserve">Tecnologia de Informação </w:t>
            </w:r>
          </w:p>
        </w:tc>
      </w:tr>
      <w:tr w:rsidR="00BA0B0F" w:rsidRPr="0057195D" w14:paraId="4864C5C4" w14:textId="77777777" w:rsidTr="00B20197">
        <w:tc>
          <w:tcPr>
            <w:tcW w:w="2200" w:type="dxa"/>
          </w:tcPr>
          <w:p w14:paraId="55C4A646"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ERP</w:t>
            </w:r>
          </w:p>
        </w:tc>
        <w:tc>
          <w:tcPr>
            <w:tcW w:w="6872" w:type="dxa"/>
          </w:tcPr>
          <w:p w14:paraId="742B9E4C"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color w:val="000000"/>
                <w:sz w:val="24"/>
                <w:szCs w:val="24"/>
                <w:lang w:val="pt-PT"/>
              </w:rPr>
              <w:t>Enterprise Resources Planning</w:t>
            </w:r>
          </w:p>
        </w:tc>
      </w:tr>
      <w:tr w:rsidR="00BA0B0F" w:rsidRPr="0057195D" w14:paraId="506D2B9A" w14:textId="77777777" w:rsidTr="00B20197">
        <w:tc>
          <w:tcPr>
            <w:tcW w:w="2200" w:type="dxa"/>
          </w:tcPr>
          <w:p w14:paraId="5D03C94B"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XP</w:t>
            </w:r>
          </w:p>
        </w:tc>
        <w:tc>
          <w:tcPr>
            <w:tcW w:w="6872" w:type="dxa"/>
          </w:tcPr>
          <w:p w14:paraId="754E1AF5"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Extreme Programming</w:t>
            </w:r>
          </w:p>
        </w:tc>
      </w:tr>
      <w:tr w:rsidR="00BA0B0F" w:rsidRPr="0057195D" w14:paraId="7AFFE203" w14:textId="77777777" w:rsidTr="00B20197">
        <w:tc>
          <w:tcPr>
            <w:tcW w:w="2200" w:type="dxa"/>
          </w:tcPr>
          <w:p w14:paraId="072EA3DE"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UML</w:t>
            </w:r>
          </w:p>
        </w:tc>
        <w:tc>
          <w:tcPr>
            <w:tcW w:w="6872" w:type="dxa"/>
          </w:tcPr>
          <w:p w14:paraId="235124DC"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Unified Modelling Language</w:t>
            </w:r>
          </w:p>
        </w:tc>
      </w:tr>
      <w:tr w:rsidR="00BA0B0F" w:rsidRPr="0057195D" w14:paraId="077E6646" w14:textId="77777777" w:rsidTr="00B20197">
        <w:tc>
          <w:tcPr>
            <w:tcW w:w="2200" w:type="dxa"/>
          </w:tcPr>
          <w:p w14:paraId="458E81FA"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BD</w:t>
            </w:r>
          </w:p>
        </w:tc>
        <w:tc>
          <w:tcPr>
            <w:tcW w:w="6872" w:type="dxa"/>
          </w:tcPr>
          <w:p w14:paraId="071D3B73"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Base Dados</w:t>
            </w:r>
          </w:p>
        </w:tc>
      </w:tr>
      <w:tr w:rsidR="00BA0B0F" w:rsidRPr="0057195D" w14:paraId="51C06091" w14:textId="77777777" w:rsidTr="00B20197">
        <w:tc>
          <w:tcPr>
            <w:tcW w:w="2200" w:type="dxa"/>
          </w:tcPr>
          <w:p w14:paraId="17264773"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HEDL</w:t>
            </w:r>
          </w:p>
        </w:tc>
        <w:tc>
          <w:tcPr>
            <w:tcW w:w="6872" w:type="dxa"/>
          </w:tcPr>
          <w:p w14:paraId="328FCD36"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Hibernate Entity Definition Language</w:t>
            </w:r>
          </w:p>
        </w:tc>
      </w:tr>
      <w:tr w:rsidR="00BA0B0F" w:rsidRPr="0057195D" w14:paraId="49305D1F" w14:textId="77777777" w:rsidTr="00B20197">
        <w:tc>
          <w:tcPr>
            <w:tcW w:w="2200" w:type="dxa"/>
          </w:tcPr>
          <w:p w14:paraId="5C456D3F"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LnF</w:t>
            </w:r>
          </w:p>
        </w:tc>
        <w:tc>
          <w:tcPr>
            <w:tcW w:w="6872" w:type="dxa"/>
          </w:tcPr>
          <w:p w14:paraId="6E7CEA2B"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Look And Feel</w:t>
            </w:r>
          </w:p>
        </w:tc>
      </w:tr>
      <w:tr w:rsidR="00BA0B0F" w:rsidRPr="00C11369" w14:paraId="12326949" w14:textId="77777777" w:rsidTr="00B20197">
        <w:tc>
          <w:tcPr>
            <w:tcW w:w="2200" w:type="dxa"/>
          </w:tcPr>
          <w:p w14:paraId="5F713E82"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lang w:val="pt-PT" w:eastAsia="pt-BR"/>
              </w:rPr>
              <w:t xml:space="preserve">WYSIWYG </w:t>
            </w:r>
          </w:p>
        </w:tc>
        <w:tc>
          <w:tcPr>
            <w:tcW w:w="6872" w:type="dxa"/>
          </w:tcPr>
          <w:p w14:paraId="1677EFAC" w14:textId="77777777" w:rsidR="00BA0B0F" w:rsidRPr="006B4119" w:rsidRDefault="00BA0B0F" w:rsidP="00B20197">
            <w:pPr>
              <w:pStyle w:val="Abrev"/>
              <w:spacing w:before="0" w:after="0" w:line="360" w:lineRule="auto"/>
              <w:rPr>
                <w:rFonts w:ascii="Times New Roman" w:hAnsi="Times New Roman"/>
                <w:sz w:val="24"/>
                <w:szCs w:val="24"/>
                <w:lang w:val="en-US"/>
              </w:rPr>
            </w:pPr>
            <w:r w:rsidRPr="006B4119">
              <w:rPr>
                <w:rFonts w:ascii="Times New Roman" w:hAnsi="Times New Roman"/>
                <w:sz w:val="24"/>
                <w:lang w:val="en-US" w:eastAsia="pt-BR"/>
              </w:rPr>
              <w:t>What You See Is What You Get</w:t>
            </w:r>
          </w:p>
        </w:tc>
      </w:tr>
      <w:tr w:rsidR="00BA0B0F" w:rsidRPr="0057195D" w14:paraId="52B9590D" w14:textId="77777777" w:rsidTr="00B20197">
        <w:tc>
          <w:tcPr>
            <w:tcW w:w="2200" w:type="dxa"/>
          </w:tcPr>
          <w:p w14:paraId="32FDDA28"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UI</w:t>
            </w:r>
          </w:p>
        </w:tc>
        <w:tc>
          <w:tcPr>
            <w:tcW w:w="6872" w:type="dxa"/>
          </w:tcPr>
          <w:p w14:paraId="4FA6F2B1"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Interface de Usuário</w:t>
            </w:r>
          </w:p>
        </w:tc>
      </w:tr>
      <w:tr w:rsidR="00BA0B0F" w:rsidRPr="0057195D" w14:paraId="11B626A8" w14:textId="77777777" w:rsidTr="00B20197">
        <w:tc>
          <w:tcPr>
            <w:tcW w:w="2200" w:type="dxa"/>
          </w:tcPr>
          <w:p w14:paraId="2B9A1F04"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 xml:space="preserve">PFC </w:t>
            </w:r>
          </w:p>
        </w:tc>
        <w:tc>
          <w:tcPr>
            <w:tcW w:w="6872" w:type="dxa"/>
          </w:tcPr>
          <w:p w14:paraId="52A4A761"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Projecto Final do Curso</w:t>
            </w:r>
          </w:p>
        </w:tc>
      </w:tr>
      <w:tr w:rsidR="00BA0B0F" w:rsidRPr="0057195D" w14:paraId="2DFDE480" w14:textId="77777777" w:rsidTr="00B20197">
        <w:tc>
          <w:tcPr>
            <w:tcW w:w="2200" w:type="dxa"/>
          </w:tcPr>
          <w:p w14:paraId="13F5BC86"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 xml:space="preserve">MIS </w:t>
            </w:r>
          </w:p>
        </w:tc>
        <w:tc>
          <w:tcPr>
            <w:tcW w:w="6872" w:type="dxa"/>
          </w:tcPr>
          <w:p w14:paraId="554E0AB7"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Management Information System</w:t>
            </w:r>
          </w:p>
        </w:tc>
      </w:tr>
      <w:tr w:rsidR="00BA0B0F" w:rsidRPr="0057195D" w14:paraId="4504DADD" w14:textId="77777777" w:rsidTr="00B20197">
        <w:tc>
          <w:tcPr>
            <w:tcW w:w="2200" w:type="dxa"/>
          </w:tcPr>
          <w:p w14:paraId="0033CA10"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CAD</w:t>
            </w:r>
          </w:p>
        </w:tc>
        <w:tc>
          <w:tcPr>
            <w:tcW w:w="6872" w:type="dxa"/>
          </w:tcPr>
          <w:p w14:paraId="5DDB66D5"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Computer aided design</w:t>
            </w:r>
          </w:p>
        </w:tc>
      </w:tr>
      <w:tr w:rsidR="00BA0B0F" w:rsidRPr="0057195D" w14:paraId="30A87B62" w14:textId="77777777" w:rsidTr="00B20197">
        <w:tc>
          <w:tcPr>
            <w:tcW w:w="2200" w:type="dxa"/>
          </w:tcPr>
          <w:p w14:paraId="664D1E35"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ORM</w:t>
            </w:r>
          </w:p>
        </w:tc>
        <w:tc>
          <w:tcPr>
            <w:tcW w:w="6872" w:type="dxa"/>
          </w:tcPr>
          <w:p w14:paraId="378CD3DC"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Object-Relational Mapping</w:t>
            </w:r>
          </w:p>
        </w:tc>
      </w:tr>
      <w:tr w:rsidR="00BA0B0F" w:rsidRPr="0057195D" w14:paraId="07F7E682" w14:textId="77777777" w:rsidTr="00B20197">
        <w:tc>
          <w:tcPr>
            <w:tcW w:w="2200" w:type="dxa"/>
          </w:tcPr>
          <w:p w14:paraId="4A923DFC"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LEIT</w:t>
            </w:r>
          </w:p>
        </w:tc>
        <w:tc>
          <w:tcPr>
            <w:tcW w:w="6872" w:type="dxa"/>
          </w:tcPr>
          <w:p w14:paraId="6760CF27"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Licenciatura Engenharia Informática e de Telecomunicações</w:t>
            </w:r>
          </w:p>
        </w:tc>
      </w:tr>
    </w:tbl>
    <w:p w14:paraId="627996FF" w14:textId="77777777" w:rsidR="0024334E" w:rsidRPr="0057195D" w:rsidRDefault="0024334E" w:rsidP="0024334E">
      <w:pPr>
        <w:pStyle w:val="Title"/>
        <w:spacing w:before="0" w:after="0"/>
        <w:rPr>
          <w:rFonts w:cs="Times New Roman"/>
          <w:b w:val="0"/>
          <w:sz w:val="24"/>
          <w:szCs w:val="24"/>
        </w:rPr>
      </w:pPr>
    </w:p>
    <w:p w14:paraId="6DA2AC4B" w14:textId="77777777" w:rsidR="0024334E" w:rsidRPr="0057195D" w:rsidRDefault="0024334E" w:rsidP="0024334E">
      <w:pPr>
        <w:pStyle w:val="Title"/>
        <w:spacing w:before="0" w:after="0"/>
        <w:rPr>
          <w:rFonts w:cs="Times New Roman"/>
          <w:b w:val="0"/>
          <w:sz w:val="24"/>
          <w:szCs w:val="24"/>
        </w:rPr>
      </w:pPr>
    </w:p>
    <w:p w14:paraId="14B8BC86" w14:textId="77777777" w:rsidR="0024334E" w:rsidRPr="0057195D" w:rsidRDefault="0024334E" w:rsidP="0024334E">
      <w:pPr>
        <w:pStyle w:val="Title"/>
        <w:spacing w:before="0" w:after="0"/>
        <w:rPr>
          <w:rFonts w:cs="Times New Roman"/>
          <w:b w:val="0"/>
          <w:sz w:val="24"/>
          <w:szCs w:val="24"/>
        </w:rPr>
      </w:pPr>
    </w:p>
    <w:p w14:paraId="0E251D26" w14:textId="77777777" w:rsidR="0024334E" w:rsidRPr="0057195D" w:rsidRDefault="0024334E" w:rsidP="0024334E">
      <w:pPr>
        <w:pStyle w:val="Title"/>
        <w:spacing w:before="0" w:after="0"/>
        <w:rPr>
          <w:rFonts w:cs="Times New Roman"/>
          <w:b w:val="0"/>
          <w:sz w:val="24"/>
          <w:szCs w:val="24"/>
        </w:rPr>
      </w:pPr>
    </w:p>
    <w:p w14:paraId="40DC04AF" w14:textId="77777777" w:rsidR="0024334E" w:rsidRPr="0057195D" w:rsidRDefault="0024334E" w:rsidP="0024334E">
      <w:pPr>
        <w:pStyle w:val="Title"/>
        <w:spacing w:before="0" w:after="0"/>
        <w:rPr>
          <w:rFonts w:cs="Times New Roman"/>
          <w:b w:val="0"/>
          <w:sz w:val="24"/>
          <w:szCs w:val="24"/>
        </w:rPr>
      </w:pPr>
    </w:p>
    <w:p w14:paraId="53AC8B29" w14:textId="77777777" w:rsidR="0024334E" w:rsidRPr="0057195D" w:rsidRDefault="0024334E" w:rsidP="0024334E">
      <w:pPr>
        <w:pStyle w:val="Title"/>
        <w:spacing w:before="0" w:after="0"/>
        <w:rPr>
          <w:rFonts w:cs="Times New Roman"/>
          <w:b w:val="0"/>
          <w:sz w:val="24"/>
          <w:szCs w:val="24"/>
        </w:rPr>
      </w:pPr>
    </w:p>
    <w:p w14:paraId="1D6378B7" w14:textId="77777777" w:rsidR="0024334E" w:rsidRPr="0057195D" w:rsidRDefault="0024334E" w:rsidP="0024334E">
      <w:pPr>
        <w:pStyle w:val="Title"/>
        <w:spacing w:before="0" w:after="0"/>
        <w:rPr>
          <w:rFonts w:cs="Times New Roman"/>
          <w:b w:val="0"/>
          <w:sz w:val="24"/>
          <w:szCs w:val="24"/>
        </w:rPr>
      </w:pPr>
    </w:p>
    <w:p w14:paraId="0C1ACFA3" w14:textId="77777777" w:rsidR="0024334E" w:rsidRPr="0057195D" w:rsidRDefault="0024334E" w:rsidP="0024334E">
      <w:pPr>
        <w:pStyle w:val="Title"/>
        <w:spacing w:before="0" w:after="0"/>
        <w:rPr>
          <w:rFonts w:cs="Times New Roman"/>
          <w:b w:val="0"/>
          <w:sz w:val="24"/>
          <w:szCs w:val="24"/>
        </w:rPr>
      </w:pPr>
    </w:p>
    <w:p w14:paraId="7B9C5ACE" w14:textId="77777777" w:rsidR="0024334E" w:rsidRPr="0057195D" w:rsidRDefault="0024334E" w:rsidP="0024334E">
      <w:pPr>
        <w:pStyle w:val="Title"/>
        <w:spacing w:before="0" w:after="0"/>
        <w:rPr>
          <w:rFonts w:cs="Times New Roman"/>
          <w:b w:val="0"/>
          <w:sz w:val="24"/>
          <w:szCs w:val="24"/>
        </w:rPr>
      </w:pPr>
    </w:p>
    <w:p w14:paraId="385492B0" w14:textId="77777777" w:rsidR="0024334E" w:rsidRPr="0057195D" w:rsidRDefault="0024334E" w:rsidP="0024334E">
      <w:pPr>
        <w:pStyle w:val="Title"/>
        <w:spacing w:before="0" w:after="0"/>
        <w:jc w:val="both"/>
        <w:rPr>
          <w:rFonts w:cs="Times New Roman"/>
          <w:b w:val="0"/>
          <w:sz w:val="24"/>
          <w:szCs w:val="24"/>
        </w:rPr>
      </w:pPr>
    </w:p>
    <w:p w14:paraId="1F8C3B89" w14:textId="77777777" w:rsidR="0024334E" w:rsidRPr="0057195D" w:rsidRDefault="0024334E" w:rsidP="0024334E">
      <w:pPr>
        <w:pStyle w:val="Title"/>
        <w:spacing w:before="0" w:after="0"/>
        <w:rPr>
          <w:rFonts w:cs="Times New Roman"/>
          <w:sz w:val="24"/>
          <w:szCs w:val="24"/>
        </w:rPr>
        <w:sectPr w:rsidR="0024334E" w:rsidRPr="0057195D" w:rsidSect="00266CFA">
          <w:headerReference w:type="default" r:id="rId17"/>
          <w:footerReference w:type="default" r:id="rId18"/>
          <w:pgSz w:w="11907" w:h="16840" w:code="9"/>
          <w:pgMar w:top="1701" w:right="1134" w:bottom="1134" w:left="1701" w:header="720" w:footer="567" w:gutter="0"/>
          <w:pgNumType w:fmt="upperRoman" w:start="1"/>
          <w:cols w:space="720"/>
          <w:docGrid w:linePitch="360"/>
        </w:sectPr>
      </w:pPr>
    </w:p>
    <w:p w14:paraId="61D4C930" w14:textId="77777777" w:rsidR="0024334E" w:rsidRPr="0057195D" w:rsidRDefault="0024334E">
      <w:pPr>
        <w:pStyle w:val="Heading1"/>
        <w:numPr>
          <w:ilvl w:val="0"/>
          <w:numId w:val="24"/>
        </w:numPr>
      </w:pPr>
      <w:bookmarkStart w:id="15" w:name="_Toc260760893"/>
      <w:bookmarkStart w:id="16" w:name="_Toc436653513"/>
      <w:bookmarkStart w:id="17" w:name="_Toc454139957"/>
      <w:r w:rsidRPr="0057195D">
        <w:lastRenderedPageBreak/>
        <w:t>CAPÍTULO 1</w:t>
      </w:r>
      <w:bookmarkEnd w:id="15"/>
      <w:r w:rsidRPr="0057195D">
        <w:t xml:space="preserve"> - INTRODUÇÃO</w:t>
      </w:r>
      <w:bookmarkEnd w:id="16"/>
      <w:bookmarkEnd w:id="17"/>
    </w:p>
    <w:p w14:paraId="3B372F26" w14:textId="4DB3A632"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O capítulo referente fará uma abordagem </w:t>
      </w:r>
      <w:r w:rsidR="00B90D27" w:rsidRPr="0057195D">
        <w:rPr>
          <w:rFonts w:ascii="Times New Roman" w:hAnsi="Times New Roman" w:cs="Times New Roman"/>
        </w:rPr>
        <w:t xml:space="preserve">nos </w:t>
      </w:r>
      <w:r w:rsidR="00ED0405" w:rsidRPr="0057195D">
        <w:rPr>
          <w:rFonts w:ascii="Times New Roman" w:hAnsi="Times New Roman" w:cs="Times New Roman"/>
        </w:rPr>
        <w:t>aspectos</w:t>
      </w:r>
      <w:r w:rsidR="00B90D27" w:rsidRPr="0057195D">
        <w:rPr>
          <w:rFonts w:ascii="Times New Roman" w:hAnsi="Times New Roman" w:cs="Times New Roman"/>
        </w:rPr>
        <w:t xml:space="preserve"> </w:t>
      </w:r>
      <w:r w:rsidR="001015CF" w:rsidRPr="0057195D">
        <w:rPr>
          <w:rFonts w:ascii="Times New Roman" w:hAnsi="Times New Roman" w:cs="Times New Roman"/>
        </w:rPr>
        <w:t>motivadores</w:t>
      </w:r>
      <w:r w:rsidRPr="0057195D">
        <w:rPr>
          <w:rFonts w:ascii="Times New Roman" w:hAnsi="Times New Roman" w:cs="Times New Roman"/>
        </w:rPr>
        <w:t xml:space="preserve"> </w:t>
      </w:r>
      <w:r w:rsidR="00B90D27" w:rsidRPr="0057195D">
        <w:rPr>
          <w:rFonts w:ascii="Times New Roman" w:hAnsi="Times New Roman" w:cs="Times New Roman"/>
        </w:rPr>
        <w:t>a</w:t>
      </w:r>
      <w:r w:rsidRPr="0057195D">
        <w:rPr>
          <w:rFonts w:ascii="Times New Roman" w:hAnsi="Times New Roman" w:cs="Times New Roman"/>
        </w:rPr>
        <w:t xml:space="preserve">o estudo do tema, fazendo uma análise geral sobre os </w:t>
      </w:r>
      <w:r w:rsidR="00ED0405" w:rsidRPr="0057195D">
        <w:rPr>
          <w:rFonts w:ascii="Times New Roman" w:hAnsi="Times New Roman" w:cs="Times New Roman"/>
        </w:rPr>
        <w:t>aspectos</w:t>
      </w:r>
      <w:r w:rsidRPr="0057195D">
        <w:rPr>
          <w:rFonts w:ascii="Times New Roman" w:hAnsi="Times New Roman" w:cs="Times New Roman"/>
        </w:rPr>
        <w:t xml:space="preserve"> relacionados assim como as metas a alcançar, </w:t>
      </w:r>
      <w:r w:rsidR="00B90D27" w:rsidRPr="0057195D">
        <w:rPr>
          <w:rFonts w:ascii="Times New Roman" w:hAnsi="Times New Roman" w:cs="Times New Roman"/>
        </w:rPr>
        <w:t xml:space="preserve">e </w:t>
      </w:r>
      <w:r w:rsidRPr="0057195D">
        <w:rPr>
          <w:rFonts w:ascii="Times New Roman" w:hAnsi="Times New Roman" w:cs="Times New Roman"/>
        </w:rPr>
        <w:t>as formas e os métodos para solucionar o problema de investigação.</w:t>
      </w:r>
    </w:p>
    <w:p w14:paraId="7C602A92" w14:textId="627FD925" w:rsidR="00905010" w:rsidRPr="0057195D" w:rsidRDefault="00905010" w:rsidP="0024334E">
      <w:pPr>
        <w:pStyle w:val="BodyText"/>
        <w:spacing w:before="0" w:after="0" w:line="360" w:lineRule="auto"/>
        <w:rPr>
          <w:rFonts w:ascii="Times New Roman" w:hAnsi="Times New Roman" w:cs="Times New Roman"/>
        </w:rPr>
      </w:pPr>
    </w:p>
    <w:p w14:paraId="104E1888" w14:textId="77777777" w:rsidR="0024334E" w:rsidRPr="0057195D" w:rsidRDefault="0024334E" w:rsidP="00BB0DC9">
      <w:pPr>
        <w:pStyle w:val="Heading2"/>
      </w:pPr>
      <w:bookmarkStart w:id="18" w:name="_Toc436653514"/>
      <w:bookmarkStart w:id="19" w:name="_Toc454139958"/>
      <w:r w:rsidRPr="0057195D">
        <w:t>Justificação do tema</w:t>
      </w:r>
      <w:bookmarkEnd w:id="18"/>
      <w:bookmarkEnd w:id="19"/>
    </w:p>
    <w:p w14:paraId="1F0FC5B1" w14:textId="4311E004"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O actual sistema de gestão processual no Tribunal Dos Menores da Cidade de Maputo é realizado de forma manual, onde as fases processuais são realizadas em livros, o que por vezes denota </w:t>
      </w:r>
      <w:r w:rsidR="00B90D27" w:rsidRPr="0057195D">
        <w:rPr>
          <w:rFonts w:ascii="Times New Roman" w:hAnsi="Times New Roman" w:cs="Times New Roman"/>
        </w:rPr>
        <w:t>lentidão</w:t>
      </w:r>
      <w:r w:rsidRPr="0057195D">
        <w:rPr>
          <w:rFonts w:ascii="Times New Roman" w:hAnsi="Times New Roman" w:cs="Times New Roman"/>
        </w:rPr>
        <w:t>.</w:t>
      </w:r>
    </w:p>
    <w:p w14:paraId="3B1FD830" w14:textId="1FCBDE4F"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A informatização deste sistema iria aumentar a produtividade, melhoria no c</w:t>
      </w:r>
      <w:r w:rsidR="00324158" w:rsidRPr="0057195D">
        <w:rPr>
          <w:rFonts w:ascii="Times New Roman" w:hAnsi="Times New Roman" w:cs="Times New Roman"/>
        </w:rPr>
        <w:t>u</w:t>
      </w:r>
      <w:r w:rsidRPr="0057195D">
        <w:rPr>
          <w:rFonts w:ascii="Times New Roman" w:hAnsi="Times New Roman" w:cs="Times New Roman"/>
        </w:rPr>
        <w:t>mprimento de prazos Processuais e a melhor interacção entre o requerente e requerido.</w:t>
      </w:r>
    </w:p>
    <w:p w14:paraId="4FB58ED1" w14:textId="75051B8F" w:rsidR="0024334E" w:rsidRPr="0057195D" w:rsidRDefault="00324158"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A implementação deste sistema de informação </w:t>
      </w:r>
      <w:r w:rsidR="00ED0405" w:rsidRPr="0057195D">
        <w:rPr>
          <w:rFonts w:ascii="Times New Roman" w:hAnsi="Times New Roman" w:cs="Times New Roman"/>
        </w:rPr>
        <w:t>poderá</w:t>
      </w:r>
      <w:r w:rsidR="00ED0405" w:rsidRPr="0057195D" w:rsidDel="00324158">
        <w:rPr>
          <w:rFonts w:ascii="Times New Roman" w:hAnsi="Times New Roman" w:cs="Times New Roman"/>
        </w:rPr>
        <w:t>:</w:t>
      </w:r>
    </w:p>
    <w:p w14:paraId="0334B88D" w14:textId="1948F15A" w:rsidR="0024334E" w:rsidRPr="0057195D" w:rsidRDefault="00905010" w:rsidP="0024334E">
      <w:pPr>
        <w:pStyle w:val="BodyText"/>
        <w:spacing w:before="0" w:after="0" w:line="360" w:lineRule="auto"/>
        <w:ind w:left="720"/>
        <w:rPr>
          <w:rFonts w:ascii="Times New Roman" w:hAnsi="Times New Roman" w:cs="Times New Roman"/>
        </w:rPr>
      </w:pPr>
      <w:r w:rsidRPr="0057195D">
        <w:rPr>
          <w:rFonts w:ascii="Times New Roman" w:hAnsi="Times New Roman" w:cs="Times New Roman"/>
        </w:rPr>
        <w:t xml:space="preserve">• </w:t>
      </w:r>
      <w:r w:rsidR="00324158" w:rsidRPr="0057195D">
        <w:rPr>
          <w:rFonts w:ascii="Times New Roman" w:hAnsi="Times New Roman" w:cs="Times New Roman"/>
        </w:rPr>
        <w:t xml:space="preserve">Reduzir </w:t>
      </w:r>
      <w:r w:rsidR="0024334E" w:rsidRPr="0057195D">
        <w:rPr>
          <w:rFonts w:ascii="Times New Roman" w:hAnsi="Times New Roman" w:cs="Times New Roman"/>
        </w:rPr>
        <w:t>a lentidão cumprimento de Despachos dos Autos</w:t>
      </w:r>
    </w:p>
    <w:p w14:paraId="1898BDC9" w14:textId="1E5FD321" w:rsidR="0024334E" w:rsidRPr="0057195D" w:rsidRDefault="00905010" w:rsidP="0024334E">
      <w:pPr>
        <w:pStyle w:val="BodyText"/>
        <w:spacing w:before="0" w:after="0" w:line="360" w:lineRule="auto"/>
        <w:ind w:left="720"/>
        <w:rPr>
          <w:rFonts w:ascii="Times New Roman" w:hAnsi="Times New Roman" w:cs="Times New Roman"/>
        </w:rPr>
      </w:pPr>
      <w:r w:rsidRPr="0057195D">
        <w:rPr>
          <w:rFonts w:ascii="Times New Roman" w:hAnsi="Times New Roman" w:cs="Times New Roman"/>
        </w:rPr>
        <w:t xml:space="preserve">• </w:t>
      </w:r>
      <w:r w:rsidR="00324158" w:rsidRPr="0057195D">
        <w:rPr>
          <w:rFonts w:ascii="Times New Roman" w:hAnsi="Times New Roman" w:cs="Times New Roman"/>
        </w:rPr>
        <w:t>M</w:t>
      </w:r>
      <w:r w:rsidRPr="0057195D">
        <w:rPr>
          <w:rFonts w:ascii="Times New Roman" w:hAnsi="Times New Roman" w:cs="Times New Roman"/>
        </w:rPr>
        <w:t>elhorar</w:t>
      </w:r>
      <w:r w:rsidR="0024334E" w:rsidRPr="0057195D">
        <w:rPr>
          <w:rFonts w:ascii="Times New Roman" w:hAnsi="Times New Roman" w:cs="Times New Roman"/>
        </w:rPr>
        <w:t xml:space="preserve"> o controle do ciclo de vida do Processo</w:t>
      </w:r>
    </w:p>
    <w:p w14:paraId="36B58337" w14:textId="5D334CC3" w:rsidR="0024334E" w:rsidRPr="0057195D" w:rsidRDefault="00905010" w:rsidP="0024334E">
      <w:pPr>
        <w:pStyle w:val="BodyText"/>
        <w:spacing w:before="0" w:after="0" w:line="360" w:lineRule="auto"/>
        <w:ind w:left="720"/>
        <w:rPr>
          <w:rFonts w:ascii="Times New Roman" w:hAnsi="Times New Roman" w:cs="Times New Roman"/>
        </w:rPr>
      </w:pPr>
      <w:r w:rsidRPr="0057195D">
        <w:rPr>
          <w:rFonts w:ascii="Times New Roman" w:hAnsi="Times New Roman" w:cs="Times New Roman"/>
        </w:rPr>
        <w:t xml:space="preserve">• </w:t>
      </w:r>
      <w:r w:rsidR="00324158" w:rsidRPr="0057195D">
        <w:rPr>
          <w:rFonts w:ascii="Times New Roman" w:hAnsi="Times New Roman" w:cs="Times New Roman"/>
        </w:rPr>
        <w:t>R</w:t>
      </w:r>
      <w:r w:rsidRPr="0057195D">
        <w:rPr>
          <w:rFonts w:ascii="Times New Roman" w:hAnsi="Times New Roman" w:cs="Times New Roman"/>
        </w:rPr>
        <w:t>eduzir</w:t>
      </w:r>
      <w:r w:rsidR="0024334E" w:rsidRPr="0057195D">
        <w:rPr>
          <w:rFonts w:ascii="Times New Roman" w:hAnsi="Times New Roman" w:cs="Times New Roman"/>
        </w:rPr>
        <w:t xml:space="preserve"> erros humanos</w:t>
      </w:r>
    </w:p>
    <w:p w14:paraId="6C77B27D" w14:textId="5FFF21E0"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A importância da temática</w:t>
      </w:r>
      <w:r w:rsidR="00324158" w:rsidRPr="0057195D">
        <w:rPr>
          <w:rFonts w:ascii="Times New Roman" w:hAnsi="Times New Roman" w:cs="Times New Roman"/>
        </w:rPr>
        <w:t xml:space="preserve"> </w:t>
      </w:r>
      <w:r w:rsidRPr="0057195D">
        <w:rPr>
          <w:rFonts w:ascii="Times New Roman" w:hAnsi="Times New Roman" w:cs="Times New Roman"/>
        </w:rPr>
        <w:t xml:space="preserve">reside </w:t>
      </w:r>
      <w:r w:rsidR="00324158" w:rsidRPr="0057195D">
        <w:rPr>
          <w:rFonts w:ascii="Times New Roman" w:hAnsi="Times New Roman" w:cs="Times New Roman"/>
        </w:rPr>
        <w:t xml:space="preserve">na sensibilidade e relevância de Processos Judicias </w:t>
      </w:r>
      <w:r w:rsidRPr="0057195D">
        <w:rPr>
          <w:rFonts w:ascii="Times New Roman" w:hAnsi="Times New Roman" w:cs="Times New Roman"/>
        </w:rPr>
        <w:t xml:space="preserve">do Tribunal Dos Menores principalmente no que concerne a gestão do ciclo de vida dos Processos Judiciais. Pretende-se ainda reduzir a sobrecarga de Informação </w:t>
      </w:r>
      <w:r w:rsidR="00ED0405" w:rsidRPr="0057195D">
        <w:rPr>
          <w:rFonts w:ascii="Times New Roman" w:hAnsi="Times New Roman" w:cs="Times New Roman"/>
        </w:rPr>
        <w:t>colectada</w:t>
      </w:r>
      <w:r w:rsidRPr="0057195D">
        <w:rPr>
          <w:rFonts w:ascii="Times New Roman" w:hAnsi="Times New Roman" w:cs="Times New Roman"/>
        </w:rPr>
        <w:t xml:space="preserve"> </w:t>
      </w:r>
      <w:r w:rsidR="00324158" w:rsidRPr="0057195D">
        <w:rPr>
          <w:rFonts w:ascii="Times New Roman" w:hAnsi="Times New Roman" w:cs="Times New Roman"/>
        </w:rPr>
        <w:t xml:space="preserve">e gerida </w:t>
      </w:r>
      <w:r w:rsidRPr="0057195D">
        <w:rPr>
          <w:rFonts w:ascii="Times New Roman" w:hAnsi="Times New Roman" w:cs="Times New Roman"/>
        </w:rPr>
        <w:t>manualmente por um Escrivão</w:t>
      </w:r>
      <w:r w:rsidR="00324158" w:rsidRPr="0057195D">
        <w:rPr>
          <w:rFonts w:ascii="Times New Roman" w:hAnsi="Times New Roman" w:cs="Times New Roman"/>
        </w:rPr>
        <w:t>, Ajudante, Juiz, Assistente Social e Oficial de Diligencias</w:t>
      </w:r>
      <w:r w:rsidRPr="0057195D">
        <w:rPr>
          <w:rFonts w:ascii="Times New Roman" w:hAnsi="Times New Roman" w:cs="Times New Roman"/>
        </w:rPr>
        <w:t xml:space="preserve"> com a implementação de uma interface gráfica amigável dos mesmos livros de gestão.</w:t>
      </w:r>
    </w:p>
    <w:p w14:paraId="470759A0" w14:textId="77777777" w:rsidR="0024334E" w:rsidRPr="0057195D" w:rsidRDefault="0024334E" w:rsidP="0024334E">
      <w:pPr>
        <w:spacing w:before="0" w:after="0"/>
        <w:jc w:val="left"/>
        <w:rPr>
          <w:color w:val="FF0000"/>
        </w:rPr>
      </w:pPr>
    </w:p>
    <w:p w14:paraId="00061E7A" w14:textId="77777777" w:rsidR="0024334E" w:rsidRPr="0057195D" w:rsidRDefault="0024334E" w:rsidP="0024334E">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br w:type="page"/>
      </w:r>
    </w:p>
    <w:p w14:paraId="05CBEF83" w14:textId="77777777" w:rsidR="0024334E" w:rsidRPr="0057195D" w:rsidRDefault="0024334E" w:rsidP="00BB0DC9">
      <w:pPr>
        <w:pStyle w:val="Heading2"/>
      </w:pPr>
      <w:bookmarkStart w:id="20" w:name="_Toc436653515"/>
      <w:r w:rsidRPr="0057195D">
        <w:lastRenderedPageBreak/>
        <w:t xml:space="preserve"> </w:t>
      </w:r>
      <w:bookmarkStart w:id="21" w:name="_Toc454139959"/>
      <w:r w:rsidRPr="0057195D">
        <w:t>Desenho teórico</w:t>
      </w:r>
      <w:bookmarkEnd w:id="20"/>
      <w:bookmarkEnd w:id="21"/>
    </w:p>
    <w:p w14:paraId="7BB0291D" w14:textId="77777777" w:rsidR="00905010" w:rsidRPr="0057195D" w:rsidRDefault="00905010" w:rsidP="00905010">
      <w:pPr>
        <w:pStyle w:val="BodyText"/>
      </w:pPr>
    </w:p>
    <w:p w14:paraId="302631B2" w14:textId="77777777" w:rsidR="0024334E" w:rsidRPr="0057195D" w:rsidRDefault="0024334E">
      <w:pPr>
        <w:pStyle w:val="Heading3"/>
      </w:pPr>
      <w:bookmarkStart w:id="22" w:name="_Toc428791904"/>
      <w:bookmarkStart w:id="23" w:name="_Toc436653516"/>
      <w:r w:rsidRPr="0057195D">
        <w:t xml:space="preserve"> </w:t>
      </w:r>
      <w:bookmarkStart w:id="24" w:name="_Toc454139960"/>
      <w:r w:rsidRPr="0057195D">
        <w:t>Problemática</w:t>
      </w:r>
      <w:bookmarkEnd w:id="22"/>
      <w:bookmarkEnd w:id="23"/>
      <w:bookmarkEnd w:id="24"/>
    </w:p>
    <w:p w14:paraId="444D3A2D" w14:textId="33A4DA75"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No estado actual, o sistema de gestão Processual em funcionamento no Tribunal de Menores na Cidade de Maputo é manual adaptado, ou seja, Informação </w:t>
      </w:r>
      <w:r w:rsidR="00324158" w:rsidRPr="0057195D">
        <w:rPr>
          <w:rFonts w:ascii="Times New Roman" w:hAnsi="Times New Roman" w:cs="Times New Roman"/>
        </w:rPr>
        <w:t xml:space="preserve">registrada </w:t>
      </w:r>
      <w:r w:rsidRPr="0057195D">
        <w:rPr>
          <w:rFonts w:ascii="Times New Roman" w:hAnsi="Times New Roman" w:cs="Times New Roman"/>
        </w:rPr>
        <w:t>em livros</w:t>
      </w:r>
      <w:r w:rsidRPr="0057195D">
        <w:rPr>
          <w:rStyle w:val="CommentReference"/>
          <w:rFonts w:ascii="Verdana" w:hAnsi="Verdana"/>
        </w:rPr>
        <w:t xml:space="preserve">, </w:t>
      </w:r>
      <w:r w:rsidRPr="0057195D">
        <w:rPr>
          <w:rFonts w:ascii="Times New Roman" w:hAnsi="Times New Roman" w:cs="Times New Roman"/>
        </w:rPr>
        <w:t xml:space="preserve">realizado manualmente e tal gestão não possui nenhuma ferramenta computorizada. Os requerentes dão entrada a um processo, especificando o problema Ex: “Prestação de alimentos”, </w:t>
      </w:r>
      <w:r w:rsidR="007C29C7" w:rsidRPr="0057195D">
        <w:rPr>
          <w:rFonts w:ascii="Times New Roman" w:hAnsi="Times New Roman" w:cs="Times New Roman"/>
        </w:rPr>
        <w:t>d</w:t>
      </w:r>
      <w:r w:rsidRPr="0057195D">
        <w:rPr>
          <w:rFonts w:ascii="Times New Roman" w:hAnsi="Times New Roman" w:cs="Times New Roman"/>
        </w:rPr>
        <w:t>etalhes pessoais provenientes do Bilhete de Identificação pessoal e informação relevante para a identificação e a notificação do Requerido.</w:t>
      </w:r>
    </w:p>
    <w:p w14:paraId="61BDB93F" w14:textId="69722098" w:rsidR="0024334E" w:rsidRPr="0057195D" w:rsidRDefault="0024334E" w:rsidP="0024334E">
      <w:pPr>
        <w:pStyle w:val="BodyText"/>
        <w:spacing w:before="0" w:after="0" w:line="360" w:lineRule="auto"/>
        <w:rPr>
          <w:rFonts w:ascii="Times New Roman" w:hAnsi="Times New Roman" w:cs="Times New Roman"/>
          <w:color w:val="000000"/>
        </w:rPr>
      </w:pPr>
      <w:r w:rsidRPr="0057195D">
        <w:rPr>
          <w:rFonts w:ascii="Times New Roman" w:hAnsi="Times New Roman" w:cs="Times New Roman"/>
          <w:color w:val="000000"/>
        </w:rPr>
        <w:t>Sem a informatização, este sistema se dispõe a vulnerabilidades geradas por erros humanos tais como a deturpação da informação, comprometendo a confiabilidade dos dados e a segurança dos processos pondo em questão o desempenho e credibilidade do Sistema Judicial. Devido as diferentes formas de armazen</w:t>
      </w:r>
      <w:r w:rsidR="006D12DC" w:rsidRPr="0057195D">
        <w:rPr>
          <w:rFonts w:ascii="Times New Roman" w:hAnsi="Times New Roman" w:cs="Times New Roman"/>
          <w:color w:val="000000"/>
        </w:rPr>
        <w:t xml:space="preserve">amento da informação relevante </w:t>
      </w:r>
      <w:r w:rsidR="00FE3DA6" w:rsidRPr="0057195D">
        <w:rPr>
          <w:rFonts w:ascii="Times New Roman" w:hAnsi="Times New Roman" w:cs="Times New Roman"/>
          <w:color w:val="000000"/>
        </w:rPr>
        <w:t xml:space="preserve">ao </w:t>
      </w:r>
      <w:r w:rsidRPr="0057195D">
        <w:rPr>
          <w:rFonts w:ascii="Times New Roman" w:hAnsi="Times New Roman" w:cs="Times New Roman"/>
          <w:color w:val="000000"/>
        </w:rPr>
        <w:t xml:space="preserve">próprio Processo, o sistema esta susceptível a ocorrências de problemas que comprometem a integridade dos dados no momento de </w:t>
      </w:r>
      <w:r w:rsidR="00405517" w:rsidRPr="0057195D">
        <w:rPr>
          <w:rFonts w:ascii="Times New Roman" w:hAnsi="Times New Roman" w:cs="Times New Roman"/>
          <w:color w:val="000000"/>
        </w:rPr>
        <w:t xml:space="preserve">partilha </w:t>
      </w:r>
      <w:r w:rsidRPr="0057195D">
        <w:rPr>
          <w:rFonts w:ascii="Times New Roman" w:hAnsi="Times New Roman" w:cs="Times New Roman"/>
          <w:color w:val="000000"/>
        </w:rPr>
        <w:t xml:space="preserve">da informação nas diferentes Secções dispostas no Tribunal dos Menores, mostrando assim a necessidade de </w:t>
      </w:r>
      <w:r w:rsidR="00FE3DA6" w:rsidRPr="0057195D">
        <w:rPr>
          <w:rFonts w:ascii="Times New Roman" w:hAnsi="Times New Roman" w:cs="Times New Roman"/>
          <w:color w:val="000000"/>
        </w:rPr>
        <w:t>um</w:t>
      </w:r>
      <w:r w:rsidRPr="0057195D">
        <w:rPr>
          <w:rFonts w:ascii="Times New Roman" w:hAnsi="Times New Roman" w:cs="Times New Roman"/>
          <w:color w:val="000000"/>
        </w:rPr>
        <w:t xml:space="preserve"> Sistema de Informação.</w:t>
      </w:r>
    </w:p>
    <w:p w14:paraId="46788B1D" w14:textId="3C5EAB2A"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Dado este facto, com a concepção de um sistema de gestão informatizado pode-se</w:t>
      </w:r>
      <w:r w:rsidR="00405517" w:rsidRPr="0057195D">
        <w:rPr>
          <w:rFonts w:ascii="Times New Roman" w:hAnsi="Times New Roman" w:cs="Times New Roman"/>
        </w:rPr>
        <w:t xml:space="preserve"> </w:t>
      </w:r>
      <w:r w:rsidR="00ED0405" w:rsidRPr="0057195D">
        <w:rPr>
          <w:rFonts w:ascii="Times New Roman" w:hAnsi="Times New Roman" w:cs="Times New Roman"/>
        </w:rPr>
        <w:t>melhorar a</w:t>
      </w:r>
      <w:r w:rsidRPr="0057195D">
        <w:rPr>
          <w:rFonts w:ascii="Times New Roman" w:hAnsi="Times New Roman" w:cs="Times New Roman"/>
        </w:rPr>
        <w:t xml:space="preserve"> operação influente no actual sistema de gestão de Processos no Tribunal dos Menores</w:t>
      </w:r>
      <w:r w:rsidR="00405517" w:rsidRPr="0057195D">
        <w:rPr>
          <w:rFonts w:ascii="Times New Roman" w:hAnsi="Times New Roman" w:cs="Times New Roman"/>
        </w:rPr>
        <w:t xml:space="preserve"> para que assim</w:t>
      </w:r>
      <w:r w:rsidRPr="0057195D">
        <w:rPr>
          <w:rFonts w:ascii="Times New Roman" w:hAnsi="Times New Roman" w:cs="Times New Roman"/>
        </w:rPr>
        <w:t xml:space="preserve"> se torne mais </w:t>
      </w:r>
      <w:r w:rsidRPr="0057195D">
        <w:rPr>
          <w:rFonts w:ascii="Times New Roman" w:hAnsi="Times New Roman" w:cs="Times New Roman"/>
          <w:color w:val="000000"/>
        </w:rPr>
        <w:t>ágil, organizado, confiável e fácil de identificar.</w:t>
      </w:r>
    </w:p>
    <w:p w14:paraId="197DC096" w14:textId="77777777" w:rsidR="0024334E" w:rsidRPr="0057195D" w:rsidRDefault="0024334E" w:rsidP="0024334E">
      <w:pPr>
        <w:pStyle w:val="BodyText"/>
        <w:spacing w:before="0" w:after="0" w:line="360" w:lineRule="auto"/>
        <w:rPr>
          <w:rFonts w:ascii="Times New Roman" w:hAnsi="Times New Roman" w:cs="Times New Roman"/>
        </w:rPr>
      </w:pPr>
    </w:p>
    <w:p w14:paraId="0852074C" w14:textId="77777777" w:rsidR="0024334E" w:rsidRPr="0057195D" w:rsidRDefault="0024334E">
      <w:pPr>
        <w:pStyle w:val="Heading3"/>
      </w:pPr>
      <w:bookmarkStart w:id="25" w:name="_Toc428791905"/>
      <w:bookmarkStart w:id="26" w:name="_Toc436653517"/>
      <w:bookmarkStart w:id="27" w:name="_Toc454139961"/>
      <w:r w:rsidRPr="0057195D">
        <w:t>Problema de investigação</w:t>
      </w:r>
      <w:bookmarkEnd w:id="25"/>
      <w:bookmarkEnd w:id="26"/>
      <w:bookmarkEnd w:id="27"/>
    </w:p>
    <w:p w14:paraId="4DEEA90E" w14:textId="0ACFB40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Como</w:t>
      </w:r>
      <w:r w:rsidR="007C29C7" w:rsidRPr="0057195D">
        <w:rPr>
          <w:rFonts w:ascii="Times New Roman" w:hAnsi="Times New Roman" w:cs="Times New Roman"/>
        </w:rPr>
        <w:t xml:space="preserve"> i</w:t>
      </w:r>
      <w:r w:rsidRPr="0057195D">
        <w:rPr>
          <w:rFonts w:ascii="Times New Roman" w:hAnsi="Times New Roman" w:cs="Times New Roman"/>
        </w:rPr>
        <w:t>mplementar um Sistema de Informação para a gestão de processos para auxiliar devidamente a gestão do Ciclo de vida dos Processos Judiciais.</w:t>
      </w:r>
    </w:p>
    <w:p w14:paraId="57D84BA3" w14:textId="77777777" w:rsidR="0024334E" w:rsidRPr="0057195D" w:rsidRDefault="0024334E" w:rsidP="0024334E">
      <w:pPr>
        <w:pStyle w:val="BodyText"/>
        <w:spacing w:before="0" w:after="0" w:line="360" w:lineRule="auto"/>
        <w:rPr>
          <w:rFonts w:ascii="Times New Roman" w:hAnsi="Times New Roman" w:cs="Times New Roman"/>
        </w:rPr>
      </w:pPr>
    </w:p>
    <w:p w14:paraId="1FDA85FB" w14:textId="77777777" w:rsidR="0024334E" w:rsidRPr="0057195D" w:rsidRDefault="0024334E">
      <w:pPr>
        <w:pStyle w:val="Heading3"/>
      </w:pPr>
      <w:bookmarkStart w:id="28" w:name="_Toc428791906"/>
      <w:bookmarkStart w:id="29" w:name="_Toc436653518"/>
      <w:r w:rsidRPr="0057195D">
        <w:t xml:space="preserve"> </w:t>
      </w:r>
      <w:bookmarkStart w:id="30" w:name="_Toc454139962"/>
      <w:r w:rsidRPr="0057195D">
        <w:t>Objecto de investigação</w:t>
      </w:r>
      <w:bookmarkEnd w:id="28"/>
      <w:bookmarkEnd w:id="29"/>
      <w:bookmarkEnd w:id="30"/>
    </w:p>
    <w:p w14:paraId="1D52B8E4" w14:textId="1E5BAC1E"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Sistema par</w:t>
      </w:r>
      <w:r w:rsidR="00FE3DA6" w:rsidRPr="0057195D">
        <w:rPr>
          <w:rFonts w:ascii="Times New Roman" w:hAnsi="Times New Roman" w:cs="Times New Roman"/>
        </w:rPr>
        <w:t>a a gestão de Processos Judiciais</w:t>
      </w:r>
      <w:r w:rsidRPr="0057195D">
        <w:rPr>
          <w:rFonts w:ascii="Times New Roman" w:hAnsi="Times New Roman" w:cs="Times New Roman"/>
        </w:rPr>
        <w:t xml:space="preserve"> no Tribunal dos Menores.</w:t>
      </w:r>
    </w:p>
    <w:p w14:paraId="098BB9FB" w14:textId="77777777" w:rsidR="0024334E" w:rsidRPr="0057195D" w:rsidRDefault="0024334E" w:rsidP="0024334E">
      <w:pPr>
        <w:pStyle w:val="BodyText"/>
        <w:spacing w:before="0" w:after="0" w:line="360" w:lineRule="auto"/>
        <w:rPr>
          <w:rFonts w:ascii="Times New Roman" w:hAnsi="Times New Roman" w:cs="Times New Roman"/>
        </w:rPr>
      </w:pPr>
    </w:p>
    <w:p w14:paraId="506A79AC" w14:textId="77777777" w:rsidR="0024334E" w:rsidRPr="0057195D" w:rsidRDefault="0024334E">
      <w:pPr>
        <w:pStyle w:val="Heading3"/>
      </w:pPr>
      <w:bookmarkStart w:id="31" w:name="_Toc428791907"/>
      <w:bookmarkStart w:id="32" w:name="_Toc436653519"/>
      <w:bookmarkStart w:id="33" w:name="_Toc454139963"/>
      <w:bookmarkStart w:id="34" w:name="OLE_LINK3"/>
      <w:bookmarkStart w:id="35" w:name="OLE_LINK4"/>
      <w:r w:rsidRPr="0057195D">
        <w:t>Objectivo geral de investigação</w:t>
      </w:r>
      <w:bookmarkEnd w:id="31"/>
      <w:bookmarkEnd w:id="32"/>
      <w:bookmarkEnd w:id="33"/>
    </w:p>
    <w:bookmarkEnd w:id="34"/>
    <w:bookmarkEnd w:id="35"/>
    <w:p w14:paraId="1FCA8AC3" w14:textId="5D3A1448" w:rsidR="0024334E" w:rsidRPr="0057195D" w:rsidRDefault="00EA64D2"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Desenvolver </w:t>
      </w:r>
      <w:r w:rsidR="0024334E" w:rsidRPr="0057195D">
        <w:rPr>
          <w:rFonts w:ascii="Times New Roman" w:hAnsi="Times New Roman" w:cs="Times New Roman"/>
        </w:rPr>
        <w:t>um Sistema de Informação para a gestão de Processos Judiciais no Tribunal dos Menores da Cidade de Maputo.</w:t>
      </w:r>
    </w:p>
    <w:p w14:paraId="383A150F" w14:textId="77777777" w:rsidR="0024334E" w:rsidRPr="0057195D" w:rsidRDefault="0024334E" w:rsidP="0024334E">
      <w:pPr>
        <w:pStyle w:val="BodyText"/>
        <w:spacing w:before="0" w:after="0" w:line="360" w:lineRule="auto"/>
        <w:rPr>
          <w:rFonts w:ascii="Times New Roman" w:hAnsi="Times New Roman" w:cs="Times New Roman"/>
        </w:rPr>
      </w:pPr>
    </w:p>
    <w:p w14:paraId="2746BF76" w14:textId="77777777" w:rsidR="0024334E" w:rsidRPr="0057195D" w:rsidRDefault="0024334E" w:rsidP="00905010">
      <w:pPr>
        <w:pStyle w:val="Heading4"/>
      </w:pPr>
      <w:bookmarkStart w:id="36" w:name="_Toc428791908"/>
      <w:bookmarkStart w:id="37" w:name="_Toc436653520"/>
      <w:r w:rsidRPr="0057195D">
        <w:lastRenderedPageBreak/>
        <w:t>Objectivos específicos de investigação</w:t>
      </w:r>
      <w:bookmarkEnd w:id="36"/>
      <w:bookmarkEnd w:id="37"/>
    </w:p>
    <w:p w14:paraId="602BD1A1"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Com o actual projecto pretende-se:</w:t>
      </w:r>
    </w:p>
    <w:p w14:paraId="0C15FD6F" w14:textId="77777777" w:rsidR="0024334E" w:rsidRPr="0057195D" w:rsidRDefault="0024334E" w:rsidP="00A41A40">
      <w:pPr>
        <w:pStyle w:val="BodyText"/>
        <w:numPr>
          <w:ilvl w:val="0"/>
          <w:numId w:val="11"/>
        </w:numPr>
        <w:spacing w:before="0" w:after="0" w:line="360" w:lineRule="auto"/>
        <w:rPr>
          <w:rFonts w:ascii="Times New Roman" w:hAnsi="Times New Roman" w:cs="Times New Roman"/>
        </w:rPr>
      </w:pPr>
      <w:r w:rsidRPr="0057195D">
        <w:rPr>
          <w:rFonts w:ascii="Times New Roman" w:hAnsi="Times New Roman" w:cs="Times New Roman"/>
        </w:rPr>
        <w:t>Analisar a actual metodologia de Gestão de Processos Judiciais</w:t>
      </w:r>
    </w:p>
    <w:p w14:paraId="42A84D09" w14:textId="77777777" w:rsidR="0024334E" w:rsidRPr="0057195D" w:rsidRDefault="0024334E" w:rsidP="00A41A40">
      <w:pPr>
        <w:pStyle w:val="BodyText"/>
        <w:numPr>
          <w:ilvl w:val="0"/>
          <w:numId w:val="11"/>
        </w:numPr>
        <w:spacing w:before="0" w:after="0" w:line="360" w:lineRule="auto"/>
        <w:rPr>
          <w:rFonts w:ascii="Times New Roman" w:hAnsi="Times New Roman" w:cs="Times New Roman"/>
        </w:rPr>
      </w:pPr>
      <w:r w:rsidRPr="0057195D">
        <w:rPr>
          <w:rFonts w:ascii="Times New Roman" w:hAnsi="Times New Roman" w:cs="Times New Roman"/>
        </w:rPr>
        <w:t>Eliminar as lacunas identificadas no sistema de Gestão dos Processos Judiciais no que se relaciona com a sua Gestão do seu Ciclo de vida.</w:t>
      </w:r>
    </w:p>
    <w:p w14:paraId="4DA03792" w14:textId="182900A6" w:rsidR="0024334E" w:rsidRPr="0057195D" w:rsidRDefault="0024334E" w:rsidP="00A41A40">
      <w:pPr>
        <w:pStyle w:val="BodyText"/>
        <w:numPr>
          <w:ilvl w:val="0"/>
          <w:numId w:val="11"/>
        </w:numPr>
        <w:spacing w:before="0" w:after="0" w:line="360" w:lineRule="auto"/>
        <w:rPr>
          <w:rFonts w:ascii="Times New Roman" w:hAnsi="Times New Roman" w:cs="Times New Roman"/>
        </w:rPr>
      </w:pPr>
      <w:r w:rsidRPr="0057195D">
        <w:rPr>
          <w:rFonts w:ascii="Times New Roman" w:hAnsi="Times New Roman" w:cs="Times New Roman"/>
        </w:rPr>
        <w:t xml:space="preserve">Implementar uma Interface gráfica para melhorar </w:t>
      </w:r>
      <w:r w:rsidR="00EA64D2" w:rsidRPr="0057195D">
        <w:rPr>
          <w:rFonts w:ascii="Times New Roman" w:hAnsi="Times New Roman" w:cs="Times New Roman"/>
        </w:rPr>
        <w:t>o</w:t>
      </w:r>
      <w:r w:rsidRPr="0057195D">
        <w:rPr>
          <w:rFonts w:ascii="Times New Roman" w:hAnsi="Times New Roman" w:cs="Times New Roman"/>
        </w:rPr>
        <w:t xml:space="preserve"> uso do mesmo sistema </w:t>
      </w:r>
    </w:p>
    <w:p w14:paraId="1680CC0F" w14:textId="77777777" w:rsidR="0024334E" w:rsidRPr="0057195D" w:rsidRDefault="0024334E" w:rsidP="00A41A40">
      <w:pPr>
        <w:pStyle w:val="BodyText"/>
        <w:numPr>
          <w:ilvl w:val="0"/>
          <w:numId w:val="11"/>
        </w:numPr>
        <w:spacing w:before="0" w:after="0" w:line="360" w:lineRule="auto"/>
        <w:rPr>
          <w:rFonts w:ascii="Times New Roman" w:hAnsi="Times New Roman" w:cs="Times New Roman"/>
        </w:rPr>
      </w:pPr>
      <w:r w:rsidRPr="0057195D">
        <w:rPr>
          <w:rFonts w:ascii="Times New Roman" w:hAnsi="Times New Roman" w:cs="Times New Roman"/>
        </w:rPr>
        <w:t>Implantar e testar a Aplicação no Tribunal dos Menores em ambiente e âmbito de pré-produção.</w:t>
      </w:r>
    </w:p>
    <w:p w14:paraId="66212421" w14:textId="77777777" w:rsidR="0024334E" w:rsidRPr="0057195D" w:rsidRDefault="0024334E" w:rsidP="0024334E">
      <w:pPr>
        <w:pStyle w:val="BodyText"/>
        <w:spacing w:before="0" w:after="0" w:line="360" w:lineRule="auto"/>
        <w:rPr>
          <w:rFonts w:ascii="Times New Roman" w:hAnsi="Times New Roman" w:cs="Times New Roman"/>
        </w:rPr>
      </w:pPr>
    </w:p>
    <w:p w14:paraId="2073E72C" w14:textId="77777777" w:rsidR="0024334E" w:rsidRPr="0057195D" w:rsidRDefault="0024334E">
      <w:pPr>
        <w:pStyle w:val="Heading3"/>
      </w:pPr>
      <w:bookmarkStart w:id="38" w:name="_Toc428791909"/>
      <w:bookmarkStart w:id="39" w:name="_Toc436653521"/>
      <w:r w:rsidRPr="0057195D">
        <w:t xml:space="preserve"> </w:t>
      </w:r>
      <w:bookmarkStart w:id="40" w:name="_Toc454139964"/>
      <w:r w:rsidRPr="0057195D">
        <w:t>Perguntas investigação</w:t>
      </w:r>
      <w:bookmarkEnd w:id="38"/>
      <w:bookmarkEnd w:id="39"/>
      <w:bookmarkEnd w:id="40"/>
    </w:p>
    <w:p w14:paraId="19784D04" w14:textId="780AA8C2" w:rsidR="0024334E" w:rsidRPr="0057195D" w:rsidRDefault="0024334E" w:rsidP="00A41A40">
      <w:pPr>
        <w:pStyle w:val="BodyText"/>
        <w:numPr>
          <w:ilvl w:val="0"/>
          <w:numId w:val="12"/>
        </w:numPr>
        <w:spacing w:before="0" w:after="0" w:line="360" w:lineRule="auto"/>
        <w:rPr>
          <w:rFonts w:ascii="Times New Roman" w:hAnsi="Times New Roman" w:cs="Times New Roman"/>
        </w:rPr>
      </w:pPr>
      <w:r w:rsidRPr="0057195D">
        <w:rPr>
          <w:rFonts w:ascii="Times New Roman" w:hAnsi="Times New Roman" w:cs="Times New Roman"/>
        </w:rPr>
        <w:t>Como identificar lacunas existe</w:t>
      </w:r>
      <w:r w:rsidR="00EA64D2" w:rsidRPr="0057195D">
        <w:rPr>
          <w:rFonts w:ascii="Times New Roman" w:hAnsi="Times New Roman" w:cs="Times New Roman"/>
        </w:rPr>
        <w:t>ntes</w:t>
      </w:r>
      <w:r w:rsidRPr="0057195D">
        <w:rPr>
          <w:rFonts w:ascii="Times New Roman" w:hAnsi="Times New Roman" w:cs="Times New Roman"/>
        </w:rPr>
        <w:t xml:space="preserve"> no sistema de gestão de informação</w:t>
      </w:r>
    </w:p>
    <w:p w14:paraId="372F579D" w14:textId="77777777" w:rsidR="0024334E" w:rsidRPr="0057195D" w:rsidRDefault="0024334E" w:rsidP="00A41A40">
      <w:pPr>
        <w:pStyle w:val="BodyText"/>
        <w:numPr>
          <w:ilvl w:val="0"/>
          <w:numId w:val="12"/>
        </w:numPr>
        <w:spacing w:before="0" w:after="0" w:line="360" w:lineRule="auto"/>
        <w:rPr>
          <w:rFonts w:ascii="Times New Roman" w:hAnsi="Times New Roman" w:cs="Times New Roman"/>
        </w:rPr>
      </w:pPr>
      <w:r w:rsidRPr="0057195D">
        <w:rPr>
          <w:rFonts w:ascii="Times New Roman" w:hAnsi="Times New Roman" w:cs="Times New Roman"/>
        </w:rPr>
        <w:t xml:space="preserve">Como melhorar um sistema para a gestão de processos judiciais </w:t>
      </w:r>
    </w:p>
    <w:p w14:paraId="2E40EE9D" w14:textId="77777777" w:rsidR="0024334E" w:rsidRPr="0057195D" w:rsidRDefault="0024334E" w:rsidP="00A41A40">
      <w:pPr>
        <w:pStyle w:val="BodyText"/>
        <w:numPr>
          <w:ilvl w:val="0"/>
          <w:numId w:val="12"/>
        </w:numPr>
        <w:spacing w:before="0" w:after="0" w:line="360" w:lineRule="auto"/>
        <w:rPr>
          <w:rFonts w:ascii="Times New Roman" w:hAnsi="Times New Roman" w:cs="Times New Roman"/>
        </w:rPr>
      </w:pPr>
      <w:r w:rsidRPr="0057195D">
        <w:rPr>
          <w:rFonts w:ascii="Times New Roman" w:hAnsi="Times New Roman" w:cs="Times New Roman"/>
        </w:rPr>
        <w:t>Que normas seguir e utilizar em uma aplicação com o processo de gestão de processos</w:t>
      </w:r>
    </w:p>
    <w:p w14:paraId="0C0EC8F1" w14:textId="77777777" w:rsidR="0024334E" w:rsidRPr="0057195D" w:rsidRDefault="0024334E" w:rsidP="00A41A40">
      <w:pPr>
        <w:pStyle w:val="BodyText"/>
        <w:numPr>
          <w:ilvl w:val="0"/>
          <w:numId w:val="12"/>
        </w:numPr>
        <w:spacing w:before="0" w:after="0" w:line="360" w:lineRule="auto"/>
        <w:rPr>
          <w:rFonts w:ascii="Times New Roman" w:hAnsi="Times New Roman" w:cs="Times New Roman"/>
        </w:rPr>
      </w:pPr>
      <w:r w:rsidRPr="0057195D">
        <w:rPr>
          <w:rFonts w:ascii="Times New Roman" w:hAnsi="Times New Roman" w:cs="Times New Roman"/>
        </w:rPr>
        <w:t xml:space="preserve">Como melhorar a segurança e integridade da gestão processual. </w:t>
      </w:r>
    </w:p>
    <w:p w14:paraId="2E3F791A" w14:textId="77777777" w:rsidR="0024334E" w:rsidRPr="0057195D" w:rsidRDefault="0024334E" w:rsidP="0024334E">
      <w:pPr>
        <w:pStyle w:val="BodyText"/>
        <w:spacing w:before="0" w:after="0" w:line="360" w:lineRule="auto"/>
      </w:pPr>
    </w:p>
    <w:p w14:paraId="5415B316" w14:textId="77777777" w:rsidR="0024334E" w:rsidRPr="0057195D" w:rsidRDefault="0024334E" w:rsidP="0024334E">
      <w:pPr>
        <w:pStyle w:val="Title"/>
        <w:spacing w:before="0" w:after="0"/>
        <w:jc w:val="both"/>
        <w:rPr>
          <w:rFonts w:cs="Times New Roman"/>
          <w:b w:val="0"/>
          <w:sz w:val="24"/>
          <w:szCs w:val="24"/>
        </w:rPr>
      </w:pPr>
      <w:r w:rsidRPr="0057195D">
        <w:rPr>
          <w:rFonts w:cs="Times New Roman"/>
          <w:b w:val="0"/>
          <w:color w:val="FF0000"/>
          <w:sz w:val="24"/>
          <w:szCs w:val="24"/>
        </w:rPr>
        <w:br w:type="page"/>
      </w:r>
    </w:p>
    <w:p w14:paraId="5F842842" w14:textId="77777777" w:rsidR="0024334E" w:rsidRPr="0057195D" w:rsidRDefault="0024334E" w:rsidP="00BB0DC9">
      <w:pPr>
        <w:pStyle w:val="Heading2"/>
      </w:pPr>
      <w:bookmarkStart w:id="41" w:name="_Toc436653522"/>
      <w:r w:rsidRPr="0057195D">
        <w:lastRenderedPageBreak/>
        <w:t xml:space="preserve"> </w:t>
      </w:r>
      <w:bookmarkStart w:id="42" w:name="_Toc454139965"/>
      <w:r w:rsidRPr="0057195D">
        <w:t>Metodologia</w:t>
      </w:r>
      <w:bookmarkEnd w:id="41"/>
      <w:bookmarkEnd w:id="42"/>
    </w:p>
    <w:p w14:paraId="6C0960F0" w14:textId="77777777" w:rsidR="00905010" w:rsidRPr="0057195D" w:rsidRDefault="00905010" w:rsidP="00905010">
      <w:pPr>
        <w:pStyle w:val="BodyText"/>
      </w:pPr>
    </w:p>
    <w:p w14:paraId="3ED8C5C8" w14:textId="77777777" w:rsidR="0024334E" w:rsidRPr="0057195D" w:rsidRDefault="0024334E">
      <w:pPr>
        <w:pStyle w:val="Heading3"/>
      </w:pPr>
      <w:bookmarkStart w:id="43" w:name="_Toc428791911"/>
      <w:bookmarkStart w:id="44" w:name="_Toc436653523"/>
      <w:r w:rsidRPr="0057195D">
        <w:t xml:space="preserve"> </w:t>
      </w:r>
      <w:bookmarkStart w:id="45" w:name="_Toc454139966"/>
      <w:r w:rsidRPr="0057195D">
        <w:t>Abordagem da investigação</w:t>
      </w:r>
      <w:bookmarkEnd w:id="43"/>
      <w:bookmarkEnd w:id="44"/>
      <w:bookmarkEnd w:id="45"/>
    </w:p>
    <w:p w14:paraId="1D286765" w14:textId="2ED21A26"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A abordagem que se irá aplicar para o seguinte projecto é metodológica, será uma pesquisa bibliográfica e de participação no campo, em que se ir</w:t>
      </w:r>
      <w:r w:rsidR="00EA64D2" w:rsidRPr="0057195D">
        <w:rPr>
          <w:rFonts w:ascii="Times New Roman" w:hAnsi="Times New Roman" w:cs="Times New Roman"/>
          <w:color w:val="000000"/>
          <w:szCs w:val="24"/>
        </w:rPr>
        <w:t>á</w:t>
      </w:r>
      <w:r w:rsidRPr="0057195D">
        <w:rPr>
          <w:rFonts w:ascii="Times New Roman" w:hAnsi="Times New Roman" w:cs="Times New Roman"/>
          <w:color w:val="000000"/>
          <w:szCs w:val="24"/>
        </w:rPr>
        <w:t xml:space="preserve"> identificar os problemas a melhorar. A pesquisa bibliográfica terá como ajuda identificar as ferramentas adequadas para resolver o problema que em seguida ir</w:t>
      </w:r>
      <w:r w:rsidR="00EA64D2" w:rsidRPr="0057195D">
        <w:rPr>
          <w:rFonts w:ascii="Times New Roman" w:hAnsi="Times New Roman" w:cs="Times New Roman"/>
          <w:color w:val="000000"/>
          <w:szCs w:val="24"/>
        </w:rPr>
        <w:t>á</w:t>
      </w:r>
      <w:r w:rsidR="009E33D1" w:rsidRPr="0057195D">
        <w:rPr>
          <w:rFonts w:ascii="Times New Roman" w:hAnsi="Times New Roman" w:cs="Times New Roman"/>
          <w:color w:val="000000"/>
          <w:szCs w:val="24"/>
        </w:rPr>
        <w:t xml:space="preserve"> </w:t>
      </w:r>
      <w:r w:rsidRPr="0057195D">
        <w:rPr>
          <w:rFonts w:ascii="Times New Roman" w:hAnsi="Times New Roman" w:cs="Times New Roman"/>
          <w:color w:val="000000"/>
          <w:szCs w:val="24"/>
        </w:rPr>
        <w:t>realizar-se uma exper</w:t>
      </w:r>
      <w:r w:rsidR="008F4EE1" w:rsidRPr="0057195D">
        <w:rPr>
          <w:rFonts w:ascii="Times New Roman" w:hAnsi="Times New Roman" w:cs="Times New Roman"/>
          <w:color w:val="000000"/>
          <w:szCs w:val="24"/>
        </w:rPr>
        <w:t>iencia</w:t>
      </w:r>
      <w:r w:rsidR="004679E2" w:rsidRPr="0057195D">
        <w:rPr>
          <w:rFonts w:ascii="Times New Roman" w:hAnsi="Times New Roman" w:cs="Times New Roman"/>
          <w:color w:val="000000"/>
          <w:szCs w:val="24"/>
        </w:rPr>
        <w:t xml:space="preserve"> de campo</w:t>
      </w:r>
      <w:r w:rsidRPr="0057195D">
        <w:rPr>
          <w:rFonts w:ascii="Times New Roman" w:hAnsi="Times New Roman" w:cs="Times New Roman"/>
          <w:color w:val="000000"/>
          <w:szCs w:val="24"/>
        </w:rPr>
        <w:t xml:space="preserve"> no desenvolvimento da aplicação.</w:t>
      </w:r>
    </w:p>
    <w:p w14:paraId="32134A16" w14:textId="4BB110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O paradigma em que esta investigação ira seguir </w:t>
      </w:r>
      <w:r w:rsidR="004679E2" w:rsidRPr="0057195D">
        <w:rPr>
          <w:rFonts w:ascii="Times New Roman" w:hAnsi="Times New Roman" w:cs="Times New Roman"/>
          <w:color w:val="000000"/>
          <w:szCs w:val="24"/>
        </w:rPr>
        <w:t>será</w:t>
      </w:r>
      <w:r w:rsidRPr="0057195D">
        <w:rPr>
          <w:rFonts w:ascii="Times New Roman" w:hAnsi="Times New Roman" w:cs="Times New Roman"/>
          <w:color w:val="000000"/>
          <w:szCs w:val="24"/>
        </w:rPr>
        <w:t xml:space="preserve"> Socio Critica, por que carrega as seguintes características:</w:t>
      </w:r>
    </w:p>
    <w:p w14:paraId="290DF0E8" w14:textId="7D1DB4CA"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b/>
          <w:color w:val="000000"/>
          <w:szCs w:val="24"/>
        </w:rPr>
        <w:t xml:space="preserve">Ontológica: </w:t>
      </w:r>
      <w:r w:rsidRPr="0057195D">
        <w:rPr>
          <w:rFonts w:ascii="Times New Roman" w:hAnsi="Times New Roman" w:cs="Times New Roman"/>
          <w:color w:val="000000"/>
          <w:szCs w:val="24"/>
        </w:rPr>
        <w:t xml:space="preserve">porque o tipo de conhecimento </w:t>
      </w:r>
      <w:r w:rsidR="00567399" w:rsidRPr="0057195D">
        <w:rPr>
          <w:rFonts w:ascii="Times New Roman" w:hAnsi="Times New Roman" w:cs="Times New Roman"/>
          <w:color w:val="000000"/>
          <w:szCs w:val="24"/>
        </w:rPr>
        <w:t>deve ser de explicação e pratica</w:t>
      </w:r>
      <w:r w:rsidRPr="0057195D">
        <w:rPr>
          <w:rFonts w:ascii="Times New Roman" w:hAnsi="Times New Roman" w:cs="Times New Roman"/>
          <w:color w:val="000000"/>
          <w:szCs w:val="24"/>
        </w:rPr>
        <w:t>, e a finalidade da investigação tem como objectivo melhor, transformar, criticar e identificar mudanças.</w:t>
      </w:r>
    </w:p>
    <w:p w14:paraId="16DFAFA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b/>
          <w:color w:val="000000"/>
          <w:szCs w:val="24"/>
        </w:rPr>
        <w:t>Epistemológica:</w:t>
      </w:r>
      <w:r w:rsidRPr="0057195D">
        <w:rPr>
          <w:rFonts w:ascii="Times New Roman" w:hAnsi="Times New Roman" w:cs="Times New Roman"/>
          <w:color w:val="000000"/>
          <w:szCs w:val="24"/>
        </w:rPr>
        <w:t xml:space="preserve"> A forma de investigar é pratica, e tem o fundamento teórico critico.</w:t>
      </w:r>
    </w:p>
    <w:p w14:paraId="1E616192"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b/>
          <w:color w:val="000000"/>
          <w:szCs w:val="24"/>
        </w:rPr>
        <w:t xml:space="preserve">Metodológica: </w:t>
      </w:r>
      <w:r w:rsidRPr="0057195D">
        <w:rPr>
          <w:rFonts w:ascii="Times New Roman" w:hAnsi="Times New Roman" w:cs="Times New Roman"/>
          <w:color w:val="000000"/>
          <w:szCs w:val="24"/>
        </w:rPr>
        <w:t>forma de recolha de dados é aberta, ou seja, depende do investigador.</w:t>
      </w:r>
    </w:p>
    <w:p w14:paraId="18E8ECB7" w14:textId="77777777" w:rsidR="00905010" w:rsidRPr="0057195D" w:rsidRDefault="00905010" w:rsidP="0024334E">
      <w:pPr>
        <w:pStyle w:val="BodyText"/>
        <w:spacing w:before="0" w:after="0" w:line="360" w:lineRule="auto"/>
        <w:rPr>
          <w:rFonts w:ascii="Times New Roman" w:hAnsi="Times New Roman" w:cs="Times New Roman"/>
          <w:color w:val="000000"/>
          <w:szCs w:val="24"/>
        </w:rPr>
      </w:pPr>
    </w:p>
    <w:p w14:paraId="3ACDF7AE" w14:textId="77777777" w:rsidR="0024334E" w:rsidRPr="0057195D" w:rsidRDefault="0024334E">
      <w:pPr>
        <w:pStyle w:val="Heading3"/>
      </w:pPr>
      <w:bookmarkStart w:id="46" w:name="_Toc436653524"/>
      <w:bookmarkStart w:id="47" w:name="_Toc454139967"/>
      <w:r w:rsidRPr="0057195D">
        <w:t>Hipótese / questões a ideia a defender</w:t>
      </w:r>
      <w:bookmarkEnd w:id="46"/>
      <w:bookmarkEnd w:id="47"/>
    </w:p>
    <w:p w14:paraId="0AA3A7D4" w14:textId="77777777" w:rsidR="0024334E" w:rsidRPr="0057195D" w:rsidRDefault="0024334E" w:rsidP="0024334E">
      <w:pPr>
        <w:suppressAutoHyphens/>
        <w:spacing w:before="0" w:after="0"/>
        <w:rPr>
          <w:szCs w:val="22"/>
        </w:rPr>
      </w:pPr>
      <w:r w:rsidRPr="0057195D">
        <w:rPr>
          <w:szCs w:val="22"/>
        </w:rPr>
        <w:t>Será possível melhorar a segurança, o serviço, confiabilidade e integridade com uma aplicação adequada para a gestão processual judicial?</w:t>
      </w:r>
    </w:p>
    <w:p w14:paraId="436A2CC8" w14:textId="77777777" w:rsidR="0024334E" w:rsidRPr="0057195D" w:rsidRDefault="0024334E" w:rsidP="0024334E">
      <w:pPr>
        <w:suppressAutoHyphens/>
        <w:spacing w:before="0" w:after="0"/>
        <w:rPr>
          <w:szCs w:val="22"/>
        </w:rPr>
      </w:pPr>
      <w:r w:rsidRPr="0057195D">
        <w:rPr>
          <w:szCs w:val="22"/>
        </w:rPr>
        <w:t>Será possível adquirir melhor produtividade na gestão processual no Tribunal dos menores?</w:t>
      </w:r>
    </w:p>
    <w:p w14:paraId="5B44DA68"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7B7BBB3E" w14:textId="77777777" w:rsidR="0024334E" w:rsidRPr="0057195D" w:rsidRDefault="0024334E">
      <w:pPr>
        <w:pStyle w:val="Heading3"/>
      </w:pPr>
      <w:bookmarkStart w:id="48" w:name="_Toc428791916"/>
      <w:bookmarkStart w:id="49" w:name="_Toc436653525"/>
      <w:bookmarkStart w:id="50" w:name="_Toc454139968"/>
      <w:r w:rsidRPr="0057195D">
        <w:t>Métodos de investigação</w:t>
      </w:r>
      <w:bookmarkEnd w:id="48"/>
      <w:bookmarkEnd w:id="49"/>
      <w:bookmarkEnd w:id="50"/>
    </w:p>
    <w:p w14:paraId="54CB3634" w14:textId="77777777" w:rsidR="0024334E" w:rsidRPr="0057195D" w:rsidRDefault="0024334E" w:rsidP="0024334E">
      <w:pPr>
        <w:pStyle w:val="BodyText"/>
        <w:spacing w:before="0" w:after="0" w:line="360" w:lineRule="auto"/>
        <w:rPr>
          <w:rFonts w:ascii="Times New Roman" w:hAnsi="Times New Roman" w:cs="Times New Roman"/>
        </w:rPr>
      </w:pPr>
    </w:p>
    <w:p w14:paraId="12EB4C53"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A Metodologia de investigação utilizada será empírica, usando as seguintes etapas:</w:t>
      </w:r>
    </w:p>
    <w:p w14:paraId="67DBC10D" w14:textId="77777777" w:rsidR="0024334E" w:rsidRPr="0057195D" w:rsidRDefault="0024334E"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Entrevistas aos profissionais da área, no Tribunais dos Menores da Cidade de Maputo.</w:t>
      </w:r>
    </w:p>
    <w:p w14:paraId="7489F2B3" w14:textId="77777777" w:rsidR="0024334E" w:rsidRPr="0057195D" w:rsidRDefault="0024334E"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Consultas de material bibliográfico relacionado com a matéria de investigação.</w:t>
      </w:r>
    </w:p>
    <w:p w14:paraId="6B30BB34" w14:textId="085CD883" w:rsidR="0024334E" w:rsidRPr="0057195D" w:rsidRDefault="004679E2"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Análise</w:t>
      </w:r>
      <w:r w:rsidR="0024334E" w:rsidRPr="0057195D">
        <w:rPr>
          <w:rFonts w:ascii="Times New Roman" w:hAnsi="Times New Roman" w:cs="Times New Roman"/>
        </w:rPr>
        <w:t xml:space="preserve"> e estudo do processo de gestão.</w:t>
      </w:r>
    </w:p>
    <w:p w14:paraId="478AB599" w14:textId="77777777" w:rsidR="0024334E" w:rsidRPr="0057195D" w:rsidRDefault="0024334E"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 xml:space="preserve">Utilização de ferramentas de desenvolvimento de aplicação  </w:t>
      </w:r>
    </w:p>
    <w:p w14:paraId="2F65843A" w14:textId="77777777" w:rsidR="0024334E" w:rsidRPr="0057195D" w:rsidRDefault="0024334E"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Colecta de dados reais de estudo e estudo do processo judicial.</w:t>
      </w:r>
    </w:p>
    <w:p w14:paraId="5E0FBA5A" w14:textId="2A19D918" w:rsidR="00905010" w:rsidRPr="0057195D" w:rsidRDefault="00905010" w:rsidP="0024334E">
      <w:pPr>
        <w:pStyle w:val="BodyText"/>
        <w:spacing w:before="0" w:after="0" w:line="360" w:lineRule="auto"/>
        <w:rPr>
          <w:rFonts w:ascii="Times New Roman" w:hAnsi="Times New Roman" w:cs="Times New Roman"/>
          <w:color w:val="000000"/>
          <w:szCs w:val="24"/>
        </w:rPr>
      </w:pPr>
    </w:p>
    <w:p w14:paraId="3CAA453C" w14:textId="328E4618" w:rsidR="00F778F5" w:rsidRPr="0057195D" w:rsidRDefault="00F778F5">
      <w:pPr>
        <w:spacing w:before="0" w:after="0" w:line="240" w:lineRule="auto"/>
        <w:jc w:val="left"/>
        <w:rPr>
          <w:color w:val="000000"/>
        </w:rPr>
      </w:pPr>
      <w:r w:rsidRPr="0057195D">
        <w:rPr>
          <w:color w:val="000000"/>
        </w:rPr>
        <w:br w:type="page"/>
      </w:r>
    </w:p>
    <w:p w14:paraId="1C6D0635" w14:textId="77777777" w:rsidR="0024334E" w:rsidRPr="0057195D" w:rsidRDefault="0024334E">
      <w:pPr>
        <w:pStyle w:val="Heading3"/>
      </w:pPr>
      <w:bookmarkStart w:id="51" w:name="_Toc436653526"/>
      <w:bookmarkStart w:id="52" w:name="_Toc454139969"/>
      <w:r w:rsidRPr="0057195D">
        <w:lastRenderedPageBreak/>
        <w:t>Tarefas da investigação</w:t>
      </w:r>
      <w:bookmarkEnd w:id="51"/>
      <w:bookmarkEnd w:id="52"/>
    </w:p>
    <w:p w14:paraId="1D93EE3B"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O desenho a seguir neste presente trabalho, será organizado por diversas etapas/fases.</w:t>
      </w:r>
    </w:p>
    <w:p w14:paraId="4F271224"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Estas fases estarão da seguinte maneira:</w:t>
      </w:r>
    </w:p>
    <w:p w14:paraId="28EFDE93" w14:textId="77777777" w:rsidR="0024334E" w:rsidRPr="0057195D" w:rsidRDefault="0024334E" w:rsidP="0024334E">
      <w:pPr>
        <w:pStyle w:val="BodyText"/>
        <w:spacing w:before="0" w:after="0" w:line="360" w:lineRule="auto"/>
        <w:rPr>
          <w:rFonts w:ascii="Times New Roman" w:hAnsi="Times New Roman" w:cs="Times New Roman"/>
        </w:rPr>
      </w:pPr>
    </w:p>
    <w:p w14:paraId="153A6BAC" w14:textId="3995F80A"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1-</w:t>
      </w:r>
      <w:r w:rsidRPr="0057195D">
        <w:rPr>
          <w:rFonts w:ascii="Times New Roman" w:hAnsi="Times New Roman" w:cs="Times New Roman"/>
        </w:rPr>
        <w:t>Far</w:t>
      </w:r>
      <w:r w:rsidR="004679E2" w:rsidRPr="0057195D">
        <w:rPr>
          <w:rFonts w:ascii="Times New Roman" w:hAnsi="Times New Roman" w:cs="Times New Roman"/>
        </w:rPr>
        <w:t>-se-a</w:t>
      </w:r>
      <w:r w:rsidRPr="0057195D">
        <w:rPr>
          <w:rFonts w:ascii="Times New Roman" w:hAnsi="Times New Roman" w:cs="Times New Roman"/>
        </w:rPr>
        <w:t xml:space="preserve"> uma investigação bibliográfica e de campo com objectivo de efectuar a consulta e analisar de maneira concisa a informação existente.</w:t>
      </w:r>
    </w:p>
    <w:p w14:paraId="49596F86" w14:textId="77777777" w:rsidR="00F778F5" w:rsidRPr="0057195D" w:rsidRDefault="00F778F5" w:rsidP="0024334E">
      <w:pPr>
        <w:pStyle w:val="BodyText"/>
        <w:spacing w:before="0" w:after="0" w:line="360" w:lineRule="auto"/>
        <w:rPr>
          <w:rFonts w:ascii="Times New Roman" w:hAnsi="Times New Roman" w:cs="Times New Roman"/>
        </w:rPr>
      </w:pPr>
    </w:p>
    <w:p w14:paraId="7D4156C9" w14:textId="2A76362B"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2-</w:t>
      </w:r>
      <w:r w:rsidRPr="0057195D">
        <w:rPr>
          <w:rFonts w:ascii="Times New Roman" w:hAnsi="Times New Roman" w:cs="Times New Roman"/>
        </w:rPr>
        <w:t>Segue-se a fase de elaboração do marco teórico, o qual serão abordados os principais e mais importantes conceitos de informação teórica que contribuirão na percepção do objecto de estudo e das ferramentas para resolução dos problemas que temos a diante.</w:t>
      </w:r>
    </w:p>
    <w:p w14:paraId="1408D3BC" w14:textId="77777777" w:rsidR="00F778F5" w:rsidRPr="0057195D" w:rsidRDefault="00F778F5" w:rsidP="0024334E">
      <w:pPr>
        <w:pStyle w:val="BodyText"/>
        <w:spacing w:before="0" w:after="0" w:line="360" w:lineRule="auto"/>
        <w:rPr>
          <w:rFonts w:ascii="Times New Roman" w:hAnsi="Times New Roman" w:cs="Times New Roman"/>
        </w:rPr>
      </w:pPr>
    </w:p>
    <w:p w14:paraId="4EAB4ACA" w14:textId="0E3233E2"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3-</w:t>
      </w:r>
      <w:r w:rsidRPr="0057195D">
        <w:rPr>
          <w:rFonts w:ascii="Times New Roman" w:hAnsi="Times New Roman" w:cs="Times New Roman"/>
        </w:rPr>
        <w:t>Nesta etapa/fase uma analise do actual da Gestão de Processos Judiciais no Tribunais dos Menores será feita de forma a identificar os problemas e lacunas relacionadas com a Gestão do mesmo.</w:t>
      </w:r>
    </w:p>
    <w:p w14:paraId="36FD138F" w14:textId="77777777" w:rsidR="00F778F5" w:rsidRPr="0057195D" w:rsidRDefault="00F778F5" w:rsidP="0024334E">
      <w:pPr>
        <w:pStyle w:val="BodyText"/>
        <w:spacing w:before="0" w:after="0" w:line="360" w:lineRule="auto"/>
        <w:rPr>
          <w:rFonts w:ascii="Times New Roman" w:hAnsi="Times New Roman" w:cs="Times New Roman"/>
        </w:rPr>
      </w:pPr>
    </w:p>
    <w:p w14:paraId="1C610545" w14:textId="794BCB86"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4-</w:t>
      </w:r>
      <w:r w:rsidRPr="0057195D">
        <w:rPr>
          <w:rFonts w:ascii="Times New Roman" w:hAnsi="Times New Roman" w:cs="Times New Roman"/>
        </w:rPr>
        <w:t>Nesta etapa será elaborado o Sistema de informação para a gestão processual, o Desenvolvimento de métodos, classes, pacotes e atributos serão também elaborados nesta etapa.</w:t>
      </w:r>
    </w:p>
    <w:p w14:paraId="6BCBBF80" w14:textId="77777777" w:rsidR="00F778F5" w:rsidRPr="0057195D" w:rsidRDefault="00F778F5" w:rsidP="0024334E">
      <w:pPr>
        <w:pStyle w:val="BodyText"/>
        <w:spacing w:before="0" w:after="0" w:line="360" w:lineRule="auto"/>
        <w:rPr>
          <w:rFonts w:ascii="Times New Roman" w:hAnsi="Times New Roman" w:cs="Times New Roman"/>
        </w:rPr>
      </w:pPr>
    </w:p>
    <w:p w14:paraId="5113F265"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5-</w:t>
      </w:r>
      <w:r w:rsidRPr="0057195D">
        <w:rPr>
          <w:rFonts w:ascii="Times New Roman" w:hAnsi="Times New Roman" w:cs="Times New Roman"/>
        </w:rPr>
        <w:t>Como fase final será elaborado um relatório final, onde serão apresentadas as conclusões e possíveis recomendações.</w:t>
      </w:r>
    </w:p>
    <w:p w14:paraId="0546EDBA" w14:textId="77777777" w:rsidR="0024334E" w:rsidRPr="0057195D" w:rsidRDefault="0024334E" w:rsidP="0024334E">
      <w:pPr>
        <w:spacing w:before="0" w:after="0" w:line="240" w:lineRule="auto"/>
        <w:jc w:val="left"/>
      </w:pPr>
      <w:r w:rsidRPr="0057195D">
        <w:br w:type="page"/>
      </w:r>
    </w:p>
    <w:p w14:paraId="0D1AB4AB" w14:textId="77777777" w:rsidR="0024334E" w:rsidRPr="0057195D" w:rsidRDefault="0024334E" w:rsidP="0024334E">
      <w:pPr>
        <w:spacing w:before="0" w:after="0" w:line="240" w:lineRule="auto"/>
        <w:jc w:val="left"/>
        <w:rPr>
          <w:b/>
          <w:bCs/>
          <w:iCs/>
          <w:sz w:val="26"/>
          <w:szCs w:val="26"/>
        </w:rPr>
      </w:pPr>
    </w:p>
    <w:p w14:paraId="5491AB28" w14:textId="77777777" w:rsidR="0024334E" w:rsidRPr="0057195D" w:rsidRDefault="0024334E" w:rsidP="00A41A40">
      <w:pPr>
        <w:pStyle w:val="ListParagraph"/>
        <w:keepNext/>
        <w:keepLines/>
        <w:numPr>
          <w:ilvl w:val="0"/>
          <w:numId w:val="17"/>
        </w:numPr>
        <w:spacing w:before="0" w:after="0"/>
        <w:contextualSpacing w:val="0"/>
        <w:outlineLvl w:val="1"/>
        <w:rPr>
          <w:b/>
          <w:bCs/>
          <w:iCs/>
          <w:vanish/>
          <w:sz w:val="26"/>
          <w:szCs w:val="26"/>
        </w:rPr>
      </w:pPr>
      <w:bookmarkStart w:id="53" w:name="_Toc436600491"/>
      <w:bookmarkStart w:id="54" w:name="_Toc436653420"/>
      <w:bookmarkStart w:id="55" w:name="_Toc436653527"/>
      <w:bookmarkStart w:id="56" w:name="_Toc440445206"/>
      <w:bookmarkStart w:id="57" w:name="_Toc452374919"/>
      <w:bookmarkStart w:id="58" w:name="_Toc452375185"/>
      <w:bookmarkStart w:id="59" w:name="_Toc454139837"/>
      <w:bookmarkStart w:id="60" w:name="_Toc454139970"/>
      <w:bookmarkEnd w:id="53"/>
      <w:bookmarkEnd w:id="54"/>
      <w:bookmarkEnd w:id="55"/>
      <w:bookmarkEnd w:id="56"/>
      <w:bookmarkEnd w:id="57"/>
      <w:bookmarkEnd w:id="58"/>
      <w:bookmarkEnd w:id="59"/>
      <w:bookmarkEnd w:id="60"/>
    </w:p>
    <w:p w14:paraId="73600FB8" w14:textId="77777777" w:rsidR="0024334E" w:rsidRPr="0057195D" w:rsidRDefault="0024334E" w:rsidP="00BB0DC9">
      <w:pPr>
        <w:pStyle w:val="Heading2"/>
      </w:pPr>
      <w:bookmarkStart w:id="61" w:name="_Toc454139971"/>
      <w:r w:rsidRPr="0057195D">
        <w:t>Estrutura do relatório</w:t>
      </w:r>
      <w:bookmarkEnd w:id="61"/>
    </w:p>
    <w:p w14:paraId="4747FF27" w14:textId="77777777" w:rsidR="0024334E" w:rsidRPr="0057195D" w:rsidRDefault="0024334E" w:rsidP="00A41A40">
      <w:pPr>
        <w:pStyle w:val="ListParagraph"/>
        <w:numPr>
          <w:ilvl w:val="0"/>
          <w:numId w:val="18"/>
        </w:numPr>
        <w:rPr>
          <w:b/>
          <w:bCs/>
          <w:iCs/>
          <w:szCs w:val="26"/>
        </w:rPr>
      </w:pPr>
      <w:r w:rsidRPr="0057195D">
        <w:rPr>
          <w:b/>
          <w:bCs/>
          <w:iCs/>
          <w:szCs w:val="26"/>
        </w:rPr>
        <w:t>Capítulo 1 – Introdução</w:t>
      </w:r>
      <w:r w:rsidR="00905010" w:rsidRPr="0057195D">
        <w:rPr>
          <w:b/>
          <w:bCs/>
          <w:iCs/>
          <w:szCs w:val="26"/>
        </w:rPr>
        <w:t>:</w:t>
      </w:r>
      <w:r w:rsidR="00905010" w:rsidRPr="0057195D">
        <w:rPr>
          <w:bCs/>
          <w:iCs/>
          <w:szCs w:val="26"/>
        </w:rPr>
        <w:t xml:space="preserve"> descreve</w:t>
      </w:r>
      <w:r w:rsidRPr="0057195D">
        <w:rPr>
          <w:bCs/>
          <w:iCs/>
          <w:szCs w:val="26"/>
        </w:rPr>
        <w:t xml:space="preserve"> os objectivos específicos e gerais e como será atingido os objectivos</w:t>
      </w:r>
      <w:r w:rsidRPr="0057195D">
        <w:rPr>
          <w:b/>
          <w:bCs/>
          <w:iCs/>
          <w:szCs w:val="26"/>
        </w:rPr>
        <w:t xml:space="preserve">. </w:t>
      </w:r>
      <w:r w:rsidRPr="0057195D">
        <w:rPr>
          <w:bCs/>
          <w:iCs/>
          <w:szCs w:val="26"/>
        </w:rPr>
        <w:t>Apresenta-se a descrição do projecto no âmbito do estudo realizado, as metas que o mesmo deverá seguir, o objecto deste caso de estudo, a problemática encontrada e sua justificativa, bem como o desenho metodológico</w:t>
      </w:r>
    </w:p>
    <w:p w14:paraId="30145801" w14:textId="77777777" w:rsidR="0024334E" w:rsidRPr="0057195D" w:rsidRDefault="0024334E" w:rsidP="0024334E">
      <w:pPr>
        <w:pStyle w:val="ListParagraph"/>
        <w:rPr>
          <w:b/>
          <w:bCs/>
          <w:iCs/>
          <w:szCs w:val="26"/>
        </w:rPr>
      </w:pPr>
    </w:p>
    <w:p w14:paraId="1780FA3A" w14:textId="77777777" w:rsidR="0024334E" w:rsidRPr="0057195D" w:rsidRDefault="0024334E" w:rsidP="00A41A40">
      <w:pPr>
        <w:pStyle w:val="ListParagraph"/>
        <w:numPr>
          <w:ilvl w:val="0"/>
          <w:numId w:val="18"/>
        </w:numPr>
        <w:rPr>
          <w:b/>
          <w:bCs/>
          <w:iCs/>
          <w:szCs w:val="26"/>
        </w:rPr>
      </w:pPr>
      <w:r w:rsidRPr="0057195D">
        <w:rPr>
          <w:b/>
          <w:bCs/>
          <w:iCs/>
          <w:szCs w:val="26"/>
        </w:rPr>
        <w:t xml:space="preserve">Capítulo 2 – Marco teórico conceitual da investigação: </w:t>
      </w:r>
      <w:r w:rsidRPr="0057195D">
        <w:rPr>
          <w:bCs/>
          <w:iCs/>
          <w:szCs w:val="26"/>
        </w:rPr>
        <w:t>explica todos os conceitos abordados no projecto e explica fundamentos teóricos tanto para as tecnologias e métodos usados para a elaboração do projecto.</w:t>
      </w:r>
      <w:r w:rsidRPr="0057195D">
        <w:t xml:space="preserve"> A</w:t>
      </w:r>
      <w:r w:rsidRPr="0057195D">
        <w:rPr>
          <w:bCs/>
          <w:iCs/>
          <w:szCs w:val="26"/>
        </w:rPr>
        <w:t xml:space="preserve">presenta-se os fundamentos teóricos relacionados com Software e tecnologias de gestão processual. </w:t>
      </w:r>
    </w:p>
    <w:p w14:paraId="4A0C5112" w14:textId="77777777" w:rsidR="0024334E" w:rsidRPr="0057195D" w:rsidRDefault="0024334E" w:rsidP="0024334E">
      <w:pPr>
        <w:rPr>
          <w:b/>
          <w:bCs/>
          <w:iCs/>
          <w:szCs w:val="26"/>
        </w:rPr>
      </w:pPr>
    </w:p>
    <w:p w14:paraId="558EFCC0" w14:textId="77777777" w:rsidR="0024334E" w:rsidRPr="0057195D" w:rsidRDefault="0024334E" w:rsidP="00A41A40">
      <w:pPr>
        <w:pStyle w:val="ListParagraph"/>
        <w:numPr>
          <w:ilvl w:val="0"/>
          <w:numId w:val="18"/>
        </w:numPr>
        <w:rPr>
          <w:bCs/>
          <w:iCs/>
          <w:szCs w:val="26"/>
        </w:rPr>
      </w:pPr>
      <w:r w:rsidRPr="0057195D">
        <w:rPr>
          <w:b/>
          <w:bCs/>
          <w:iCs/>
          <w:szCs w:val="26"/>
        </w:rPr>
        <w:t xml:space="preserve">Capítulo 3 – Marco contextual da Investigação: </w:t>
      </w:r>
      <w:r w:rsidRPr="0057195D">
        <w:rPr>
          <w:bCs/>
          <w:iCs/>
          <w:szCs w:val="26"/>
        </w:rPr>
        <w:t>descreve o contexto em que o actual objecto se encontra, assim como explica a estrutura do Tribunal dos menores. Em curto apresenta-se a descrição do caso de estudo.</w:t>
      </w:r>
    </w:p>
    <w:p w14:paraId="69832A17" w14:textId="77777777" w:rsidR="0024334E" w:rsidRPr="0057195D" w:rsidRDefault="0024334E" w:rsidP="0024334E">
      <w:pPr>
        <w:rPr>
          <w:bCs/>
          <w:iCs/>
          <w:szCs w:val="26"/>
        </w:rPr>
      </w:pPr>
    </w:p>
    <w:p w14:paraId="67F2941D" w14:textId="77777777" w:rsidR="0024334E" w:rsidRPr="0057195D" w:rsidRDefault="0024334E" w:rsidP="00A41A40">
      <w:pPr>
        <w:pStyle w:val="ListParagraph"/>
        <w:numPr>
          <w:ilvl w:val="0"/>
          <w:numId w:val="18"/>
        </w:numPr>
        <w:rPr>
          <w:b/>
          <w:bCs/>
          <w:iCs/>
          <w:szCs w:val="26"/>
        </w:rPr>
      </w:pPr>
      <w:r w:rsidRPr="0057195D">
        <w:rPr>
          <w:b/>
          <w:bCs/>
          <w:iCs/>
          <w:szCs w:val="26"/>
        </w:rPr>
        <w:t xml:space="preserve">Capítulo 4 – Metodologia: </w:t>
      </w:r>
      <w:r w:rsidRPr="0057195D">
        <w:rPr>
          <w:bCs/>
          <w:iCs/>
          <w:szCs w:val="26"/>
        </w:rPr>
        <w:t>resolução do problema e</w:t>
      </w:r>
      <w:r w:rsidRPr="0057195D">
        <w:rPr>
          <w:b/>
          <w:bCs/>
          <w:iCs/>
          <w:szCs w:val="26"/>
        </w:rPr>
        <w:t xml:space="preserve"> </w:t>
      </w:r>
      <w:r w:rsidRPr="0057195D">
        <w:rPr>
          <w:bCs/>
          <w:iCs/>
          <w:szCs w:val="26"/>
        </w:rPr>
        <w:t>apresentação dos resultados. Apresenta-se as diferentes fases de desenvolvimento referentes a concepção de um Software.</w:t>
      </w:r>
    </w:p>
    <w:p w14:paraId="6028FB9E" w14:textId="77777777" w:rsidR="0024334E" w:rsidRPr="0057195D" w:rsidRDefault="0024334E" w:rsidP="0024334E">
      <w:pPr>
        <w:rPr>
          <w:b/>
          <w:bCs/>
          <w:iCs/>
          <w:szCs w:val="26"/>
        </w:rPr>
      </w:pPr>
    </w:p>
    <w:p w14:paraId="1F49C97F" w14:textId="77777777" w:rsidR="0024334E" w:rsidRPr="0057195D" w:rsidRDefault="0024334E" w:rsidP="00A41A40">
      <w:pPr>
        <w:pStyle w:val="ListParagraph"/>
        <w:numPr>
          <w:ilvl w:val="0"/>
          <w:numId w:val="18"/>
        </w:numPr>
        <w:rPr>
          <w:b/>
          <w:bCs/>
          <w:iCs/>
          <w:sz w:val="26"/>
          <w:szCs w:val="26"/>
        </w:rPr>
      </w:pPr>
      <w:r w:rsidRPr="0057195D">
        <w:rPr>
          <w:b/>
          <w:bCs/>
          <w:iCs/>
          <w:szCs w:val="26"/>
        </w:rPr>
        <w:t>Capítulo 5</w:t>
      </w:r>
      <w:r w:rsidRPr="0057195D">
        <w:rPr>
          <w:bCs/>
          <w:iCs/>
          <w:szCs w:val="26"/>
        </w:rPr>
        <w:t xml:space="preserve"> – </w:t>
      </w:r>
      <w:r w:rsidRPr="0057195D">
        <w:rPr>
          <w:b/>
          <w:bCs/>
          <w:iCs/>
          <w:szCs w:val="26"/>
        </w:rPr>
        <w:t xml:space="preserve">Conclusões e recomendações: </w:t>
      </w:r>
      <w:r w:rsidRPr="0057195D">
        <w:rPr>
          <w:bCs/>
          <w:iCs/>
        </w:rPr>
        <w:t>serão descritas as conclusões atingidas pelo projecto e as possíveis recomendações. Apresenta-se os resultados obtidos com o desenvolvimento do referido software, onde em forma de conclusão serão mencionadas algumas recomendações no âmbito deste projecto de software.</w:t>
      </w:r>
    </w:p>
    <w:p w14:paraId="6CC3D298" w14:textId="44DDAD56" w:rsidR="00284A43" w:rsidRPr="0057195D" w:rsidRDefault="00284A43">
      <w:pPr>
        <w:spacing w:before="0" w:after="0" w:line="240" w:lineRule="auto"/>
        <w:jc w:val="left"/>
        <w:rPr>
          <w:b/>
          <w:bCs/>
          <w:iCs/>
          <w:sz w:val="26"/>
          <w:szCs w:val="26"/>
        </w:rPr>
      </w:pPr>
      <w:r w:rsidRPr="0057195D">
        <w:br w:type="page"/>
      </w:r>
    </w:p>
    <w:p w14:paraId="68E0F70D" w14:textId="77777777" w:rsidR="0024334E" w:rsidRPr="0057195D" w:rsidRDefault="0024334E">
      <w:pPr>
        <w:pStyle w:val="Heading1"/>
      </w:pPr>
      <w:bookmarkStart w:id="62" w:name="_Toc260760894"/>
      <w:bookmarkStart w:id="63" w:name="_Toc436653528"/>
      <w:bookmarkStart w:id="64" w:name="_Toc454139972"/>
      <w:r w:rsidRPr="0057195D">
        <w:lastRenderedPageBreak/>
        <w:t>CApítulo 2</w:t>
      </w:r>
      <w:bookmarkEnd w:id="62"/>
      <w:r w:rsidRPr="0057195D">
        <w:t xml:space="preserve"> - </w:t>
      </w:r>
      <w:r w:rsidR="00B60D98" w:rsidRPr="0057195D">
        <w:t xml:space="preserve"> </w:t>
      </w:r>
      <w:r w:rsidRPr="0057195D">
        <w:t>MARCO TEÓRICO-</w:t>
      </w:r>
      <w:r w:rsidR="00B60D98" w:rsidRPr="0057195D">
        <w:t xml:space="preserve"> </w:t>
      </w:r>
      <w:r w:rsidRPr="0057195D">
        <w:t xml:space="preserve">CONCEITUAL DA </w:t>
      </w:r>
      <w:r w:rsidR="00B60D98" w:rsidRPr="0057195D">
        <w:t>i</w:t>
      </w:r>
      <w:r w:rsidRPr="0057195D">
        <w:t>NVESTIGAÇÃO</w:t>
      </w:r>
      <w:bookmarkEnd w:id="63"/>
      <w:bookmarkEnd w:id="64"/>
    </w:p>
    <w:p w14:paraId="19729713"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Este capítulo fornecerá os fundamentos teóricos gerais de modo a facilitar a compreensão sobre os procedimentos seguidos na elaboração deste projecto.</w:t>
      </w:r>
    </w:p>
    <w:p w14:paraId="5C1A7636" w14:textId="625ECD76"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Contudo será feita uma revisão bibliográfica para elucidar o conhecimento de alguns conceitos referentes ao desenvolvimento de um Software para a gestão processual, assim como as soluções que mais se </w:t>
      </w:r>
      <w:r w:rsidR="00CE71C6" w:rsidRPr="0057195D">
        <w:rPr>
          <w:rFonts w:ascii="Times New Roman" w:hAnsi="Times New Roman" w:cs="Times New Roman"/>
        </w:rPr>
        <w:t>adaptam</w:t>
      </w:r>
      <w:r w:rsidR="00852D06" w:rsidRPr="0057195D">
        <w:rPr>
          <w:rFonts w:ascii="Times New Roman" w:hAnsi="Times New Roman" w:cs="Times New Roman"/>
        </w:rPr>
        <w:t xml:space="preserve"> ao</w:t>
      </w:r>
      <w:r w:rsidRPr="0057195D">
        <w:rPr>
          <w:rFonts w:ascii="Times New Roman" w:hAnsi="Times New Roman" w:cs="Times New Roman"/>
        </w:rPr>
        <w:t xml:space="preserve"> caso de estudo.</w:t>
      </w:r>
    </w:p>
    <w:p w14:paraId="7E35EC4D" w14:textId="77777777" w:rsidR="0024334E" w:rsidRPr="0057195D" w:rsidRDefault="0024334E" w:rsidP="0024334E">
      <w:pPr>
        <w:spacing w:before="0" w:after="0"/>
        <w:rPr>
          <w:color w:val="000000"/>
        </w:rPr>
      </w:pPr>
    </w:p>
    <w:p w14:paraId="75B73B62" w14:textId="77777777" w:rsidR="0024334E" w:rsidRPr="0057195D" w:rsidRDefault="0024334E" w:rsidP="00BB0DC9">
      <w:pPr>
        <w:pStyle w:val="Heading2"/>
      </w:pPr>
      <w:bookmarkStart w:id="65" w:name="_Toc436653529"/>
      <w:r w:rsidRPr="0057195D">
        <w:t xml:space="preserve"> </w:t>
      </w:r>
      <w:bookmarkStart w:id="66" w:name="_Toc454139973"/>
      <w:r w:rsidRPr="0057195D">
        <w:t>Antecedentes do objecto e do problema de investigação</w:t>
      </w:r>
      <w:bookmarkEnd w:id="65"/>
      <w:bookmarkEnd w:id="66"/>
    </w:p>
    <w:p w14:paraId="116E10B8" w14:textId="77777777" w:rsidR="00905010" w:rsidRPr="0057195D" w:rsidRDefault="00905010" w:rsidP="00905010">
      <w:pPr>
        <w:pStyle w:val="BodyText"/>
      </w:pPr>
    </w:p>
    <w:p w14:paraId="46842EE5" w14:textId="77777777" w:rsidR="0024334E" w:rsidRPr="0057195D" w:rsidRDefault="0024334E">
      <w:pPr>
        <w:pStyle w:val="Heading3"/>
      </w:pPr>
      <w:bookmarkStart w:id="67" w:name="_Toc454139974"/>
      <w:r w:rsidRPr="0057195D">
        <w:t>Gestão de processos (Workflow)</w:t>
      </w:r>
      <w:bookmarkEnd w:id="67"/>
    </w:p>
    <w:p w14:paraId="5807EF0A" w14:textId="2FA42DC0" w:rsidR="0024334E" w:rsidRPr="0057195D" w:rsidRDefault="0024334E" w:rsidP="0024334E">
      <w:pPr>
        <w:pStyle w:val="BodyText"/>
        <w:spacing w:before="0" w:after="0" w:line="360" w:lineRule="auto"/>
        <w:rPr>
          <w:rFonts w:ascii="Times New Roman" w:hAnsi="Times New Roman" w:cs="Times New Roman"/>
          <w:color w:val="333333"/>
          <w:szCs w:val="24"/>
          <w:shd w:val="clear" w:color="auto" w:fill="FFFFFF"/>
        </w:rPr>
      </w:pPr>
      <w:r w:rsidRPr="0057195D">
        <w:rPr>
          <w:rFonts w:ascii="Times New Roman" w:hAnsi="Times New Roman" w:cs="Times New Roman"/>
          <w:szCs w:val="24"/>
        </w:rPr>
        <w:t>“</w:t>
      </w:r>
      <w:r w:rsidRPr="0057195D">
        <w:rPr>
          <w:rFonts w:ascii="Times New Roman" w:hAnsi="Times New Roman" w:cs="Times New Roman"/>
          <w:color w:val="333333"/>
          <w:szCs w:val="24"/>
          <w:shd w:val="clear" w:color="auto" w:fill="FFFFFF"/>
        </w:rPr>
        <w:t>O</w:t>
      </w:r>
      <w:r w:rsidRPr="0057195D">
        <w:rPr>
          <w:rStyle w:val="apple-converted-space"/>
          <w:rFonts w:ascii="Times New Roman" w:hAnsi="Times New Roman" w:cs="Times New Roman"/>
          <w:color w:val="333333"/>
          <w:szCs w:val="24"/>
          <w:shd w:val="clear" w:color="auto" w:fill="FFFFFF"/>
        </w:rPr>
        <w:t> </w:t>
      </w:r>
      <w:r w:rsidRPr="0057195D">
        <w:rPr>
          <w:rStyle w:val="Strong"/>
          <w:rFonts w:ascii="Times New Roman" w:hAnsi="Times New Roman" w:cs="Times New Roman"/>
          <w:color w:val="333333"/>
          <w:szCs w:val="24"/>
          <w:bdr w:val="none" w:sz="0" w:space="0" w:color="auto" w:frame="1"/>
          <w:shd w:val="clear" w:color="auto" w:fill="FFFFFF"/>
        </w:rPr>
        <w:t>Workflow</w:t>
      </w:r>
      <w:r w:rsidRPr="0057195D">
        <w:rPr>
          <w:rStyle w:val="apple-converted-space"/>
          <w:rFonts w:ascii="Times New Roman" w:hAnsi="Times New Roman" w:cs="Times New Roman"/>
          <w:color w:val="333333"/>
          <w:szCs w:val="24"/>
          <w:shd w:val="clear" w:color="auto" w:fill="FFFFFF"/>
        </w:rPr>
        <w:t> </w:t>
      </w:r>
      <w:r w:rsidR="00A5004A" w:rsidRPr="0057195D">
        <w:rPr>
          <w:rFonts w:ascii="Times New Roman" w:hAnsi="Times New Roman" w:cs="Times New Roman"/>
          <w:color w:val="333333"/>
          <w:szCs w:val="24"/>
          <w:shd w:val="clear" w:color="auto" w:fill="FFFFFF"/>
        </w:rPr>
        <w:t>é </w:t>
      </w:r>
      <w:r w:rsidRPr="0057195D">
        <w:rPr>
          <w:rFonts w:ascii="Times New Roman" w:hAnsi="Times New Roman" w:cs="Times New Roman"/>
          <w:color w:val="333333"/>
          <w:szCs w:val="24"/>
          <w:shd w:val="clear" w:color="auto" w:fill="FFFFFF"/>
        </w:rPr>
        <w:t>um serviço que reúne um conjunto de ferramentas para a</w:t>
      </w:r>
      <w:r w:rsidRPr="0057195D">
        <w:rPr>
          <w:rStyle w:val="apple-converted-space"/>
          <w:rFonts w:ascii="Times New Roman" w:hAnsi="Times New Roman" w:cs="Times New Roman"/>
          <w:color w:val="333333"/>
          <w:szCs w:val="24"/>
          <w:shd w:val="clear" w:color="auto" w:fill="FFFFFF"/>
        </w:rPr>
        <w:t> </w:t>
      </w:r>
      <w:r w:rsidRPr="0057195D">
        <w:rPr>
          <w:rStyle w:val="Strong"/>
          <w:rFonts w:ascii="Times New Roman" w:hAnsi="Times New Roman" w:cs="Times New Roman"/>
          <w:color w:val="333333"/>
          <w:szCs w:val="24"/>
          <w:bdr w:val="none" w:sz="0" w:space="0" w:color="auto" w:frame="1"/>
          <w:shd w:val="clear" w:color="auto" w:fill="FFFFFF"/>
        </w:rPr>
        <w:t>automação de fluxos de trabalho</w:t>
      </w:r>
      <w:r w:rsidRPr="0057195D">
        <w:rPr>
          <w:rFonts w:ascii="Times New Roman" w:hAnsi="Times New Roman" w:cs="Times New Roman"/>
          <w:color w:val="333333"/>
          <w:szCs w:val="24"/>
          <w:shd w:val="clear" w:color="auto" w:fill="FFFFFF"/>
        </w:rPr>
        <w:t xml:space="preserve">. Ele garante a integração dos departamentos envolvidos em processos com vários documentos, permitindo o </w:t>
      </w:r>
      <w:r w:rsidR="00905010" w:rsidRPr="0057195D">
        <w:rPr>
          <w:rFonts w:ascii="Times New Roman" w:hAnsi="Times New Roman" w:cs="Times New Roman"/>
          <w:color w:val="333333"/>
          <w:szCs w:val="24"/>
          <w:shd w:val="clear" w:color="auto" w:fill="FFFFFF"/>
        </w:rPr>
        <w:t>correcto</w:t>
      </w:r>
      <w:r w:rsidRPr="0057195D">
        <w:rPr>
          <w:rFonts w:ascii="Times New Roman" w:hAnsi="Times New Roman" w:cs="Times New Roman"/>
          <w:color w:val="333333"/>
          <w:szCs w:val="24"/>
          <w:shd w:val="clear" w:color="auto" w:fill="FFFFFF"/>
        </w:rPr>
        <w:t xml:space="preserve"> andamento dos pro</w:t>
      </w:r>
      <w:r w:rsidR="00A5004A" w:rsidRPr="0057195D">
        <w:rPr>
          <w:rFonts w:ascii="Times New Roman" w:hAnsi="Times New Roman" w:cs="Times New Roman"/>
          <w:color w:val="333333"/>
          <w:szCs w:val="24"/>
          <w:shd w:val="clear" w:color="auto" w:fill="FFFFFF"/>
        </w:rPr>
        <w:t>cessos e o seu acompanhamento, </w:t>
      </w:r>
      <w:r w:rsidRPr="0057195D">
        <w:rPr>
          <w:rFonts w:ascii="Times New Roman" w:hAnsi="Times New Roman" w:cs="Times New Roman"/>
          <w:color w:val="333333"/>
          <w:szCs w:val="24"/>
          <w:shd w:val="clear" w:color="auto" w:fill="FFFFFF"/>
        </w:rPr>
        <w:t xml:space="preserve">garantindo a execução das tarefas pelas pessoas </w:t>
      </w:r>
      <w:r w:rsidR="00ED0405" w:rsidRPr="0057195D">
        <w:rPr>
          <w:rFonts w:ascii="Times New Roman" w:hAnsi="Times New Roman" w:cs="Times New Roman"/>
          <w:color w:val="333333"/>
          <w:szCs w:val="24"/>
          <w:shd w:val="clear" w:color="auto" w:fill="FFFFFF"/>
        </w:rPr>
        <w:t>correctas</w:t>
      </w:r>
      <w:r w:rsidRPr="0057195D">
        <w:rPr>
          <w:rFonts w:ascii="Times New Roman" w:hAnsi="Times New Roman" w:cs="Times New Roman"/>
          <w:color w:val="333333"/>
          <w:szCs w:val="24"/>
          <w:shd w:val="clear" w:color="auto" w:fill="FFFFFF"/>
        </w:rPr>
        <w:t xml:space="preserve"> no tempo previamente definido.”</w:t>
      </w:r>
    </w:p>
    <w:p w14:paraId="436A4965" w14:textId="77777777" w:rsidR="0024334E" w:rsidRPr="0057195D" w:rsidRDefault="0024334E" w:rsidP="0024334E">
      <w:pPr>
        <w:pStyle w:val="BodyText"/>
        <w:spacing w:before="0" w:after="0" w:line="360" w:lineRule="auto"/>
        <w:rPr>
          <w:rFonts w:ascii="Times New Roman" w:hAnsi="Times New Roman" w:cs="Times New Roman"/>
          <w:color w:val="333333"/>
          <w:szCs w:val="24"/>
          <w:shd w:val="clear" w:color="auto" w:fill="FFFFFF"/>
        </w:rPr>
      </w:pPr>
    </w:p>
    <w:p w14:paraId="5F8E7DB5" w14:textId="77777777" w:rsidR="0024334E" w:rsidRPr="0057195D" w:rsidRDefault="00A5004A" w:rsidP="00FE7521">
      <w:pPr>
        <w:pStyle w:val="Heading4"/>
      </w:pPr>
      <w:r w:rsidRPr="0057195D">
        <w:t>T</w:t>
      </w:r>
      <w:r w:rsidR="0024334E" w:rsidRPr="0057195D">
        <w:t>ipos de gestão de processos organizacionais</w:t>
      </w:r>
    </w:p>
    <w:p w14:paraId="787976AC" w14:textId="77777777" w:rsidR="0024334E" w:rsidRPr="0057195D" w:rsidRDefault="0024334E" w:rsidP="0024334E">
      <w:pPr>
        <w:pStyle w:val="NormalWeb"/>
        <w:shd w:val="clear" w:color="auto" w:fill="FFFFFF"/>
        <w:spacing w:before="0" w:beforeAutospacing="0" w:after="0" w:afterAutospacing="0" w:line="360" w:lineRule="auto"/>
        <w:jc w:val="both"/>
        <w:rPr>
          <w:color w:val="333333"/>
        </w:rPr>
      </w:pPr>
      <w:r w:rsidRPr="0057195D">
        <w:rPr>
          <w:color w:val="333333"/>
        </w:rPr>
        <w:t>“</w:t>
      </w:r>
      <w:r w:rsidR="00FE7521" w:rsidRPr="0057195D">
        <w:rPr>
          <w:color w:val="333333"/>
        </w:rPr>
        <w:t>Actualmente</w:t>
      </w:r>
      <w:r w:rsidRPr="0057195D">
        <w:rPr>
          <w:color w:val="333333"/>
        </w:rPr>
        <w:t xml:space="preserve"> existem dois principais sistemas de</w:t>
      </w:r>
      <w:r w:rsidRPr="0057195D">
        <w:rPr>
          <w:rStyle w:val="apple-converted-space"/>
          <w:color w:val="333333"/>
        </w:rPr>
        <w:t> </w:t>
      </w:r>
      <w:r w:rsidRPr="0057195D">
        <w:rPr>
          <w:rStyle w:val="Strong"/>
          <w:color w:val="333333"/>
        </w:rPr>
        <w:t>gestão de processos organizacionais</w:t>
      </w:r>
      <w:r w:rsidRPr="0057195D">
        <w:rPr>
          <w:color w:val="333333"/>
        </w:rPr>
        <w:t>, o</w:t>
      </w:r>
      <w:r w:rsidRPr="0057195D">
        <w:rPr>
          <w:rStyle w:val="apple-converted-space"/>
          <w:color w:val="333333"/>
        </w:rPr>
        <w:t> </w:t>
      </w:r>
      <w:r w:rsidRPr="0057195D">
        <w:rPr>
          <w:rStyle w:val="Strong"/>
          <w:color w:val="333333"/>
        </w:rPr>
        <w:t>hierárquico funcional</w:t>
      </w:r>
      <w:r w:rsidRPr="0057195D">
        <w:rPr>
          <w:rStyle w:val="apple-converted-space"/>
          <w:color w:val="333333"/>
        </w:rPr>
        <w:t> </w:t>
      </w:r>
      <w:r w:rsidRPr="0057195D">
        <w:rPr>
          <w:color w:val="333333"/>
        </w:rPr>
        <w:t>e o</w:t>
      </w:r>
      <w:r w:rsidRPr="0057195D">
        <w:rPr>
          <w:rStyle w:val="apple-converted-space"/>
          <w:color w:val="333333"/>
        </w:rPr>
        <w:t> </w:t>
      </w:r>
      <w:r w:rsidR="00FE7521" w:rsidRPr="0057195D">
        <w:rPr>
          <w:rStyle w:val="Strong"/>
          <w:color w:val="333333"/>
        </w:rPr>
        <w:t>sistémico</w:t>
      </w:r>
      <w:r w:rsidRPr="0057195D">
        <w:rPr>
          <w:rStyle w:val="Strong"/>
          <w:color w:val="333333"/>
        </w:rPr>
        <w:t xml:space="preserve"> integrado</w:t>
      </w:r>
      <w:r w:rsidRPr="0057195D">
        <w:rPr>
          <w:color w:val="333333"/>
        </w:rPr>
        <w:t>.”</w:t>
      </w:r>
      <w:r w:rsidRPr="0057195D">
        <w:rPr>
          <w:noProof/>
          <w:color w:val="000000"/>
        </w:rPr>
        <w:t xml:space="preserve"> (Pressman 2005)</w:t>
      </w:r>
    </w:p>
    <w:p w14:paraId="66CA903B" w14:textId="77777777" w:rsidR="0024334E" w:rsidRPr="0057195D" w:rsidRDefault="0024334E" w:rsidP="0024334E">
      <w:pPr>
        <w:pStyle w:val="BodyText"/>
        <w:rPr>
          <w:rFonts w:ascii="Times New Roman" w:hAnsi="Times New Roman" w:cs="Times New Roman"/>
          <w:b/>
        </w:rPr>
      </w:pPr>
    </w:p>
    <w:p w14:paraId="040C0912" w14:textId="77777777" w:rsidR="00FE7521" w:rsidRPr="0057195D" w:rsidRDefault="0024334E" w:rsidP="00BB0DC9">
      <w:pPr>
        <w:pStyle w:val="Heading2"/>
      </w:pPr>
      <w:bookmarkStart w:id="68" w:name="_Toc436653530"/>
      <w:bookmarkStart w:id="69" w:name="_Toc454139975"/>
      <w:r w:rsidRPr="0057195D">
        <w:t>Bases teóricas da investigação</w:t>
      </w:r>
      <w:bookmarkEnd w:id="68"/>
      <w:bookmarkEnd w:id="69"/>
    </w:p>
    <w:p w14:paraId="5CC49EA6" w14:textId="023C9B9B" w:rsidR="0024334E" w:rsidRPr="0057195D" w:rsidRDefault="0024334E">
      <w:pPr>
        <w:pStyle w:val="Heading3"/>
      </w:pPr>
      <w:bookmarkStart w:id="70" w:name="_Toc454139976"/>
      <w:r w:rsidRPr="0057195D">
        <w:t>Software</w:t>
      </w:r>
      <w:bookmarkEnd w:id="70"/>
      <w:r w:rsidRPr="0057195D">
        <w:t xml:space="preserve"> </w:t>
      </w:r>
    </w:p>
    <w:p w14:paraId="7E073F76"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w:t>
      </w:r>
      <w:r w:rsidRPr="0057195D">
        <w:t xml:space="preserve"> </w:t>
      </w:r>
      <w:r w:rsidRPr="0057195D">
        <w:rPr>
          <w:rFonts w:ascii="Times New Roman" w:hAnsi="Times New Roman" w:cs="Times New Roman"/>
          <w:color w:val="000000"/>
          <w:szCs w:val="24"/>
        </w:rPr>
        <w:t xml:space="preserve">Software são: instruções (programas de computador) que, quando executadas, produzem a função e o desempenho desejados; estruturas de dados que possibilitam que os programas manipulem adequadamente a informação; e documentos que descrevem a operação e o uso dos programas.” </w:t>
      </w:r>
      <w:r w:rsidRPr="0057195D">
        <w:rPr>
          <w:rFonts w:ascii="Times New Roman" w:hAnsi="Times New Roman" w:cs="Times New Roman"/>
          <w:noProof/>
          <w:color w:val="000000"/>
          <w:szCs w:val="24"/>
        </w:rPr>
        <w:t>(Pressman 2005)</w:t>
      </w:r>
    </w:p>
    <w:p w14:paraId="771A870D"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FBC0139" w14:textId="77777777" w:rsidR="0024334E" w:rsidRPr="0057195D" w:rsidRDefault="0024334E">
      <w:pPr>
        <w:pStyle w:val="Heading3"/>
      </w:pPr>
      <w:bookmarkStart w:id="71" w:name="_Toc454139977"/>
      <w:r w:rsidRPr="0057195D">
        <w:t>Tipos de software</w:t>
      </w:r>
      <w:bookmarkEnd w:id="71"/>
    </w:p>
    <w:p w14:paraId="7A87B927"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“As seguintes áreas de software indicam a amplitude das aplicações potenciais:</w:t>
      </w:r>
    </w:p>
    <w:p w14:paraId="28F58C31" w14:textId="77777777" w:rsidR="0024334E" w:rsidRPr="0057195D" w:rsidRDefault="0024334E" w:rsidP="00FE7521">
      <w:pPr>
        <w:pStyle w:val="Heading4"/>
      </w:pPr>
      <w:r w:rsidRPr="0057195D">
        <w:lastRenderedPageBreak/>
        <w:t>Software básico</w:t>
      </w:r>
    </w:p>
    <w:p w14:paraId="6F100C5D"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É uma selecção de programas escritos para dar apoio a outros programas.</w:t>
      </w:r>
    </w:p>
    <w:p w14:paraId="55B7407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Alguns tipos de software básicos (por exemplo, compiladores, editores e utilitários de gerenciamento de arquivos) processam estruturas de informação complexas, mas determinadas. </w:t>
      </w:r>
    </w:p>
    <w:p w14:paraId="72304E92"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2432C3A" w14:textId="77777777" w:rsidR="0024334E" w:rsidRPr="0057195D" w:rsidRDefault="0024334E" w:rsidP="00905010">
      <w:pPr>
        <w:pStyle w:val="Heading4"/>
      </w:pPr>
      <w:r w:rsidRPr="0057195D">
        <w:t>Software em tempo real</w:t>
      </w:r>
    </w:p>
    <w:p w14:paraId="26048A3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Um software que monitora, analisa e controla eventos do mundo real é chamado de software de tempo real. Deve-se notar que um termo “tempo real” difere de “interactivo” ou time-sharing (tempo compartilhado). </w:t>
      </w:r>
    </w:p>
    <w:p w14:paraId="1736E4A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FEDB201" w14:textId="77777777" w:rsidR="0024334E" w:rsidRPr="0057195D" w:rsidRDefault="0024334E" w:rsidP="00FE7521">
      <w:pPr>
        <w:pStyle w:val="Heading4"/>
      </w:pPr>
      <w:r w:rsidRPr="0057195D">
        <w:t>Software científico e de engenharia</w:t>
      </w:r>
    </w:p>
    <w:p w14:paraId="4CD2AF12"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O software científico e de engenharia tem sido caracterizado por algoritmos de processamento de números. As aplicações variam da astronomia a vulcanologia, da análise de fadiga mecânica de automóveis à manufactura automatizada (CAM). </w:t>
      </w:r>
    </w:p>
    <w:p w14:paraId="49933628"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F917699" w14:textId="77777777" w:rsidR="0024334E" w:rsidRPr="0057195D" w:rsidRDefault="0024334E" w:rsidP="00C373CE">
      <w:pPr>
        <w:pStyle w:val="Heading4"/>
      </w:pPr>
      <w:r w:rsidRPr="0057195D">
        <w:t>Software de computador pessoal</w:t>
      </w:r>
    </w:p>
    <w:p w14:paraId="7A7F8BCB"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Software para o processamento de textos, planilhas electrónicas, computação gráfica, diversões, gerenciamento de dados, aplicações financeiras pessoais e comerciais, redes externas ou acesso a bancos de dados são apenas algumas das centenas de aplicações. </w:t>
      </w:r>
    </w:p>
    <w:p w14:paraId="0A22DE24"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76B0B410" w14:textId="77777777" w:rsidR="0024334E" w:rsidRPr="0057195D" w:rsidRDefault="0024334E" w:rsidP="00FE7521">
      <w:pPr>
        <w:pStyle w:val="Heading4"/>
      </w:pPr>
      <w:r w:rsidRPr="0057195D">
        <w:t>Software de gestão empresarial</w:t>
      </w:r>
    </w:p>
    <w:p w14:paraId="73F8B15C"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São softwares que integram todas as funções organizacionais na empresa (privada ou pública), contendo bases de dados únicas, manipulando e gerando informações operacionais e gerenciais para todas as organizações. No mercado também são chamados de ERP (Enterprise Resources Planning) Systems.</w:t>
      </w:r>
    </w:p>
    <w:p w14:paraId="26B917D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5D3C7CE" w14:textId="77777777" w:rsidR="0024334E" w:rsidRPr="0057195D" w:rsidRDefault="0024334E">
      <w:pPr>
        <w:pStyle w:val="Heading3"/>
      </w:pPr>
      <w:bookmarkStart w:id="72" w:name="_Toc454139978"/>
      <w:r w:rsidRPr="0057195D">
        <w:lastRenderedPageBreak/>
        <w:t>Software modelo espiral</w:t>
      </w:r>
      <w:bookmarkEnd w:id="72"/>
    </w:p>
    <w:p w14:paraId="48A4EE9F"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color w:val="000000"/>
          <w:szCs w:val="24"/>
        </w:rPr>
        <w:t xml:space="preserve">O modelo espiral para a Engenharia de Software foi desenvolvido para abranger as melhores características do ciclo de vida e prototípico, acrescentando a análise de riscos, e, considerando as actividades: </w:t>
      </w:r>
    </w:p>
    <w:p w14:paraId="7A6319DB"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b/>
          <w:color w:val="000000"/>
          <w:szCs w:val="24"/>
        </w:rPr>
        <w:t>planeamento</w:t>
      </w:r>
      <w:r w:rsidRPr="0057195D">
        <w:rPr>
          <w:rFonts w:ascii="Times New Roman" w:hAnsi="Times New Roman" w:cs="Times New Roman"/>
          <w:color w:val="000000"/>
          <w:szCs w:val="24"/>
        </w:rPr>
        <w:t xml:space="preserve">: determinação dos objectivos, alternativas e restrições; </w:t>
      </w:r>
    </w:p>
    <w:p w14:paraId="46E3ED6E"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b/>
          <w:color w:val="000000"/>
          <w:szCs w:val="24"/>
        </w:rPr>
        <w:t>análise dos riscos</w:t>
      </w:r>
      <w:r w:rsidRPr="0057195D">
        <w:rPr>
          <w:rFonts w:ascii="Times New Roman" w:hAnsi="Times New Roman" w:cs="Times New Roman"/>
          <w:color w:val="000000"/>
          <w:szCs w:val="24"/>
        </w:rPr>
        <w:t>: análise de alternativas e identificação ou resolução dos riscos;</w:t>
      </w:r>
    </w:p>
    <w:p w14:paraId="31186D01"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b/>
          <w:color w:val="000000"/>
          <w:szCs w:val="24"/>
        </w:rPr>
        <w:t>engenharia</w:t>
      </w:r>
      <w:r w:rsidRPr="0057195D">
        <w:rPr>
          <w:rFonts w:ascii="Times New Roman" w:hAnsi="Times New Roman" w:cs="Times New Roman"/>
          <w:color w:val="000000"/>
          <w:szCs w:val="24"/>
        </w:rPr>
        <w:t>: desenvolvimento do produto;</w:t>
      </w:r>
    </w:p>
    <w:p w14:paraId="111A8340"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color w:val="000000"/>
          <w:szCs w:val="24"/>
        </w:rPr>
        <w:t xml:space="preserve"> </w:t>
      </w:r>
      <w:r w:rsidRPr="0057195D">
        <w:rPr>
          <w:rFonts w:ascii="Times New Roman" w:hAnsi="Times New Roman" w:cs="Times New Roman"/>
          <w:b/>
          <w:color w:val="000000"/>
          <w:szCs w:val="24"/>
        </w:rPr>
        <w:t>avaliação feita pelo cliente ou usuário</w:t>
      </w:r>
      <w:r w:rsidRPr="0057195D">
        <w:rPr>
          <w:rFonts w:ascii="Times New Roman" w:hAnsi="Times New Roman" w:cs="Times New Roman"/>
          <w:color w:val="000000"/>
          <w:szCs w:val="24"/>
        </w:rPr>
        <w:t xml:space="preserve">: avaliação dos resultados da engenharia. </w:t>
      </w:r>
    </w:p>
    <w:p w14:paraId="4129F77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020708BE" w14:textId="77777777" w:rsidR="0024334E" w:rsidRPr="0057195D" w:rsidRDefault="0024334E">
      <w:pPr>
        <w:pStyle w:val="Heading3"/>
      </w:pPr>
      <w:bookmarkStart w:id="73" w:name="_Toc454139979"/>
      <w:r w:rsidRPr="0057195D">
        <w:t>Software SIG – Sistema de informações gerenciais</w:t>
      </w:r>
      <w:bookmarkEnd w:id="73"/>
    </w:p>
    <w:p w14:paraId="62E70E34" w14:textId="7522EF6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São softwares que fornecem informações para a tomada de decisões, no sentido piramidal, onde as informações básicas e detalhadas estão na base e o usuário principal chama-se gestor, que pode utilizar as informações de forma agrupada, considera</w:t>
      </w:r>
      <w:r w:rsidR="00560276" w:rsidRPr="0057195D">
        <w:rPr>
          <w:rFonts w:ascii="Times New Roman" w:hAnsi="Times New Roman" w:cs="Times New Roman"/>
          <w:color w:val="000000"/>
          <w:szCs w:val="24"/>
        </w:rPr>
        <w:t>ndo, inclusive, o meio ambiente.</w:t>
      </w:r>
    </w:p>
    <w:p w14:paraId="5518CF09" w14:textId="77777777" w:rsidR="0024334E" w:rsidRPr="0057195D" w:rsidRDefault="0024334E" w:rsidP="0024334E">
      <w:pPr>
        <w:pStyle w:val="BodyText"/>
        <w:spacing w:before="0" w:after="0" w:line="360" w:lineRule="auto"/>
        <w:rPr>
          <w:rFonts w:ascii="Times New Roman" w:hAnsi="Times New Roman" w:cs="Times New Roman"/>
          <w:b/>
          <w:color w:val="000000"/>
          <w:szCs w:val="24"/>
        </w:rPr>
      </w:pPr>
    </w:p>
    <w:p w14:paraId="33CB7D90" w14:textId="77777777" w:rsidR="0024334E" w:rsidRPr="0057195D" w:rsidRDefault="0024334E">
      <w:pPr>
        <w:pStyle w:val="Heading3"/>
      </w:pPr>
      <w:bookmarkStart w:id="74" w:name="_Toc454139980"/>
      <w:r w:rsidRPr="0057195D">
        <w:t>Software SAD – Sistemas de Apoio a Decisões</w:t>
      </w:r>
      <w:bookmarkEnd w:id="74"/>
    </w:p>
    <w:p w14:paraId="209CC95E"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São softwares que, por meio de tecnologias de sistemas gerenciadores de banco de dados e respectivas ferramentas, fornecem diversas informações para serem utilizadas pelos usuários. Frequentemente aparecem em organizações que necessitam gerar simulações e cenários futuros.</w:t>
      </w:r>
    </w:p>
    <w:p w14:paraId="39E5DCA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24E299D" w14:textId="77777777" w:rsidR="0024334E" w:rsidRPr="0057195D" w:rsidRDefault="0024334E">
      <w:pPr>
        <w:pStyle w:val="Heading3"/>
      </w:pPr>
      <w:bookmarkStart w:id="75" w:name="_Toc454139981"/>
      <w:r w:rsidRPr="0057195D">
        <w:t>Software EIS – Executive Information System</w:t>
      </w:r>
      <w:bookmarkEnd w:id="75"/>
    </w:p>
    <w:p w14:paraId="4B9F420D"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É um software de consulta às bases de dados para a apresentação de informações de forma simples e amigável, atendendo às necessidades dos executivos de alto nível, permitindo o acompanhamento diário de resultados e tabulando dados de todas as funções da organização para depois exibi-los de forma, simplificada e gráfica” </w:t>
      </w:r>
      <w:r w:rsidRPr="0057195D">
        <w:rPr>
          <w:rFonts w:ascii="Times New Roman" w:hAnsi="Times New Roman" w:cs="Times New Roman"/>
          <w:noProof/>
          <w:color w:val="000000"/>
          <w:szCs w:val="24"/>
        </w:rPr>
        <w:t>(Pressman 2005)</w:t>
      </w:r>
    </w:p>
    <w:p w14:paraId="37B5DAA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5691B153" w14:textId="77777777" w:rsidR="0024334E" w:rsidRPr="0057195D" w:rsidRDefault="0024334E">
      <w:pPr>
        <w:pStyle w:val="Heading3"/>
      </w:pPr>
      <w:bookmarkStart w:id="76" w:name="_Toc454139982"/>
      <w:r w:rsidRPr="0057195D">
        <w:t>Processo de software</w:t>
      </w:r>
      <w:bookmarkEnd w:id="76"/>
    </w:p>
    <w:p w14:paraId="2E4C9EA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(Sommerville 2003) “Um processo de software é um conjunto de actividades e resultados associados que levam à produção de um produto de software.”</w:t>
      </w:r>
    </w:p>
    <w:p w14:paraId="4C6E92C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900D127" w14:textId="77777777" w:rsidR="0024334E" w:rsidRPr="0057195D" w:rsidRDefault="0024334E">
      <w:pPr>
        <w:pStyle w:val="Heading3"/>
      </w:pPr>
      <w:bookmarkStart w:id="77" w:name="_Toc454139983"/>
      <w:r w:rsidRPr="0057195D">
        <w:t>Técnicas de Orientação a Objecto (OO)</w:t>
      </w:r>
      <w:bookmarkEnd w:id="77"/>
    </w:p>
    <w:p w14:paraId="3F64933E"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Técnicas OO mudam a visão que os analistas têm do mundo. Em vez de pensarem em processos e na sua decomposição, eles pensam em objectos e no comportamento destes.”</w:t>
      </w:r>
    </w:p>
    <w:p w14:paraId="107195B5" w14:textId="77777777" w:rsidR="0024334E" w:rsidRPr="0057195D" w:rsidRDefault="0024334E" w:rsidP="0024334E">
      <w:pPr>
        <w:pStyle w:val="BodyText"/>
        <w:spacing w:before="0" w:after="0" w:line="360" w:lineRule="auto"/>
        <w:rPr>
          <w:rFonts w:ascii="Times New Roman" w:hAnsi="Times New Roman" w:cs="Times New Roman"/>
          <w:noProof/>
          <w:color w:val="000000"/>
          <w:szCs w:val="24"/>
        </w:rPr>
      </w:pPr>
      <w:r w:rsidRPr="0057195D">
        <w:rPr>
          <w:rFonts w:ascii="Times New Roman" w:hAnsi="Times New Roman" w:cs="Times New Roman"/>
          <w:color w:val="000000"/>
          <w:szCs w:val="24"/>
        </w:rPr>
        <w:t xml:space="preserve"> </w:t>
      </w:r>
      <w:r w:rsidRPr="0057195D">
        <w:rPr>
          <w:rFonts w:ascii="Times New Roman" w:hAnsi="Times New Roman" w:cs="Times New Roman"/>
          <w:noProof/>
          <w:color w:val="000000"/>
          <w:szCs w:val="24"/>
        </w:rPr>
        <w:t>(Odell, J. Martin &amp; J. 1995)</w:t>
      </w:r>
    </w:p>
    <w:p w14:paraId="5036B6CE" w14:textId="77777777" w:rsidR="0024334E" w:rsidRPr="0057195D" w:rsidRDefault="0024334E">
      <w:pPr>
        <w:pStyle w:val="Heading3"/>
      </w:pPr>
      <w:bookmarkStart w:id="78" w:name="_Toc454139984"/>
      <w:r w:rsidRPr="0057195D">
        <w:lastRenderedPageBreak/>
        <w:t>Sistemas de gestão de base de dados</w:t>
      </w:r>
      <w:bookmarkEnd w:id="78"/>
      <w:r w:rsidRPr="0057195D">
        <w:t xml:space="preserve"> </w:t>
      </w:r>
    </w:p>
    <w:p w14:paraId="5E0FD879"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“Os sistemas de gestão de base de dados são programas que permitem criar e manipular bases de dados, em que dados estão estruturados com independência relativamente aos programas de aplicação que os manipulam.</w:t>
      </w:r>
    </w:p>
    <w:p w14:paraId="20F0796B"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46EC11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Tem 3 níveis de arquitectura de qualquer SGBD:</w:t>
      </w:r>
    </w:p>
    <w:p w14:paraId="67F219D8"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DD65DCB"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 ·       </w:t>
      </w:r>
      <w:r w:rsidRPr="0057195D">
        <w:rPr>
          <w:rFonts w:ascii="Times New Roman" w:hAnsi="Times New Roman" w:cs="Times New Roman"/>
          <w:b/>
          <w:color w:val="000000"/>
          <w:szCs w:val="24"/>
        </w:rPr>
        <w:t>Nível físico:</w:t>
      </w:r>
    </w:p>
    <w:p w14:paraId="33D904EC"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Os ficheiros são guardados em suportes de armazenamento informático e, a partir daí são manipulados pelo SGBD em execução no computador;</w:t>
      </w:r>
    </w:p>
    <w:p w14:paraId="279E92D9"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        </w:t>
      </w:r>
      <w:r w:rsidRPr="0057195D">
        <w:rPr>
          <w:rFonts w:ascii="Times New Roman" w:hAnsi="Times New Roman" w:cs="Times New Roman"/>
          <w:b/>
          <w:color w:val="000000"/>
          <w:szCs w:val="24"/>
        </w:rPr>
        <w:t>Nível Conceptual:</w:t>
      </w:r>
    </w:p>
    <w:p w14:paraId="097462C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Organização da informação em tabelas e relacionamentos;</w:t>
      </w:r>
    </w:p>
    <w:p w14:paraId="50FD4A5F"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 ·       </w:t>
      </w:r>
      <w:r w:rsidRPr="0057195D">
        <w:rPr>
          <w:rFonts w:ascii="Times New Roman" w:hAnsi="Times New Roman" w:cs="Times New Roman"/>
          <w:b/>
          <w:color w:val="000000"/>
          <w:szCs w:val="24"/>
        </w:rPr>
        <w:t>Nível de visualização:</w:t>
      </w:r>
    </w:p>
    <w:p w14:paraId="201B0A90"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Corresponde à forma como os dados são apresentados aos utilizadores finais, através de interfaces gráficos proporcionados pelo SGBD.</w:t>
      </w:r>
    </w:p>
    <w:p w14:paraId="4870E6F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E5880F8" w14:textId="77777777" w:rsidR="0024334E" w:rsidRPr="0057195D" w:rsidRDefault="0024334E" w:rsidP="00FE7521">
      <w:pPr>
        <w:pStyle w:val="Heading4"/>
      </w:pPr>
      <w:r w:rsidRPr="0057195D">
        <w:t xml:space="preserve"> Operações típicas de trabalho com Base de dados</w:t>
      </w:r>
    </w:p>
    <w:p w14:paraId="145886A2" w14:textId="56922F50" w:rsidR="0024334E" w:rsidRPr="0057195D" w:rsidRDefault="0024334E" w:rsidP="00A510CD">
      <w:pPr>
        <w:pStyle w:val="ListParagraph"/>
        <w:numPr>
          <w:ilvl w:val="0"/>
          <w:numId w:val="45"/>
        </w:numPr>
      </w:pPr>
      <w:r w:rsidRPr="0057195D">
        <w:t>Operações de definição e alteração da estrutura de uma base de dado</w:t>
      </w:r>
    </w:p>
    <w:p w14:paraId="2331B4D8" w14:textId="3FAFE253" w:rsidR="0024334E" w:rsidRPr="0057195D" w:rsidRDefault="0024334E" w:rsidP="00A510CD">
      <w:pPr>
        <w:pStyle w:val="ListParagraph"/>
        <w:numPr>
          <w:ilvl w:val="0"/>
          <w:numId w:val="45"/>
        </w:numPr>
      </w:pPr>
      <w:r w:rsidRPr="0057195D">
        <w:t>Operações de manipulação de dados, sem alteração da estrutura da ase de dado</w:t>
      </w:r>
    </w:p>
    <w:p w14:paraId="44F37A97" w14:textId="598A5142" w:rsidR="0024334E" w:rsidRPr="0057195D" w:rsidRDefault="0024334E" w:rsidP="00A510CD">
      <w:pPr>
        <w:pStyle w:val="ListParagraph"/>
        <w:numPr>
          <w:ilvl w:val="0"/>
          <w:numId w:val="45"/>
        </w:numPr>
      </w:pPr>
      <w:r w:rsidRPr="0057195D">
        <w:t xml:space="preserve">Operações de controlo dos dados </w:t>
      </w:r>
    </w:p>
    <w:p w14:paraId="4BB2CE9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5AB771B" w14:textId="77777777" w:rsidR="0024334E" w:rsidRPr="0057195D" w:rsidRDefault="0024334E" w:rsidP="00FE7521">
      <w:pPr>
        <w:pStyle w:val="Heading4"/>
      </w:pPr>
      <w:r w:rsidRPr="0057195D">
        <w:t>Modelos de Base de dados</w:t>
      </w:r>
    </w:p>
    <w:p w14:paraId="3E0505E6"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Os modelos que são utilizados para a criação de bases de dados podem ser classificados em dois agrupamentos principais:</w:t>
      </w:r>
    </w:p>
    <w:p w14:paraId="61C02025" w14:textId="2F0E2CA4" w:rsidR="0024334E" w:rsidRPr="0057195D" w:rsidRDefault="0024334E" w:rsidP="00A510CD">
      <w:pPr>
        <w:pStyle w:val="ListParagraph"/>
        <w:numPr>
          <w:ilvl w:val="0"/>
          <w:numId w:val="38"/>
        </w:numPr>
      </w:pPr>
      <w:r w:rsidRPr="0057195D">
        <w:t>Modelos baseados em objectos</w:t>
      </w:r>
    </w:p>
    <w:p w14:paraId="229E123F" w14:textId="4DD34CDE" w:rsidR="0024334E" w:rsidRPr="0057195D" w:rsidRDefault="0024334E" w:rsidP="00A510CD">
      <w:pPr>
        <w:pStyle w:val="ListParagraph"/>
        <w:numPr>
          <w:ilvl w:val="0"/>
          <w:numId w:val="38"/>
        </w:numPr>
      </w:pPr>
      <w:r w:rsidRPr="0057195D">
        <w:t>Modelos baseados em registos</w:t>
      </w:r>
    </w:p>
    <w:p w14:paraId="252EB675"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Os </w:t>
      </w:r>
      <w:r w:rsidRPr="0057195D">
        <w:rPr>
          <w:rFonts w:ascii="Times New Roman" w:hAnsi="Times New Roman"/>
          <w:b/>
          <w:bCs/>
          <w:color w:val="000000"/>
        </w:rPr>
        <w:t>modelos baseados em objectos</w:t>
      </w:r>
      <w:r w:rsidRPr="0057195D">
        <w:rPr>
          <w:rFonts w:ascii="Times New Roman" w:hAnsi="Times New Roman"/>
          <w:color w:val="000000"/>
        </w:rPr>
        <w:t> têm o comum facto de procurarem representar a realidade através de objectos – este são aqui entendidos e podem ser transpostas para o campo da programação, contendo informação relevante sobre as entidades reais que representam</w:t>
      </w:r>
    </w:p>
    <w:p w14:paraId="0C1A697E"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lastRenderedPageBreak/>
        <w:t>Os </w:t>
      </w:r>
      <w:r w:rsidRPr="0057195D">
        <w:rPr>
          <w:rFonts w:ascii="Times New Roman" w:hAnsi="Times New Roman"/>
          <w:b/>
          <w:bCs/>
          <w:color w:val="000000"/>
        </w:rPr>
        <w:t>modelos baseados em registos</w:t>
      </w:r>
      <w:r w:rsidRPr="0057195D">
        <w:rPr>
          <w:rFonts w:ascii="Times New Roman" w:hAnsi="Times New Roman"/>
          <w:color w:val="000000"/>
        </w:rPr>
        <w:t> têm o comum facto de procurarem representar a realidade através de registos. Estes registos equivalem aos registos utilizado em programação contendo informação estruturada com formato de campos.</w:t>
      </w:r>
    </w:p>
    <w:p w14:paraId="6C4DC915"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Dentro deste agrupamento de modelos de base de dados incluem-se, tradicionalmente, 3 modelos:</w:t>
      </w:r>
    </w:p>
    <w:p w14:paraId="7F282150" w14:textId="3E38D0D1" w:rsidR="0024334E" w:rsidRPr="0057195D" w:rsidRDefault="0024334E" w:rsidP="00A510CD">
      <w:pPr>
        <w:pStyle w:val="BodyText"/>
        <w:numPr>
          <w:ilvl w:val="0"/>
          <w:numId w:val="46"/>
        </w:numPr>
        <w:spacing w:before="0" w:after="0" w:line="360" w:lineRule="auto"/>
        <w:rPr>
          <w:rFonts w:ascii="Times New Roman" w:hAnsi="Times New Roman"/>
          <w:color w:val="000000"/>
        </w:rPr>
      </w:pPr>
      <w:r w:rsidRPr="0057195D">
        <w:rPr>
          <w:rFonts w:ascii="Times New Roman" w:hAnsi="Times New Roman"/>
          <w:color w:val="000000"/>
        </w:rPr>
        <w:t>Modelo hierárquico</w:t>
      </w:r>
    </w:p>
    <w:p w14:paraId="4192EF7A" w14:textId="24AFB88B" w:rsidR="0024334E" w:rsidRPr="0057195D" w:rsidRDefault="0024334E" w:rsidP="00A510CD">
      <w:pPr>
        <w:pStyle w:val="BodyText"/>
        <w:numPr>
          <w:ilvl w:val="0"/>
          <w:numId w:val="46"/>
        </w:numPr>
        <w:spacing w:before="0" w:after="0" w:line="360" w:lineRule="auto"/>
        <w:rPr>
          <w:rFonts w:ascii="Times New Roman" w:hAnsi="Times New Roman"/>
          <w:color w:val="000000"/>
        </w:rPr>
      </w:pPr>
      <w:r w:rsidRPr="0057195D">
        <w:rPr>
          <w:rFonts w:ascii="Times New Roman" w:hAnsi="Times New Roman"/>
          <w:color w:val="000000"/>
        </w:rPr>
        <w:t>Modelo de rede</w:t>
      </w:r>
    </w:p>
    <w:p w14:paraId="3CF9E713" w14:textId="04478571" w:rsidR="0024334E" w:rsidRPr="0057195D" w:rsidRDefault="0024334E" w:rsidP="00A510CD">
      <w:pPr>
        <w:pStyle w:val="BodyText"/>
        <w:numPr>
          <w:ilvl w:val="0"/>
          <w:numId w:val="46"/>
        </w:numPr>
        <w:spacing w:before="0" w:after="0" w:line="360" w:lineRule="auto"/>
        <w:rPr>
          <w:rFonts w:ascii="Times New Roman" w:hAnsi="Times New Roman"/>
          <w:color w:val="000000"/>
        </w:rPr>
      </w:pPr>
      <w:r w:rsidRPr="0057195D">
        <w:rPr>
          <w:rFonts w:ascii="Times New Roman" w:hAnsi="Times New Roman"/>
          <w:color w:val="000000"/>
        </w:rPr>
        <w:t>Modelo relacional</w:t>
      </w:r>
    </w:p>
    <w:p w14:paraId="5A228FE1" w14:textId="77777777" w:rsidR="0024334E" w:rsidRPr="0057195D" w:rsidRDefault="0024334E" w:rsidP="0024334E">
      <w:pPr>
        <w:pStyle w:val="BodyText"/>
        <w:spacing w:before="0" w:after="0" w:line="360" w:lineRule="auto"/>
        <w:rPr>
          <w:rFonts w:ascii="Times New Roman" w:hAnsi="Times New Roman"/>
          <w:color w:val="000000"/>
        </w:rPr>
      </w:pPr>
    </w:p>
    <w:p w14:paraId="7AF68B9E" w14:textId="77777777" w:rsidR="0024334E" w:rsidRPr="0057195D" w:rsidRDefault="0024334E" w:rsidP="00FE7521">
      <w:pPr>
        <w:pStyle w:val="Heading4"/>
      </w:pPr>
      <w:r w:rsidRPr="0057195D">
        <w:t>Vantagens de uma base de dados</w:t>
      </w:r>
    </w:p>
    <w:p w14:paraId="5F572747"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Pouco espaço físico ocupado</w:t>
      </w:r>
    </w:p>
    <w:p w14:paraId="2D8ACACD"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Eliminação da redundância de utilização</w:t>
      </w:r>
    </w:p>
    <w:p w14:paraId="4092E58D"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Facilidade E rapidez de manipulação da informação armazenada</w:t>
      </w:r>
    </w:p>
    <w:p w14:paraId="5E7D2C36" w14:textId="46D6E4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Menor deterioração do suporte utilizado (</w:t>
      </w:r>
      <w:r w:rsidR="00ED0405" w:rsidRPr="0057195D">
        <w:rPr>
          <w:rFonts w:ascii="Times New Roman" w:hAnsi="Times New Roman"/>
          <w:color w:val="000000"/>
        </w:rPr>
        <w:t>microficha</w:t>
      </w:r>
      <w:r w:rsidRPr="0057195D">
        <w:rPr>
          <w:rFonts w:ascii="Times New Roman" w:hAnsi="Times New Roman"/>
          <w:color w:val="000000"/>
        </w:rPr>
        <w:t>, magnético, óptico)</w:t>
      </w:r>
    </w:p>
    <w:p w14:paraId="0315F33B"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Mais verdade na combinação dos dados, mais informação</w:t>
      </w:r>
    </w:p>
    <w:p w14:paraId="7C20C937" w14:textId="77777777" w:rsidR="0024334E" w:rsidRPr="0057195D" w:rsidRDefault="0024334E" w:rsidP="0024334E">
      <w:pPr>
        <w:pStyle w:val="BodyText"/>
        <w:spacing w:before="0" w:after="0" w:line="360" w:lineRule="auto"/>
        <w:rPr>
          <w:rFonts w:ascii="Times New Roman" w:hAnsi="Times New Roman"/>
          <w:color w:val="000000"/>
        </w:rPr>
      </w:pPr>
    </w:p>
    <w:p w14:paraId="10D43853" w14:textId="77777777" w:rsidR="0024334E" w:rsidRPr="0057195D" w:rsidRDefault="0024334E" w:rsidP="00FE7521">
      <w:pPr>
        <w:pStyle w:val="Heading4"/>
      </w:pPr>
      <w:r w:rsidRPr="0057195D">
        <w:t>Ferramentas para informatizar uma base de dados:</w:t>
      </w:r>
    </w:p>
    <w:p w14:paraId="4A885864" w14:textId="2C2D3D2E" w:rsidR="00067AA4" w:rsidRPr="0057195D" w:rsidRDefault="00067AA4" w:rsidP="00A510CD">
      <w:pPr>
        <w:pStyle w:val="Caption"/>
        <w:keepNext/>
      </w:pPr>
    </w:p>
    <w:tbl>
      <w:tblPr>
        <w:tblW w:w="2250" w:type="dxa"/>
        <w:jc w:val="center"/>
        <w:tblCellSpacing w:w="15" w:type="dxa"/>
        <w:tblCellMar>
          <w:top w:w="15" w:type="dxa"/>
          <w:left w:w="15" w:type="dxa"/>
          <w:bottom w:w="15" w:type="dxa"/>
          <w:right w:w="15" w:type="dxa"/>
        </w:tblCellMar>
        <w:tblLook w:val="04A0" w:firstRow="1" w:lastRow="0" w:firstColumn="1" w:lastColumn="0" w:noHBand="0" w:noVBand="1"/>
      </w:tblPr>
      <w:tblGrid>
        <w:gridCol w:w="2250"/>
      </w:tblGrid>
      <w:tr w:rsidR="0024334E" w:rsidRPr="0057195D" w14:paraId="2ACD909D" w14:textId="77777777" w:rsidTr="004000EA">
        <w:trPr>
          <w:tblCellSpacing w:w="15" w:type="dxa"/>
          <w:jc w:val="center"/>
        </w:trPr>
        <w:tc>
          <w:tcPr>
            <w:tcW w:w="0" w:type="auto"/>
            <w:tcBorders>
              <w:top w:val="single" w:sz="6" w:space="0" w:color="C0C0C0"/>
              <w:left w:val="single" w:sz="6" w:space="0" w:color="C0C0C0"/>
              <w:bottom w:val="single" w:sz="6" w:space="0" w:color="C0C0C0"/>
              <w:right w:val="single" w:sz="6" w:space="0" w:color="C0C0C0"/>
            </w:tcBorders>
            <w:shd w:val="clear" w:color="auto" w:fill="EAFFFF"/>
            <w:vAlign w:val="center"/>
            <w:hideMark/>
          </w:tcPr>
          <w:p w14:paraId="38817D94" w14:textId="77777777" w:rsidR="0024334E" w:rsidRPr="006B4119" w:rsidRDefault="0024334E" w:rsidP="004000EA">
            <w:pPr>
              <w:pStyle w:val="BodyText"/>
              <w:spacing w:before="0" w:after="0" w:line="360" w:lineRule="auto"/>
              <w:rPr>
                <w:rFonts w:ascii="Times New Roman" w:hAnsi="Times New Roman"/>
                <w:color w:val="000000"/>
                <w:lang w:val="en-US"/>
              </w:rPr>
            </w:pPr>
            <w:r w:rsidRPr="0057195D">
              <w:rPr>
                <w:rFonts w:ascii="Times New Roman" w:hAnsi="Times New Roman"/>
                <w:color w:val="000000"/>
              </w:rPr>
              <w:t xml:space="preserve">      </w:t>
            </w:r>
            <w:r w:rsidRPr="006B4119">
              <w:rPr>
                <w:rFonts w:ascii="Times New Roman" w:hAnsi="Times New Roman"/>
                <w:color w:val="000000"/>
                <w:lang w:val="en-US"/>
              </w:rPr>
              <w:t>Microsoft Access</w:t>
            </w:r>
          </w:p>
          <w:p w14:paraId="5ABB5DCC" w14:textId="77777777" w:rsidR="0024334E" w:rsidRPr="006B4119" w:rsidRDefault="0024334E" w:rsidP="004000EA">
            <w:pPr>
              <w:pStyle w:val="BodyText"/>
              <w:spacing w:before="0" w:after="0" w:line="360" w:lineRule="auto"/>
              <w:rPr>
                <w:rFonts w:ascii="Times New Roman" w:hAnsi="Times New Roman"/>
                <w:color w:val="000000"/>
                <w:lang w:val="en-US"/>
              </w:rPr>
            </w:pPr>
            <w:r w:rsidRPr="006B4119">
              <w:rPr>
                <w:rFonts w:ascii="Times New Roman" w:hAnsi="Times New Roman"/>
                <w:color w:val="000000"/>
                <w:lang w:val="en-US"/>
              </w:rPr>
              <w:t>      FileMaker</w:t>
            </w:r>
          </w:p>
          <w:p w14:paraId="610A3C71" w14:textId="77777777" w:rsidR="0024334E" w:rsidRPr="006B4119" w:rsidRDefault="0024334E" w:rsidP="004000EA">
            <w:pPr>
              <w:pStyle w:val="BodyText"/>
              <w:spacing w:before="0" w:after="0" w:line="360" w:lineRule="auto"/>
              <w:rPr>
                <w:rFonts w:ascii="Times New Roman" w:hAnsi="Times New Roman"/>
                <w:color w:val="000000"/>
                <w:lang w:val="en-US"/>
              </w:rPr>
            </w:pPr>
            <w:r w:rsidRPr="006B4119">
              <w:rPr>
                <w:rFonts w:ascii="Times New Roman" w:hAnsi="Times New Roman"/>
                <w:color w:val="000000"/>
                <w:lang w:val="en-US"/>
              </w:rPr>
              <w:t>      Microsoft SQL</w:t>
            </w:r>
          </w:p>
          <w:p w14:paraId="60BD9304" w14:textId="77777777" w:rsidR="0024334E" w:rsidRPr="006B4119" w:rsidRDefault="0024334E" w:rsidP="004000EA">
            <w:pPr>
              <w:pStyle w:val="BodyText"/>
              <w:spacing w:before="0" w:after="0" w:line="360" w:lineRule="auto"/>
              <w:rPr>
                <w:rFonts w:ascii="Times New Roman" w:hAnsi="Times New Roman"/>
                <w:color w:val="000000"/>
                <w:lang w:val="en-US"/>
              </w:rPr>
            </w:pPr>
            <w:r w:rsidRPr="006B4119">
              <w:rPr>
                <w:rFonts w:ascii="Times New Roman" w:hAnsi="Times New Roman"/>
                <w:color w:val="000000"/>
                <w:lang w:val="en-US"/>
              </w:rPr>
              <w:t>      Oracle</w:t>
            </w:r>
          </w:p>
          <w:p w14:paraId="63BDE3BB" w14:textId="77777777" w:rsidR="0024334E" w:rsidRPr="0057195D" w:rsidRDefault="0024334E" w:rsidP="004000EA">
            <w:pPr>
              <w:pStyle w:val="BodyText"/>
              <w:spacing w:before="0" w:after="0" w:line="360" w:lineRule="auto"/>
              <w:rPr>
                <w:rFonts w:ascii="Times New Roman" w:hAnsi="Times New Roman"/>
                <w:color w:val="000000"/>
              </w:rPr>
            </w:pPr>
            <w:r w:rsidRPr="006B4119">
              <w:rPr>
                <w:rFonts w:ascii="Times New Roman" w:hAnsi="Times New Roman"/>
                <w:color w:val="000000"/>
                <w:lang w:val="en-US"/>
              </w:rPr>
              <w:t xml:space="preserve">      </w:t>
            </w:r>
            <w:r w:rsidRPr="0057195D">
              <w:rPr>
                <w:rFonts w:ascii="Times New Roman" w:hAnsi="Times New Roman"/>
                <w:color w:val="000000"/>
              </w:rPr>
              <w:t>Informix</w:t>
            </w:r>
          </w:p>
          <w:p w14:paraId="06D670A0" w14:textId="77777777" w:rsidR="0024334E" w:rsidRPr="0057195D" w:rsidRDefault="0024334E" w:rsidP="004000EA">
            <w:pPr>
              <w:pStyle w:val="BodyText"/>
              <w:spacing w:before="0" w:after="0" w:line="360" w:lineRule="auto"/>
              <w:rPr>
                <w:rFonts w:ascii="Times New Roman" w:hAnsi="Times New Roman"/>
                <w:color w:val="000000"/>
              </w:rPr>
            </w:pPr>
            <w:r w:rsidRPr="0057195D">
              <w:rPr>
                <w:rFonts w:ascii="Times New Roman" w:hAnsi="Times New Roman"/>
                <w:color w:val="000000"/>
              </w:rPr>
              <w:t>      DB2</w:t>
            </w:r>
          </w:p>
          <w:p w14:paraId="6BAB6EFB" w14:textId="77777777" w:rsidR="0024334E" w:rsidRPr="0057195D" w:rsidRDefault="0024334E" w:rsidP="004000EA">
            <w:pPr>
              <w:pStyle w:val="BodyText"/>
              <w:spacing w:before="0" w:after="0" w:line="360" w:lineRule="auto"/>
              <w:rPr>
                <w:rFonts w:ascii="Times New Roman" w:hAnsi="Times New Roman"/>
                <w:color w:val="000000"/>
              </w:rPr>
            </w:pPr>
            <w:r w:rsidRPr="0057195D">
              <w:rPr>
                <w:rFonts w:ascii="Times New Roman" w:hAnsi="Times New Roman"/>
                <w:color w:val="000000"/>
              </w:rPr>
              <w:t>      Etc.</w:t>
            </w:r>
          </w:p>
        </w:tc>
      </w:tr>
    </w:tbl>
    <w:p w14:paraId="7713BDE7" w14:textId="5ED72F6F" w:rsidR="00067AA4" w:rsidRPr="0057195D" w:rsidRDefault="00067AA4">
      <w:pPr>
        <w:pStyle w:val="Caption"/>
        <w:keepNext/>
        <w:rPr>
          <w:b/>
        </w:rPr>
      </w:pPr>
      <w:bookmarkStart w:id="79" w:name="_Toc452383123"/>
      <w:r w:rsidRPr="0057195D">
        <w:t xml:space="preserve">Tabela </w:t>
      </w:r>
      <w:r w:rsidR="00B83417" w:rsidRPr="0057195D">
        <w:fldChar w:fldCharType="begin"/>
      </w:r>
      <w:r w:rsidR="00B83417" w:rsidRPr="0057195D">
        <w:instrText xml:space="preserve"> SEQ Tabela \* ARABIC </w:instrText>
      </w:r>
      <w:r w:rsidR="00B83417" w:rsidRPr="0057195D">
        <w:fldChar w:fldCharType="separate"/>
      </w:r>
      <w:r w:rsidR="00486692">
        <w:rPr>
          <w:noProof/>
        </w:rPr>
        <w:t>1</w:t>
      </w:r>
      <w:r w:rsidR="00B83417" w:rsidRPr="0057195D">
        <w:fldChar w:fldCharType="end"/>
      </w:r>
      <w:r w:rsidRPr="0057195D">
        <w:t xml:space="preserve">. Lista de ferramentas para </w:t>
      </w:r>
      <w:r w:rsidR="002C3D77" w:rsidRPr="0057195D">
        <w:t>informáticas</w:t>
      </w:r>
      <w:r w:rsidRPr="0057195D">
        <w:t xml:space="preserve"> BD. </w:t>
      </w:r>
      <w:r w:rsidR="002C3D77" w:rsidRPr="0057195D">
        <w:rPr>
          <w:b/>
        </w:rPr>
        <w:t>Fonte: Sara</w:t>
      </w:r>
      <w:r w:rsidRPr="0057195D">
        <w:rPr>
          <w:b/>
        </w:rPr>
        <w:t xml:space="preserve"> M.</w:t>
      </w:r>
      <w:bookmarkEnd w:id="79"/>
    </w:p>
    <w:p w14:paraId="2B31B39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w:t>
      </w:r>
    </w:p>
    <w:p w14:paraId="2CC2CE6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noProof/>
          <w:color w:val="000000"/>
          <w:szCs w:val="24"/>
        </w:rPr>
        <w:t xml:space="preserve"> (Sara M. 2007)</w:t>
      </w:r>
    </w:p>
    <w:p w14:paraId="4874B0D0" w14:textId="194E270D" w:rsidR="0024334E" w:rsidRPr="0057195D" w:rsidRDefault="0024334E" w:rsidP="0024334E">
      <w:pPr>
        <w:pStyle w:val="BodyText"/>
        <w:spacing w:before="0" w:after="0" w:line="360" w:lineRule="auto"/>
        <w:rPr>
          <w:rFonts w:ascii="Times New Roman" w:hAnsi="Times New Roman" w:cs="Times New Roman"/>
          <w:color w:val="000000"/>
          <w:szCs w:val="24"/>
        </w:rPr>
      </w:pPr>
    </w:p>
    <w:p w14:paraId="3FAFF746" w14:textId="51FD1821" w:rsidR="0024334E" w:rsidRPr="0057195D" w:rsidRDefault="0024334E" w:rsidP="0024334E">
      <w:pPr>
        <w:pStyle w:val="Caption"/>
        <w:spacing w:before="0" w:after="0"/>
      </w:pPr>
      <w:bookmarkStart w:id="80" w:name="_Toc423639942"/>
      <w:bookmarkStart w:id="81" w:name="_Toc452376479"/>
      <w:r w:rsidRPr="0057195D">
        <w:t xml:space="preserve">Figura </w:t>
      </w:r>
      <w:r w:rsidRPr="0057195D">
        <w:fldChar w:fldCharType="begin"/>
      </w:r>
      <w:r w:rsidRPr="0057195D">
        <w:instrText xml:space="preserve"> SEQ Figura \* ARABIC </w:instrText>
      </w:r>
      <w:r w:rsidRPr="0057195D">
        <w:fldChar w:fldCharType="separate"/>
      </w:r>
      <w:r w:rsidR="00486692">
        <w:rPr>
          <w:noProof/>
        </w:rPr>
        <w:t>1</w:t>
      </w:r>
      <w:r w:rsidRPr="0057195D">
        <w:fldChar w:fldCharType="end"/>
      </w:r>
      <w:r w:rsidRPr="0057195D">
        <w:t>. Ciclo de vida de uma base de dados</w:t>
      </w:r>
      <w:bookmarkEnd w:id="80"/>
      <w:bookmarkEnd w:id="81"/>
    </w:p>
    <w:p w14:paraId="5CAE1EDB" w14:textId="531E8AE0" w:rsidR="0024334E" w:rsidRPr="0057195D" w:rsidRDefault="000A5127" w:rsidP="0024334E">
      <w:pPr>
        <w:spacing w:before="0" w:after="0"/>
        <w:rPr>
          <w:i/>
        </w:rPr>
      </w:pPr>
      <w:r w:rsidRPr="0057195D">
        <w:rPr>
          <w:noProof/>
          <w:lang w:val="en-US"/>
        </w:rPr>
        <w:lastRenderedPageBreak/>
        <w:drawing>
          <wp:anchor distT="0" distB="0" distL="114300" distR="114300" simplePos="0" relativeHeight="251658242" behindDoc="0" locked="0" layoutInCell="1" allowOverlap="1" wp14:anchorId="3D3E9440" wp14:editId="4C610AF3">
            <wp:simplePos x="0" y="0"/>
            <wp:positionH relativeFrom="page">
              <wp:posOffset>1264285</wp:posOffset>
            </wp:positionH>
            <wp:positionV relativeFrom="paragraph">
              <wp:posOffset>-516255</wp:posOffset>
            </wp:positionV>
            <wp:extent cx="5255260" cy="6321425"/>
            <wp:effectExtent l="317" t="0" r="2858" b="2857"/>
            <wp:wrapSquare wrapText="bothSides"/>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5255260" cy="632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195D">
        <w:rPr>
          <w:noProof/>
          <w:lang w:val="en-US"/>
        </w:rPr>
        <mc:AlternateContent>
          <mc:Choice Requires="wps">
            <w:drawing>
              <wp:anchor distT="0" distB="0" distL="114300" distR="114300" simplePos="0" relativeHeight="251658244" behindDoc="0" locked="0" layoutInCell="1" allowOverlap="1" wp14:anchorId="6C2FE357" wp14:editId="316CD00F">
                <wp:simplePos x="0" y="0"/>
                <wp:positionH relativeFrom="column">
                  <wp:posOffset>-359410</wp:posOffset>
                </wp:positionH>
                <wp:positionV relativeFrom="paragraph">
                  <wp:posOffset>5727065</wp:posOffset>
                </wp:positionV>
                <wp:extent cx="6463665" cy="731520"/>
                <wp:effectExtent l="0" t="0" r="0" b="18415"/>
                <wp:wrapSquare wrapText="bothSides"/>
                <wp:docPr id="41" name="Text Box 41"/>
                <wp:cNvGraphicFramePr/>
                <a:graphic xmlns:a="http://schemas.openxmlformats.org/drawingml/2006/main">
                  <a:graphicData uri="http://schemas.microsoft.com/office/word/2010/wordprocessingShape">
                    <wps:wsp>
                      <wps:cNvSpPr txBox="1"/>
                      <wps:spPr>
                        <a:xfrm>
                          <a:off x="0" y="0"/>
                          <a:ext cx="6463665" cy="731520"/>
                        </a:xfrm>
                        <a:prstGeom prst="rect">
                          <a:avLst/>
                        </a:prstGeom>
                        <a:solidFill>
                          <a:prstClr val="white"/>
                        </a:solidFill>
                        <a:ln>
                          <a:noFill/>
                        </a:ln>
                      </wps:spPr>
                      <wps:txbx>
                        <w:txbxContent>
                          <w:p w14:paraId="182FBF7A" w14:textId="590A561F" w:rsidR="00C11369" w:rsidRDefault="00C11369" w:rsidP="00A510CD">
                            <w:pPr>
                              <w:pStyle w:val="Caption"/>
                              <w:spacing w:line="240" w:lineRule="auto"/>
                            </w:pPr>
                            <w:bookmarkStart w:id="82" w:name="_Toc452382579"/>
                            <w:bookmarkStart w:id="83" w:name="_Toc452383124"/>
                            <w:r>
                              <w:t xml:space="preserve">Tabela </w:t>
                            </w:r>
                            <w:r>
                              <w:fldChar w:fldCharType="begin"/>
                            </w:r>
                            <w:r>
                              <w:instrText xml:space="preserve"> SEQ Tabela \* ARABIC </w:instrText>
                            </w:r>
                            <w:r>
                              <w:fldChar w:fldCharType="separate"/>
                            </w:r>
                            <w:r w:rsidR="00486692">
                              <w:rPr>
                                <w:noProof/>
                              </w:rPr>
                              <w:t>2</w:t>
                            </w:r>
                            <w:r>
                              <w:fldChar w:fldCharType="end"/>
                            </w:r>
                            <w:r>
                              <w:t>.Ciclo de vida de um Base Dados.</w:t>
                            </w:r>
                            <w:bookmarkEnd w:id="82"/>
                            <w:r>
                              <w:t xml:space="preserve"> </w:t>
                            </w:r>
                            <w:r>
                              <w:rPr>
                                <w:b/>
                              </w:rPr>
                              <w:t>Fonte:</w:t>
                            </w:r>
                            <w:r>
                              <w:t xml:space="preserve"> </w:t>
                            </w:r>
                            <w:r>
                              <w:rPr>
                                <w:b/>
                              </w:rPr>
                              <w:t>(Sara M.)</w:t>
                            </w:r>
                            <w:bookmarkEnd w:id="83"/>
                          </w:p>
                          <w:p w14:paraId="79358DE4" w14:textId="547260D0" w:rsidR="00C11369" w:rsidRPr="00A510CD" w:rsidRDefault="00C11369" w:rsidP="00A510CD">
                            <w:pPr>
                              <w:pStyle w:val="Caption"/>
                              <w:spacing w:line="240" w:lineRule="auto"/>
                              <w:rPr>
                                <w:b/>
                              </w:rPr>
                            </w:pPr>
                            <w:r>
                              <w:rPr>
                                <w:b/>
                              </w:rPr>
                              <w:t>Link:</w:t>
                            </w:r>
                            <w:r w:rsidRPr="00067AA4">
                              <w:rPr>
                                <w:i w:val="0"/>
                              </w:rPr>
                              <w:t xml:space="preserve"> </w:t>
                            </w:r>
                            <w:hyperlink r:id="rId20" w:history="1">
                              <w:r w:rsidRPr="00A1116E">
                                <w:rPr>
                                  <w:rStyle w:val="Hyperlink"/>
                                </w:rPr>
                                <w:t>http://www.notapositiva.com/trab_estudantes/trab_estudantes/tic/tic_trabalhos/sistgestbd.htm</w:t>
                              </w:r>
                            </w:hyperlink>
                            <w:r>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FE357" id="Text Box 41" o:spid="_x0000_s1032" type="#_x0000_t202" style="position:absolute;left:0;text-align:left;margin-left:-28.3pt;margin-top:450.95pt;width:508.95pt;height:57.6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" stroked="f">
                <v:textbox style="mso-fit-shape-to-text:t" inset="0,0,0,0">
                  <w:txbxContent>
                    <w:p w14:paraId="182FBF7A" w14:textId="590A561F" w:rsidR="00C11369" w:rsidRDefault="00C11369" w:rsidP="00A510CD">
                      <w:pPr>
                        <w:pStyle w:val="Caption"/>
                        <w:spacing w:line="240" w:lineRule="auto"/>
                      </w:pPr>
                      <w:bookmarkStart w:id="84" w:name="_Toc452382579"/>
                      <w:bookmarkStart w:id="85" w:name="_Toc452383124"/>
                      <w:r>
                        <w:t xml:space="preserve">Tabela </w:t>
                      </w:r>
                      <w:r>
                        <w:fldChar w:fldCharType="begin"/>
                      </w:r>
                      <w:r>
                        <w:instrText xml:space="preserve"> SEQ Tabela \* ARABIC </w:instrText>
                      </w:r>
                      <w:r>
                        <w:fldChar w:fldCharType="separate"/>
                      </w:r>
                      <w:r w:rsidR="00486692">
                        <w:rPr>
                          <w:noProof/>
                        </w:rPr>
                        <w:t>2</w:t>
                      </w:r>
                      <w:r>
                        <w:fldChar w:fldCharType="end"/>
                      </w:r>
                      <w:r>
                        <w:t>.Ciclo de vida de um Base Dados.</w:t>
                      </w:r>
                      <w:bookmarkEnd w:id="84"/>
                      <w:r>
                        <w:t xml:space="preserve"> </w:t>
                      </w:r>
                      <w:r>
                        <w:rPr>
                          <w:b/>
                        </w:rPr>
                        <w:t>Fonte:</w:t>
                      </w:r>
                      <w:r>
                        <w:t xml:space="preserve"> </w:t>
                      </w:r>
                      <w:r>
                        <w:rPr>
                          <w:b/>
                        </w:rPr>
                        <w:t>(Sara M.)</w:t>
                      </w:r>
                      <w:bookmarkEnd w:id="85"/>
                    </w:p>
                    <w:p w14:paraId="79358DE4" w14:textId="547260D0" w:rsidR="00C11369" w:rsidRPr="00A510CD" w:rsidRDefault="00C11369" w:rsidP="00A510CD">
                      <w:pPr>
                        <w:pStyle w:val="Caption"/>
                        <w:spacing w:line="240" w:lineRule="auto"/>
                        <w:rPr>
                          <w:b/>
                        </w:rPr>
                      </w:pPr>
                      <w:r>
                        <w:rPr>
                          <w:b/>
                        </w:rPr>
                        <w:t>Link:</w:t>
                      </w:r>
                      <w:r w:rsidRPr="00067AA4">
                        <w:rPr>
                          <w:i w:val="0"/>
                        </w:rPr>
                        <w:t xml:space="preserve"> </w:t>
                      </w:r>
                      <w:hyperlink r:id="rId21" w:history="1">
                        <w:r w:rsidRPr="00A1116E">
                          <w:rPr>
                            <w:rStyle w:val="Hyperlink"/>
                          </w:rPr>
                          <w:t>http://www.notapositiva.com/trab_estudantes/trab_estudantes/tic/tic_trabalhos/sistgestbd.htm</w:t>
                        </w:r>
                      </w:hyperlink>
                      <w:r>
                        <w:rPr>
                          <w:b/>
                        </w:rPr>
                        <w:t xml:space="preserve"> </w:t>
                      </w:r>
                    </w:p>
                  </w:txbxContent>
                </v:textbox>
                <w10:wrap type="square"/>
              </v:shape>
            </w:pict>
          </mc:Fallback>
        </mc:AlternateContent>
      </w:r>
    </w:p>
    <w:p w14:paraId="1E0A11B2" w14:textId="6C36F9C3" w:rsidR="00284A43" w:rsidRPr="0057195D" w:rsidRDefault="00284A43" w:rsidP="0024334E">
      <w:pPr>
        <w:spacing w:before="0" w:after="0"/>
        <w:rPr>
          <w:i/>
        </w:rPr>
      </w:pPr>
    </w:p>
    <w:p w14:paraId="18CD2104" w14:textId="16087EB2" w:rsidR="00284A43" w:rsidRPr="0057195D" w:rsidRDefault="0024334E" w:rsidP="0024334E">
      <w:pPr>
        <w:spacing w:before="0" w:after="0"/>
        <w:rPr>
          <w:noProof/>
        </w:rPr>
      </w:pPr>
      <w:r w:rsidRPr="0057195D">
        <w:rPr>
          <w:noProof/>
        </w:rPr>
        <w:t>(Sara M. 2007)</w:t>
      </w:r>
    </w:p>
    <w:p w14:paraId="5EF12EE8" w14:textId="77777777" w:rsidR="00284A43" w:rsidRPr="0057195D" w:rsidRDefault="00284A43">
      <w:pPr>
        <w:spacing w:before="0" w:after="0" w:line="240" w:lineRule="auto"/>
        <w:jc w:val="left"/>
        <w:rPr>
          <w:noProof/>
        </w:rPr>
      </w:pPr>
      <w:r w:rsidRPr="0057195D">
        <w:rPr>
          <w:noProof/>
        </w:rPr>
        <w:br w:type="page"/>
      </w:r>
    </w:p>
    <w:p w14:paraId="10785206" w14:textId="77777777" w:rsidR="0024334E" w:rsidRPr="0057195D" w:rsidRDefault="0024334E" w:rsidP="00FE7521">
      <w:pPr>
        <w:pStyle w:val="Heading4"/>
      </w:pPr>
      <w:r w:rsidRPr="0057195D">
        <w:lastRenderedPageBreak/>
        <w:t>Características de um Sistema</w:t>
      </w:r>
    </w:p>
    <w:p w14:paraId="72EF732A" w14:textId="77777777" w:rsidR="0024334E" w:rsidRPr="0057195D" w:rsidRDefault="0024334E" w:rsidP="00A510CD">
      <w:pPr>
        <w:pStyle w:val="ListParagraph"/>
        <w:numPr>
          <w:ilvl w:val="0"/>
          <w:numId w:val="47"/>
        </w:numPr>
      </w:pPr>
      <w:r w:rsidRPr="0057195D">
        <w:t>“</w:t>
      </w:r>
      <w:r w:rsidRPr="0057195D">
        <w:rPr>
          <w:b/>
        </w:rPr>
        <w:t>Objectivo</w:t>
      </w:r>
      <w:r w:rsidRPr="0057195D">
        <w:t>: proposta fundamental que justifica o sistema, pode ter mais do que um objectivo;</w:t>
      </w:r>
    </w:p>
    <w:p w14:paraId="6721FAEE" w14:textId="77777777" w:rsidR="0024334E" w:rsidRPr="0057195D" w:rsidRDefault="0024334E" w:rsidP="00A510CD">
      <w:pPr>
        <w:pStyle w:val="ListParagraph"/>
        <w:numPr>
          <w:ilvl w:val="0"/>
          <w:numId w:val="47"/>
        </w:numPr>
      </w:pPr>
      <w:r w:rsidRPr="0057195D">
        <w:rPr>
          <w:b/>
        </w:rPr>
        <w:t>Componentes</w:t>
      </w:r>
      <w:r w:rsidRPr="0057195D">
        <w:t>: partes do sistema que funcionam em conjunto para alcançar os resultados pretendidos (objectivos);</w:t>
      </w:r>
    </w:p>
    <w:p w14:paraId="1DA4733A" w14:textId="77777777" w:rsidR="0024334E" w:rsidRPr="0057195D" w:rsidRDefault="0024334E" w:rsidP="00A510CD">
      <w:pPr>
        <w:pStyle w:val="ListParagraph"/>
        <w:numPr>
          <w:ilvl w:val="0"/>
          <w:numId w:val="47"/>
        </w:numPr>
      </w:pPr>
      <w:r w:rsidRPr="0057195D">
        <w:rPr>
          <w:b/>
        </w:rPr>
        <w:t>Estrutura</w:t>
      </w:r>
      <w:r w:rsidRPr="0057195D">
        <w:t>: relação ou relações entre os componentes; responsável pela definição de fronteira entre o sistema e o meio envolvente;</w:t>
      </w:r>
    </w:p>
    <w:p w14:paraId="48E527B9" w14:textId="77777777" w:rsidR="0024334E" w:rsidRPr="0057195D" w:rsidRDefault="0024334E" w:rsidP="00A510CD">
      <w:pPr>
        <w:pStyle w:val="ListParagraph"/>
        <w:numPr>
          <w:ilvl w:val="0"/>
          <w:numId w:val="47"/>
        </w:numPr>
      </w:pPr>
      <w:r w:rsidRPr="0057195D">
        <w:rPr>
          <w:b/>
        </w:rPr>
        <w:t>Comportamento</w:t>
      </w:r>
      <w:r w:rsidRPr="0057195D">
        <w:t>: é determinado pelos processos desenvolvidos para, no sistema, se alcançarem os resultados pretendidos;</w:t>
      </w:r>
    </w:p>
    <w:p w14:paraId="1A31D221" w14:textId="77777777" w:rsidR="0024334E" w:rsidRPr="0057195D" w:rsidRDefault="0024334E" w:rsidP="00A510CD">
      <w:pPr>
        <w:pStyle w:val="ListParagraph"/>
        <w:numPr>
          <w:ilvl w:val="0"/>
          <w:numId w:val="47"/>
        </w:numPr>
      </w:pPr>
      <w:r w:rsidRPr="0057195D">
        <w:rPr>
          <w:b/>
        </w:rPr>
        <w:t>Ciclo vital</w:t>
      </w:r>
      <w:r w:rsidRPr="0057195D">
        <w:t>: ocorre em qualquer sistema e inclui fenómenos de evolução, desgaste, desadequação, envelhecimento, substituição, reparação e «morte» do sistema.</w:t>
      </w:r>
    </w:p>
    <w:p w14:paraId="04570160"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18DC7AFF" w14:textId="77777777" w:rsidR="0024334E" w:rsidRPr="0057195D" w:rsidRDefault="0024334E">
      <w:pPr>
        <w:pStyle w:val="Heading3"/>
      </w:pPr>
      <w:bookmarkStart w:id="86" w:name="_Toc454139985"/>
      <w:r w:rsidRPr="0057195D">
        <w:t>Sistemas De Informação Baseados Em Computador</w:t>
      </w:r>
      <w:bookmarkEnd w:id="86"/>
    </w:p>
    <w:p w14:paraId="5D67482D" w14:textId="77777777" w:rsidR="0024334E" w:rsidRPr="0057195D" w:rsidRDefault="0024334E" w:rsidP="0024334E">
      <w:pPr>
        <w:pStyle w:val="BodyText"/>
        <w:spacing w:before="0" w:after="0" w:line="360" w:lineRule="auto"/>
        <w:ind w:left="360"/>
        <w:rPr>
          <w:rFonts w:ascii="Times New Roman" w:hAnsi="Times New Roman" w:cs="Times New Roman"/>
          <w:color w:val="000000"/>
          <w:szCs w:val="24"/>
        </w:rPr>
      </w:pPr>
      <w:r w:rsidRPr="0057195D">
        <w:rPr>
          <w:rFonts w:ascii="Times New Roman" w:hAnsi="Times New Roman" w:cs="Times New Roman"/>
          <w:color w:val="000000"/>
          <w:szCs w:val="24"/>
        </w:rPr>
        <w:t>Sistemas de informação que dependem de computadores (hardware e software) e redes para processar e disseminar dados e informação. Um sistema deste tipo envolve cinco elementos: os objectivos de negócio, hardware, software, procedimentos e pessoas.</w:t>
      </w:r>
    </w:p>
    <w:p w14:paraId="5E48C162" w14:textId="77777777" w:rsidR="0024334E" w:rsidRPr="0057195D" w:rsidRDefault="0024334E" w:rsidP="0024334E">
      <w:pPr>
        <w:pStyle w:val="BodyText"/>
        <w:spacing w:before="0" w:after="0" w:line="360" w:lineRule="auto"/>
        <w:ind w:left="720"/>
        <w:rPr>
          <w:rFonts w:ascii="Times New Roman" w:hAnsi="Times New Roman" w:cs="Times New Roman"/>
          <w:color w:val="000000"/>
          <w:szCs w:val="24"/>
        </w:rPr>
      </w:pPr>
    </w:p>
    <w:p w14:paraId="282FC10B" w14:textId="77777777" w:rsidR="0024334E" w:rsidRPr="0057195D" w:rsidRDefault="0024334E" w:rsidP="00FE7521">
      <w:pPr>
        <w:pStyle w:val="Heading4"/>
      </w:pPr>
      <w:r w:rsidRPr="0057195D">
        <w:t>Funções do Sistema de Informação</w:t>
      </w:r>
    </w:p>
    <w:p w14:paraId="4B0D80D0" w14:textId="77777777" w:rsidR="0024334E" w:rsidRPr="0057195D" w:rsidRDefault="0024334E" w:rsidP="00A510CD">
      <w:pPr>
        <w:pStyle w:val="ListParagraph"/>
        <w:numPr>
          <w:ilvl w:val="0"/>
          <w:numId w:val="48"/>
        </w:numPr>
      </w:pPr>
      <w:r w:rsidRPr="0057195D">
        <w:t>Recolha da informação</w:t>
      </w:r>
    </w:p>
    <w:p w14:paraId="60137FC8" w14:textId="77777777" w:rsidR="0024334E" w:rsidRPr="0057195D" w:rsidRDefault="0024334E" w:rsidP="00A510CD">
      <w:pPr>
        <w:pStyle w:val="ListParagraph"/>
        <w:numPr>
          <w:ilvl w:val="0"/>
          <w:numId w:val="48"/>
        </w:numPr>
      </w:pPr>
      <w:r w:rsidRPr="0057195D">
        <w:t>Armazenamento da informação</w:t>
      </w:r>
    </w:p>
    <w:p w14:paraId="6719FBCA" w14:textId="77777777" w:rsidR="0024334E" w:rsidRPr="0057195D" w:rsidRDefault="0024334E" w:rsidP="00A510CD">
      <w:pPr>
        <w:pStyle w:val="ListParagraph"/>
        <w:numPr>
          <w:ilvl w:val="0"/>
          <w:numId w:val="48"/>
        </w:numPr>
      </w:pPr>
      <w:r w:rsidRPr="0057195D">
        <w:t>Processamento da informação</w:t>
      </w:r>
    </w:p>
    <w:p w14:paraId="6ADD4FF1" w14:textId="77777777" w:rsidR="0024334E" w:rsidRPr="0057195D" w:rsidRDefault="0024334E" w:rsidP="00A510CD">
      <w:pPr>
        <w:pStyle w:val="ListParagraph"/>
        <w:numPr>
          <w:ilvl w:val="0"/>
          <w:numId w:val="48"/>
        </w:numPr>
      </w:pPr>
      <w:r w:rsidRPr="0057195D">
        <w:t>Distribuição da informação</w:t>
      </w:r>
    </w:p>
    <w:p w14:paraId="4750CF67" w14:textId="77777777" w:rsidR="0024334E" w:rsidRPr="0057195D" w:rsidRDefault="0024334E" w:rsidP="00A510CD">
      <w:pPr>
        <w:pStyle w:val="ListParagraph"/>
        <w:numPr>
          <w:ilvl w:val="0"/>
          <w:numId w:val="48"/>
        </w:numPr>
      </w:pPr>
      <w:r w:rsidRPr="0057195D">
        <w:t>Maior competitividade</w:t>
      </w:r>
    </w:p>
    <w:p w14:paraId="02319031" w14:textId="77777777" w:rsidR="0024334E" w:rsidRPr="0057195D" w:rsidRDefault="0024334E" w:rsidP="00A510CD">
      <w:pPr>
        <w:pStyle w:val="ListParagraph"/>
        <w:numPr>
          <w:ilvl w:val="0"/>
          <w:numId w:val="48"/>
        </w:numPr>
      </w:pPr>
      <w:r w:rsidRPr="0057195D">
        <w:t>Melhores negócios</w:t>
      </w:r>
    </w:p>
    <w:p w14:paraId="42755F3F" w14:textId="77777777" w:rsidR="0024334E" w:rsidRPr="0057195D" w:rsidRDefault="0024334E" w:rsidP="00A510CD">
      <w:pPr>
        <w:pStyle w:val="ListParagraph"/>
        <w:numPr>
          <w:ilvl w:val="0"/>
          <w:numId w:val="48"/>
        </w:numPr>
      </w:pPr>
      <w:r w:rsidRPr="0057195D">
        <w:t>Número maior de clientes</w:t>
      </w:r>
    </w:p>
    <w:p w14:paraId="2BD3DD9D" w14:textId="77777777" w:rsidR="0024334E" w:rsidRPr="0057195D" w:rsidRDefault="0024334E" w:rsidP="00A510CD">
      <w:pPr>
        <w:pStyle w:val="ListParagraph"/>
        <w:numPr>
          <w:ilvl w:val="0"/>
          <w:numId w:val="48"/>
        </w:numPr>
      </w:pPr>
      <w:r w:rsidRPr="0057195D">
        <w:t>Agilidade nos processos</w:t>
      </w:r>
    </w:p>
    <w:p w14:paraId="79E9A5D3" w14:textId="77777777" w:rsidR="0024334E" w:rsidRPr="0057195D" w:rsidRDefault="0024334E" w:rsidP="00FE7521">
      <w:pPr>
        <w:pStyle w:val="Heading4"/>
      </w:pPr>
      <w:r w:rsidRPr="0057195D">
        <w:t>Desvantagens SI</w:t>
      </w:r>
    </w:p>
    <w:p w14:paraId="138B8F09" w14:textId="77777777" w:rsidR="0024334E" w:rsidRPr="0057195D" w:rsidRDefault="0024334E" w:rsidP="00A510CD">
      <w:pPr>
        <w:pStyle w:val="ListParagraph"/>
        <w:numPr>
          <w:ilvl w:val="0"/>
          <w:numId w:val="49"/>
        </w:numPr>
      </w:pPr>
      <w:r w:rsidRPr="0057195D">
        <w:t>Dificuldade de implantação</w:t>
      </w:r>
    </w:p>
    <w:p w14:paraId="6BFAF7A7" w14:textId="77777777" w:rsidR="0024334E" w:rsidRPr="0057195D" w:rsidRDefault="0024334E" w:rsidP="00A510CD">
      <w:pPr>
        <w:pStyle w:val="ListParagraph"/>
        <w:numPr>
          <w:ilvl w:val="0"/>
          <w:numId w:val="49"/>
        </w:numPr>
      </w:pPr>
      <w:r w:rsidRPr="0057195D">
        <w:t>Altos investimentos em tecnologias</w:t>
      </w:r>
    </w:p>
    <w:p w14:paraId="15FBA207" w14:textId="77777777" w:rsidR="0024334E" w:rsidRPr="0057195D" w:rsidRDefault="0024334E" w:rsidP="00A510CD">
      <w:pPr>
        <w:pStyle w:val="ListParagraph"/>
        <w:numPr>
          <w:ilvl w:val="0"/>
          <w:numId w:val="49"/>
        </w:numPr>
      </w:pPr>
      <w:r w:rsidRPr="0057195D">
        <w:t>Necessidade de hardwares potentes”</w:t>
      </w:r>
      <w:r w:rsidRPr="0057195D">
        <w:rPr>
          <w:noProof/>
        </w:rPr>
        <w:t xml:space="preserve"> (A. L Mülbert, e N. M. Ayres 2005)</w:t>
      </w:r>
    </w:p>
    <w:p w14:paraId="7183B0CB" w14:textId="77777777" w:rsidR="0024334E" w:rsidRPr="0057195D" w:rsidRDefault="0024334E">
      <w:pPr>
        <w:pStyle w:val="Heading3"/>
      </w:pPr>
      <w:bookmarkStart w:id="87" w:name="_Toc454139986"/>
      <w:r w:rsidRPr="0057195D">
        <w:lastRenderedPageBreak/>
        <w:t>Interfaces gráficas em Java</w:t>
      </w:r>
      <w:bookmarkEnd w:id="87"/>
      <w:r w:rsidRPr="0057195D">
        <w:t xml:space="preserve"> </w:t>
      </w:r>
    </w:p>
    <w:p w14:paraId="64225C2C"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“AWT e Swing são bibliotecas gráficas oficiais inclusas em qualquer JRE ou JDK. Além destas, existem algumas outras bibliotecas de terceiros, sendo a mais famosa, o SWT - desenvolvida pela IBM e utilizada no Eclipse e em vários outros produtos.</w:t>
      </w:r>
    </w:p>
    <w:p w14:paraId="1536EAB7" w14:textId="77777777" w:rsidR="0024334E" w:rsidRPr="0057195D" w:rsidRDefault="0024334E" w:rsidP="0024334E">
      <w:pPr>
        <w:pStyle w:val="BodyText"/>
        <w:spacing w:before="0" w:after="0" w:line="360" w:lineRule="auto"/>
        <w:ind w:left="720"/>
        <w:rPr>
          <w:rFonts w:ascii="Times New Roman" w:hAnsi="Times New Roman" w:cs="Times New Roman"/>
          <w:color w:val="000000"/>
          <w:szCs w:val="24"/>
        </w:rPr>
      </w:pPr>
    </w:p>
    <w:p w14:paraId="76D72314" w14:textId="77777777" w:rsidR="0024334E" w:rsidRPr="0057195D" w:rsidRDefault="0024334E">
      <w:pPr>
        <w:pStyle w:val="Heading3"/>
      </w:pPr>
      <w:bookmarkStart w:id="88" w:name="_Toc454139987"/>
      <w:r w:rsidRPr="0057195D">
        <w:t>Look And Feel</w:t>
      </w:r>
      <w:bookmarkEnd w:id="88"/>
    </w:p>
    <w:p w14:paraId="3669A3BD" w14:textId="77777777" w:rsidR="0024334E" w:rsidRPr="0057195D" w:rsidRDefault="0024334E" w:rsidP="0024334E">
      <w:pPr>
        <w:pStyle w:val="BodyText"/>
        <w:spacing w:before="0" w:after="0" w:line="360" w:lineRule="auto"/>
        <w:rPr>
          <w:rFonts w:ascii="Times New Roman" w:hAnsi="Times New Roman"/>
          <w:noProof/>
          <w:color w:val="000000"/>
        </w:rPr>
      </w:pPr>
      <w:r w:rsidRPr="0057195D">
        <w:rPr>
          <w:rFonts w:ascii="Times New Roman" w:hAnsi="Times New Roman"/>
          <w:b/>
          <w:bCs/>
          <w:color w:val="000000"/>
        </w:rPr>
        <w:t>Look-and-Feel</w:t>
      </w:r>
      <w:r w:rsidRPr="0057195D">
        <w:rPr>
          <w:rFonts w:ascii="Times New Roman" w:hAnsi="Times New Roman"/>
          <w:color w:val="000000"/>
        </w:rPr>
        <w:t> (ou LaF) é o nome que se dá à "cara" da aplicação (suas cores, formatos e etc.). Por padrão, o Java vem com um look-and-feel próprio, que se comporta exactamente da mesma forma em todas as plataformas suportadas.”</w:t>
      </w:r>
      <w:r w:rsidRPr="0057195D">
        <w:rPr>
          <w:rFonts w:ascii="Times New Roman" w:hAnsi="Times New Roman"/>
          <w:noProof/>
          <w:color w:val="000000"/>
        </w:rPr>
        <w:t xml:space="preserve"> (Caelum 2009)</w:t>
      </w:r>
    </w:p>
    <w:p w14:paraId="0DBB4BAD" w14:textId="77777777" w:rsidR="0024334E" w:rsidRPr="0057195D" w:rsidRDefault="0024334E" w:rsidP="0024334E">
      <w:pPr>
        <w:pStyle w:val="BodyText"/>
        <w:spacing w:before="0" w:after="0" w:line="360" w:lineRule="auto"/>
        <w:rPr>
          <w:rFonts w:ascii="Times New Roman" w:hAnsi="Times New Roman"/>
          <w:noProof/>
          <w:color w:val="000000"/>
        </w:rPr>
      </w:pPr>
    </w:p>
    <w:p w14:paraId="6552E04C" w14:textId="77777777" w:rsidR="0024334E" w:rsidRPr="0057195D" w:rsidRDefault="0024334E">
      <w:pPr>
        <w:pStyle w:val="Heading3"/>
        <w:rPr>
          <w:noProof/>
        </w:rPr>
      </w:pPr>
      <w:bookmarkStart w:id="89" w:name="_Toc454139988"/>
      <w:r w:rsidRPr="0057195D">
        <w:rPr>
          <w:noProof/>
        </w:rPr>
        <w:t>UML (Unified Modelling Language)</w:t>
      </w:r>
      <w:bookmarkEnd w:id="89"/>
    </w:p>
    <w:p w14:paraId="3773A325"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“A Unified Modelling Language (UML) é uma linguagem ou notação de diagramas para especificar, visualizar e documentar modelos de 'software' orientados por objetos</w:t>
      </w:r>
    </w:p>
    <w:p w14:paraId="6A468C9E" w14:textId="77777777" w:rsidR="0024334E" w:rsidRPr="0057195D" w:rsidRDefault="0024334E" w:rsidP="0024334E">
      <w:pPr>
        <w:pStyle w:val="BodyText"/>
        <w:spacing w:before="0" w:after="0" w:line="360" w:lineRule="auto"/>
        <w:rPr>
          <w:rFonts w:ascii="Times New Roman" w:hAnsi="Times New Roman"/>
          <w:noProof/>
          <w:color w:val="000000"/>
        </w:rPr>
      </w:pPr>
      <w:r w:rsidRPr="0057195D">
        <w:rPr>
          <w:rFonts w:ascii="Times New Roman" w:hAnsi="Times New Roman"/>
          <w:noProof/>
          <w:color w:val="000000"/>
        </w:rPr>
        <w:t xml:space="preserve">Os seguintes tipos de diagramas são suportados pelo Umbrello UML Modeller: </w:t>
      </w:r>
    </w:p>
    <w:p w14:paraId="2F8D82DC"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Caso de Uso</w:t>
      </w:r>
      <w:r w:rsidRPr="0057195D">
        <w:rPr>
          <w:rFonts w:ascii="Times New Roman" w:hAnsi="Times New Roman"/>
          <w:noProof/>
          <w:color w:val="000000"/>
        </w:rPr>
        <w:t xml:space="preserve"> mostra atores (pessoas ou outros usuários do sistema), casos de uso (os cenários onde eles usam o sistema), e seus relacionamentos</w:t>
      </w:r>
    </w:p>
    <w:p w14:paraId="62E1F641"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Classe</w:t>
      </w:r>
      <w:r w:rsidRPr="0057195D">
        <w:rPr>
          <w:rFonts w:ascii="Times New Roman" w:hAnsi="Times New Roman"/>
          <w:noProof/>
          <w:color w:val="000000"/>
        </w:rPr>
        <w:t xml:space="preserve"> mostra classes e os relacionamentos entre elas</w:t>
      </w:r>
    </w:p>
    <w:p w14:paraId="11B10EA2"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Sequência</w:t>
      </w:r>
      <w:r w:rsidRPr="0057195D">
        <w:rPr>
          <w:rFonts w:ascii="Times New Roman" w:hAnsi="Times New Roman"/>
          <w:noProof/>
          <w:color w:val="000000"/>
        </w:rPr>
        <w:t xml:space="preserve"> mostra objetos e uma sequência das chamadas do método feitas para outros objetos.</w:t>
      </w:r>
    </w:p>
    <w:p w14:paraId="508B095C"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Colaboração</w:t>
      </w:r>
      <w:r w:rsidRPr="0057195D">
        <w:rPr>
          <w:rFonts w:ascii="Times New Roman" w:hAnsi="Times New Roman"/>
          <w:noProof/>
          <w:color w:val="000000"/>
        </w:rPr>
        <w:t xml:space="preserve"> mostra objetos e seus relacionamentos, colocando ênfase nos objetos que participam na troca de mensagens</w:t>
      </w:r>
    </w:p>
    <w:p w14:paraId="00F2E438"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Estado</w:t>
      </w:r>
      <w:r w:rsidRPr="0057195D">
        <w:rPr>
          <w:rFonts w:ascii="Times New Roman" w:hAnsi="Times New Roman"/>
          <w:noProof/>
          <w:color w:val="000000"/>
        </w:rPr>
        <w:t xml:space="preserve"> mostra estados, mudanças de estado e eventos num objeto ou uma parte do sistema</w:t>
      </w:r>
    </w:p>
    <w:p w14:paraId="0129EB00"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Atividade</w:t>
      </w:r>
      <w:r w:rsidRPr="0057195D">
        <w:rPr>
          <w:rFonts w:ascii="Times New Roman" w:hAnsi="Times New Roman"/>
          <w:noProof/>
          <w:color w:val="000000"/>
        </w:rPr>
        <w:t xml:space="preserve"> mostra atividades e as mudanças de uma atividade para outra com os eventos ocorridos em alguma parte do sistema</w:t>
      </w:r>
    </w:p>
    <w:p w14:paraId="40290A63"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Componente</w:t>
      </w:r>
      <w:r w:rsidRPr="0057195D">
        <w:rPr>
          <w:rFonts w:ascii="Times New Roman" w:hAnsi="Times New Roman"/>
          <w:b/>
          <w:noProof/>
          <w:color w:val="000000"/>
        </w:rPr>
        <w:t xml:space="preserve"> </w:t>
      </w:r>
      <w:r w:rsidRPr="0057195D">
        <w:rPr>
          <w:rFonts w:ascii="Times New Roman" w:hAnsi="Times New Roman"/>
          <w:noProof/>
          <w:color w:val="000000"/>
        </w:rPr>
        <w:t>mostra os componentes de programação de alto nível (como KParts ou Java Beans).</w:t>
      </w:r>
    </w:p>
    <w:p w14:paraId="01803D76"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Distribuição</w:t>
      </w:r>
      <w:r w:rsidRPr="0057195D">
        <w:rPr>
          <w:rFonts w:ascii="Times New Roman" w:hAnsi="Times New Roman"/>
          <w:noProof/>
          <w:color w:val="000000"/>
        </w:rPr>
        <w:t xml:space="preserve"> mostra as instâncias dos componentes e seus relacionamentos.</w:t>
      </w:r>
    </w:p>
    <w:p w14:paraId="2FC299A8"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noProof/>
          <w:color w:val="000000"/>
        </w:rPr>
        <w:t xml:space="preserve">Os </w:t>
      </w:r>
      <w:r w:rsidRPr="0057195D">
        <w:rPr>
          <w:rFonts w:ascii="Times New Roman" w:hAnsi="Times New Roman"/>
          <w:b/>
          <w:i/>
          <w:iCs/>
          <w:noProof/>
          <w:color w:val="000000"/>
        </w:rPr>
        <w:t>Diagramas de Entidade-Associação</w:t>
      </w:r>
      <w:r w:rsidRPr="0057195D">
        <w:rPr>
          <w:rFonts w:ascii="Times New Roman" w:hAnsi="Times New Roman"/>
          <w:noProof/>
          <w:color w:val="000000"/>
        </w:rPr>
        <w:t xml:space="preserve"> mostram os dados e as relações e as restrições entre os dados.</w:t>
      </w:r>
    </w:p>
    <w:p w14:paraId="578D87F0" w14:textId="77777777" w:rsidR="0024334E" w:rsidRPr="0057195D" w:rsidRDefault="0024334E" w:rsidP="0024334E">
      <w:pPr>
        <w:pStyle w:val="BodyText"/>
        <w:spacing w:before="0" w:after="0" w:line="360" w:lineRule="auto"/>
        <w:rPr>
          <w:rFonts w:ascii="Times New Roman" w:hAnsi="Times New Roman"/>
          <w:noProof/>
          <w:color w:val="000000"/>
        </w:rPr>
      </w:pPr>
      <w:r w:rsidRPr="0057195D">
        <w:rPr>
          <w:rFonts w:ascii="Times New Roman" w:hAnsi="Times New Roman"/>
          <w:noProof/>
          <w:color w:val="000000"/>
        </w:rPr>
        <w:t>”</w:t>
      </w:r>
      <w:sdt>
        <w:sdtPr>
          <w:rPr>
            <w:rFonts w:ascii="Times New Roman" w:hAnsi="Times New Roman"/>
            <w:noProof/>
            <w:color w:val="000000"/>
          </w:rPr>
          <w:id w:val="-661005854"/>
          <w:citation/>
        </w:sdtPr>
        <w:sdtContent>
          <w:r w:rsidRPr="0057195D">
            <w:rPr>
              <w:rFonts w:ascii="Times New Roman" w:hAnsi="Times New Roman"/>
              <w:noProof/>
              <w:color w:val="000000"/>
            </w:rPr>
            <w:fldChar w:fldCharType="begin"/>
          </w:r>
          <w:r w:rsidRPr="0057195D">
            <w:rPr>
              <w:rFonts w:ascii="Times New Roman" w:hAnsi="Times New Roman"/>
              <w:noProof/>
              <w:color w:val="000000"/>
            </w:rPr>
            <w:instrText xml:space="preserve"> CITATION Mar15 \l 1033 </w:instrText>
          </w:r>
          <w:r w:rsidRPr="0057195D">
            <w:rPr>
              <w:rFonts w:ascii="Times New Roman" w:hAnsi="Times New Roman"/>
              <w:noProof/>
              <w:color w:val="000000"/>
            </w:rPr>
            <w:fldChar w:fldCharType="separate"/>
          </w:r>
          <w:r w:rsidRPr="0057195D">
            <w:rPr>
              <w:rFonts w:ascii="Times New Roman" w:hAnsi="Times New Roman"/>
              <w:noProof/>
              <w:color w:val="000000"/>
            </w:rPr>
            <w:t xml:space="preserve"> (Gama n.d.)</w:t>
          </w:r>
          <w:r w:rsidRPr="0057195D">
            <w:rPr>
              <w:rFonts w:ascii="Times New Roman" w:hAnsi="Times New Roman"/>
              <w:noProof/>
              <w:color w:val="000000"/>
            </w:rPr>
            <w:fldChar w:fldCharType="end"/>
          </w:r>
        </w:sdtContent>
      </w:sdt>
    </w:p>
    <w:p w14:paraId="6BA4F995" w14:textId="77777777" w:rsidR="0024334E" w:rsidRPr="0057195D" w:rsidRDefault="0024334E" w:rsidP="0024334E">
      <w:pPr>
        <w:spacing w:before="0" w:after="0"/>
        <w:rPr>
          <w:noProof/>
          <w:color w:val="000000"/>
        </w:rPr>
      </w:pPr>
    </w:p>
    <w:p w14:paraId="3307C729" w14:textId="77777777" w:rsidR="0024334E" w:rsidRPr="0057195D" w:rsidRDefault="0024334E" w:rsidP="00B91703">
      <w:pPr>
        <w:pStyle w:val="Heading4"/>
        <w:rPr>
          <w:noProof/>
        </w:rPr>
      </w:pPr>
      <w:r w:rsidRPr="0057195D">
        <w:rPr>
          <w:noProof/>
        </w:rPr>
        <w:lastRenderedPageBreak/>
        <w:t>Diagrama de casos de uso</w:t>
      </w:r>
    </w:p>
    <w:p w14:paraId="4C703773" w14:textId="77777777" w:rsidR="0024334E" w:rsidRPr="0057195D" w:rsidRDefault="0024334E" w:rsidP="0024334E">
      <w:pPr>
        <w:spacing w:before="0" w:after="0"/>
        <w:rPr>
          <w:rFonts w:eastAsia="Batang"/>
          <w:color w:val="000000"/>
        </w:rPr>
      </w:pPr>
      <w:r w:rsidRPr="0057195D">
        <w:rPr>
          <w:rFonts w:eastAsia="Batang"/>
          <w:color w:val="000000"/>
        </w:rPr>
        <w:t xml:space="preserve">“O Diagrama de </w:t>
      </w:r>
      <w:r w:rsidRPr="0057195D">
        <w:rPr>
          <w:rFonts w:eastAsia="Batang"/>
          <w:i/>
          <w:iCs/>
          <w:color w:val="000000"/>
        </w:rPr>
        <w:t>Casos de Uso</w:t>
      </w:r>
      <w:r w:rsidRPr="0057195D">
        <w:rPr>
          <w:rFonts w:eastAsia="Batang"/>
          <w:color w:val="000000"/>
        </w:rPr>
        <w:t xml:space="preserve"> tem o objectivo de auxiliar a comunicação entre os analistas e o cliente.</w:t>
      </w:r>
    </w:p>
    <w:p w14:paraId="080C2287" w14:textId="77777777" w:rsidR="0024334E" w:rsidRPr="0057195D" w:rsidRDefault="0024334E" w:rsidP="0024334E">
      <w:pPr>
        <w:spacing w:before="0" w:after="0"/>
        <w:jc w:val="left"/>
        <w:rPr>
          <w:rFonts w:eastAsia="Batang"/>
          <w:color w:val="000000"/>
        </w:rPr>
      </w:pPr>
      <w:r w:rsidRPr="0057195D">
        <w:rPr>
          <w:rFonts w:eastAsia="Batang"/>
          <w:b/>
          <w:bCs/>
          <w:color w:val="000000"/>
        </w:rPr>
        <w:t>Notação</w:t>
      </w:r>
    </w:p>
    <w:p w14:paraId="54955029" w14:textId="77777777" w:rsidR="0024334E" w:rsidRPr="0057195D" w:rsidRDefault="0024334E" w:rsidP="0024334E">
      <w:pPr>
        <w:spacing w:before="0" w:after="0"/>
        <w:rPr>
          <w:rFonts w:eastAsia="Batang"/>
          <w:color w:val="000000"/>
        </w:rPr>
      </w:pPr>
      <w:r w:rsidRPr="0057195D">
        <w:rPr>
          <w:rFonts w:eastAsia="Batang"/>
          <w:color w:val="000000"/>
        </w:rPr>
        <w:t>O diagrama de Caso de Uso é representado por:</w:t>
      </w:r>
    </w:p>
    <w:p w14:paraId="7F311ACB" w14:textId="77777777" w:rsidR="0024334E" w:rsidRPr="0057195D" w:rsidRDefault="0024334E" w:rsidP="00A41A40">
      <w:pPr>
        <w:numPr>
          <w:ilvl w:val="0"/>
          <w:numId w:val="4"/>
        </w:numPr>
        <w:spacing w:before="0" w:after="0"/>
        <w:rPr>
          <w:rFonts w:eastAsia="Batang"/>
          <w:color w:val="000000"/>
        </w:rPr>
      </w:pPr>
      <w:r w:rsidRPr="0057195D">
        <w:rPr>
          <w:rFonts w:eastAsia="Batang"/>
          <w:color w:val="000000"/>
        </w:rPr>
        <w:t>actores;</w:t>
      </w:r>
    </w:p>
    <w:p w14:paraId="19DDDF26" w14:textId="77777777" w:rsidR="0024334E" w:rsidRPr="0057195D" w:rsidRDefault="0024334E" w:rsidP="00A41A40">
      <w:pPr>
        <w:numPr>
          <w:ilvl w:val="0"/>
          <w:numId w:val="4"/>
        </w:numPr>
        <w:spacing w:before="0" w:after="0"/>
        <w:jc w:val="left"/>
        <w:rPr>
          <w:rFonts w:eastAsia="Batang"/>
          <w:color w:val="000000"/>
        </w:rPr>
      </w:pPr>
      <w:r w:rsidRPr="0057195D">
        <w:rPr>
          <w:rFonts w:eastAsia="Batang"/>
          <w:color w:val="000000"/>
        </w:rPr>
        <w:t>casos de uso;</w:t>
      </w:r>
    </w:p>
    <w:p w14:paraId="6FC682F4" w14:textId="77777777" w:rsidR="0024334E" w:rsidRPr="0057195D" w:rsidRDefault="0024334E" w:rsidP="00A41A40">
      <w:pPr>
        <w:numPr>
          <w:ilvl w:val="0"/>
          <w:numId w:val="4"/>
        </w:numPr>
        <w:spacing w:before="0" w:after="0"/>
        <w:jc w:val="left"/>
        <w:rPr>
          <w:rFonts w:eastAsia="Batang"/>
          <w:color w:val="000000"/>
        </w:rPr>
      </w:pPr>
      <w:r w:rsidRPr="0057195D">
        <w:rPr>
          <w:rFonts w:eastAsia="Batang"/>
          <w:color w:val="000000"/>
        </w:rPr>
        <w:t xml:space="preserve">relacionamentos entre estes elementos. </w:t>
      </w:r>
    </w:p>
    <w:p w14:paraId="2D9AB5CA" w14:textId="77777777" w:rsidR="0024334E" w:rsidRPr="0057195D" w:rsidRDefault="0024334E" w:rsidP="0024334E">
      <w:pPr>
        <w:spacing w:before="0" w:after="0"/>
        <w:jc w:val="left"/>
        <w:rPr>
          <w:rFonts w:eastAsia="Batang"/>
          <w:color w:val="000000"/>
        </w:rPr>
      </w:pPr>
      <w:r w:rsidRPr="0057195D">
        <w:rPr>
          <w:rFonts w:eastAsia="Batang"/>
          <w:color w:val="000000"/>
        </w:rPr>
        <w:t>Estes relacionamentos podem ser:</w:t>
      </w:r>
    </w:p>
    <w:p w14:paraId="233CD6A2" w14:textId="77777777" w:rsidR="0024334E" w:rsidRPr="0057195D" w:rsidRDefault="0024334E" w:rsidP="00A41A40">
      <w:pPr>
        <w:numPr>
          <w:ilvl w:val="0"/>
          <w:numId w:val="5"/>
        </w:numPr>
        <w:spacing w:before="0" w:after="0"/>
        <w:jc w:val="left"/>
        <w:rPr>
          <w:rFonts w:eastAsia="Batang"/>
          <w:color w:val="000000"/>
        </w:rPr>
      </w:pPr>
      <w:r w:rsidRPr="0057195D">
        <w:rPr>
          <w:rFonts w:eastAsia="Batang"/>
          <w:color w:val="000000"/>
        </w:rPr>
        <w:t>associações entre actores e casos de uso;</w:t>
      </w:r>
    </w:p>
    <w:p w14:paraId="7002CCEE" w14:textId="77777777" w:rsidR="0024334E" w:rsidRPr="0057195D" w:rsidRDefault="0024334E" w:rsidP="00A41A40">
      <w:pPr>
        <w:numPr>
          <w:ilvl w:val="0"/>
          <w:numId w:val="5"/>
        </w:numPr>
        <w:spacing w:before="0" w:after="0"/>
        <w:rPr>
          <w:rFonts w:eastAsia="Batang"/>
          <w:color w:val="000000"/>
        </w:rPr>
      </w:pPr>
      <w:r w:rsidRPr="0057195D">
        <w:rPr>
          <w:rFonts w:eastAsia="Batang"/>
          <w:color w:val="000000"/>
        </w:rPr>
        <w:t>generalizações entre os actores;</w:t>
      </w:r>
    </w:p>
    <w:p w14:paraId="367CBCA0" w14:textId="77777777" w:rsidR="0024334E" w:rsidRPr="0057195D" w:rsidRDefault="0024334E" w:rsidP="00A41A40">
      <w:pPr>
        <w:numPr>
          <w:ilvl w:val="0"/>
          <w:numId w:val="5"/>
        </w:numPr>
        <w:spacing w:before="0" w:after="0"/>
        <w:rPr>
          <w:rFonts w:eastAsia="Batang"/>
          <w:color w:val="000000"/>
        </w:rPr>
      </w:pPr>
      <w:r w:rsidRPr="0057195D">
        <w:rPr>
          <w:rFonts w:eastAsia="Batang"/>
          <w:color w:val="000000"/>
        </w:rPr>
        <w:t xml:space="preserve">generalizações, </w:t>
      </w:r>
      <w:r w:rsidRPr="0057195D">
        <w:rPr>
          <w:rFonts w:eastAsia="Batang"/>
          <w:i/>
          <w:iCs/>
          <w:color w:val="000000"/>
        </w:rPr>
        <w:t>extends</w:t>
      </w:r>
      <w:r w:rsidRPr="0057195D">
        <w:rPr>
          <w:rFonts w:eastAsia="Batang"/>
          <w:color w:val="000000"/>
        </w:rPr>
        <w:t xml:space="preserve"> e </w:t>
      </w:r>
      <w:r w:rsidRPr="0057195D">
        <w:rPr>
          <w:rFonts w:eastAsia="Batang"/>
          <w:i/>
          <w:iCs/>
          <w:color w:val="000000"/>
        </w:rPr>
        <w:t>includes</w:t>
      </w:r>
      <w:r w:rsidRPr="0057195D">
        <w:rPr>
          <w:rFonts w:eastAsia="Batang"/>
          <w:color w:val="000000"/>
        </w:rPr>
        <w:t xml:space="preserve"> entre os casos de uso. </w:t>
      </w:r>
    </w:p>
    <w:p w14:paraId="6A5D0AD5" w14:textId="77777777" w:rsidR="0024334E" w:rsidRPr="0057195D" w:rsidRDefault="0024334E" w:rsidP="0024334E">
      <w:pPr>
        <w:spacing w:before="0" w:after="0"/>
        <w:jc w:val="left"/>
        <w:rPr>
          <w:rFonts w:eastAsia="Batang"/>
          <w:color w:val="000000"/>
        </w:rPr>
      </w:pPr>
      <w:r w:rsidRPr="0057195D">
        <w:rPr>
          <w:rFonts w:eastAsia="Batang"/>
          <w:b/>
          <w:bCs/>
          <w:color w:val="000000"/>
        </w:rPr>
        <w:t>Em maiores detalhes:</w:t>
      </w:r>
    </w:p>
    <w:p w14:paraId="0E757CE0" w14:textId="77777777" w:rsidR="0024334E" w:rsidRPr="0057195D" w:rsidRDefault="0024334E" w:rsidP="00A41A40">
      <w:pPr>
        <w:numPr>
          <w:ilvl w:val="0"/>
          <w:numId w:val="6"/>
        </w:numPr>
        <w:tabs>
          <w:tab w:val="clear" w:pos="720"/>
          <w:tab w:val="num" w:pos="360"/>
        </w:tabs>
        <w:spacing w:before="0" w:after="0"/>
        <w:ind w:left="360"/>
        <w:jc w:val="left"/>
        <w:rPr>
          <w:rFonts w:eastAsia="Batang"/>
          <w:color w:val="000000"/>
        </w:rPr>
      </w:pPr>
      <w:r w:rsidRPr="0057195D">
        <w:rPr>
          <w:rFonts w:eastAsia="Batang"/>
          <w:b/>
          <w:bCs/>
          <w:i/>
          <w:iCs/>
          <w:color w:val="000000"/>
        </w:rPr>
        <w:t>Actores</w:t>
      </w:r>
    </w:p>
    <w:tbl>
      <w:tblPr>
        <w:tblW w:w="0" w:type="auto"/>
        <w:jc w:val="center"/>
        <w:tblCellSpacing w:w="0" w:type="dxa"/>
        <w:tblCellMar>
          <w:left w:w="0" w:type="dxa"/>
          <w:right w:w="0" w:type="dxa"/>
        </w:tblCellMar>
        <w:tblLook w:val="04A0" w:firstRow="1" w:lastRow="0" w:firstColumn="1" w:lastColumn="0" w:noHBand="0" w:noVBand="1"/>
      </w:tblPr>
      <w:tblGrid>
        <w:gridCol w:w="1260"/>
        <w:gridCol w:w="6570"/>
      </w:tblGrid>
      <w:tr w:rsidR="0024334E" w:rsidRPr="0057195D" w14:paraId="436A8A4B" w14:textId="77777777" w:rsidTr="004000EA">
        <w:trPr>
          <w:tblCellSpacing w:w="0" w:type="dxa"/>
          <w:jc w:val="center"/>
        </w:trPr>
        <w:tc>
          <w:tcPr>
            <w:tcW w:w="1260" w:type="dxa"/>
            <w:shd w:val="clear" w:color="auto" w:fill="auto"/>
            <w:hideMark/>
          </w:tcPr>
          <w:p w14:paraId="4C445BA4" w14:textId="77777777" w:rsidR="0024334E" w:rsidRPr="0057195D" w:rsidRDefault="0024334E" w:rsidP="004000EA">
            <w:pPr>
              <w:spacing w:before="0" w:after="0"/>
              <w:jc w:val="left"/>
              <w:rPr>
                <w:rFonts w:eastAsia="Batang"/>
                <w:color w:val="000000"/>
              </w:rPr>
            </w:pPr>
            <w:r w:rsidRPr="0057195D">
              <w:rPr>
                <w:rFonts w:eastAsia="Batang"/>
                <w:noProof/>
                <w:color w:val="000000"/>
                <w:lang w:val="en-US"/>
              </w:rPr>
              <w:drawing>
                <wp:inline distT="0" distB="0" distL="0" distR="0" wp14:anchorId="7DDC2278" wp14:editId="01234DC8">
                  <wp:extent cx="581025" cy="866775"/>
                  <wp:effectExtent l="0" t="0" r="0" b="0"/>
                  <wp:docPr id="4" name="Picture 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025" cy="866775"/>
                          </a:xfrm>
                          <a:prstGeom prst="rect">
                            <a:avLst/>
                          </a:prstGeom>
                          <a:noFill/>
                          <a:ln>
                            <a:noFill/>
                          </a:ln>
                        </pic:spPr>
                      </pic:pic>
                    </a:graphicData>
                  </a:graphic>
                </wp:inline>
              </w:drawing>
            </w:r>
          </w:p>
        </w:tc>
        <w:tc>
          <w:tcPr>
            <w:tcW w:w="6570" w:type="dxa"/>
            <w:shd w:val="clear" w:color="auto" w:fill="auto"/>
            <w:hideMark/>
          </w:tcPr>
          <w:p w14:paraId="757C7A3E" w14:textId="77777777" w:rsidR="0024334E" w:rsidRPr="0057195D" w:rsidRDefault="0024334E" w:rsidP="004000EA">
            <w:pPr>
              <w:spacing w:before="0" w:after="0"/>
              <w:jc w:val="left"/>
              <w:rPr>
                <w:rFonts w:eastAsia="Batang"/>
                <w:color w:val="000000"/>
              </w:rPr>
            </w:pPr>
            <w:r w:rsidRPr="0057195D">
              <w:rPr>
                <w:rFonts w:eastAsia="Batang"/>
                <w:color w:val="000000"/>
              </w:rPr>
              <w:t>Um actor é um usuário do sistema, que pode ser um usuário humano ou um outro sistema computacional.</w:t>
            </w:r>
          </w:p>
        </w:tc>
      </w:tr>
    </w:tbl>
    <w:p w14:paraId="69483D21" w14:textId="77777777" w:rsidR="0024334E" w:rsidRPr="0057195D" w:rsidRDefault="0024334E" w:rsidP="00A41A40">
      <w:pPr>
        <w:numPr>
          <w:ilvl w:val="0"/>
          <w:numId w:val="7"/>
        </w:numPr>
        <w:tabs>
          <w:tab w:val="clear" w:pos="720"/>
          <w:tab w:val="num" w:pos="360"/>
        </w:tabs>
        <w:spacing w:before="0" w:after="0"/>
        <w:ind w:left="360"/>
        <w:jc w:val="left"/>
        <w:rPr>
          <w:rFonts w:eastAsia="Batang"/>
          <w:color w:val="000000"/>
        </w:rPr>
      </w:pPr>
      <w:r w:rsidRPr="0057195D">
        <w:rPr>
          <w:rFonts w:eastAsia="Batang"/>
          <w:b/>
          <w:bCs/>
          <w:i/>
          <w:iCs/>
          <w:color w:val="000000"/>
        </w:rPr>
        <w:t>Caso de uso</w:t>
      </w:r>
    </w:p>
    <w:tbl>
      <w:tblPr>
        <w:tblW w:w="0" w:type="auto"/>
        <w:jc w:val="center"/>
        <w:tblCellSpacing w:w="0" w:type="dxa"/>
        <w:tblCellMar>
          <w:left w:w="0" w:type="dxa"/>
          <w:right w:w="0" w:type="dxa"/>
        </w:tblCellMar>
        <w:tblLook w:val="04A0" w:firstRow="1" w:lastRow="0" w:firstColumn="1" w:lastColumn="0" w:noHBand="0" w:noVBand="1"/>
      </w:tblPr>
      <w:tblGrid>
        <w:gridCol w:w="1245"/>
        <w:gridCol w:w="6585"/>
      </w:tblGrid>
      <w:tr w:rsidR="0024334E" w:rsidRPr="0057195D" w14:paraId="186A73FB" w14:textId="77777777" w:rsidTr="004000EA">
        <w:trPr>
          <w:tblCellSpacing w:w="0" w:type="dxa"/>
          <w:jc w:val="center"/>
        </w:trPr>
        <w:tc>
          <w:tcPr>
            <w:tcW w:w="1245" w:type="dxa"/>
            <w:shd w:val="clear" w:color="auto" w:fill="auto"/>
            <w:hideMark/>
          </w:tcPr>
          <w:p w14:paraId="135E0BAF" w14:textId="77777777" w:rsidR="0024334E" w:rsidRPr="0057195D" w:rsidRDefault="0024334E" w:rsidP="004000EA">
            <w:pPr>
              <w:spacing w:before="0" w:after="0"/>
              <w:jc w:val="left"/>
              <w:rPr>
                <w:rFonts w:eastAsia="Batang"/>
                <w:color w:val="000000"/>
              </w:rPr>
            </w:pPr>
            <w:r w:rsidRPr="0057195D">
              <w:rPr>
                <w:rFonts w:eastAsia="Batang"/>
                <w:noProof/>
                <w:color w:val="000000"/>
                <w:lang w:val="en-US"/>
              </w:rPr>
              <w:drawing>
                <wp:inline distT="0" distB="0" distL="0" distR="0" wp14:anchorId="426BB29F" wp14:editId="38B043BF">
                  <wp:extent cx="752475" cy="609600"/>
                  <wp:effectExtent l="0" t="0" r="0" b="0"/>
                  <wp:docPr id="5" name="Picture 5"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475" cy="609600"/>
                          </a:xfrm>
                          <a:prstGeom prst="rect">
                            <a:avLst/>
                          </a:prstGeom>
                          <a:noFill/>
                          <a:ln>
                            <a:noFill/>
                          </a:ln>
                        </pic:spPr>
                      </pic:pic>
                    </a:graphicData>
                  </a:graphic>
                </wp:inline>
              </w:drawing>
            </w:r>
          </w:p>
        </w:tc>
        <w:tc>
          <w:tcPr>
            <w:tcW w:w="6585" w:type="dxa"/>
            <w:shd w:val="clear" w:color="auto" w:fill="auto"/>
            <w:hideMark/>
          </w:tcPr>
          <w:p w14:paraId="19F2F33F" w14:textId="77777777" w:rsidR="0024334E" w:rsidRPr="0057195D" w:rsidRDefault="0024334E" w:rsidP="004000EA">
            <w:pPr>
              <w:spacing w:before="0" w:after="0"/>
              <w:jc w:val="left"/>
              <w:rPr>
                <w:rFonts w:eastAsia="Batang"/>
                <w:color w:val="000000"/>
              </w:rPr>
            </w:pPr>
            <w:r w:rsidRPr="0057195D">
              <w:rPr>
                <w:rFonts w:eastAsia="Batang"/>
                <w:color w:val="000000"/>
              </w:rPr>
              <w:t xml:space="preserve">Um </w:t>
            </w:r>
            <w:r w:rsidRPr="0057195D">
              <w:rPr>
                <w:rFonts w:eastAsia="Batang"/>
                <w:i/>
                <w:iCs/>
                <w:color w:val="000000"/>
              </w:rPr>
              <w:t>caso de uso</w:t>
            </w:r>
            <w:r w:rsidRPr="0057195D">
              <w:rPr>
                <w:rFonts w:eastAsia="Batang"/>
                <w:color w:val="000000"/>
              </w:rPr>
              <w:t xml:space="preserve"> define uma grande função do sistema. A implicação é que uma função pode ser estruturada em outras funções e, portanto, um </w:t>
            </w:r>
            <w:r w:rsidRPr="0057195D">
              <w:rPr>
                <w:rFonts w:eastAsia="Batang"/>
                <w:i/>
                <w:color w:val="000000"/>
              </w:rPr>
              <w:t>caso de uso</w:t>
            </w:r>
            <w:r w:rsidRPr="0057195D">
              <w:rPr>
                <w:rFonts w:eastAsia="Batang"/>
                <w:color w:val="000000"/>
              </w:rPr>
              <w:t xml:space="preserve"> pode ser estruturado.</w:t>
            </w:r>
          </w:p>
        </w:tc>
      </w:tr>
    </w:tbl>
    <w:p w14:paraId="46F03196" w14:textId="77777777" w:rsidR="0024334E" w:rsidRPr="0057195D" w:rsidRDefault="0024334E" w:rsidP="00A41A40">
      <w:pPr>
        <w:numPr>
          <w:ilvl w:val="0"/>
          <w:numId w:val="8"/>
        </w:numPr>
        <w:tabs>
          <w:tab w:val="clear" w:pos="720"/>
          <w:tab w:val="num" w:pos="360"/>
        </w:tabs>
        <w:spacing w:before="0" w:after="0"/>
        <w:ind w:left="360"/>
        <w:jc w:val="left"/>
        <w:rPr>
          <w:rFonts w:eastAsia="Batang"/>
          <w:color w:val="000000"/>
        </w:rPr>
      </w:pPr>
      <w:r w:rsidRPr="0057195D">
        <w:rPr>
          <w:rFonts w:eastAsia="Batang"/>
          <w:b/>
          <w:bCs/>
          <w:i/>
          <w:iCs/>
          <w:color w:val="000000"/>
        </w:rPr>
        <w:t>Relacionamentos</w:t>
      </w:r>
    </w:p>
    <w:p w14:paraId="07AB1353" w14:textId="77777777" w:rsidR="0024334E" w:rsidRPr="0057195D" w:rsidRDefault="0024334E" w:rsidP="00A41A40">
      <w:pPr>
        <w:numPr>
          <w:ilvl w:val="1"/>
          <w:numId w:val="8"/>
        </w:numPr>
        <w:tabs>
          <w:tab w:val="clear" w:pos="1440"/>
          <w:tab w:val="num" w:pos="1080"/>
        </w:tabs>
        <w:spacing w:before="0" w:after="0"/>
        <w:ind w:left="1080"/>
        <w:jc w:val="left"/>
        <w:rPr>
          <w:rFonts w:eastAsia="Batang"/>
          <w:color w:val="000000"/>
        </w:rPr>
      </w:pPr>
      <w:r w:rsidRPr="0057195D">
        <w:rPr>
          <w:rFonts w:eastAsia="Batang"/>
          <w:color w:val="000000"/>
        </w:rPr>
        <w:t xml:space="preserve">Ajudam a descrever </w:t>
      </w:r>
      <w:r w:rsidRPr="0057195D">
        <w:rPr>
          <w:rFonts w:eastAsia="Batang"/>
          <w:i/>
          <w:iCs/>
          <w:color w:val="000000"/>
        </w:rPr>
        <w:t>casos de uso</w:t>
      </w:r>
      <w:r w:rsidRPr="0057195D">
        <w:rPr>
          <w:rFonts w:eastAsia="Batang"/>
          <w:color w:val="000000"/>
        </w:rPr>
        <w:t xml:space="preserve"> </w:t>
      </w:r>
    </w:p>
    <w:p w14:paraId="491103BC" w14:textId="77777777" w:rsidR="0024334E" w:rsidRPr="0057195D" w:rsidRDefault="0024334E" w:rsidP="00A41A40">
      <w:pPr>
        <w:numPr>
          <w:ilvl w:val="1"/>
          <w:numId w:val="8"/>
        </w:numPr>
        <w:tabs>
          <w:tab w:val="clear" w:pos="1440"/>
          <w:tab w:val="num" w:pos="1080"/>
        </w:tabs>
        <w:spacing w:before="0" w:after="0"/>
        <w:ind w:left="1080"/>
        <w:jc w:val="left"/>
        <w:rPr>
          <w:rFonts w:eastAsia="Batang"/>
          <w:color w:val="000000"/>
        </w:rPr>
      </w:pPr>
      <w:r w:rsidRPr="0057195D">
        <w:rPr>
          <w:rFonts w:eastAsia="Batang"/>
          <w:color w:val="000000"/>
        </w:rPr>
        <w:t xml:space="preserve">Entre um actor e um </w:t>
      </w:r>
      <w:r w:rsidRPr="0057195D">
        <w:rPr>
          <w:rFonts w:eastAsia="Batang"/>
          <w:i/>
          <w:iCs/>
          <w:color w:val="000000"/>
        </w:rPr>
        <w:t>caso de uso</w:t>
      </w:r>
    </w:p>
    <w:p w14:paraId="2CC9200F" w14:textId="77777777" w:rsidR="0024334E" w:rsidRPr="0057195D" w:rsidRDefault="0024334E" w:rsidP="00A41A40">
      <w:pPr>
        <w:numPr>
          <w:ilvl w:val="2"/>
          <w:numId w:val="8"/>
        </w:numPr>
        <w:tabs>
          <w:tab w:val="clear" w:pos="2160"/>
          <w:tab w:val="num" w:pos="1800"/>
        </w:tabs>
        <w:spacing w:before="0" w:after="0"/>
        <w:ind w:left="1800"/>
        <w:jc w:val="left"/>
        <w:rPr>
          <w:rFonts w:eastAsia="Batang"/>
          <w:color w:val="000000"/>
        </w:rPr>
      </w:pPr>
      <w:r w:rsidRPr="0057195D">
        <w:rPr>
          <w:rFonts w:eastAsia="Batang"/>
          <w:color w:val="000000"/>
        </w:rPr>
        <w:t>Associação</w:t>
      </w:r>
    </w:p>
    <w:tbl>
      <w:tblPr>
        <w:tblW w:w="0" w:type="auto"/>
        <w:jc w:val="center"/>
        <w:tblCellSpacing w:w="0" w:type="dxa"/>
        <w:tblCellMar>
          <w:left w:w="0" w:type="dxa"/>
          <w:right w:w="0" w:type="dxa"/>
        </w:tblCellMar>
        <w:tblLook w:val="04A0" w:firstRow="1" w:lastRow="0" w:firstColumn="1" w:lastColumn="0" w:noHBand="0" w:noVBand="1"/>
      </w:tblPr>
      <w:tblGrid>
        <w:gridCol w:w="3271"/>
        <w:gridCol w:w="3720"/>
      </w:tblGrid>
      <w:tr w:rsidR="0024334E" w:rsidRPr="0057195D" w14:paraId="7D575D30" w14:textId="77777777" w:rsidTr="004000EA">
        <w:trPr>
          <w:tblCellSpacing w:w="0" w:type="dxa"/>
          <w:jc w:val="center"/>
        </w:trPr>
        <w:tc>
          <w:tcPr>
            <w:tcW w:w="3271" w:type="dxa"/>
            <w:shd w:val="clear" w:color="auto" w:fill="auto"/>
            <w:hideMark/>
          </w:tcPr>
          <w:p w14:paraId="3ADFB458" w14:textId="77777777" w:rsidR="0024334E" w:rsidRPr="0057195D" w:rsidRDefault="0024334E" w:rsidP="004000EA">
            <w:pPr>
              <w:spacing w:before="0" w:after="0"/>
              <w:jc w:val="left"/>
              <w:rPr>
                <w:rFonts w:eastAsia="Batang"/>
                <w:color w:val="000000"/>
              </w:rPr>
            </w:pPr>
            <w:r w:rsidRPr="0057195D">
              <w:rPr>
                <w:rFonts w:eastAsia="Batang"/>
                <w:noProof/>
                <w:color w:val="000000"/>
                <w:lang w:val="en-US"/>
              </w:rPr>
              <w:drawing>
                <wp:inline distT="0" distB="0" distL="0" distR="0" wp14:anchorId="5D23CE5A" wp14:editId="41B035FA">
                  <wp:extent cx="2076450" cy="714375"/>
                  <wp:effectExtent l="0" t="0" r="0" b="0"/>
                  <wp:docPr id="6" name="Picture 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6450" cy="714375"/>
                          </a:xfrm>
                          <a:prstGeom prst="rect">
                            <a:avLst/>
                          </a:prstGeom>
                          <a:noFill/>
                          <a:ln>
                            <a:noFill/>
                          </a:ln>
                        </pic:spPr>
                      </pic:pic>
                    </a:graphicData>
                  </a:graphic>
                </wp:inline>
              </w:drawing>
            </w:r>
          </w:p>
        </w:tc>
        <w:tc>
          <w:tcPr>
            <w:tcW w:w="3720" w:type="dxa"/>
            <w:shd w:val="clear" w:color="auto" w:fill="auto"/>
            <w:hideMark/>
          </w:tcPr>
          <w:p w14:paraId="33166617" w14:textId="77777777" w:rsidR="0024334E" w:rsidRPr="0057195D" w:rsidRDefault="0024334E" w:rsidP="004000EA">
            <w:pPr>
              <w:spacing w:before="0" w:after="0"/>
              <w:jc w:val="left"/>
              <w:rPr>
                <w:rFonts w:eastAsia="Batang"/>
                <w:color w:val="000000"/>
              </w:rPr>
            </w:pPr>
            <w:r w:rsidRPr="0057195D">
              <w:rPr>
                <w:rFonts w:eastAsia="Batang"/>
                <w:color w:val="000000"/>
              </w:rPr>
              <w:t>Define uma funcionalidade do sistema do ponto de vista do usuário.</w:t>
            </w:r>
          </w:p>
        </w:tc>
      </w:tr>
    </w:tbl>
    <w:p w14:paraId="1B9EFCAA" w14:textId="77777777" w:rsidR="0024334E" w:rsidRPr="0057195D" w:rsidRDefault="0024334E" w:rsidP="00A41A40">
      <w:pPr>
        <w:numPr>
          <w:ilvl w:val="0"/>
          <w:numId w:val="9"/>
        </w:numPr>
        <w:spacing w:before="0" w:after="0"/>
        <w:jc w:val="left"/>
        <w:rPr>
          <w:rFonts w:eastAsia="Batang"/>
          <w:color w:val="000000"/>
        </w:rPr>
      </w:pPr>
      <w:r w:rsidRPr="0057195D">
        <w:rPr>
          <w:rFonts w:eastAsia="Batang"/>
          <w:b/>
          <w:i/>
          <w:color w:val="000000"/>
        </w:rPr>
        <w:t>Sistema</w:t>
      </w:r>
    </w:p>
    <w:p w14:paraId="3D4FD3E9" w14:textId="77777777" w:rsidR="0024334E" w:rsidRPr="0057195D" w:rsidRDefault="0024334E" w:rsidP="00A41A40">
      <w:pPr>
        <w:numPr>
          <w:ilvl w:val="0"/>
          <w:numId w:val="10"/>
        </w:numPr>
        <w:spacing w:before="0" w:after="0"/>
        <w:ind w:left="1440"/>
        <w:jc w:val="left"/>
        <w:rPr>
          <w:rFonts w:eastAsia="Batang"/>
          <w:color w:val="000000"/>
        </w:rPr>
      </w:pPr>
      <w:r w:rsidRPr="0057195D">
        <w:rPr>
          <w:rFonts w:eastAsia="Batang"/>
          <w:color w:val="000000"/>
        </w:rPr>
        <w:t xml:space="preserve">Limites do sistema: representado por um rectângulo envolvendo os </w:t>
      </w:r>
      <w:r w:rsidRPr="0057195D">
        <w:rPr>
          <w:rFonts w:eastAsia="Batang"/>
          <w:i/>
          <w:color w:val="000000"/>
        </w:rPr>
        <w:t>casos de uso</w:t>
      </w:r>
      <w:r w:rsidRPr="0057195D">
        <w:rPr>
          <w:rFonts w:eastAsia="Batang"/>
          <w:color w:val="000000"/>
        </w:rPr>
        <w:t xml:space="preserve"> que compõem o sistema.</w:t>
      </w:r>
    </w:p>
    <w:p w14:paraId="3A81566E" w14:textId="77777777" w:rsidR="0024334E" w:rsidRPr="0057195D" w:rsidRDefault="0024334E" w:rsidP="00A41A40">
      <w:pPr>
        <w:numPr>
          <w:ilvl w:val="0"/>
          <w:numId w:val="10"/>
        </w:numPr>
        <w:spacing w:before="0" w:after="0"/>
        <w:ind w:left="1440"/>
        <w:jc w:val="left"/>
        <w:rPr>
          <w:noProof/>
          <w:color w:val="000000"/>
        </w:rPr>
      </w:pPr>
      <w:r w:rsidRPr="0057195D">
        <w:rPr>
          <w:rFonts w:eastAsia="Batang"/>
          <w:color w:val="000000"/>
        </w:rPr>
        <w:t>Nome do sistema: Localizado dentro do rectângulo. </w:t>
      </w:r>
      <w:r w:rsidRPr="0057195D">
        <w:rPr>
          <w:noProof/>
          <w:color w:val="000000"/>
        </w:rPr>
        <w:t>”(Sampaio 2007)</w:t>
      </w:r>
    </w:p>
    <w:p w14:paraId="0EDD8A10" w14:textId="77777777" w:rsidR="0024334E" w:rsidRPr="0057195D" w:rsidRDefault="0024334E">
      <w:pPr>
        <w:pStyle w:val="Heading3"/>
        <w:rPr>
          <w:noProof/>
        </w:rPr>
      </w:pPr>
      <w:bookmarkStart w:id="90" w:name="_Toc454139989"/>
      <w:r w:rsidRPr="0057195D">
        <w:rPr>
          <w:noProof/>
        </w:rPr>
        <w:lastRenderedPageBreak/>
        <w:t>Prototipagem</w:t>
      </w:r>
      <w:bookmarkEnd w:id="90"/>
    </w:p>
    <w:p w14:paraId="640641F4"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“Implementação concreta mas parcial do desenho do sistema.</w:t>
      </w:r>
    </w:p>
    <w:p w14:paraId="5F1D2C0B"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7D2F8C3E" w14:textId="77777777" w:rsidR="0024334E" w:rsidRPr="0057195D" w:rsidRDefault="0024334E" w:rsidP="00B91703">
      <w:pPr>
        <w:pStyle w:val="Heading4"/>
        <w:rPr>
          <w:noProof/>
        </w:rPr>
      </w:pPr>
      <w:r w:rsidRPr="0057195D">
        <w:rPr>
          <w:noProof/>
        </w:rPr>
        <w:t>Categorias de prototipos</w:t>
      </w:r>
    </w:p>
    <w:p w14:paraId="24241618"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b/>
          <w:noProof/>
          <w:color w:val="000000"/>
        </w:rPr>
        <w:t>Físicos</w:t>
      </w:r>
      <w:r w:rsidRPr="0057195D">
        <w:rPr>
          <w:rFonts w:ascii="Times New Roman" w:hAnsi="Times New Roman" w:cs="Times New Roman"/>
          <w:noProof/>
          <w:color w:val="000000"/>
        </w:rPr>
        <w:t xml:space="preserve"> </w:t>
      </w:r>
    </w:p>
    <w:p w14:paraId="17705C08" w14:textId="77777777" w:rsidR="0024334E" w:rsidRPr="0057195D" w:rsidRDefault="0024334E" w:rsidP="00A41A40">
      <w:pPr>
        <w:pStyle w:val="BodyText"/>
        <w:numPr>
          <w:ilvl w:val="0"/>
          <w:numId w:val="14"/>
        </w:numPr>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 xml:space="preserve">Modelo de madeira ou plasticina (p.ex. PalmPilot) </w:t>
      </w:r>
    </w:p>
    <w:p w14:paraId="4C87530E" w14:textId="77777777" w:rsidR="0024334E" w:rsidRPr="0057195D" w:rsidRDefault="0024334E" w:rsidP="00A41A40">
      <w:pPr>
        <w:pStyle w:val="BodyText"/>
        <w:numPr>
          <w:ilvl w:val="0"/>
          <w:numId w:val="14"/>
        </w:numPr>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 xml:space="preserve">Simulacro de cartão ou cartolina </w:t>
      </w:r>
    </w:p>
    <w:p w14:paraId="7E8A2A1B" w14:textId="77777777" w:rsidR="0024334E" w:rsidRPr="0057195D" w:rsidRDefault="0024334E" w:rsidP="0024334E">
      <w:pPr>
        <w:pStyle w:val="BodyText"/>
        <w:spacing w:before="0" w:after="0" w:line="360" w:lineRule="auto"/>
        <w:rPr>
          <w:rFonts w:ascii="Times New Roman" w:hAnsi="Times New Roman" w:cs="Times New Roman"/>
          <w:b/>
          <w:noProof/>
          <w:color w:val="000000"/>
        </w:rPr>
      </w:pPr>
      <w:r w:rsidRPr="0057195D">
        <w:rPr>
          <w:rFonts w:ascii="Times New Roman" w:hAnsi="Times New Roman" w:cs="Times New Roman"/>
          <w:b/>
          <w:noProof/>
          <w:color w:val="000000"/>
        </w:rPr>
        <w:t>Funcionais</w:t>
      </w:r>
    </w:p>
    <w:p w14:paraId="157E4ED7" w14:textId="77777777" w:rsidR="0024334E" w:rsidRPr="0057195D" w:rsidRDefault="0024334E" w:rsidP="00A41A40">
      <w:pPr>
        <w:pStyle w:val="BodyText"/>
        <w:numPr>
          <w:ilvl w:val="0"/>
          <w:numId w:val="15"/>
        </w:numPr>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Programa com funcionalidade limitada</w:t>
      </w:r>
    </w:p>
    <w:p w14:paraId="29A3397E" w14:textId="77777777" w:rsidR="0024334E" w:rsidRPr="0057195D" w:rsidRDefault="0024334E" w:rsidP="0024334E">
      <w:pPr>
        <w:pStyle w:val="BodyText"/>
        <w:spacing w:before="0" w:after="0" w:line="360" w:lineRule="auto"/>
        <w:ind w:left="427"/>
        <w:rPr>
          <w:rFonts w:ascii="Times New Roman" w:hAnsi="Times New Roman" w:cs="Times New Roman"/>
          <w:noProof/>
          <w:color w:val="000000"/>
        </w:rPr>
      </w:pPr>
      <w:r w:rsidRPr="0057195D">
        <w:rPr>
          <w:rFonts w:ascii="Times New Roman" w:hAnsi="Times New Roman" w:cs="Times New Roman"/>
          <w:noProof/>
          <w:color w:val="000000"/>
        </w:rPr>
        <w:t>”</w:t>
      </w:r>
      <w:sdt>
        <w:sdtPr>
          <w:rPr>
            <w:rFonts w:ascii="Times New Roman" w:hAnsi="Times New Roman" w:cs="Times New Roman"/>
            <w:noProof/>
            <w:color w:val="000000"/>
          </w:rPr>
          <w:id w:val="-265552758"/>
          <w:citation/>
        </w:sdtPr>
        <w:sdtContent>
          <w:r w:rsidRPr="0057195D">
            <w:rPr>
              <w:rFonts w:ascii="Times New Roman" w:hAnsi="Times New Roman" w:cs="Times New Roman"/>
              <w:noProof/>
              <w:color w:val="000000"/>
            </w:rPr>
            <w:fldChar w:fldCharType="begin"/>
          </w:r>
          <w:r w:rsidRPr="0057195D">
            <w:rPr>
              <w:rFonts w:ascii="Times New Roman" w:hAnsi="Times New Roman" w:cs="Times New Roman"/>
              <w:noProof/>
              <w:color w:val="000000"/>
            </w:rPr>
            <w:instrText xml:space="preserve"> CITATION Jor94 \l 1033 </w:instrText>
          </w:r>
          <w:r w:rsidRPr="0057195D">
            <w:rPr>
              <w:rFonts w:ascii="Times New Roman" w:hAnsi="Times New Roman" w:cs="Times New Roman"/>
              <w:noProof/>
              <w:color w:val="000000"/>
            </w:rPr>
            <w:fldChar w:fldCharType="separate"/>
          </w:r>
          <w:r w:rsidRPr="0057195D">
            <w:rPr>
              <w:rFonts w:ascii="Times New Roman" w:hAnsi="Times New Roman" w:cs="Times New Roman"/>
              <w:noProof/>
              <w:color w:val="000000"/>
            </w:rPr>
            <w:t xml:space="preserve"> (Jorge 1994)</w:t>
          </w:r>
          <w:r w:rsidRPr="0057195D">
            <w:rPr>
              <w:rFonts w:ascii="Times New Roman" w:hAnsi="Times New Roman" w:cs="Times New Roman"/>
              <w:noProof/>
              <w:color w:val="000000"/>
            </w:rPr>
            <w:fldChar w:fldCharType="end"/>
          </w:r>
        </w:sdtContent>
      </w:sdt>
    </w:p>
    <w:p w14:paraId="75E150C4" w14:textId="77777777" w:rsidR="0024334E" w:rsidRPr="0057195D" w:rsidRDefault="0024334E" w:rsidP="0024334E">
      <w:pPr>
        <w:pStyle w:val="BodyText"/>
        <w:spacing w:before="0" w:after="0" w:line="360" w:lineRule="auto"/>
        <w:rPr>
          <w:rFonts w:ascii="Times New Roman" w:hAnsi="Times New Roman" w:cs="Times New Roman"/>
          <w:b/>
          <w:noProof/>
          <w:color w:val="000000"/>
        </w:rPr>
      </w:pPr>
    </w:p>
    <w:p w14:paraId="5FE45FAB" w14:textId="77777777" w:rsidR="0024334E" w:rsidRPr="0057195D" w:rsidRDefault="0024334E">
      <w:pPr>
        <w:pStyle w:val="Heading3"/>
        <w:rPr>
          <w:noProof/>
        </w:rPr>
      </w:pPr>
      <w:bookmarkStart w:id="91" w:name="_Toc454139990"/>
      <w:r w:rsidRPr="0057195D">
        <w:rPr>
          <w:noProof/>
        </w:rPr>
        <w:t>Digitalização</w:t>
      </w:r>
      <w:bookmarkEnd w:id="91"/>
      <w:r w:rsidRPr="0057195D">
        <w:rPr>
          <w:noProof/>
        </w:rPr>
        <w:t xml:space="preserve"> </w:t>
      </w:r>
    </w:p>
    <w:p w14:paraId="573715AF"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De acordo com Conselho Nacional de Arquivos – CONARQ”</w:t>
      </w:r>
      <w:r w:rsidRPr="0057195D">
        <w:t xml:space="preserve"> </w:t>
      </w:r>
      <w:r w:rsidRPr="0057195D">
        <w:rPr>
          <w:rFonts w:ascii="Times New Roman" w:hAnsi="Times New Roman" w:cs="Times New Roman"/>
          <w:noProof/>
          <w:color w:val="000000"/>
        </w:rPr>
        <w:t>Entendemos a digitalização como um processo de conversão dos documentos arquivísticos em formato digital, que consiste em unidades de dados binários, denominadas de bits - que são 0 (zero) e 1 (um)</w:t>
      </w:r>
    </w:p>
    <w:p w14:paraId="7747D05C"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w:t>
      </w:r>
      <w:sdt>
        <w:sdtPr>
          <w:rPr>
            <w:rFonts w:ascii="Times New Roman" w:hAnsi="Times New Roman" w:cs="Times New Roman"/>
            <w:noProof/>
            <w:color w:val="000000"/>
          </w:rPr>
          <w:id w:val="-358738890"/>
          <w:citation/>
        </w:sdtPr>
        <w:sdtContent>
          <w:r w:rsidRPr="0057195D">
            <w:rPr>
              <w:rFonts w:ascii="Times New Roman" w:hAnsi="Times New Roman" w:cs="Times New Roman"/>
              <w:noProof/>
              <w:color w:val="000000"/>
            </w:rPr>
            <w:fldChar w:fldCharType="begin"/>
          </w:r>
          <w:r w:rsidRPr="0057195D">
            <w:rPr>
              <w:rFonts w:ascii="Times New Roman" w:hAnsi="Times New Roman" w:cs="Times New Roman"/>
              <w:noProof/>
              <w:color w:val="000000"/>
            </w:rPr>
            <w:instrText xml:space="preserve"> CITATION Con10 \l 1033 </w:instrText>
          </w:r>
          <w:r w:rsidRPr="0057195D">
            <w:rPr>
              <w:rFonts w:ascii="Times New Roman" w:hAnsi="Times New Roman" w:cs="Times New Roman"/>
              <w:noProof/>
              <w:color w:val="000000"/>
            </w:rPr>
            <w:fldChar w:fldCharType="separate"/>
          </w:r>
          <w:r w:rsidRPr="0057195D">
            <w:rPr>
              <w:rFonts w:ascii="Times New Roman" w:hAnsi="Times New Roman" w:cs="Times New Roman"/>
              <w:noProof/>
              <w:color w:val="000000"/>
            </w:rPr>
            <w:t xml:space="preserve"> (Conselho Nacional de Arquivos - CONARQ 2010)</w:t>
          </w:r>
          <w:r w:rsidRPr="0057195D">
            <w:rPr>
              <w:rFonts w:ascii="Times New Roman" w:hAnsi="Times New Roman" w:cs="Times New Roman"/>
              <w:noProof/>
              <w:color w:val="000000"/>
            </w:rPr>
            <w:fldChar w:fldCharType="end"/>
          </w:r>
        </w:sdtContent>
      </w:sdt>
    </w:p>
    <w:p w14:paraId="191147F2"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4701BF64" w14:textId="77777777" w:rsidR="0024334E" w:rsidRPr="0057195D" w:rsidRDefault="0024334E">
      <w:pPr>
        <w:pStyle w:val="Heading3"/>
        <w:rPr>
          <w:noProof/>
        </w:rPr>
      </w:pPr>
      <w:bookmarkStart w:id="92" w:name="_Toc454139991"/>
      <w:r w:rsidRPr="0057195D">
        <w:rPr>
          <w:noProof/>
        </w:rPr>
        <w:t>Metodologias de Desenvolvimento</w:t>
      </w:r>
      <w:bookmarkEnd w:id="92"/>
    </w:p>
    <w:p w14:paraId="29184D2D" w14:textId="77777777" w:rsidR="0024334E" w:rsidRPr="0057195D" w:rsidRDefault="0024334E" w:rsidP="00B91703">
      <w:pPr>
        <w:pStyle w:val="Heading4"/>
        <w:rPr>
          <w:noProof/>
        </w:rPr>
      </w:pPr>
      <w:r w:rsidRPr="0057195D">
        <w:rPr>
          <w:noProof/>
        </w:rPr>
        <w:t>Metodologias Tradicionais</w:t>
      </w:r>
    </w:p>
    <w:p w14:paraId="245575C4"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“As metodologias tradicionais são também chamadas de pesadas ou orientadas a documentação. Essas metodologias surgiram em um contexto de desenvolvimento de software muito diferente do atual, baseado apenas em um mainframe e terminais”</w:t>
      </w:r>
      <w:sdt>
        <w:sdtPr>
          <w:rPr>
            <w:rFonts w:ascii="Times New Roman" w:hAnsi="Times New Roman" w:cs="Times New Roman"/>
            <w:noProof/>
            <w:color w:val="000000"/>
          </w:rPr>
          <w:id w:val="-837387843"/>
          <w:citation/>
        </w:sdtPr>
        <w:sdtContent>
          <w:r w:rsidRPr="0057195D">
            <w:rPr>
              <w:rFonts w:ascii="Times New Roman" w:hAnsi="Times New Roman" w:cs="Times New Roman"/>
              <w:noProof/>
              <w:color w:val="000000"/>
            </w:rPr>
            <w:fldChar w:fldCharType="begin"/>
          </w:r>
          <w:r w:rsidRPr="0057195D">
            <w:rPr>
              <w:rFonts w:ascii="Times New Roman" w:hAnsi="Times New Roman" w:cs="Times New Roman"/>
              <w:noProof/>
              <w:color w:val="000000"/>
            </w:rPr>
            <w:instrText xml:space="preserve"> CITATION WWR70 \l 1033 </w:instrText>
          </w:r>
          <w:r w:rsidRPr="0057195D">
            <w:rPr>
              <w:rFonts w:ascii="Times New Roman" w:hAnsi="Times New Roman" w:cs="Times New Roman"/>
              <w:noProof/>
              <w:color w:val="000000"/>
            </w:rPr>
            <w:fldChar w:fldCharType="separate"/>
          </w:r>
          <w:r w:rsidRPr="0057195D">
            <w:rPr>
              <w:rFonts w:ascii="Times New Roman" w:hAnsi="Times New Roman" w:cs="Times New Roman"/>
              <w:noProof/>
              <w:color w:val="000000"/>
            </w:rPr>
            <w:t xml:space="preserve"> (Royce 1970)</w:t>
          </w:r>
          <w:r w:rsidRPr="0057195D">
            <w:rPr>
              <w:rFonts w:ascii="Times New Roman" w:hAnsi="Times New Roman" w:cs="Times New Roman"/>
              <w:noProof/>
              <w:color w:val="000000"/>
            </w:rPr>
            <w:fldChar w:fldCharType="end"/>
          </w:r>
        </w:sdtContent>
      </w:sdt>
    </w:p>
    <w:p w14:paraId="7D939F70"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23589795" w14:textId="77777777" w:rsidR="0024334E" w:rsidRPr="0057195D" w:rsidRDefault="0024334E" w:rsidP="00B91703">
      <w:pPr>
        <w:pStyle w:val="Heading4"/>
        <w:rPr>
          <w:noProof/>
        </w:rPr>
      </w:pPr>
      <w:r w:rsidRPr="0057195D">
        <w:rPr>
          <w:noProof/>
        </w:rPr>
        <w:t>Metodologias Ágeis</w:t>
      </w:r>
    </w:p>
    <w:p w14:paraId="18BBE767" w14:textId="77777777" w:rsidR="00905010"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“O termo “Metodologias Ágeis” tornou-se popular em 2001 quando dezessete especialistas em processos de desenvolvimento de software representando os métodos Scrum”</w:t>
      </w:r>
    </w:p>
    <w:p w14:paraId="7BA91DB3" w14:textId="77777777" w:rsidR="0024334E" w:rsidRPr="0057195D" w:rsidRDefault="00C11369" w:rsidP="0024334E">
      <w:pPr>
        <w:pStyle w:val="BodyText"/>
        <w:spacing w:before="0" w:after="0" w:line="360" w:lineRule="auto"/>
        <w:rPr>
          <w:rFonts w:ascii="Times New Roman" w:hAnsi="Times New Roman" w:cs="Times New Roman"/>
          <w:noProof/>
          <w:color w:val="000000"/>
        </w:rPr>
      </w:pPr>
      <w:sdt>
        <w:sdtPr>
          <w:rPr>
            <w:rFonts w:ascii="Times New Roman" w:hAnsi="Times New Roman" w:cs="Times New Roman"/>
            <w:noProof/>
            <w:color w:val="000000"/>
          </w:rPr>
          <w:id w:val="-1563250892"/>
          <w:citation/>
        </w:sdtPr>
        <w:sdtContent>
          <w:r w:rsidR="0024334E" w:rsidRPr="0057195D">
            <w:rPr>
              <w:rFonts w:ascii="Times New Roman" w:hAnsi="Times New Roman" w:cs="Times New Roman"/>
              <w:noProof/>
              <w:color w:val="000000"/>
            </w:rPr>
            <w:fldChar w:fldCharType="begin"/>
          </w:r>
          <w:r w:rsidR="0024334E" w:rsidRPr="0057195D">
            <w:rPr>
              <w:rFonts w:ascii="Times New Roman" w:hAnsi="Times New Roman" w:cs="Times New Roman"/>
              <w:noProof/>
              <w:color w:val="000000"/>
            </w:rPr>
            <w:instrText xml:space="preserve"> CITATION MSc02 \l 1033 </w:instrText>
          </w:r>
          <w:r w:rsidR="0024334E" w:rsidRPr="0057195D">
            <w:rPr>
              <w:rFonts w:ascii="Times New Roman" w:hAnsi="Times New Roman" w:cs="Times New Roman"/>
              <w:noProof/>
              <w:color w:val="000000"/>
            </w:rPr>
            <w:fldChar w:fldCharType="separate"/>
          </w:r>
          <w:r w:rsidR="0024334E" w:rsidRPr="0057195D">
            <w:rPr>
              <w:rFonts w:ascii="Times New Roman" w:hAnsi="Times New Roman" w:cs="Times New Roman"/>
              <w:noProof/>
              <w:color w:val="000000"/>
            </w:rPr>
            <w:t xml:space="preserve"> (M. Schwaber 2002)</w:t>
          </w:r>
          <w:r w:rsidR="0024334E" w:rsidRPr="0057195D">
            <w:rPr>
              <w:rFonts w:ascii="Times New Roman" w:hAnsi="Times New Roman" w:cs="Times New Roman"/>
              <w:noProof/>
              <w:color w:val="000000"/>
            </w:rPr>
            <w:fldChar w:fldCharType="end"/>
          </w:r>
        </w:sdtContent>
      </w:sdt>
    </w:p>
    <w:p w14:paraId="21E56094"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77B6CDAD" w14:textId="77777777" w:rsidR="0024334E" w:rsidRPr="0057195D" w:rsidRDefault="0024334E" w:rsidP="00B91703">
      <w:pPr>
        <w:pStyle w:val="Heading4"/>
        <w:rPr>
          <w:noProof/>
        </w:rPr>
      </w:pPr>
      <w:r w:rsidRPr="0057195D">
        <w:rPr>
          <w:noProof/>
        </w:rPr>
        <w:lastRenderedPageBreak/>
        <w:t>Extreme Programming</w:t>
      </w:r>
    </w:p>
    <w:p w14:paraId="3AFD63BA"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“A Extreme Programming (XP) é uma metodologia ágil para equipes pequenas e médias que desenvolvem software baseado em requisitos vagos e que se modiﬁcam rapidamente.</w:t>
      </w:r>
    </w:p>
    <w:p w14:paraId="25E7B668"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w:t>
      </w:r>
      <w:sdt>
        <w:sdtPr>
          <w:rPr>
            <w:rFonts w:ascii="Times New Roman" w:hAnsi="Times New Roman" w:cs="Times New Roman"/>
            <w:noProof/>
            <w:color w:val="000000"/>
          </w:rPr>
          <w:id w:val="-1016374979"/>
          <w:citation/>
        </w:sdtPr>
        <w:sdtContent>
          <w:r w:rsidRPr="0057195D">
            <w:rPr>
              <w:rFonts w:ascii="Times New Roman" w:hAnsi="Times New Roman" w:cs="Times New Roman"/>
              <w:noProof/>
              <w:color w:val="000000"/>
            </w:rPr>
            <w:fldChar w:fldCharType="begin"/>
          </w:r>
          <w:r w:rsidRPr="0057195D">
            <w:rPr>
              <w:rFonts w:ascii="Times New Roman" w:hAnsi="Times New Roman" w:cs="Times New Roman"/>
              <w:noProof/>
              <w:color w:val="000000"/>
            </w:rPr>
            <w:instrText xml:space="preserve"> CITATION KBe99 \l 1033 </w:instrText>
          </w:r>
          <w:r w:rsidRPr="0057195D">
            <w:rPr>
              <w:rFonts w:ascii="Times New Roman" w:hAnsi="Times New Roman" w:cs="Times New Roman"/>
              <w:noProof/>
              <w:color w:val="000000"/>
            </w:rPr>
            <w:fldChar w:fldCharType="separate"/>
          </w:r>
          <w:r w:rsidRPr="0057195D">
            <w:rPr>
              <w:rFonts w:ascii="Times New Roman" w:hAnsi="Times New Roman" w:cs="Times New Roman"/>
              <w:noProof/>
              <w:color w:val="000000"/>
            </w:rPr>
            <w:t xml:space="preserve"> (Beck 1999)</w:t>
          </w:r>
          <w:r w:rsidRPr="0057195D">
            <w:rPr>
              <w:rFonts w:ascii="Times New Roman" w:hAnsi="Times New Roman" w:cs="Times New Roman"/>
              <w:noProof/>
              <w:color w:val="000000"/>
            </w:rPr>
            <w:fldChar w:fldCharType="end"/>
          </w:r>
        </w:sdtContent>
      </w:sdt>
    </w:p>
    <w:p w14:paraId="454D7378"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4753AB91" w14:textId="77777777" w:rsidR="0024334E" w:rsidRPr="0057195D" w:rsidRDefault="0024334E" w:rsidP="00BB0DC9">
      <w:pPr>
        <w:pStyle w:val="Heading2"/>
      </w:pPr>
      <w:bookmarkStart w:id="93" w:name="_Toc436653531"/>
      <w:bookmarkStart w:id="94" w:name="_Toc454139992"/>
      <w:r w:rsidRPr="0057195D">
        <w:t>Definição conceitual e operacional das variáveis de investigação</w:t>
      </w:r>
      <w:bookmarkEnd w:id="93"/>
      <w:bookmarkEnd w:id="94"/>
    </w:p>
    <w:p w14:paraId="6FE9C5DF" w14:textId="77777777" w:rsidR="00095208" w:rsidRPr="0057195D" w:rsidRDefault="00095208" w:rsidP="00095208">
      <w:pPr>
        <w:pStyle w:val="BodyText"/>
      </w:pPr>
    </w:p>
    <w:p w14:paraId="7658E0F0" w14:textId="77777777" w:rsidR="0024334E" w:rsidRPr="0057195D" w:rsidRDefault="0024334E">
      <w:pPr>
        <w:pStyle w:val="Heading3"/>
      </w:pPr>
      <w:bookmarkStart w:id="95" w:name="_Toc454139993"/>
      <w:r w:rsidRPr="0057195D">
        <w:t>Segurança</w:t>
      </w:r>
      <w:bookmarkEnd w:id="95"/>
      <w:r w:rsidRPr="0057195D">
        <w:t xml:space="preserve"> </w:t>
      </w:r>
    </w:p>
    <w:p w14:paraId="4ABA4ACD" w14:textId="77777777" w:rsidR="0024334E" w:rsidRPr="0057195D" w:rsidRDefault="0024334E" w:rsidP="00912A27">
      <w:pPr>
        <w:pStyle w:val="BodyText"/>
        <w:spacing w:before="0" w:after="0" w:line="360" w:lineRule="auto"/>
        <w:rPr>
          <w:rFonts w:ascii="Times New Roman" w:hAnsi="Times New Roman" w:cs="Times New Roman"/>
          <w:color w:val="252525"/>
          <w:szCs w:val="21"/>
          <w:shd w:val="clear" w:color="auto" w:fill="FFFFFF"/>
        </w:rPr>
      </w:pPr>
      <w:r w:rsidRPr="0057195D">
        <w:rPr>
          <w:rFonts w:ascii="Times New Roman" w:hAnsi="Times New Roman" w:cs="Times New Roman"/>
          <w:color w:val="252525"/>
          <w:szCs w:val="21"/>
          <w:shd w:val="clear" w:color="auto" w:fill="FFFFFF"/>
        </w:rPr>
        <w:t>“A</w:t>
      </w:r>
      <w:r w:rsidRPr="0057195D">
        <w:rPr>
          <w:rStyle w:val="apple-converted-space"/>
          <w:rFonts w:ascii="Times New Roman" w:hAnsi="Times New Roman" w:cs="Times New Roman"/>
          <w:color w:val="252525"/>
          <w:szCs w:val="21"/>
          <w:shd w:val="clear" w:color="auto" w:fill="FFFFFF"/>
        </w:rPr>
        <w:t> </w:t>
      </w:r>
      <w:r w:rsidRPr="0057195D">
        <w:rPr>
          <w:rFonts w:ascii="Times New Roman" w:hAnsi="Times New Roman" w:cs="Times New Roman"/>
          <w:b/>
          <w:bCs/>
          <w:color w:val="252525"/>
          <w:szCs w:val="21"/>
          <w:shd w:val="clear" w:color="auto" w:fill="FFFFFF"/>
        </w:rPr>
        <w:t>segurança da informação</w:t>
      </w:r>
      <w:r w:rsidRPr="0057195D">
        <w:rPr>
          <w:rStyle w:val="apple-converted-space"/>
          <w:rFonts w:ascii="Times New Roman" w:hAnsi="Times New Roman" w:cs="Times New Roman"/>
          <w:color w:val="252525"/>
          <w:szCs w:val="21"/>
          <w:shd w:val="clear" w:color="auto" w:fill="FFFFFF"/>
        </w:rPr>
        <w:t> </w:t>
      </w:r>
      <w:r w:rsidRPr="0057195D">
        <w:rPr>
          <w:rFonts w:ascii="Times New Roman" w:hAnsi="Times New Roman" w:cs="Times New Roman"/>
          <w:color w:val="252525"/>
          <w:szCs w:val="21"/>
          <w:shd w:val="clear" w:color="auto" w:fill="FFFFFF"/>
        </w:rPr>
        <w:t xml:space="preserve">está </w:t>
      </w:r>
      <w:r w:rsidR="00905010" w:rsidRPr="0057195D">
        <w:rPr>
          <w:rFonts w:ascii="Times New Roman" w:hAnsi="Times New Roman" w:cs="Times New Roman"/>
          <w:color w:val="252525"/>
          <w:szCs w:val="21"/>
          <w:shd w:val="clear" w:color="auto" w:fill="FFFFFF"/>
        </w:rPr>
        <w:t>directamente</w:t>
      </w:r>
      <w:r w:rsidRPr="0057195D">
        <w:rPr>
          <w:rFonts w:ascii="Times New Roman" w:hAnsi="Times New Roman" w:cs="Times New Roman"/>
          <w:color w:val="252525"/>
          <w:szCs w:val="21"/>
          <w:shd w:val="clear" w:color="auto" w:fill="FFFFFF"/>
        </w:rPr>
        <w:t xml:space="preserve"> relacionada com </w:t>
      </w:r>
      <w:r w:rsidR="00905010" w:rsidRPr="0057195D">
        <w:rPr>
          <w:rFonts w:ascii="Times New Roman" w:hAnsi="Times New Roman" w:cs="Times New Roman"/>
          <w:color w:val="252525"/>
          <w:szCs w:val="21"/>
          <w:shd w:val="clear" w:color="auto" w:fill="FFFFFF"/>
        </w:rPr>
        <w:t>protecção</w:t>
      </w:r>
      <w:r w:rsidRPr="0057195D">
        <w:rPr>
          <w:rFonts w:ascii="Times New Roman" w:hAnsi="Times New Roman" w:cs="Times New Roman"/>
          <w:color w:val="252525"/>
          <w:szCs w:val="21"/>
          <w:shd w:val="clear" w:color="auto" w:fill="FFFFFF"/>
        </w:rPr>
        <w:t xml:space="preserve"> de um conjunto de informações, no sentido de preservar o valor que possuem para um indivíduo ou uma organização.”</w:t>
      </w:r>
      <w:r w:rsidRPr="0057195D">
        <w:rPr>
          <w:rFonts w:ascii="Times New Roman" w:hAnsi="Times New Roman"/>
        </w:rPr>
        <w:t xml:space="preserve"> </w:t>
      </w:r>
      <w:sdt>
        <w:sdtPr>
          <w:rPr>
            <w:rFonts w:ascii="Times New Roman" w:hAnsi="Times New Roman"/>
          </w:rPr>
          <w:id w:val="-559011018"/>
          <w:citation/>
        </w:sdtPr>
        <w:sdtContent>
          <w:r w:rsidRPr="0057195D">
            <w:rPr>
              <w:rFonts w:ascii="Times New Roman" w:hAnsi="Times New Roman"/>
            </w:rPr>
            <w:fldChar w:fldCharType="begin"/>
          </w:r>
          <w:r w:rsidRPr="0057195D">
            <w:rPr>
              <w:rFonts w:ascii="Times New Roman" w:hAnsi="Times New Roman"/>
            </w:rPr>
            <w:instrText xml:space="preserve"> CITATION Cre14 \l 1033 </w:instrText>
          </w:r>
          <w:r w:rsidRPr="0057195D">
            <w:rPr>
              <w:rFonts w:ascii="Times New Roman" w:hAnsi="Times New Roman"/>
            </w:rPr>
            <w:fldChar w:fldCharType="separate"/>
          </w:r>
          <w:r w:rsidRPr="0057195D">
            <w:rPr>
              <w:rFonts w:ascii="Times New Roman" w:hAnsi="Times New Roman"/>
              <w:noProof/>
            </w:rPr>
            <w:t xml:space="preserve"> (Commons 2014)</w:t>
          </w:r>
          <w:r w:rsidRPr="0057195D">
            <w:rPr>
              <w:rFonts w:ascii="Times New Roman" w:hAnsi="Times New Roman"/>
            </w:rPr>
            <w:fldChar w:fldCharType="end"/>
          </w:r>
        </w:sdtContent>
      </w:sdt>
    </w:p>
    <w:p w14:paraId="67D47ECD" w14:textId="77777777" w:rsidR="0024334E" w:rsidRPr="0057195D" w:rsidRDefault="0024334E" w:rsidP="00912A27">
      <w:pPr>
        <w:pStyle w:val="BodyText"/>
        <w:spacing w:before="0" w:after="0" w:line="360" w:lineRule="auto"/>
        <w:rPr>
          <w:rFonts w:ascii="Times New Roman" w:hAnsi="Times New Roman" w:cs="Times New Roman"/>
          <w:b/>
          <w:sz w:val="32"/>
        </w:rPr>
      </w:pPr>
    </w:p>
    <w:p w14:paraId="5E1160A1" w14:textId="77777777" w:rsidR="0024334E" w:rsidRPr="0057195D" w:rsidRDefault="0024334E">
      <w:pPr>
        <w:pStyle w:val="Heading3"/>
      </w:pPr>
      <w:bookmarkStart w:id="96" w:name="_Toc454139994"/>
      <w:r w:rsidRPr="0057195D">
        <w:t>Integridade</w:t>
      </w:r>
      <w:bookmarkEnd w:id="96"/>
    </w:p>
    <w:p w14:paraId="5BB4D861" w14:textId="77777777" w:rsidR="0024334E" w:rsidRPr="0057195D" w:rsidRDefault="0024334E" w:rsidP="00912A27">
      <w:pPr>
        <w:pStyle w:val="BodyText"/>
        <w:spacing w:before="0" w:after="0" w:line="360" w:lineRule="auto"/>
        <w:rPr>
          <w:rFonts w:ascii="Times New Roman" w:hAnsi="Times New Roman"/>
        </w:rPr>
      </w:pPr>
      <w:r w:rsidRPr="0057195D">
        <w:rPr>
          <w:rFonts w:ascii="Times New Roman" w:hAnsi="Times New Roman"/>
        </w:rPr>
        <w:t>“Verificar a integridade dos dados consiste em determinar se os dados não foram alterados durante a comunicação (de maneira fortuita ou intencional).”</w:t>
      </w:r>
      <w:sdt>
        <w:sdtPr>
          <w:rPr>
            <w:rFonts w:ascii="Times New Roman" w:hAnsi="Times New Roman"/>
          </w:rPr>
          <w:id w:val="292409352"/>
          <w:citation/>
        </w:sdtPr>
        <w:sdtContent>
          <w:r w:rsidRPr="0057195D">
            <w:rPr>
              <w:rFonts w:ascii="Times New Roman" w:hAnsi="Times New Roman"/>
            </w:rPr>
            <w:fldChar w:fldCharType="begin"/>
          </w:r>
          <w:r w:rsidRPr="0057195D">
            <w:rPr>
              <w:rFonts w:ascii="Times New Roman" w:hAnsi="Times New Roman"/>
            </w:rPr>
            <w:instrText xml:space="preserve"> CITATION Cre14 \l 1033 </w:instrText>
          </w:r>
          <w:r w:rsidRPr="0057195D">
            <w:rPr>
              <w:rFonts w:ascii="Times New Roman" w:hAnsi="Times New Roman"/>
            </w:rPr>
            <w:fldChar w:fldCharType="separate"/>
          </w:r>
          <w:r w:rsidRPr="0057195D">
            <w:rPr>
              <w:rFonts w:ascii="Times New Roman" w:hAnsi="Times New Roman"/>
              <w:noProof/>
            </w:rPr>
            <w:t xml:space="preserve"> (Commons 2014)</w:t>
          </w:r>
          <w:r w:rsidRPr="0057195D">
            <w:rPr>
              <w:rFonts w:ascii="Times New Roman" w:hAnsi="Times New Roman"/>
            </w:rPr>
            <w:fldChar w:fldCharType="end"/>
          </w:r>
        </w:sdtContent>
      </w:sdt>
    </w:p>
    <w:p w14:paraId="43DDDD8D" w14:textId="77777777" w:rsidR="0024334E" w:rsidRPr="0057195D" w:rsidRDefault="0024334E" w:rsidP="00912A27">
      <w:pPr>
        <w:pStyle w:val="BodyText"/>
        <w:spacing w:before="0" w:after="0" w:line="360" w:lineRule="auto"/>
        <w:rPr>
          <w:rFonts w:ascii="Times New Roman" w:hAnsi="Times New Roman"/>
        </w:rPr>
      </w:pPr>
    </w:p>
    <w:p w14:paraId="31893BAC" w14:textId="77777777" w:rsidR="0024334E" w:rsidRPr="0057195D" w:rsidRDefault="0024334E">
      <w:pPr>
        <w:pStyle w:val="Heading3"/>
      </w:pPr>
      <w:bookmarkStart w:id="97" w:name="_Toc454139995"/>
      <w:r w:rsidRPr="0057195D">
        <w:t>Confidencialidade</w:t>
      </w:r>
      <w:bookmarkEnd w:id="97"/>
    </w:p>
    <w:p w14:paraId="78C2F9F7" w14:textId="77777777" w:rsidR="0024334E" w:rsidRPr="0057195D" w:rsidRDefault="0024334E" w:rsidP="00912A27">
      <w:pPr>
        <w:pStyle w:val="BodyText"/>
        <w:spacing w:before="0" w:after="0" w:line="360" w:lineRule="auto"/>
        <w:rPr>
          <w:rFonts w:ascii="Times New Roman" w:hAnsi="Times New Roman"/>
        </w:rPr>
      </w:pPr>
      <w:r w:rsidRPr="0057195D">
        <w:rPr>
          <w:rFonts w:ascii="Times New Roman" w:hAnsi="Times New Roman"/>
        </w:rPr>
        <w:t>“A confidencialidade consiste em tornar a informação inteligível para outras pessoas além dos actores da transacção.”</w:t>
      </w:r>
      <w:sdt>
        <w:sdtPr>
          <w:rPr>
            <w:rFonts w:ascii="Times New Roman" w:hAnsi="Times New Roman"/>
          </w:rPr>
          <w:id w:val="-1941361460"/>
          <w:citation/>
        </w:sdtPr>
        <w:sdtContent>
          <w:r w:rsidRPr="0057195D">
            <w:rPr>
              <w:rFonts w:ascii="Times New Roman" w:hAnsi="Times New Roman"/>
            </w:rPr>
            <w:fldChar w:fldCharType="begin"/>
          </w:r>
          <w:r w:rsidRPr="0057195D">
            <w:rPr>
              <w:rFonts w:ascii="Times New Roman" w:hAnsi="Times New Roman"/>
            </w:rPr>
            <w:instrText xml:space="preserve"> CITATION Cre14 \l 1033 </w:instrText>
          </w:r>
          <w:r w:rsidRPr="0057195D">
            <w:rPr>
              <w:rFonts w:ascii="Times New Roman" w:hAnsi="Times New Roman"/>
            </w:rPr>
            <w:fldChar w:fldCharType="separate"/>
          </w:r>
          <w:r w:rsidRPr="0057195D">
            <w:rPr>
              <w:rFonts w:ascii="Times New Roman" w:hAnsi="Times New Roman"/>
              <w:noProof/>
            </w:rPr>
            <w:t xml:space="preserve"> (Commons 2014)</w:t>
          </w:r>
          <w:r w:rsidRPr="0057195D">
            <w:rPr>
              <w:rFonts w:ascii="Times New Roman" w:hAnsi="Times New Roman"/>
            </w:rPr>
            <w:fldChar w:fldCharType="end"/>
          </w:r>
        </w:sdtContent>
      </w:sdt>
    </w:p>
    <w:p w14:paraId="6AFC79AE" w14:textId="77777777" w:rsidR="0024334E" w:rsidRPr="0057195D" w:rsidRDefault="0024334E" w:rsidP="00912A27">
      <w:pPr>
        <w:pStyle w:val="BodyText"/>
        <w:spacing w:before="0" w:after="0" w:line="360" w:lineRule="auto"/>
        <w:rPr>
          <w:rFonts w:ascii="Times New Roman" w:hAnsi="Times New Roman"/>
        </w:rPr>
      </w:pPr>
    </w:p>
    <w:p w14:paraId="72D4F946" w14:textId="77777777" w:rsidR="0024334E" w:rsidRPr="0057195D" w:rsidRDefault="0024334E">
      <w:pPr>
        <w:pStyle w:val="Heading3"/>
      </w:pPr>
      <w:bookmarkStart w:id="98" w:name="_Toc454139996"/>
      <w:r w:rsidRPr="0057195D">
        <w:t>Disponibilidade</w:t>
      </w:r>
      <w:bookmarkEnd w:id="98"/>
    </w:p>
    <w:p w14:paraId="6F6BF660" w14:textId="77777777" w:rsidR="0024334E" w:rsidRPr="0057195D" w:rsidRDefault="0024334E" w:rsidP="00912A27">
      <w:pPr>
        <w:pStyle w:val="BodyText"/>
        <w:spacing w:before="0" w:after="0" w:line="360" w:lineRule="auto"/>
        <w:rPr>
          <w:rFonts w:ascii="Times New Roman" w:hAnsi="Times New Roman"/>
        </w:rPr>
      </w:pPr>
      <w:r w:rsidRPr="0057195D">
        <w:rPr>
          <w:rFonts w:ascii="Times New Roman" w:hAnsi="Times New Roman"/>
        </w:rPr>
        <w:t>“Prevenir que a informação seja retida de forma não autorizada, e que possa ser acedida a qualquer momento”</w:t>
      </w:r>
      <w:sdt>
        <w:sdtPr>
          <w:rPr>
            <w:rFonts w:ascii="Times New Roman" w:hAnsi="Times New Roman"/>
          </w:rPr>
          <w:id w:val="-102269743"/>
          <w:citation/>
        </w:sdtPr>
        <w:sdtContent>
          <w:r w:rsidRPr="0057195D">
            <w:rPr>
              <w:rFonts w:ascii="Times New Roman" w:hAnsi="Times New Roman"/>
            </w:rPr>
            <w:fldChar w:fldCharType="begin"/>
          </w:r>
          <w:r w:rsidRPr="0057195D">
            <w:rPr>
              <w:rFonts w:ascii="Times New Roman" w:hAnsi="Times New Roman"/>
            </w:rPr>
            <w:instrText xml:space="preserve"> CITATION Cre14 \l 1033 </w:instrText>
          </w:r>
          <w:r w:rsidRPr="0057195D">
            <w:rPr>
              <w:rFonts w:ascii="Times New Roman" w:hAnsi="Times New Roman"/>
            </w:rPr>
            <w:fldChar w:fldCharType="separate"/>
          </w:r>
          <w:r w:rsidRPr="0057195D">
            <w:rPr>
              <w:rFonts w:ascii="Times New Roman" w:hAnsi="Times New Roman"/>
              <w:noProof/>
            </w:rPr>
            <w:t xml:space="preserve"> (Commons 2014)</w:t>
          </w:r>
          <w:r w:rsidRPr="0057195D">
            <w:rPr>
              <w:rFonts w:ascii="Times New Roman" w:hAnsi="Times New Roman"/>
            </w:rPr>
            <w:fldChar w:fldCharType="end"/>
          </w:r>
        </w:sdtContent>
      </w:sdt>
    </w:p>
    <w:p w14:paraId="1BD7BC22" w14:textId="4F3E696A" w:rsidR="00284A43" w:rsidRPr="0057195D" w:rsidRDefault="00284A43">
      <w:pPr>
        <w:spacing w:before="0" w:after="0" w:line="240" w:lineRule="auto"/>
        <w:jc w:val="left"/>
      </w:pPr>
      <w:r w:rsidRPr="0057195D">
        <w:br w:type="page"/>
      </w:r>
    </w:p>
    <w:p w14:paraId="3E59368C" w14:textId="77777777" w:rsidR="00B31911" w:rsidRPr="0057195D" w:rsidRDefault="00B31911">
      <w:pPr>
        <w:pStyle w:val="Heading1"/>
      </w:pPr>
      <w:bookmarkStart w:id="99" w:name="_Toc454139997"/>
      <w:r w:rsidRPr="0057195D">
        <w:lastRenderedPageBreak/>
        <w:t>CApítulo 3</w:t>
      </w:r>
      <w:r w:rsidR="00E1122F" w:rsidRPr="0057195D">
        <w:t xml:space="preserve"> </w:t>
      </w:r>
      <w:r w:rsidR="005F12E3" w:rsidRPr="0057195D">
        <w:t xml:space="preserve">- </w:t>
      </w:r>
      <w:r w:rsidRPr="0057195D">
        <w:t>MARCO CONTEXTUAL DA INVESTIGAÇÃO</w:t>
      </w:r>
      <w:bookmarkEnd w:id="99"/>
    </w:p>
    <w:p w14:paraId="7F8E7CA9" w14:textId="77777777" w:rsidR="00B60D98" w:rsidRPr="0057195D" w:rsidRDefault="00B60D98" w:rsidP="00B60D98">
      <w:pPr>
        <w:pStyle w:val="BodyText"/>
      </w:pPr>
    </w:p>
    <w:p w14:paraId="18515D80" w14:textId="19E357BF" w:rsidR="00F477E0" w:rsidRPr="0057195D" w:rsidRDefault="008752CE" w:rsidP="00AA169F">
      <w:pPr>
        <w:pStyle w:val="BodyText"/>
        <w:spacing w:before="0" w:after="0" w:line="360" w:lineRule="auto"/>
        <w:rPr>
          <w:rFonts w:ascii="Times New Roman" w:hAnsi="Times New Roman" w:cs="Times New Roman"/>
        </w:rPr>
      </w:pPr>
      <w:r w:rsidRPr="0057195D">
        <w:rPr>
          <w:rFonts w:ascii="Times New Roman" w:hAnsi="Times New Roman" w:cs="Times New Roman"/>
        </w:rPr>
        <w:t>Este cap</w:t>
      </w:r>
      <w:r w:rsidR="00284A43" w:rsidRPr="0057195D">
        <w:rPr>
          <w:rFonts w:ascii="Times New Roman" w:hAnsi="Times New Roman" w:cs="Times New Roman"/>
        </w:rPr>
        <w:t>í</w:t>
      </w:r>
      <w:r w:rsidRPr="0057195D">
        <w:rPr>
          <w:rFonts w:ascii="Times New Roman" w:hAnsi="Times New Roman" w:cs="Times New Roman"/>
        </w:rPr>
        <w:t xml:space="preserve">tulo tem como objectivo apresentar o contexto da actual investigação, onde em uma fase inicial </w:t>
      </w:r>
      <w:r w:rsidR="001627C1" w:rsidRPr="0057195D">
        <w:rPr>
          <w:rFonts w:ascii="Times New Roman" w:hAnsi="Times New Roman" w:cs="Times New Roman"/>
        </w:rPr>
        <w:t>será</w:t>
      </w:r>
      <w:r w:rsidRPr="0057195D">
        <w:rPr>
          <w:rFonts w:ascii="Times New Roman" w:hAnsi="Times New Roman" w:cs="Times New Roman"/>
        </w:rPr>
        <w:t xml:space="preserve"> feita uma breve descrição do caso de estudo, informações ou aspectos gerais de forma a</w:t>
      </w:r>
      <w:r w:rsidR="004000EA" w:rsidRPr="0057195D">
        <w:rPr>
          <w:rFonts w:ascii="Times New Roman" w:hAnsi="Times New Roman" w:cs="Times New Roman"/>
        </w:rPr>
        <w:t xml:space="preserve"> melhor</w:t>
      </w:r>
      <w:r w:rsidRPr="0057195D">
        <w:rPr>
          <w:rFonts w:ascii="Times New Roman" w:hAnsi="Times New Roman" w:cs="Times New Roman"/>
        </w:rPr>
        <w:t xml:space="preserve"> conhecer o Tribunal dos Menores da Cidade de Maputo.</w:t>
      </w:r>
    </w:p>
    <w:p w14:paraId="047CC5F4" w14:textId="77777777" w:rsidR="008752CE" w:rsidRPr="0057195D" w:rsidRDefault="008752CE" w:rsidP="00AA169F">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Em seguida, também </w:t>
      </w:r>
      <w:r w:rsidR="001627C1" w:rsidRPr="0057195D">
        <w:rPr>
          <w:rFonts w:ascii="Times New Roman" w:hAnsi="Times New Roman" w:cs="Times New Roman"/>
        </w:rPr>
        <w:t>será</w:t>
      </w:r>
      <w:r w:rsidRPr="0057195D">
        <w:rPr>
          <w:rFonts w:ascii="Times New Roman" w:hAnsi="Times New Roman" w:cs="Times New Roman"/>
        </w:rPr>
        <w:t xml:space="preserve"> feita um</w:t>
      </w:r>
      <w:r w:rsidR="004000EA" w:rsidRPr="0057195D">
        <w:rPr>
          <w:rFonts w:ascii="Times New Roman" w:hAnsi="Times New Roman" w:cs="Times New Roman"/>
        </w:rPr>
        <w:t>a</w:t>
      </w:r>
      <w:r w:rsidRPr="0057195D">
        <w:rPr>
          <w:rFonts w:ascii="Times New Roman" w:hAnsi="Times New Roman" w:cs="Times New Roman"/>
        </w:rPr>
        <w:t xml:space="preserve"> descrição em como </w:t>
      </w:r>
      <w:r w:rsidR="004000EA" w:rsidRPr="0057195D">
        <w:rPr>
          <w:rFonts w:ascii="Times New Roman" w:hAnsi="Times New Roman" w:cs="Times New Roman"/>
        </w:rPr>
        <w:t xml:space="preserve">é gerido </w:t>
      </w:r>
      <w:r w:rsidRPr="0057195D">
        <w:rPr>
          <w:rFonts w:ascii="Times New Roman" w:hAnsi="Times New Roman" w:cs="Times New Roman"/>
        </w:rPr>
        <w:t>o actual ciclo de</w:t>
      </w:r>
      <w:r w:rsidR="004000EA" w:rsidRPr="0057195D">
        <w:rPr>
          <w:rFonts w:ascii="Times New Roman" w:hAnsi="Times New Roman" w:cs="Times New Roman"/>
        </w:rPr>
        <w:t xml:space="preserve"> vida do Processo Judicial.</w:t>
      </w:r>
    </w:p>
    <w:p w14:paraId="41C2DBEF" w14:textId="77777777" w:rsidR="00A03A72" w:rsidRPr="0057195D" w:rsidRDefault="00A03A72" w:rsidP="00AA169F">
      <w:pPr>
        <w:pStyle w:val="BodyText"/>
        <w:spacing w:before="0" w:after="0" w:line="360" w:lineRule="auto"/>
        <w:rPr>
          <w:rFonts w:ascii="Times New Roman" w:hAnsi="Times New Roman" w:cs="Times New Roman"/>
        </w:rPr>
      </w:pPr>
    </w:p>
    <w:p w14:paraId="6B7C45CD" w14:textId="41AA04CA" w:rsidR="00665BB7" w:rsidRPr="0057195D" w:rsidRDefault="00AF642E" w:rsidP="00BB0DC9">
      <w:pPr>
        <w:pStyle w:val="Heading2"/>
      </w:pPr>
      <w:bookmarkStart w:id="100" w:name="_Toc454139998"/>
      <w:r w:rsidRPr="0057195D">
        <w:t>Caracterização sócio - histórica, geográfica, política,</w:t>
      </w:r>
      <w:r w:rsidR="00284A43" w:rsidRPr="0057195D">
        <w:t xml:space="preserve"> </w:t>
      </w:r>
      <w:r w:rsidRPr="0057195D">
        <w:t>do objecto de investigação</w:t>
      </w:r>
      <w:bookmarkEnd w:id="100"/>
    </w:p>
    <w:p w14:paraId="198EAB7B" w14:textId="77777777" w:rsidR="00665BB7" w:rsidRPr="0057195D" w:rsidRDefault="00665BB7" w:rsidP="00AA169F">
      <w:pPr>
        <w:pStyle w:val="Title"/>
        <w:spacing w:before="0" w:after="0"/>
        <w:jc w:val="both"/>
        <w:rPr>
          <w:rFonts w:cs="Times New Roman"/>
          <w:b w:val="0"/>
          <w:sz w:val="24"/>
          <w:szCs w:val="24"/>
        </w:rPr>
      </w:pPr>
    </w:p>
    <w:p w14:paraId="115557A4" w14:textId="77777777" w:rsidR="00665BB7" w:rsidRPr="0057195D" w:rsidRDefault="000A3C7E">
      <w:pPr>
        <w:pStyle w:val="Heading3"/>
      </w:pPr>
      <w:bookmarkStart w:id="101" w:name="_Toc454139999"/>
      <w:r w:rsidRPr="0057195D">
        <w:t>Tribunal dos Menores da Cidade de Maputo</w:t>
      </w:r>
      <w:bookmarkEnd w:id="101"/>
    </w:p>
    <w:p w14:paraId="120FECC6" w14:textId="77777777" w:rsidR="000A3C7E" w:rsidRPr="0057195D" w:rsidRDefault="000A3C7E" w:rsidP="000A3C7E">
      <w:r w:rsidRPr="0057195D">
        <w:rPr>
          <w:lang w:eastAsia="pt-BR"/>
        </w:rPr>
        <w:t xml:space="preserve">O Tribunal de Menores da Cidade de Maputo </w:t>
      </w:r>
      <w:r w:rsidRPr="0057195D">
        <w:t>é, na verdade, criado em Moçambique somente em 1971 pelo Decreto 471/71, de 29 de Setembro (Estatuto de Assistência Jurisdicional de Menores), estando até a presente data funcionando apenas na Cidade de Maputo. Nas demais províncias do país, encontram-se apenas secções de menores funcionando nos tribunais comuns.</w:t>
      </w:r>
    </w:p>
    <w:p w14:paraId="07FB1245" w14:textId="77777777" w:rsidR="00912A27" w:rsidRPr="0057195D" w:rsidRDefault="00912A27" w:rsidP="000A3C7E"/>
    <w:p w14:paraId="45F8863B" w14:textId="3286A162" w:rsidR="000A3C7E" w:rsidRPr="0057195D" w:rsidRDefault="001627C1">
      <w:pPr>
        <w:pStyle w:val="Heading3"/>
      </w:pPr>
      <w:bookmarkStart w:id="102" w:name="_Toc454140000"/>
      <w:r w:rsidRPr="0057195D">
        <w:t>Missão</w:t>
      </w:r>
      <w:r w:rsidR="000A3C7E" w:rsidRPr="0057195D">
        <w:t xml:space="preserve"> do Tribunal dos </w:t>
      </w:r>
      <w:r w:rsidR="00284A43" w:rsidRPr="0057195D">
        <w:t>M</w:t>
      </w:r>
      <w:r w:rsidR="000A3C7E" w:rsidRPr="0057195D">
        <w:t>eno</w:t>
      </w:r>
      <w:r w:rsidR="00284A43" w:rsidRPr="0057195D">
        <w:t>re</w:t>
      </w:r>
      <w:r w:rsidR="000A3C7E" w:rsidRPr="0057195D">
        <w:t>s</w:t>
      </w:r>
      <w:bookmarkEnd w:id="102"/>
    </w:p>
    <w:p w14:paraId="6A4262DE" w14:textId="77777777" w:rsidR="00912A27" w:rsidRPr="0057195D" w:rsidRDefault="00912A27" w:rsidP="00912A27">
      <w:pPr>
        <w:spacing w:after="0"/>
        <w:rPr>
          <w:lang w:eastAsia="pt-BR"/>
        </w:rPr>
      </w:pPr>
      <w:r w:rsidRPr="0057195D">
        <w:rPr>
          <w:lang w:eastAsia="pt-BR"/>
        </w:rPr>
        <w:t>O Tribunal dos Menores da Cidade de Maputo tem como missão proteger os interesses superiores dos menores. Obrigando aos progenitores, dentre outras obrigações, as</w:t>
      </w:r>
      <w:r w:rsidRPr="0057195D">
        <w:rPr>
          <w:color w:val="FF0000"/>
          <w:lang w:eastAsia="pt-BR"/>
        </w:rPr>
        <w:t xml:space="preserve"> </w:t>
      </w:r>
      <w:r w:rsidRPr="0057195D">
        <w:rPr>
          <w:lang w:eastAsia="pt-BR"/>
        </w:rPr>
        <w:t xml:space="preserve">de proverem o sustento, habitação, educação, assistência médica e medicamentosa, entre outros deveres/direitos típicos do poder parental, que corroboram para o desenvolvimento das crianças, conforme estabelece a Lei 8/2008 de 15 de Julho.  </w:t>
      </w:r>
    </w:p>
    <w:p w14:paraId="0FD7CBE6" w14:textId="77777777" w:rsidR="00912A27" w:rsidRPr="0057195D" w:rsidRDefault="00912A27" w:rsidP="00912A27">
      <w:pPr>
        <w:spacing w:after="0"/>
        <w:rPr>
          <w:lang w:eastAsia="pt-BR"/>
        </w:rPr>
      </w:pPr>
    </w:p>
    <w:p w14:paraId="64B5E396" w14:textId="77777777" w:rsidR="000A3C7E" w:rsidRPr="0057195D" w:rsidRDefault="00912A27">
      <w:pPr>
        <w:pStyle w:val="Heading3"/>
      </w:pPr>
      <w:bookmarkStart w:id="103" w:name="_Toc454140001"/>
      <w:r w:rsidRPr="0057195D">
        <w:t>Estrutura Orgânica do Tribunal dos Menores</w:t>
      </w:r>
      <w:bookmarkEnd w:id="103"/>
    </w:p>
    <w:p w14:paraId="30E8D1B4" w14:textId="71EA0AEF" w:rsidR="00B91703" w:rsidRPr="0057195D" w:rsidRDefault="00B91703" w:rsidP="00B91703">
      <w:pPr>
        <w:spacing w:after="0"/>
        <w:rPr>
          <w:lang w:eastAsia="pt-BR"/>
        </w:rPr>
      </w:pPr>
      <w:r w:rsidRPr="0057195D">
        <w:rPr>
          <w:lang w:eastAsia="pt-BR"/>
        </w:rPr>
        <w:t xml:space="preserve">Para fazer face à sua missão, a organização está dividida em secções ou cartórios, em número de três, 3 magistrados judiciais para cada cartório, 3 magistrados do ministério público (Curadores de Menores), uma secretária-geral e uma administração judicial, segundo o organograma demonstrado na </w:t>
      </w:r>
      <w:r w:rsidR="00D47314" w:rsidRPr="0057195D">
        <w:rPr>
          <w:lang w:eastAsia="pt-BR"/>
        </w:rPr>
        <w:t>figura abaixo</w:t>
      </w:r>
      <w:r w:rsidRPr="0057195D">
        <w:rPr>
          <w:color w:val="FF0000"/>
          <w:lang w:eastAsia="pt-BR"/>
        </w:rPr>
        <w:t>.</w:t>
      </w:r>
    </w:p>
    <w:p w14:paraId="6EC1A28E" w14:textId="1AC4C1DF" w:rsidR="000A3C7E" w:rsidRPr="0057195D" w:rsidRDefault="00B20197" w:rsidP="000A3C7E">
      <w:pPr>
        <w:pStyle w:val="BodyText"/>
      </w:pPr>
      <w:r w:rsidRPr="0057195D">
        <w:rPr>
          <w:noProof/>
          <w:lang w:val="en-US"/>
        </w:rPr>
        <w:lastRenderedPageBreak/>
        <w:drawing>
          <wp:anchor distT="0" distB="0" distL="114300" distR="114300" simplePos="0" relativeHeight="251658243" behindDoc="1" locked="0" layoutInCell="1" allowOverlap="1" wp14:anchorId="20138526" wp14:editId="52882DEA">
            <wp:simplePos x="0" y="0"/>
            <wp:positionH relativeFrom="margin">
              <wp:posOffset>-451485</wp:posOffset>
            </wp:positionH>
            <wp:positionV relativeFrom="paragraph">
              <wp:posOffset>81915</wp:posOffset>
            </wp:positionV>
            <wp:extent cx="6172200" cy="3400425"/>
            <wp:effectExtent l="0" t="0" r="38100" b="0"/>
            <wp:wrapTight wrapText="bothSides">
              <wp:wrapPolygon edited="0">
                <wp:start x="9533" y="2541"/>
                <wp:lineTo x="9533" y="4719"/>
                <wp:lineTo x="0" y="5808"/>
                <wp:lineTo x="0" y="12222"/>
                <wp:lineTo x="2467" y="12706"/>
                <wp:lineTo x="2333" y="12948"/>
                <wp:lineTo x="2333" y="14400"/>
                <wp:lineTo x="0" y="15973"/>
                <wp:lineTo x="0" y="18514"/>
                <wp:lineTo x="67" y="18998"/>
                <wp:lineTo x="21667" y="18998"/>
                <wp:lineTo x="21667" y="16457"/>
                <wp:lineTo x="21600" y="16215"/>
                <wp:lineTo x="21067" y="15731"/>
                <wp:lineTo x="19267" y="14400"/>
                <wp:lineTo x="19333" y="13432"/>
                <wp:lineTo x="18933" y="12706"/>
                <wp:lineTo x="21667" y="12222"/>
                <wp:lineTo x="21667" y="5929"/>
                <wp:lineTo x="19667" y="5566"/>
                <wp:lineTo x="12067" y="4719"/>
                <wp:lineTo x="12000" y="3146"/>
                <wp:lineTo x="11800" y="2541"/>
                <wp:lineTo x="9533" y="2541"/>
              </wp:wrapPolygon>
            </wp:wrapTight>
            <wp:docPr id="7"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D47314" w:rsidRPr="0057195D">
        <w:rPr>
          <w:noProof/>
          <w:lang w:val="en-US"/>
        </w:rPr>
        <mc:AlternateContent>
          <mc:Choice Requires="wps">
            <w:drawing>
              <wp:anchor distT="0" distB="0" distL="114300" distR="114300" simplePos="0" relativeHeight="251658245" behindDoc="1" locked="0" layoutInCell="1" allowOverlap="1" wp14:anchorId="64720BA1" wp14:editId="38D1D5F3">
                <wp:simplePos x="0" y="0"/>
                <wp:positionH relativeFrom="column">
                  <wp:posOffset>-453390</wp:posOffset>
                </wp:positionH>
                <wp:positionV relativeFrom="paragraph">
                  <wp:posOffset>3931920</wp:posOffset>
                </wp:positionV>
                <wp:extent cx="6762750" cy="1169670"/>
                <wp:effectExtent l="0" t="0" r="0" b="18415"/>
                <wp:wrapTight wrapText="bothSides">
                  <wp:wrapPolygon edited="0">
                    <wp:start x="0" y="0"/>
                    <wp:lineTo x="0" y="0"/>
                    <wp:lineTo x="21539" y="0"/>
                    <wp:lineTo x="21539"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6762750" cy="1169670"/>
                        </a:xfrm>
                        <a:prstGeom prst="rect">
                          <a:avLst/>
                        </a:prstGeom>
                        <a:solidFill>
                          <a:prstClr val="white"/>
                        </a:solidFill>
                        <a:ln>
                          <a:noFill/>
                        </a:ln>
                      </wps:spPr>
                      <wps:txbx>
                        <w:txbxContent>
                          <w:p w14:paraId="1FAB74F8" w14:textId="6447002A" w:rsidR="00C11369" w:rsidRDefault="00C11369" w:rsidP="00A510CD">
                            <w:pPr>
                              <w:pStyle w:val="Caption"/>
                            </w:pPr>
                            <w:bookmarkStart w:id="104" w:name="_Toc452376480"/>
                            <w:r>
                              <w:t xml:space="preserve">Figura </w:t>
                            </w:r>
                            <w:r>
                              <w:fldChar w:fldCharType="begin"/>
                            </w:r>
                            <w:r>
                              <w:instrText xml:space="preserve"> SEQ Figura \* ARABIC </w:instrText>
                            </w:r>
                            <w:r>
                              <w:fldChar w:fldCharType="separate"/>
                            </w:r>
                            <w:r w:rsidR="00486692">
                              <w:rPr>
                                <w:noProof/>
                              </w:rPr>
                              <w:t>2</w:t>
                            </w:r>
                            <w:r>
                              <w:fldChar w:fldCharType="end"/>
                            </w:r>
                            <w:r>
                              <w:t>.Organograma Organizacional do Tribunal dos Menores Da Cidade De Maputo</w:t>
                            </w:r>
                            <w:bookmarkEnd w:id="104"/>
                          </w:p>
                          <w:p w14:paraId="79B735E2" w14:textId="36136598" w:rsidR="00C11369" w:rsidRPr="00A510CD" w:rsidRDefault="00C11369" w:rsidP="00A510CD">
                            <w:pPr>
                              <w:rPr>
                                <w:b/>
                                <w:i/>
                              </w:rPr>
                            </w:pPr>
                            <w:r>
                              <w:rPr>
                                <w:b/>
                                <w:i/>
                              </w:rPr>
                              <w:t>Fonte: Autor</w:t>
                            </w:r>
                          </w:p>
                          <w:p w14:paraId="007126F4" w14:textId="14E4C3D7" w:rsidR="00C11369" w:rsidRPr="00A510CD" w:rsidRDefault="00C11369" w:rsidP="00A510C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20BA1" id="Text Box 42" o:spid="_x0000_s1033" type="#_x0000_t202" style="position:absolute;left:0;text-align:left;margin-left:-35.7pt;margin-top:309.6pt;width:532.5pt;height:92.1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" stroked="f">
                <v:textbox style="mso-fit-shape-to-text:t" inset="0,0,0,0">
                  <w:txbxContent>
                    <w:p w14:paraId="1FAB74F8" w14:textId="6447002A" w:rsidR="00C11369" w:rsidRDefault="00C11369" w:rsidP="00A510CD">
                      <w:pPr>
                        <w:pStyle w:val="Caption"/>
                      </w:pPr>
                      <w:bookmarkStart w:id="105" w:name="_Toc452376480"/>
                      <w:r>
                        <w:t xml:space="preserve">Figura </w:t>
                      </w:r>
                      <w:r>
                        <w:fldChar w:fldCharType="begin"/>
                      </w:r>
                      <w:r>
                        <w:instrText xml:space="preserve"> SEQ Figura \* ARABIC </w:instrText>
                      </w:r>
                      <w:r>
                        <w:fldChar w:fldCharType="separate"/>
                      </w:r>
                      <w:r w:rsidR="00486692">
                        <w:rPr>
                          <w:noProof/>
                        </w:rPr>
                        <w:t>2</w:t>
                      </w:r>
                      <w:r>
                        <w:fldChar w:fldCharType="end"/>
                      </w:r>
                      <w:r>
                        <w:t>.Organograma Organizacional do Tribunal dos Menores Da Cidade De Maputo</w:t>
                      </w:r>
                      <w:bookmarkEnd w:id="105"/>
                    </w:p>
                    <w:p w14:paraId="79B735E2" w14:textId="36136598" w:rsidR="00C11369" w:rsidRPr="00A510CD" w:rsidRDefault="00C11369" w:rsidP="00A510CD">
                      <w:pPr>
                        <w:rPr>
                          <w:b/>
                          <w:i/>
                        </w:rPr>
                      </w:pPr>
                      <w:r>
                        <w:rPr>
                          <w:b/>
                          <w:i/>
                        </w:rPr>
                        <w:t>Fonte: Autor</w:t>
                      </w:r>
                    </w:p>
                    <w:p w14:paraId="007126F4" w14:textId="14E4C3D7" w:rsidR="00C11369" w:rsidRPr="00A510CD" w:rsidRDefault="00C11369" w:rsidP="00A510CD"/>
                  </w:txbxContent>
                </v:textbox>
                <w10:wrap type="tight"/>
              </v:shape>
            </w:pict>
          </mc:Fallback>
        </mc:AlternateContent>
      </w:r>
    </w:p>
    <w:p w14:paraId="15861C52" w14:textId="59D97571" w:rsidR="00B91703" w:rsidRPr="0057195D" w:rsidRDefault="00B91703" w:rsidP="000A3C7E">
      <w:pPr>
        <w:pStyle w:val="BodyText"/>
      </w:pPr>
    </w:p>
    <w:p w14:paraId="54F93DA5" w14:textId="633065CC" w:rsidR="00B91703" w:rsidRPr="0057195D" w:rsidRDefault="00B91703" w:rsidP="00B91703">
      <w:pPr>
        <w:spacing w:after="0"/>
        <w:ind w:firstLine="706"/>
        <w:rPr>
          <w:lang w:eastAsia="pt-BR"/>
        </w:rPr>
      </w:pPr>
    </w:p>
    <w:p w14:paraId="78BEC432" w14:textId="77777777" w:rsidR="00665BB7" w:rsidRPr="0057195D" w:rsidRDefault="00665BB7" w:rsidP="00AA169F">
      <w:pPr>
        <w:pStyle w:val="Title"/>
        <w:spacing w:before="0" w:after="0"/>
        <w:jc w:val="both"/>
        <w:rPr>
          <w:rFonts w:cs="Times New Roman"/>
          <w:b w:val="0"/>
          <w:sz w:val="24"/>
          <w:szCs w:val="24"/>
        </w:rPr>
      </w:pPr>
    </w:p>
    <w:p w14:paraId="4979A986" w14:textId="77777777" w:rsidR="00CA5553" w:rsidRPr="0057195D" w:rsidRDefault="00CA5553" w:rsidP="00AA169F">
      <w:pPr>
        <w:pStyle w:val="Title"/>
        <w:spacing w:before="0" w:after="0"/>
        <w:jc w:val="both"/>
        <w:rPr>
          <w:rFonts w:cs="Times New Roman"/>
          <w:b w:val="0"/>
          <w:sz w:val="24"/>
          <w:szCs w:val="24"/>
        </w:rPr>
      </w:pPr>
    </w:p>
    <w:p w14:paraId="5B696128" w14:textId="77777777" w:rsidR="00CA5553" w:rsidRPr="0057195D" w:rsidRDefault="00CA5553" w:rsidP="00AA169F">
      <w:pPr>
        <w:pStyle w:val="Title"/>
        <w:spacing w:before="0" w:after="0"/>
        <w:jc w:val="both"/>
        <w:rPr>
          <w:rFonts w:cs="Times New Roman"/>
          <w:b w:val="0"/>
          <w:sz w:val="24"/>
          <w:szCs w:val="24"/>
        </w:rPr>
      </w:pPr>
    </w:p>
    <w:p w14:paraId="74C10F73" w14:textId="77777777" w:rsidR="00CA5553" w:rsidRPr="0057195D" w:rsidRDefault="00CA5553" w:rsidP="00AA169F">
      <w:pPr>
        <w:pStyle w:val="Title"/>
        <w:spacing w:before="0" w:after="0"/>
        <w:jc w:val="both"/>
        <w:rPr>
          <w:rFonts w:cs="Times New Roman"/>
          <w:b w:val="0"/>
          <w:sz w:val="24"/>
          <w:szCs w:val="24"/>
        </w:rPr>
      </w:pPr>
    </w:p>
    <w:p w14:paraId="2D7A9967" w14:textId="77777777" w:rsidR="00CA5553" w:rsidRPr="0057195D" w:rsidRDefault="00CA5553" w:rsidP="00AA169F">
      <w:pPr>
        <w:pStyle w:val="Title"/>
        <w:spacing w:before="0" w:after="0"/>
        <w:jc w:val="both"/>
        <w:rPr>
          <w:rFonts w:cs="Times New Roman"/>
          <w:b w:val="0"/>
          <w:sz w:val="24"/>
          <w:szCs w:val="24"/>
        </w:rPr>
      </w:pPr>
    </w:p>
    <w:p w14:paraId="535BCA2D" w14:textId="77777777" w:rsidR="00CA5553" w:rsidRPr="0057195D" w:rsidRDefault="00CA5553" w:rsidP="00AA169F">
      <w:pPr>
        <w:pStyle w:val="Title"/>
        <w:spacing w:before="0" w:after="0"/>
        <w:jc w:val="both"/>
        <w:rPr>
          <w:rFonts w:cs="Times New Roman"/>
          <w:b w:val="0"/>
          <w:sz w:val="24"/>
          <w:szCs w:val="24"/>
        </w:rPr>
      </w:pPr>
    </w:p>
    <w:p w14:paraId="111E2C8D" w14:textId="77777777" w:rsidR="00CA5553" w:rsidRPr="0057195D" w:rsidRDefault="00CA5553" w:rsidP="00A510CD">
      <w:pPr>
        <w:spacing w:after="0"/>
        <w:ind w:firstLine="706"/>
        <w:rPr>
          <w:b/>
        </w:rPr>
      </w:pPr>
    </w:p>
    <w:p w14:paraId="4D9FD9B0" w14:textId="6418A0DF" w:rsidR="00DB57F3" w:rsidRPr="0057195D" w:rsidRDefault="00DB57F3" w:rsidP="00AA169F">
      <w:pPr>
        <w:pStyle w:val="Title"/>
        <w:spacing w:before="0" w:after="0"/>
        <w:jc w:val="both"/>
        <w:rPr>
          <w:rFonts w:cs="Times New Roman"/>
          <w:b w:val="0"/>
          <w:sz w:val="24"/>
          <w:szCs w:val="24"/>
        </w:rPr>
      </w:pPr>
      <w:r w:rsidRPr="0057195D">
        <w:rPr>
          <w:rFonts w:cs="Times New Roman"/>
          <w:b w:val="0"/>
          <w:sz w:val="24"/>
          <w:szCs w:val="24"/>
        </w:rPr>
        <w:t>Para além dos juízes que superintendem os cartórios, há os escrivães de direito que respondem directamente aos anteriores</w:t>
      </w:r>
      <w:r w:rsidR="001627C1" w:rsidRPr="0057195D">
        <w:rPr>
          <w:rFonts w:cs="Times New Roman"/>
          <w:b w:val="0"/>
          <w:sz w:val="24"/>
          <w:szCs w:val="24"/>
        </w:rPr>
        <w:t xml:space="preserve"> e por volta estes </w:t>
      </w:r>
      <w:r w:rsidR="004131B5" w:rsidRPr="0057195D">
        <w:rPr>
          <w:rFonts w:cs="Times New Roman"/>
          <w:b w:val="0"/>
          <w:sz w:val="24"/>
          <w:szCs w:val="24"/>
        </w:rPr>
        <w:t>superintendem</w:t>
      </w:r>
      <w:r w:rsidR="001627C1" w:rsidRPr="0057195D">
        <w:rPr>
          <w:rFonts w:cs="Times New Roman"/>
          <w:b w:val="0"/>
          <w:sz w:val="24"/>
          <w:szCs w:val="24"/>
        </w:rPr>
        <w:t xml:space="preserve"> 3 ajudantes </w:t>
      </w:r>
      <w:r w:rsidR="00284A43" w:rsidRPr="0057195D">
        <w:rPr>
          <w:rFonts w:cs="Times New Roman"/>
          <w:b w:val="0"/>
          <w:sz w:val="24"/>
          <w:szCs w:val="24"/>
        </w:rPr>
        <w:t>respectivamente</w:t>
      </w:r>
      <w:r w:rsidRPr="0057195D">
        <w:rPr>
          <w:rFonts w:cs="Times New Roman"/>
          <w:b w:val="0"/>
          <w:sz w:val="24"/>
          <w:szCs w:val="24"/>
        </w:rPr>
        <w:t>.</w:t>
      </w:r>
    </w:p>
    <w:p w14:paraId="2AF2334C" w14:textId="0374D83A" w:rsidR="00AF642E" w:rsidRPr="0057195D" w:rsidRDefault="008365AB" w:rsidP="00BB0DC9">
      <w:pPr>
        <w:pStyle w:val="Heading2"/>
      </w:pPr>
      <w:r w:rsidRPr="0057195D">
        <w:rPr>
          <w:b w:val="0"/>
        </w:rPr>
        <w:br w:type="page"/>
      </w:r>
      <w:r w:rsidR="00AF642E" w:rsidRPr="0057195D">
        <w:lastRenderedPageBreak/>
        <w:t xml:space="preserve"> </w:t>
      </w:r>
      <w:bookmarkStart w:id="106" w:name="_Toc454140002"/>
      <w:r w:rsidR="00AF642E" w:rsidRPr="0057195D">
        <w:t>Estado actual do objecto da investigação (descrição e evidencias empíricas do contexto de investigação)</w:t>
      </w:r>
      <w:bookmarkEnd w:id="106"/>
    </w:p>
    <w:p w14:paraId="200AAA1E" w14:textId="77777777" w:rsidR="0009742F" w:rsidRPr="0057195D" w:rsidRDefault="00C96FEB">
      <w:pPr>
        <w:pStyle w:val="Heading3"/>
      </w:pPr>
      <w:bookmarkStart w:id="107" w:name="_Toc454140003"/>
      <w:r w:rsidRPr="0057195D">
        <w:t>Ciclo de Vida do processo judicial</w:t>
      </w:r>
      <w:bookmarkEnd w:id="107"/>
    </w:p>
    <w:tbl>
      <w:tblPr>
        <w:tblStyle w:val="TableGrid"/>
        <w:tblW w:w="9463" w:type="dxa"/>
        <w:tblLook w:val="04A0" w:firstRow="1" w:lastRow="0" w:firstColumn="1" w:lastColumn="0" w:noHBand="0" w:noVBand="1"/>
      </w:tblPr>
      <w:tblGrid>
        <w:gridCol w:w="2284"/>
        <w:gridCol w:w="4024"/>
        <w:gridCol w:w="3155"/>
      </w:tblGrid>
      <w:tr w:rsidR="001D136D" w:rsidRPr="00183906" w14:paraId="3E6AC4BD" w14:textId="77777777" w:rsidTr="00183906">
        <w:trPr>
          <w:trHeight w:val="485"/>
        </w:trPr>
        <w:tc>
          <w:tcPr>
            <w:tcW w:w="2284" w:type="dxa"/>
          </w:tcPr>
          <w:p w14:paraId="542CFB7E" w14:textId="77777777" w:rsidR="001D136D" w:rsidRPr="00183906" w:rsidRDefault="001D136D" w:rsidP="00183906">
            <w:pPr>
              <w:pStyle w:val="BodyText"/>
              <w:rPr>
                <w:rFonts w:ascii="Times New Roman" w:hAnsi="Times New Roman" w:cs="Times New Roman"/>
                <w:b/>
                <w:sz w:val="22"/>
                <w:szCs w:val="24"/>
                <w:lang w:eastAsia="pt-BR"/>
              </w:rPr>
            </w:pPr>
            <w:r w:rsidRPr="00183906">
              <w:rPr>
                <w:rFonts w:ascii="Times New Roman" w:hAnsi="Times New Roman" w:cs="Times New Roman"/>
                <w:b/>
                <w:sz w:val="22"/>
                <w:szCs w:val="24"/>
                <w:lang w:eastAsia="pt-BR"/>
              </w:rPr>
              <w:t xml:space="preserve">Fase </w:t>
            </w:r>
          </w:p>
        </w:tc>
        <w:tc>
          <w:tcPr>
            <w:tcW w:w="4024" w:type="dxa"/>
          </w:tcPr>
          <w:p w14:paraId="5CB8EC42" w14:textId="77777777" w:rsidR="001D136D" w:rsidRPr="00183906" w:rsidRDefault="00905010" w:rsidP="00183906">
            <w:pPr>
              <w:pStyle w:val="BodyText"/>
              <w:rPr>
                <w:rFonts w:ascii="Times New Roman" w:hAnsi="Times New Roman" w:cs="Times New Roman"/>
                <w:b/>
                <w:sz w:val="22"/>
                <w:szCs w:val="24"/>
                <w:lang w:eastAsia="pt-BR"/>
              </w:rPr>
            </w:pPr>
            <w:r w:rsidRPr="00183906">
              <w:rPr>
                <w:rFonts w:ascii="Times New Roman" w:hAnsi="Times New Roman" w:cs="Times New Roman"/>
                <w:b/>
                <w:sz w:val="22"/>
                <w:szCs w:val="24"/>
                <w:lang w:eastAsia="pt-BR"/>
              </w:rPr>
              <w:t>Descrição</w:t>
            </w:r>
            <w:r w:rsidR="001D136D" w:rsidRPr="00183906">
              <w:rPr>
                <w:rFonts w:ascii="Times New Roman" w:hAnsi="Times New Roman" w:cs="Times New Roman"/>
                <w:b/>
                <w:sz w:val="22"/>
                <w:szCs w:val="24"/>
                <w:lang w:eastAsia="pt-BR"/>
              </w:rPr>
              <w:t xml:space="preserve"> </w:t>
            </w:r>
          </w:p>
        </w:tc>
        <w:tc>
          <w:tcPr>
            <w:tcW w:w="3155" w:type="dxa"/>
          </w:tcPr>
          <w:p w14:paraId="3D4C97DD" w14:textId="77777777" w:rsidR="001D136D" w:rsidRPr="00183906" w:rsidRDefault="001D136D" w:rsidP="00183906">
            <w:pPr>
              <w:pStyle w:val="BodyText"/>
              <w:rPr>
                <w:rFonts w:ascii="Times New Roman" w:hAnsi="Times New Roman" w:cs="Times New Roman"/>
                <w:b/>
                <w:sz w:val="22"/>
                <w:szCs w:val="24"/>
                <w:lang w:eastAsia="pt-BR"/>
              </w:rPr>
            </w:pPr>
            <w:r w:rsidRPr="00183906">
              <w:rPr>
                <w:rFonts w:ascii="Times New Roman" w:hAnsi="Times New Roman" w:cs="Times New Roman"/>
                <w:b/>
                <w:sz w:val="22"/>
                <w:szCs w:val="24"/>
                <w:lang w:eastAsia="pt-BR"/>
              </w:rPr>
              <w:t>Actores</w:t>
            </w:r>
          </w:p>
        </w:tc>
      </w:tr>
      <w:tr w:rsidR="001D136D" w:rsidRPr="00183906" w14:paraId="6C5ABB97" w14:textId="77777777" w:rsidTr="00183906">
        <w:trPr>
          <w:trHeight w:val="404"/>
        </w:trPr>
        <w:tc>
          <w:tcPr>
            <w:tcW w:w="2284" w:type="dxa"/>
          </w:tcPr>
          <w:p w14:paraId="210A5D21"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1</w:t>
            </w:r>
          </w:p>
        </w:tc>
        <w:tc>
          <w:tcPr>
            <w:tcW w:w="4024" w:type="dxa"/>
          </w:tcPr>
          <w:p w14:paraId="25A385FE"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Receber </w:t>
            </w:r>
            <w:r w:rsidR="00905010" w:rsidRPr="00183906">
              <w:rPr>
                <w:rFonts w:ascii="Times New Roman" w:hAnsi="Times New Roman" w:cs="Times New Roman"/>
                <w:sz w:val="22"/>
                <w:szCs w:val="24"/>
                <w:lang w:eastAsia="pt-BR"/>
              </w:rPr>
              <w:t>Petição</w:t>
            </w:r>
            <w:r w:rsidRPr="00183906">
              <w:rPr>
                <w:rFonts w:ascii="Times New Roman" w:hAnsi="Times New Roman" w:cs="Times New Roman"/>
                <w:sz w:val="22"/>
                <w:szCs w:val="24"/>
                <w:lang w:eastAsia="pt-BR"/>
              </w:rPr>
              <w:t xml:space="preserve"> </w:t>
            </w:r>
          </w:p>
        </w:tc>
        <w:tc>
          <w:tcPr>
            <w:tcW w:w="3155" w:type="dxa"/>
          </w:tcPr>
          <w:p w14:paraId="0BDB04FB" w14:textId="4098BCAC"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Secretaria Geral</w:t>
            </w:r>
          </w:p>
        </w:tc>
      </w:tr>
      <w:tr w:rsidR="001D136D" w:rsidRPr="00183906" w14:paraId="3564E1A2" w14:textId="77777777" w:rsidTr="001E5495">
        <w:trPr>
          <w:trHeight w:val="737"/>
        </w:trPr>
        <w:tc>
          <w:tcPr>
            <w:tcW w:w="2284" w:type="dxa"/>
          </w:tcPr>
          <w:p w14:paraId="6FDB88B6"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2</w:t>
            </w:r>
          </w:p>
        </w:tc>
        <w:tc>
          <w:tcPr>
            <w:tcW w:w="4024" w:type="dxa"/>
          </w:tcPr>
          <w:p w14:paraId="5418ADDE"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Registro da </w:t>
            </w:r>
            <w:r w:rsidR="00905010" w:rsidRPr="00183906">
              <w:rPr>
                <w:rFonts w:ascii="Times New Roman" w:hAnsi="Times New Roman" w:cs="Times New Roman"/>
                <w:sz w:val="22"/>
                <w:szCs w:val="24"/>
                <w:lang w:eastAsia="pt-BR"/>
              </w:rPr>
              <w:t>Petição</w:t>
            </w:r>
            <w:r w:rsidRPr="00183906">
              <w:rPr>
                <w:rFonts w:ascii="Times New Roman" w:hAnsi="Times New Roman" w:cs="Times New Roman"/>
                <w:sz w:val="22"/>
                <w:szCs w:val="24"/>
                <w:lang w:eastAsia="pt-BR"/>
              </w:rPr>
              <w:t xml:space="preserve"> no Livro de Registos</w:t>
            </w:r>
          </w:p>
        </w:tc>
        <w:tc>
          <w:tcPr>
            <w:tcW w:w="3155" w:type="dxa"/>
          </w:tcPr>
          <w:p w14:paraId="51D31250" w14:textId="77777777" w:rsidR="001D136D" w:rsidRPr="00183906" w:rsidRDefault="0090501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Escrivão</w:t>
            </w:r>
            <w:r w:rsidR="001D136D" w:rsidRPr="00183906">
              <w:rPr>
                <w:rFonts w:ascii="Times New Roman" w:hAnsi="Times New Roman" w:cs="Times New Roman"/>
                <w:sz w:val="22"/>
                <w:szCs w:val="24"/>
                <w:lang w:eastAsia="pt-BR"/>
              </w:rPr>
              <w:t xml:space="preserve"> </w:t>
            </w:r>
          </w:p>
          <w:p w14:paraId="22EB3BE1" w14:textId="6DA627E3"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Ajudante </w:t>
            </w:r>
            <w:r w:rsidR="00905010" w:rsidRPr="00183906">
              <w:rPr>
                <w:rFonts w:ascii="Times New Roman" w:hAnsi="Times New Roman" w:cs="Times New Roman"/>
                <w:sz w:val="22"/>
                <w:szCs w:val="24"/>
                <w:lang w:eastAsia="pt-BR"/>
              </w:rPr>
              <w:t>Escrivão</w:t>
            </w:r>
          </w:p>
        </w:tc>
      </w:tr>
      <w:tr w:rsidR="001D136D" w:rsidRPr="00183906" w14:paraId="23E83DAA" w14:textId="77777777" w:rsidTr="001E5495">
        <w:trPr>
          <w:trHeight w:val="750"/>
        </w:trPr>
        <w:tc>
          <w:tcPr>
            <w:tcW w:w="2284" w:type="dxa"/>
          </w:tcPr>
          <w:p w14:paraId="7A30D4D9"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3</w:t>
            </w:r>
          </w:p>
        </w:tc>
        <w:tc>
          <w:tcPr>
            <w:tcW w:w="4024" w:type="dxa"/>
          </w:tcPr>
          <w:p w14:paraId="3E62703C"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Autuação do Processo e registro no livro de porta </w:t>
            </w:r>
          </w:p>
        </w:tc>
        <w:tc>
          <w:tcPr>
            <w:tcW w:w="3155" w:type="dxa"/>
          </w:tcPr>
          <w:p w14:paraId="61787ABF" w14:textId="77777777" w:rsidR="001D136D" w:rsidRPr="00183906" w:rsidRDefault="0090501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Escrivão</w:t>
            </w:r>
          </w:p>
          <w:p w14:paraId="6609E021"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Ajudante </w:t>
            </w:r>
            <w:r w:rsidR="00905010" w:rsidRPr="00183906">
              <w:rPr>
                <w:rFonts w:ascii="Times New Roman" w:hAnsi="Times New Roman" w:cs="Times New Roman"/>
                <w:sz w:val="22"/>
                <w:szCs w:val="24"/>
                <w:lang w:eastAsia="pt-BR"/>
              </w:rPr>
              <w:t>Escrivão</w:t>
            </w:r>
            <w:r w:rsidRPr="00183906">
              <w:rPr>
                <w:rFonts w:ascii="Times New Roman" w:hAnsi="Times New Roman" w:cs="Times New Roman"/>
                <w:sz w:val="22"/>
                <w:szCs w:val="24"/>
                <w:lang w:eastAsia="pt-BR"/>
              </w:rPr>
              <w:t xml:space="preserve">  </w:t>
            </w:r>
          </w:p>
        </w:tc>
      </w:tr>
      <w:tr w:rsidR="001D136D" w:rsidRPr="00183906" w14:paraId="1814F57F" w14:textId="77777777" w:rsidTr="001E5495">
        <w:trPr>
          <w:trHeight w:val="1394"/>
        </w:trPr>
        <w:tc>
          <w:tcPr>
            <w:tcW w:w="2284" w:type="dxa"/>
          </w:tcPr>
          <w:p w14:paraId="1F9256E9"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4</w:t>
            </w:r>
          </w:p>
        </w:tc>
        <w:tc>
          <w:tcPr>
            <w:tcW w:w="4024" w:type="dxa"/>
          </w:tcPr>
          <w:p w14:paraId="4C1CEC4E"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Abertura de </w:t>
            </w:r>
            <w:r w:rsidR="00905010" w:rsidRPr="00183906">
              <w:rPr>
                <w:rFonts w:ascii="Times New Roman" w:hAnsi="Times New Roman" w:cs="Times New Roman"/>
                <w:sz w:val="22"/>
                <w:szCs w:val="24"/>
                <w:lang w:eastAsia="pt-BR"/>
              </w:rPr>
              <w:t>Conclusão</w:t>
            </w:r>
            <w:r w:rsidRPr="00183906">
              <w:rPr>
                <w:rFonts w:ascii="Times New Roman" w:hAnsi="Times New Roman" w:cs="Times New Roman"/>
                <w:sz w:val="22"/>
                <w:szCs w:val="24"/>
                <w:lang w:eastAsia="pt-BR"/>
              </w:rPr>
              <w:t xml:space="preserve"> e registro no Livro de conclusão </w:t>
            </w:r>
          </w:p>
        </w:tc>
        <w:tc>
          <w:tcPr>
            <w:tcW w:w="3155" w:type="dxa"/>
          </w:tcPr>
          <w:p w14:paraId="0CA24701"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Juiz </w:t>
            </w:r>
          </w:p>
          <w:p w14:paraId="488A9C99"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Ajudante </w:t>
            </w:r>
            <w:r w:rsidR="00905010" w:rsidRPr="00183906">
              <w:rPr>
                <w:rFonts w:ascii="Times New Roman" w:hAnsi="Times New Roman" w:cs="Times New Roman"/>
                <w:sz w:val="22"/>
                <w:szCs w:val="24"/>
                <w:lang w:eastAsia="pt-BR"/>
              </w:rPr>
              <w:t>Escrivão</w:t>
            </w:r>
            <w:r w:rsidR="002F31E9" w:rsidRPr="00183906">
              <w:rPr>
                <w:rFonts w:ascii="Times New Roman" w:hAnsi="Times New Roman" w:cs="Times New Roman"/>
                <w:sz w:val="22"/>
                <w:szCs w:val="24"/>
                <w:lang w:eastAsia="pt-BR"/>
              </w:rPr>
              <w:t>/</w:t>
            </w:r>
          </w:p>
          <w:p w14:paraId="08A66C02" w14:textId="77777777" w:rsidR="002F31E9" w:rsidRPr="00183906" w:rsidRDefault="0090501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Escriturário</w:t>
            </w:r>
            <w:r w:rsidR="002F31E9" w:rsidRPr="00183906">
              <w:rPr>
                <w:rFonts w:ascii="Times New Roman" w:hAnsi="Times New Roman" w:cs="Times New Roman"/>
                <w:sz w:val="22"/>
                <w:szCs w:val="24"/>
                <w:lang w:eastAsia="pt-BR"/>
              </w:rPr>
              <w:t>/</w:t>
            </w:r>
          </w:p>
          <w:p w14:paraId="738A34B5" w14:textId="77777777" w:rsidR="002F31E9" w:rsidRPr="00183906" w:rsidRDefault="0090501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Escrivão</w:t>
            </w:r>
          </w:p>
        </w:tc>
      </w:tr>
      <w:tr w:rsidR="001D136D" w:rsidRPr="00183906" w14:paraId="51F49C66" w14:textId="77777777" w:rsidTr="00183906">
        <w:trPr>
          <w:trHeight w:val="377"/>
        </w:trPr>
        <w:tc>
          <w:tcPr>
            <w:tcW w:w="2284" w:type="dxa"/>
          </w:tcPr>
          <w:p w14:paraId="771AD8C8" w14:textId="77777777" w:rsidR="001D136D" w:rsidRPr="00183906" w:rsidRDefault="001D136D" w:rsidP="00183906">
            <w:pPr>
              <w:pStyle w:val="BodyText"/>
              <w:spacing w:before="0" w:after="0"/>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5</w:t>
            </w:r>
          </w:p>
        </w:tc>
        <w:tc>
          <w:tcPr>
            <w:tcW w:w="4024" w:type="dxa"/>
          </w:tcPr>
          <w:p w14:paraId="5BFB7414" w14:textId="77777777" w:rsidR="001D136D" w:rsidRPr="00183906" w:rsidRDefault="001D136D" w:rsidP="00183906">
            <w:pPr>
              <w:pStyle w:val="BodyText"/>
              <w:spacing w:before="0" w:after="0"/>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Despacho do processo </w:t>
            </w:r>
          </w:p>
        </w:tc>
        <w:tc>
          <w:tcPr>
            <w:tcW w:w="3155" w:type="dxa"/>
          </w:tcPr>
          <w:p w14:paraId="36901EA6" w14:textId="2C26AE16" w:rsidR="001D136D" w:rsidRPr="00183906" w:rsidRDefault="001D136D" w:rsidP="00183906">
            <w:pPr>
              <w:pStyle w:val="BodyText"/>
              <w:spacing w:before="0" w:after="0"/>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Juiz</w:t>
            </w:r>
          </w:p>
        </w:tc>
      </w:tr>
      <w:tr w:rsidR="001D136D" w:rsidRPr="00183906" w14:paraId="7CA211AD" w14:textId="77777777" w:rsidTr="001E5495">
        <w:trPr>
          <w:trHeight w:val="870"/>
        </w:trPr>
        <w:tc>
          <w:tcPr>
            <w:tcW w:w="2284" w:type="dxa"/>
          </w:tcPr>
          <w:p w14:paraId="3020C395" w14:textId="77777777" w:rsidR="001D136D" w:rsidRPr="00183906" w:rsidRDefault="001D136D"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6</w:t>
            </w:r>
          </w:p>
        </w:tc>
        <w:tc>
          <w:tcPr>
            <w:tcW w:w="4024" w:type="dxa"/>
          </w:tcPr>
          <w:p w14:paraId="73FBEC63" w14:textId="77777777" w:rsidR="001D136D" w:rsidRPr="00183906" w:rsidRDefault="0090501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Actualização</w:t>
            </w:r>
            <w:r w:rsidR="002F31E9" w:rsidRPr="00183906">
              <w:rPr>
                <w:rFonts w:ascii="Times New Roman" w:hAnsi="Times New Roman" w:cs="Times New Roman"/>
                <w:sz w:val="22"/>
                <w:szCs w:val="24"/>
                <w:lang w:eastAsia="pt-BR"/>
              </w:rPr>
              <w:t xml:space="preserve"> no Livro de Porta/transcrição do Despacho (Dar Baixa)</w:t>
            </w:r>
          </w:p>
        </w:tc>
        <w:tc>
          <w:tcPr>
            <w:tcW w:w="3155" w:type="dxa"/>
          </w:tcPr>
          <w:p w14:paraId="22A89A30" w14:textId="77777777" w:rsidR="001D136D"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Ajudante </w:t>
            </w:r>
            <w:r w:rsidR="00905010" w:rsidRPr="00183906">
              <w:rPr>
                <w:rFonts w:ascii="Times New Roman" w:hAnsi="Times New Roman" w:cs="Times New Roman"/>
                <w:sz w:val="22"/>
                <w:szCs w:val="24"/>
                <w:lang w:eastAsia="pt-BR"/>
              </w:rPr>
              <w:t>Escrivão</w:t>
            </w:r>
            <w:r w:rsidRPr="00183906">
              <w:rPr>
                <w:rFonts w:ascii="Times New Roman" w:hAnsi="Times New Roman" w:cs="Times New Roman"/>
                <w:sz w:val="22"/>
                <w:szCs w:val="24"/>
                <w:lang w:eastAsia="pt-BR"/>
              </w:rPr>
              <w:t xml:space="preserve"> </w:t>
            </w:r>
          </w:p>
          <w:p w14:paraId="392FDF9B" w14:textId="77777777" w:rsidR="002F31E9" w:rsidRPr="00183906" w:rsidRDefault="0090501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Escrivão</w:t>
            </w:r>
          </w:p>
        </w:tc>
      </w:tr>
      <w:tr w:rsidR="002F31E9" w:rsidRPr="00183906" w14:paraId="76ABD0FA" w14:textId="77777777" w:rsidTr="00183906">
        <w:trPr>
          <w:trHeight w:val="809"/>
        </w:trPr>
        <w:tc>
          <w:tcPr>
            <w:tcW w:w="2284" w:type="dxa"/>
          </w:tcPr>
          <w:p w14:paraId="708D07EA"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7.1 Caso haja promoção</w:t>
            </w:r>
          </w:p>
        </w:tc>
        <w:tc>
          <w:tcPr>
            <w:tcW w:w="4024" w:type="dxa"/>
          </w:tcPr>
          <w:p w14:paraId="6D7595C4"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Registro no livro de Vista </w:t>
            </w:r>
          </w:p>
        </w:tc>
        <w:tc>
          <w:tcPr>
            <w:tcW w:w="3155" w:type="dxa"/>
          </w:tcPr>
          <w:p w14:paraId="52FF607C"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Curador Menor</w:t>
            </w:r>
          </w:p>
          <w:p w14:paraId="2A255E9F"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Ajudante escrivão</w:t>
            </w:r>
          </w:p>
        </w:tc>
      </w:tr>
      <w:tr w:rsidR="002F31E9" w:rsidRPr="00183906" w14:paraId="38546440" w14:textId="77777777" w:rsidTr="00183906">
        <w:trPr>
          <w:trHeight w:val="1142"/>
        </w:trPr>
        <w:tc>
          <w:tcPr>
            <w:tcW w:w="2284" w:type="dxa"/>
          </w:tcPr>
          <w:p w14:paraId="387CF125"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7.2 Caso Notifique-se</w:t>
            </w:r>
          </w:p>
        </w:tc>
        <w:tc>
          <w:tcPr>
            <w:tcW w:w="4024" w:type="dxa"/>
          </w:tcPr>
          <w:p w14:paraId="2C3BE8B1"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Registro no Livro de Mandado</w:t>
            </w:r>
          </w:p>
        </w:tc>
        <w:tc>
          <w:tcPr>
            <w:tcW w:w="3155" w:type="dxa"/>
          </w:tcPr>
          <w:p w14:paraId="115A9663"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Requerido</w:t>
            </w:r>
          </w:p>
          <w:p w14:paraId="5B47FD66"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Ajudante escriturário</w:t>
            </w:r>
          </w:p>
          <w:p w14:paraId="73D11D0D"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Oficial de </w:t>
            </w:r>
            <w:r w:rsidR="00905010" w:rsidRPr="00183906">
              <w:rPr>
                <w:rFonts w:ascii="Times New Roman" w:hAnsi="Times New Roman" w:cs="Times New Roman"/>
                <w:sz w:val="22"/>
                <w:szCs w:val="24"/>
                <w:lang w:eastAsia="pt-BR"/>
              </w:rPr>
              <w:t>diligências</w:t>
            </w:r>
          </w:p>
        </w:tc>
      </w:tr>
      <w:tr w:rsidR="002F31E9" w:rsidRPr="00183906" w14:paraId="1F10FC5A" w14:textId="77777777" w:rsidTr="001E5495">
        <w:trPr>
          <w:trHeight w:val="750"/>
        </w:trPr>
        <w:tc>
          <w:tcPr>
            <w:tcW w:w="2284" w:type="dxa"/>
          </w:tcPr>
          <w:p w14:paraId="1896ADB7" w14:textId="77777777" w:rsidR="002F31E9" w:rsidRPr="00183906" w:rsidRDefault="002F31E9"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7.3 Caso </w:t>
            </w:r>
            <w:r w:rsidR="00905010" w:rsidRPr="00183906">
              <w:rPr>
                <w:rFonts w:ascii="Times New Roman" w:hAnsi="Times New Roman" w:cs="Times New Roman"/>
                <w:sz w:val="22"/>
                <w:szCs w:val="24"/>
                <w:lang w:eastAsia="pt-BR"/>
              </w:rPr>
              <w:t>Inquérito</w:t>
            </w:r>
            <w:r w:rsidRPr="00183906">
              <w:rPr>
                <w:rFonts w:ascii="Times New Roman" w:hAnsi="Times New Roman" w:cs="Times New Roman"/>
                <w:sz w:val="22"/>
                <w:szCs w:val="24"/>
                <w:lang w:eastAsia="pt-BR"/>
              </w:rPr>
              <w:t xml:space="preserve"> de </w:t>
            </w:r>
            <w:r w:rsidR="00905010" w:rsidRPr="00183906">
              <w:rPr>
                <w:rFonts w:ascii="Times New Roman" w:hAnsi="Times New Roman" w:cs="Times New Roman"/>
                <w:sz w:val="22"/>
                <w:szCs w:val="24"/>
                <w:lang w:eastAsia="pt-BR"/>
              </w:rPr>
              <w:t>Condições</w:t>
            </w:r>
          </w:p>
        </w:tc>
        <w:tc>
          <w:tcPr>
            <w:tcW w:w="4024" w:type="dxa"/>
          </w:tcPr>
          <w:p w14:paraId="6792FD60" w14:textId="77777777" w:rsidR="002F31E9" w:rsidRPr="00183906" w:rsidRDefault="00C7066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Faz-se </w:t>
            </w:r>
            <w:r w:rsidR="00905010" w:rsidRPr="00183906">
              <w:rPr>
                <w:rFonts w:ascii="Times New Roman" w:hAnsi="Times New Roman" w:cs="Times New Roman"/>
                <w:sz w:val="22"/>
                <w:szCs w:val="24"/>
                <w:lang w:eastAsia="pt-BR"/>
              </w:rPr>
              <w:t>Inquérito</w:t>
            </w:r>
            <w:r w:rsidRPr="00183906">
              <w:rPr>
                <w:rFonts w:ascii="Times New Roman" w:hAnsi="Times New Roman" w:cs="Times New Roman"/>
                <w:sz w:val="22"/>
                <w:szCs w:val="24"/>
                <w:lang w:eastAsia="pt-BR"/>
              </w:rPr>
              <w:t xml:space="preserve"> Social </w:t>
            </w:r>
          </w:p>
        </w:tc>
        <w:tc>
          <w:tcPr>
            <w:tcW w:w="3155" w:type="dxa"/>
          </w:tcPr>
          <w:p w14:paraId="0D0F390D" w14:textId="77777777" w:rsidR="002F31E9" w:rsidRPr="00183906" w:rsidRDefault="00C7066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Ajudante </w:t>
            </w:r>
            <w:r w:rsidR="00905010" w:rsidRPr="00183906">
              <w:rPr>
                <w:rFonts w:ascii="Times New Roman" w:hAnsi="Times New Roman" w:cs="Times New Roman"/>
                <w:sz w:val="22"/>
                <w:szCs w:val="24"/>
                <w:lang w:eastAsia="pt-BR"/>
              </w:rPr>
              <w:t>Escriturário</w:t>
            </w:r>
          </w:p>
          <w:p w14:paraId="1C0C4DCA" w14:textId="77777777" w:rsidR="00C70660" w:rsidRPr="00183906" w:rsidRDefault="00C7066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Assistente social</w:t>
            </w:r>
          </w:p>
        </w:tc>
      </w:tr>
      <w:tr w:rsidR="00C70660" w:rsidRPr="00183906" w14:paraId="691E0493" w14:textId="77777777" w:rsidTr="001E5495">
        <w:trPr>
          <w:trHeight w:val="857"/>
        </w:trPr>
        <w:tc>
          <w:tcPr>
            <w:tcW w:w="2284" w:type="dxa"/>
          </w:tcPr>
          <w:p w14:paraId="69ADC47C" w14:textId="77777777" w:rsidR="00C70660" w:rsidRPr="00183906" w:rsidRDefault="00C7066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8</w:t>
            </w:r>
          </w:p>
        </w:tc>
        <w:tc>
          <w:tcPr>
            <w:tcW w:w="4024" w:type="dxa"/>
          </w:tcPr>
          <w:p w14:paraId="4A57C74D" w14:textId="77777777" w:rsidR="00C70660" w:rsidRPr="00183906" w:rsidRDefault="00C7066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Recebimento da Resposta na Fase 7</w:t>
            </w:r>
            <w:r w:rsidR="00240E55" w:rsidRPr="00183906">
              <w:rPr>
                <w:rFonts w:ascii="Times New Roman" w:hAnsi="Times New Roman" w:cs="Times New Roman"/>
                <w:sz w:val="22"/>
                <w:szCs w:val="24"/>
                <w:lang w:eastAsia="pt-BR"/>
              </w:rPr>
              <w:t xml:space="preserve"> e registro no Livro de Porta novamente</w:t>
            </w:r>
          </w:p>
        </w:tc>
        <w:tc>
          <w:tcPr>
            <w:tcW w:w="3155" w:type="dxa"/>
          </w:tcPr>
          <w:p w14:paraId="2485B149" w14:textId="77777777" w:rsidR="00240E55" w:rsidRPr="00183906" w:rsidRDefault="0090501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Escrivão</w:t>
            </w:r>
            <w:r w:rsidR="00C70660" w:rsidRPr="00183906">
              <w:rPr>
                <w:rFonts w:ascii="Times New Roman" w:hAnsi="Times New Roman" w:cs="Times New Roman"/>
                <w:sz w:val="22"/>
                <w:szCs w:val="24"/>
                <w:lang w:eastAsia="pt-BR"/>
              </w:rPr>
              <w:t xml:space="preserve"> </w:t>
            </w:r>
          </w:p>
          <w:p w14:paraId="37EF0EF8" w14:textId="77777777" w:rsidR="00C70660" w:rsidRPr="00183906" w:rsidRDefault="00240E55"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A</w:t>
            </w:r>
            <w:r w:rsidR="00C70660" w:rsidRPr="00183906">
              <w:rPr>
                <w:rFonts w:ascii="Times New Roman" w:hAnsi="Times New Roman" w:cs="Times New Roman"/>
                <w:sz w:val="22"/>
                <w:szCs w:val="24"/>
                <w:lang w:eastAsia="pt-BR"/>
              </w:rPr>
              <w:t>judante escrivão</w:t>
            </w:r>
          </w:p>
        </w:tc>
      </w:tr>
      <w:tr w:rsidR="00C70660" w:rsidRPr="00183906" w14:paraId="4BE6D491" w14:textId="77777777" w:rsidTr="001E5495">
        <w:trPr>
          <w:trHeight w:val="1063"/>
        </w:trPr>
        <w:tc>
          <w:tcPr>
            <w:tcW w:w="2284" w:type="dxa"/>
          </w:tcPr>
          <w:p w14:paraId="3FA27C5B" w14:textId="77777777" w:rsidR="00C70660" w:rsidRPr="00183906" w:rsidRDefault="00240E55"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9.1. Caso o juiz de uma Sentença </w:t>
            </w:r>
          </w:p>
        </w:tc>
        <w:tc>
          <w:tcPr>
            <w:tcW w:w="4024" w:type="dxa"/>
          </w:tcPr>
          <w:p w14:paraId="578979B0" w14:textId="77777777" w:rsidR="00C70660" w:rsidRPr="00183906" w:rsidRDefault="00240E55"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Fecho do Processo</w:t>
            </w:r>
          </w:p>
        </w:tc>
        <w:tc>
          <w:tcPr>
            <w:tcW w:w="3155" w:type="dxa"/>
          </w:tcPr>
          <w:p w14:paraId="500E2B7B" w14:textId="77777777" w:rsidR="00240E55" w:rsidRPr="00183906" w:rsidRDefault="00240E55"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Juiz </w:t>
            </w:r>
          </w:p>
          <w:p w14:paraId="4AA6DFA8" w14:textId="77777777" w:rsidR="00C70660" w:rsidRPr="00183906" w:rsidRDefault="00240E55"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Ajudante escrivão</w:t>
            </w:r>
          </w:p>
          <w:p w14:paraId="7EDEFEED" w14:textId="77777777" w:rsidR="00240E55" w:rsidRPr="00183906" w:rsidRDefault="00905010"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Escrivão</w:t>
            </w:r>
          </w:p>
        </w:tc>
      </w:tr>
      <w:tr w:rsidR="00240E55" w:rsidRPr="00183906" w14:paraId="47326C41" w14:textId="77777777" w:rsidTr="001E5495">
        <w:trPr>
          <w:trHeight w:val="737"/>
        </w:trPr>
        <w:tc>
          <w:tcPr>
            <w:tcW w:w="2284" w:type="dxa"/>
          </w:tcPr>
          <w:p w14:paraId="71758BED" w14:textId="77777777" w:rsidR="00240E55" w:rsidRPr="00183906" w:rsidRDefault="00240E55"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9.2 Caso o Juiz de um novo despacho </w:t>
            </w:r>
          </w:p>
        </w:tc>
        <w:tc>
          <w:tcPr>
            <w:tcW w:w="4024" w:type="dxa"/>
          </w:tcPr>
          <w:p w14:paraId="4585E75A" w14:textId="1E3A6A16" w:rsidR="00240E55" w:rsidRPr="00183906" w:rsidRDefault="00284A43"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Repetição da </w:t>
            </w:r>
            <w:r w:rsidR="00B82286" w:rsidRPr="00183906">
              <w:rPr>
                <w:rFonts w:ascii="Times New Roman" w:hAnsi="Times New Roman" w:cs="Times New Roman"/>
                <w:sz w:val="22"/>
                <w:szCs w:val="24"/>
                <w:lang w:eastAsia="pt-BR"/>
              </w:rPr>
              <w:t>fase</w:t>
            </w:r>
            <w:r w:rsidRPr="00183906">
              <w:rPr>
                <w:rFonts w:ascii="Times New Roman" w:hAnsi="Times New Roman" w:cs="Times New Roman"/>
                <w:sz w:val="22"/>
                <w:szCs w:val="24"/>
                <w:lang w:eastAsia="pt-BR"/>
              </w:rPr>
              <w:t xml:space="preserve"> 6 adiante</w:t>
            </w:r>
          </w:p>
        </w:tc>
        <w:tc>
          <w:tcPr>
            <w:tcW w:w="3155" w:type="dxa"/>
          </w:tcPr>
          <w:p w14:paraId="3D094309" w14:textId="77777777" w:rsidR="00240E55" w:rsidRPr="00183906" w:rsidRDefault="00240E55" w:rsidP="00183906">
            <w:pPr>
              <w:pStyle w:val="BodyT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 xml:space="preserve">Ajudante </w:t>
            </w:r>
            <w:r w:rsidR="00905010" w:rsidRPr="00183906">
              <w:rPr>
                <w:rFonts w:ascii="Times New Roman" w:hAnsi="Times New Roman" w:cs="Times New Roman"/>
                <w:sz w:val="22"/>
                <w:szCs w:val="24"/>
                <w:lang w:eastAsia="pt-BR"/>
              </w:rPr>
              <w:t>Escrivão</w:t>
            </w:r>
            <w:r w:rsidRPr="00183906">
              <w:rPr>
                <w:rFonts w:ascii="Times New Roman" w:hAnsi="Times New Roman" w:cs="Times New Roman"/>
                <w:sz w:val="22"/>
                <w:szCs w:val="24"/>
                <w:lang w:eastAsia="pt-BR"/>
              </w:rPr>
              <w:t xml:space="preserve"> </w:t>
            </w:r>
          </w:p>
          <w:p w14:paraId="275D73DB" w14:textId="77777777" w:rsidR="00240E55" w:rsidRPr="00183906" w:rsidRDefault="00905010" w:rsidP="00183906">
            <w:pPr>
              <w:pStyle w:val="BodyText"/>
              <w:keepNext/>
              <w:jc w:val="left"/>
              <w:rPr>
                <w:rFonts w:ascii="Times New Roman" w:hAnsi="Times New Roman" w:cs="Times New Roman"/>
                <w:sz w:val="22"/>
                <w:szCs w:val="24"/>
                <w:lang w:eastAsia="pt-BR"/>
              </w:rPr>
            </w:pPr>
            <w:r w:rsidRPr="00183906">
              <w:rPr>
                <w:rFonts w:ascii="Times New Roman" w:hAnsi="Times New Roman" w:cs="Times New Roman"/>
                <w:sz w:val="22"/>
                <w:szCs w:val="24"/>
                <w:lang w:eastAsia="pt-BR"/>
              </w:rPr>
              <w:t>Escrivão</w:t>
            </w:r>
          </w:p>
        </w:tc>
      </w:tr>
    </w:tbl>
    <w:p w14:paraId="50F11B1F" w14:textId="11C507A1" w:rsidR="00D47314" w:rsidRPr="0057195D" w:rsidRDefault="00D47314" w:rsidP="00A510CD">
      <w:pPr>
        <w:pStyle w:val="Caption"/>
        <w:rPr>
          <w:b/>
        </w:rPr>
      </w:pPr>
      <w:bookmarkStart w:id="108" w:name="_Toc452383125"/>
      <w:r w:rsidRPr="0057195D">
        <w:t xml:space="preserve">Tabela </w:t>
      </w:r>
      <w:r w:rsidR="00B83417" w:rsidRPr="0057195D">
        <w:fldChar w:fldCharType="begin"/>
      </w:r>
      <w:r w:rsidR="00B83417" w:rsidRPr="0057195D">
        <w:instrText xml:space="preserve"> SEQ Tabela \* ARABIC </w:instrText>
      </w:r>
      <w:r w:rsidR="00B83417" w:rsidRPr="0057195D">
        <w:fldChar w:fldCharType="separate"/>
      </w:r>
      <w:r w:rsidR="00486692">
        <w:rPr>
          <w:noProof/>
        </w:rPr>
        <w:t>3</w:t>
      </w:r>
      <w:r w:rsidR="00B83417" w:rsidRPr="0057195D">
        <w:fldChar w:fldCharType="end"/>
      </w:r>
      <w:r w:rsidRPr="0057195D">
        <w:t xml:space="preserve">. Ciclo de Vida do processo judicial </w:t>
      </w:r>
      <w:r w:rsidRPr="0057195D">
        <w:rPr>
          <w:b/>
        </w:rPr>
        <w:t>Fonte Autor</w:t>
      </w:r>
      <w:bookmarkEnd w:id="108"/>
    </w:p>
    <w:p w14:paraId="37EBCC80" w14:textId="61D9182A" w:rsidR="00AF642E" w:rsidRPr="0057195D" w:rsidRDefault="009C17D2">
      <w:pPr>
        <w:pStyle w:val="Heading3"/>
      </w:pPr>
      <w:bookmarkStart w:id="109" w:name="_Toc454140004"/>
      <w:bookmarkStart w:id="110" w:name="_GoBack"/>
      <w:bookmarkEnd w:id="110"/>
      <w:r w:rsidRPr="0057195D">
        <w:lastRenderedPageBreak/>
        <w:t xml:space="preserve">Deficiências do actual sistema de gestão de </w:t>
      </w:r>
      <w:r w:rsidR="00FD0799" w:rsidRPr="0057195D">
        <w:t>Processos Judiciais</w:t>
      </w:r>
      <w:bookmarkEnd w:id="109"/>
    </w:p>
    <w:p w14:paraId="6C111401" w14:textId="3831EA82" w:rsidR="00665BB7" w:rsidRPr="0057195D" w:rsidRDefault="00FD0799" w:rsidP="00AA169F">
      <w:pPr>
        <w:pStyle w:val="Title"/>
        <w:spacing w:before="0" w:after="0"/>
        <w:jc w:val="both"/>
        <w:rPr>
          <w:rFonts w:cs="Times New Roman"/>
          <w:b w:val="0"/>
          <w:sz w:val="24"/>
          <w:szCs w:val="24"/>
        </w:rPr>
      </w:pPr>
      <w:r w:rsidRPr="0057195D">
        <w:rPr>
          <w:rFonts w:cs="Times New Roman"/>
          <w:b w:val="0"/>
          <w:sz w:val="24"/>
          <w:szCs w:val="24"/>
        </w:rPr>
        <w:t xml:space="preserve">O actual Sistema de </w:t>
      </w:r>
      <w:r w:rsidR="00415264" w:rsidRPr="0057195D">
        <w:rPr>
          <w:rFonts w:cs="Times New Roman"/>
          <w:b w:val="0"/>
          <w:sz w:val="24"/>
          <w:szCs w:val="24"/>
        </w:rPr>
        <w:t>Gestão</w:t>
      </w:r>
      <w:r w:rsidRPr="0057195D">
        <w:rPr>
          <w:rFonts w:cs="Times New Roman"/>
          <w:b w:val="0"/>
          <w:sz w:val="24"/>
          <w:szCs w:val="24"/>
        </w:rPr>
        <w:t xml:space="preserve"> de Processos Judiciais apresenta as seguintes deficiências:</w:t>
      </w:r>
    </w:p>
    <w:p w14:paraId="4A3CD365" w14:textId="10DF9DA2" w:rsidR="00FD0799" w:rsidRPr="0057195D" w:rsidRDefault="00FD0799" w:rsidP="00FD0799">
      <w:pPr>
        <w:pStyle w:val="Title"/>
        <w:numPr>
          <w:ilvl w:val="0"/>
          <w:numId w:val="15"/>
        </w:numPr>
        <w:spacing w:before="0" w:after="0"/>
        <w:jc w:val="both"/>
        <w:rPr>
          <w:rFonts w:cs="Times New Roman"/>
          <w:b w:val="0"/>
          <w:sz w:val="24"/>
          <w:szCs w:val="24"/>
        </w:rPr>
      </w:pPr>
      <w:r w:rsidRPr="0057195D">
        <w:rPr>
          <w:rFonts w:cs="Times New Roman"/>
          <w:b w:val="0"/>
          <w:sz w:val="24"/>
          <w:szCs w:val="24"/>
        </w:rPr>
        <w:t>Falta de segurança em aspectos relacionados com integridade da informação do Processo Judicial, isso porque, a informação é neste momento armazenada em Livros</w:t>
      </w:r>
      <w:r w:rsidR="00CE0C11" w:rsidRPr="0057195D">
        <w:rPr>
          <w:rFonts w:cs="Times New Roman"/>
          <w:b w:val="0"/>
          <w:sz w:val="24"/>
          <w:szCs w:val="24"/>
        </w:rPr>
        <w:t xml:space="preserve"> que tem as suas limitações em termos de quantidade de conteúdo.</w:t>
      </w:r>
    </w:p>
    <w:p w14:paraId="6DAF06EC" w14:textId="6F4BE3D8" w:rsidR="00CE0C11" w:rsidRPr="0057195D" w:rsidRDefault="00CE0C11" w:rsidP="00FD0799">
      <w:pPr>
        <w:pStyle w:val="Title"/>
        <w:numPr>
          <w:ilvl w:val="0"/>
          <w:numId w:val="15"/>
        </w:numPr>
        <w:spacing w:before="0" w:after="0"/>
        <w:jc w:val="both"/>
        <w:rPr>
          <w:rFonts w:cs="Times New Roman"/>
          <w:b w:val="0"/>
          <w:sz w:val="24"/>
          <w:szCs w:val="24"/>
        </w:rPr>
      </w:pPr>
      <w:r w:rsidRPr="0057195D">
        <w:rPr>
          <w:rFonts w:cs="Times New Roman"/>
          <w:b w:val="0"/>
          <w:sz w:val="24"/>
          <w:szCs w:val="24"/>
        </w:rPr>
        <w:t xml:space="preserve">Falta de um </w:t>
      </w:r>
      <w:r w:rsidR="00A107E4" w:rsidRPr="0057195D">
        <w:rPr>
          <w:rFonts w:cs="Times New Roman"/>
          <w:b w:val="0"/>
          <w:sz w:val="24"/>
          <w:szCs w:val="24"/>
        </w:rPr>
        <w:t xml:space="preserve">mecanismo </w:t>
      </w:r>
      <w:r w:rsidR="00415264" w:rsidRPr="0057195D">
        <w:rPr>
          <w:rFonts w:cs="Times New Roman"/>
          <w:b w:val="0"/>
          <w:sz w:val="24"/>
          <w:szCs w:val="24"/>
        </w:rPr>
        <w:t>sofisticado</w:t>
      </w:r>
      <w:r w:rsidR="00A107E4" w:rsidRPr="0057195D">
        <w:rPr>
          <w:rFonts w:cs="Times New Roman"/>
          <w:b w:val="0"/>
          <w:sz w:val="24"/>
          <w:szCs w:val="24"/>
        </w:rPr>
        <w:t xml:space="preserve"> de pesquisa, isto pois a informação não é organizada em ordem alfabética e a quantidade de processos judiciais excede um n</w:t>
      </w:r>
      <w:r w:rsidR="00C43E9B" w:rsidRPr="0057195D">
        <w:rPr>
          <w:rFonts w:cs="Times New Roman"/>
          <w:b w:val="0"/>
          <w:sz w:val="24"/>
          <w:szCs w:val="24"/>
        </w:rPr>
        <w:t>ú</w:t>
      </w:r>
      <w:r w:rsidR="00A107E4" w:rsidRPr="0057195D">
        <w:rPr>
          <w:rFonts w:cs="Times New Roman"/>
          <w:b w:val="0"/>
          <w:sz w:val="24"/>
          <w:szCs w:val="24"/>
        </w:rPr>
        <w:t>mero compreensível para uma pesquisa manual adaptada.</w:t>
      </w:r>
    </w:p>
    <w:p w14:paraId="1FC7289E" w14:textId="4D70C530" w:rsidR="00A107E4" w:rsidRPr="0057195D" w:rsidRDefault="00A107E4" w:rsidP="00FD0799">
      <w:pPr>
        <w:pStyle w:val="Title"/>
        <w:numPr>
          <w:ilvl w:val="0"/>
          <w:numId w:val="15"/>
        </w:numPr>
        <w:spacing w:before="0" w:after="0"/>
        <w:jc w:val="both"/>
        <w:rPr>
          <w:rFonts w:cs="Times New Roman"/>
          <w:b w:val="0"/>
          <w:sz w:val="24"/>
          <w:szCs w:val="24"/>
        </w:rPr>
      </w:pPr>
      <w:r w:rsidRPr="0057195D">
        <w:rPr>
          <w:rFonts w:cs="Times New Roman"/>
          <w:b w:val="0"/>
          <w:sz w:val="24"/>
          <w:szCs w:val="24"/>
        </w:rPr>
        <w:t>Falta de segurança no sistema de controle dos Processos Judiciais, para al</w:t>
      </w:r>
      <w:r w:rsidR="00C43E9B" w:rsidRPr="0057195D">
        <w:rPr>
          <w:rFonts w:cs="Times New Roman"/>
          <w:b w:val="0"/>
          <w:sz w:val="24"/>
          <w:szCs w:val="24"/>
        </w:rPr>
        <w:t>é</w:t>
      </w:r>
      <w:r w:rsidRPr="0057195D">
        <w:rPr>
          <w:rFonts w:cs="Times New Roman"/>
          <w:b w:val="0"/>
          <w:sz w:val="24"/>
          <w:szCs w:val="24"/>
        </w:rPr>
        <w:t xml:space="preserve">m dos livros que fazem o controle da </w:t>
      </w:r>
      <w:r w:rsidRPr="0057195D">
        <w:rPr>
          <w:rFonts w:cs="Times New Roman"/>
          <w:sz w:val="24"/>
          <w:szCs w:val="24"/>
        </w:rPr>
        <w:t xml:space="preserve">localização </w:t>
      </w:r>
      <w:r w:rsidRPr="0057195D">
        <w:rPr>
          <w:rFonts w:cs="Times New Roman"/>
          <w:b w:val="0"/>
          <w:sz w:val="24"/>
          <w:szCs w:val="24"/>
        </w:rPr>
        <w:t xml:space="preserve">e </w:t>
      </w:r>
      <w:r w:rsidRPr="0057195D">
        <w:rPr>
          <w:rFonts w:cs="Times New Roman"/>
          <w:sz w:val="24"/>
          <w:szCs w:val="24"/>
        </w:rPr>
        <w:t>estado de autuação</w:t>
      </w:r>
      <w:r w:rsidR="00415264" w:rsidRPr="0057195D">
        <w:rPr>
          <w:rFonts w:cs="Times New Roman"/>
          <w:sz w:val="24"/>
          <w:szCs w:val="24"/>
        </w:rPr>
        <w:t xml:space="preserve">, </w:t>
      </w:r>
      <w:r w:rsidR="00415264" w:rsidRPr="0057195D">
        <w:rPr>
          <w:rFonts w:cs="Times New Roman"/>
          <w:b w:val="0"/>
          <w:sz w:val="24"/>
          <w:szCs w:val="24"/>
        </w:rPr>
        <w:t>estes são armazenados em armários que são de fácil acesso a qualquer funcionário não representante dos Cartórios.</w:t>
      </w:r>
    </w:p>
    <w:p w14:paraId="31F7041C" w14:textId="77777777" w:rsidR="00415264" w:rsidRPr="0057195D" w:rsidRDefault="00415264" w:rsidP="00415264">
      <w:pPr>
        <w:pStyle w:val="Title"/>
        <w:spacing w:before="0" w:after="0"/>
        <w:ind w:left="787"/>
        <w:jc w:val="both"/>
        <w:rPr>
          <w:rFonts w:cs="Times New Roman"/>
          <w:b w:val="0"/>
          <w:sz w:val="24"/>
          <w:szCs w:val="24"/>
        </w:rPr>
      </w:pPr>
    </w:p>
    <w:p w14:paraId="71043F5E" w14:textId="02C93432" w:rsidR="006A6EE3" w:rsidRPr="0057195D" w:rsidRDefault="006A6EE3">
      <w:pPr>
        <w:spacing w:before="0" w:after="0" w:line="240" w:lineRule="auto"/>
        <w:jc w:val="left"/>
        <w:rPr>
          <w:szCs w:val="22"/>
        </w:rPr>
      </w:pPr>
      <w:r w:rsidRPr="0057195D">
        <w:br w:type="page"/>
      </w:r>
    </w:p>
    <w:p w14:paraId="4AFFED5D" w14:textId="77777777" w:rsidR="00C6703D" w:rsidRPr="0057195D" w:rsidRDefault="00C6703D">
      <w:pPr>
        <w:pStyle w:val="Heading1"/>
      </w:pPr>
      <w:bookmarkStart w:id="111" w:name="_Toc260760895"/>
      <w:bookmarkStart w:id="112" w:name="_Toc454140005"/>
      <w:r w:rsidRPr="0057195D">
        <w:lastRenderedPageBreak/>
        <w:t>C</w:t>
      </w:r>
      <w:r w:rsidR="000E0510" w:rsidRPr="0057195D">
        <w:t>A</w:t>
      </w:r>
      <w:r w:rsidRPr="0057195D">
        <w:t>p</w:t>
      </w:r>
      <w:r w:rsidR="000E0510" w:rsidRPr="0057195D">
        <w:t>Í</w:t>
      </w:r>
      <w:r w:rsidRPr="0057195D">
        <w:t xml:space="preserve">tulo </w:t>
      </w:r>
      <w:bookmarkEnd w:id="111"/>
      <w:r w:rsidR="008B34E5" w:rsidRPr="0057195D">
        <w:t>4</w:t>
      </w:r>
      <w:r w:rsidR="00E1122F" w:rsidRPr="0057195D">
        <w:t xml:space="preserve"> </w:t>
      </w:r>
      <w:r w:rsidR="005F12E3" w:rsidRPr="0057195D">
        <w:t xml:space="preserve">- </w:t>
      </w:r>
      <w:r w:rsidR="008B34E5" w:rsidRPr="0057195D">
        <w:t>METODOLOGIA DE RESOLUÇÃO DO PROBLEMA E APRESENTAÇÃO DE RESULTADOS</w:t>
      </w:r>
      <w:bookmarkEnd w:id="112"/>
    </w:p>
    <w:p w14:paraId="13C7F6C3" w14:textId="0F278110" w:rsidR="00AC3FED" w:rsidRPr="0057195D" w:rsidRDefault="00AC3FED" w:rsidP="00BB0DC9">
      <w:pPr>
        <w:pStyle w:val="Heading2"/>
        <w:numPr>
          <w:ilvl w:val="0"/>
          <w:numId w:val="0"/>
        </w:numPr>
      </w:pPr>
    </w:p>
    <w:p w14:paraId="66F98013" w14:textId="48A252FB" w:rsidR="00AC3FED" w:rsidRPr="0057195D" w:rsidRDefault="00E24307" w:rsidP="00BB0DC9">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Neste capítulo, apresenta-se a proposta </w:t>
      </w:r>
      <w:r w:rsidR="00E633AF" w:rsidRPr="0057195D">
        <w:rPr>
          <w:rFonts w:ascii="Times New Roman" w:hAnsi="Times New Roman" w:cs="Times New Roman"/>
        </w:rPr>
        <w:t>de</w:t>
      </w:r>
      <w:r w:rsidRPr="0057195D">
        <w:rPr>
          <w:rFonts w:ascii="Times New Roman" w:hAnsi="Times New Roman" w:cs="Times New Roman"/>
        </w:rPr>
        <w:t xml:space="preserve"> </w:t>
      </w:r>
      <w:r w:rsidR="00846678" w:rsidRPr="0057195D">
        <w:rPr>
          <w:rFonts w:ascii="Times New Roman" w:hAnsi="Times New Roman" w:cs="Times New Roman"/>
        </w:rPr>
        <w:t xml:space="preserve">um protótipo </w:t>
      </w:r>
      <w:r w:rsidR="00765336" w:rsidRPr="0057195D">
        <w:rPr>
          <w:rFonts w:ascii="Times New Roman" w:hAnsi="Times New Roman" w:cs="Times New Roman"/>
        </w:rPr>
        <w:t>baseado em sistemas de informação</w:t>
      </w:r>
      <w:r w:rsidR="00E633AF" w:rsidRPr="0057195D">
        <w:rPr>
          <w:rFonts w:ascii="Times New Roman" w:hAnsi="Times New Roman" w:cs="Times New Roman"/>
        </w:rPr>
        <w:t xml:space="preserve"> para a gestão de Processos</w:t>
      </w:r>
      <w:r w:rsidR="00F72755" w:rsidRPr="0057195D">
        <w:rPr>
          <w:rFonts w:ascii="Times New Roman" w:hAnsi="Times New Roman" w:cs="Times New Roman"/>
        </w:rPr>
        <w:t xml:space="preserve"> Judiciais</w:t>
      </w:r>
      <w:r w:rsidRPr="0057195D">
        <w:rPr>
          <w:rFonts w:ascii="Times New Roman" w:hAnsi="Times New Roman" w:cs="Times New Roman"/>
        </w:rPr>
        <w:t xml:space="preserve">. Para tal, foi feito um estudo da </w:t>
      </w:r>
      <w:r w:rsidR="00DC58AE" w:rsidRPr="0057195D">
        <w:rPr>
          <w:rFonts w:ascii="Times New Roman" w:hAnsi="Times New Roman" w:cs="Times New Roman"/>
        </w:rPr>
        <w:t>gestão processual</w:t>
      </w:r>
      <w:r w:rsidRPr="0057195D">
        <w:rPr>
          <w:rFonts w:ascii="Times New Roman" w:hAnsi="Times New Roman" w:cs="Times New Roman"/>
        </w:rPr>
        <w:t xml:space="preserve"> já existente</w:t>
      </w:r>
      <w:r w:rsidR="000414C6" w:rsidRPr="0057195D">
        <w:rPr>
          <w:rFonts w:ascii="Times New Roman" w:hAnsi="Times New Roman" w:cs="Times New Roman"/>
        </w:rPr>
        <w:t>.</w:t>
      </w:r>
      <w:r w:rsidR="00C6152B" w:rsidRPr="0057195D">
        <w:rPr>
          <w:rFonts w:ascii="Times New Roman" w:hAnsi="Times New Roman" w:cs="Times New Roman"/>
        </w:rPr>
        <w:t xml:space="preserve"> Para o</w:t>
      </w:r>
      <w:r w:rsidR="009D39A0" w:rsidRPr="0057195D">
        <w:rPr>
          <w:rFonts w:ascii="Times New Roman" w:hAnsi="Times New Roman" w:cs="Times New Roman"/>
        </w:rPr>
        <w:t xml:space="preserve"> presente projecto certos aspecto</w:t>
      </w:r>
      <w:r w:rsidR="007F613A" w:rsidRPr="0057195D">
        <w:rPr>
          <w:rFonts w:ascii="Times New Roman" w:hAnsi="Times New Roman" w:cs="Times New Roman"/>
        </w:rPr>
        <w:t xml:space="preserve">s foram </w:t>
      </w:r>
      <w:r w:rsidRPr="0057195D">
        <w:rPr>
          <w:rFonts w:ascii="Times New Roman" w:hAnsi="Times New Roman" w:cs="Times New Roman"/>
        </w:rPr>
        <w:t>tomados em conta para um melhor desenvolvimento do tema de estudo proposto</w:t>
      </w:r>
      <w:r w:rsidR="00825929" w:rsidRPr="0057195D">
        <w:rPr>
          <w:rFonts w:ascii="Times New Roman" w:hAnsi="Times New Roman" w:cs="Times New Roman"/>
        </w:rPr>
        <w:t>.</w:t>
      </w:r>
      <w:r w:rsidR="00E070D8" w:rsidRPr="0057195D">
        <w:rPr>
          <w:rFonts w:ascii="Times New Roman" w:hAnsi="Times New Roman" w:cs="Times New Roman"/>
        </w:rPr>
        <w:t xml:space="preserve"> De</w:t>
      </w:r>
      <w:r w:rsidR="00037B83" w:rsidRPr="0057195D">
        <w:rPr>
          <w:rFonts w:ascii="Times New Roman" w:hAnsi="Times New Roman" w:cs="Times New Roman"/>
        </w:rPr>
        <w:t xml:space="preserve"> seguida serão apresentados </w:t>
      </w:r>
      <w:r w:rsidR="004F2BB7" w:rsidRPr="0057195D">
        <w:rPr>
          <w:rFonts w:ascii="Times New Roman" w:hAnsi="Times New Roman" w:cs="Times New Roman"/>
        </w:rPr>
        <w:t xml:space="preserve">resultados desta investigação </w:t>
      </w:r>
      <w:r w:rsidR="005E7443" w:rsidRPr="0057195D">
        <w:rPr>
          <w:rFonts w:ascii="Times New Roman" w:hAnsi="Times New Roman" w:cs="Times New Roman"/>
        </w:rPr>
        <w:t>bem como teorias</w:t>
      </w:r>
      <w:r w:rsidR="00383013" w:rsidRPr="0057195D">
        <w:rPr>
          <w:rFonts w:ascii="Times New Roman" w:hAnsi="Times New Roman" w:cs="Times New Roman"/>
        </w:rPr>
        <w:t>,</w:t>
      </w:r>
      <w:r w:rsidR="009C17D2" w:rsidRPr="0057195D">
        <w:rPr>
          <w:rFonts w:ascii="Times New Roman" w:hAnsi="Times New Roman" w:cs="Times New Roman"/>
        </w:rPr>
        <w:t xml:space="preserve"> </w:t>
      </w:r>
      <w:r w:rsidR="00383013" w:rsidRPr="0057195D">
        <w:rPr>
          <w:rFonts w:ascii="Times New Roman" w:hAnsi="Times New Roman" w:cs="Times New Roman"/>
        </w:rPr>
        <w:t>ferramentas utilizadas</w:t>
      </w:r>
      <w:r w:rsidR="000B1DF9" w:rsidRPr="0057195D">
        <w:rPr>
          <w:rFonts w:ascii="Times New Roman" w:hAnsi="Times New Roman" w:cs="Times New Roman"/>
        </w:rPr>
        <w:t xml:space="preserve"> para alcançar os resultados.</w:t>
      </w:r>
    </w:p>
    <w:p w14:paraId="0E9B014C" w14:textId="77777777" w:rsidR="00BB0DC9" w:rsidRPr="0057195D" w:rsidRDefault="00BB0DC9" w:rsidP="00BB0DC9">
      <w:pPr>
        <w:pStyle w:val="BodyText"/>
        <w:spacing w:before="0" w:after="0" w:line="360" w:lineRule="auto"/>
        <w:rPr>
          <w:rFonts w:ascii="Times New Roman" w:hAnsi="Times New Roman" w:cs="Times New Roman"/>
        </w:rPr>
      </w:pPr>
    </w:p>
    <w:p w14:paraId="2F53D36B" w14:textId="77FA0B1C" w:rsidR="00BB0DC9" w:rsidRPr="0057195D" w:rsidRDefault="00A05ACD" w:rsidP="00BB0DC9">
      <w:pPr>
        <w:pStyle w:val="Heading2"/>
      </w:pPr>
      <w:bookmarkStart w:id="113" w:name="_Toc454140006"/>
      <w:r w:rsidRPr="0057195D">
        <w:t>Metodologias</w:t>
      </w:r>
      <w:r w:rsidR="00C029ED" w:rsidRPr="0057195D">
        <w:t xml:space="preserve"> de desenvolvimento</w:t>
      </w:r>
      <w:bookmarkEnd w:id="113"/>
      <w:r w:rsidR="00C029ED" w:rsidRPr="0057195D">
        <w:t xml:space="preserve"> </w:t>
      </w:r>
    </w:p>
    <w:p w14:paraId="6A1EF35B" w14:textId="74002CD8" w:rsidR="00BB0DC9" w:rsidRPr="0057195D" w:rsidRDefault="00BB0DC9" w:rsidP="00A510CD">
      <w:pPr>
        <w:rPr>
          <w:b/>
        </w:rPr>
      </w:pPr>
      <w:r w:rsidRPr="0057195D">
        <w:t xml:space="preserve">Durante a resolução deste problema que consistiu em </w:t>
      </w:r>
      <w:r w:rsidR="00CF18EF" w:rsidRPr="0057195D">
        <w:t>desenvolver um</w:t>
      </w:r>
      <w:r w:rsidRPr="0057195D">
        <w:t xml:space="preserve"> protótipo da aplicação de gestão de Processos Judiciais foi utilizada a metodologia de desenvolvimento ágil </w:t>
      </w:r>
      <w:r w:rsidR="009D040A" w:rsidRPr="0057195D">
        <w:t>assim como</w:t>
      </w:r>
      <w:r w:rsidRPr="0057195D">
        <w:t xml:space="preserve"> a </w:t>
      </w:r>
      <w:r w:rsidR="009D040A" w:rsidRPr="0057195D">
        <w:t>L</w:t>
      </w:r>
      <w:r w:rsidRPr="0057195D">
        <w:t xml:space="preserve">inguagem de modelação UML. </w:t>
      </w:r>
    </w:p>
    <w:p w14:paraId="263F65CA" w14:textId="77777777" w:rsidR="00BB0DC9" w:rsidRPr="0057195D" w:rsidRDefault="00BB0DC9" w:rsidP="00BB0DC9">
      <w:pPr>
        <w:pStyle w:val="BodyText"/>
      </w:pPr>
    </w:p>
    <w:p w14:paraId="481E2CF8" w14:textId="67A75DD8" w:rsidR="00BB0DC9" w:rsidRPr="0057195D" w:rsidRDefault="009D040A">
      <w:pPr>
        <w:pStyle w:val="Heading3"/>
      </w:pPr>
      <w:bookmarkStart w:id="114" w:name="_Toc454140007"/>
      <w:r w:rsidRPr="0057195D">
        <w:t>Motivações da escolha</w:t>
      </w:r>
      <w:bookmarkEnd w:id="114"/>
    </w:p>
    <w:p w14:paraId="478B94BB" w14:textId="18F7DB3A" w:rsidR="00BB0DC9" w:rsidRPr="0057195D" w:rsidRDefault="00BB0DC9" w:rsidP="00A510CD">
      <w:r w:rsidRPr="0057195D">
        <w:t xml:space="preserve"> A metodologia de desenvolvimento ágil foi </w:t>
      </w:r>
      <w:r w:rsidR="00892513" w:rsidRPr="0057195D">
        <w:t xml:space="preserve">desejada pois esta </w:t>
      </w:r>
      <w:r w:rsidRPr="0057195D">
        <w:t>metodologia</w:t>
      </w:r>
      <w:r w:rsidR="00892513" w:rsidRPr="0057195D">
        <w:t xml:space="preserve"> tem como base</w:t>
      </w:r>
      <w:r w:rsidRPr="0057195D">
        <w:t xml:space="preserve"> comunicação entre a equipe </w:t>
      </w:r>
      <w:r w:rsidR="00C2210F" w:rsidRPr="0057195D">
        <w:t xml:space="preserve">o </w:t>
      </w:r>
      <w:r w:rsidR="00842C75" w:rsidRPr="0057195D">
        <w:t>desenvolvedor</w:t>
      </w:r>
      <w:r w:rsidRPr="0057195D">
        <w:t xml:space="preserve"> e a parte interessada</w:t>
      </w:r>
      <w:r w:rsidR="00C2210F" w:rsidRPr="0057195D">
        <w:t xml:space="preserve"> (Cliente)</w:t>
      </w:r>
      <w:r w:rsidRPr="0057195D">
        <w:t>. Outro motivo que levou a escolha é o tamanho de equipa de desenvolvimento que neste projecto foi composta por apenas um elemento, e visto que a metodologia de desenvolvimento ágil é a mais adequada para equipes pequenas ou medias</w:t>
      </w:r>
      <w:r w:rsidR="00EE3EE8" w:rsidRPr="0057195D">
        <w:t>,</w:t>
      </w:r>
      <w:r w:rsidRPr="0057195D">
        <w:t xml:space="preserve"> esta tornou-se uma das mais adequadas.  Para auxiliar a modelação da solução foi utilizada a linguagem de modelação UML, mais especificamente os seguintes diagramas:</w:t>
      </w:r>
    </w:p>
    <w:p w14:paraId="349FB382" w14:textId="7D30A1A3" w:rsidR="00BB0DC9" w:rsidRPr="0057195D" w:rsidRDefault="00BB0DC9" w:rsidP="00A510CD">
      <w:r w:rsidRPr="0057195D">
        <w:t xml:space="preserve"> - Diagrama de actividades;</w:t>
      </w:r>
    </w:p>
    <w:p w14:paraId="2CD429AE" w14:textId="77777777" w:rsidR="00BB0DC9" w:rsidRPr="0057195D" w:rsidRDefault="00BB0DC9" w:rsidP="00A510CD">
      <w:r w:rsidRPr="0057195D">
        <w:t xml:space="preserve"> - Diagrama de caso de uso; </w:t>
      </w:r>
    </w:p>
    <w:p w14:paraId="53D248CA" w14:textId="5CCD23DC" w:rsidR="00BB0DC9" w:rsidRPr="0057195D" w:rsidRDefault="00BB0DC9" w:rsidP="00A510CD">
      <w:r w:rsidRPr="0057195D">
        <w:t xml:space="preserve">Os dois diagramas </w:t>
      </w:r>
      <w:r w:rsidR="00842C75" w:rsidRPr="0057195D">
        <w:t>foram</w:t>
      </w:r>
      <w:r w:rsidRPr="0057195D">
        <w:t xml:space="preserve"> utilizados durante a fase de levantamento de requisitos.  </w:t>
      </w:r>
    </w:p>
    <w:p w14:paraId="634765CC" w14:textId="5F3CA134" w:rsidR="00CD06D3" w:rsidRPr="0057195D" w:rsidRDefault="00CD06D3">
      <w:pPr>
        <w:spacing w:before="0" w:after="0" w:line="240" w:lineRule="auto"/>
        <w:jc w:val="left"/>
        <w:rPr>
          <w:rFonts w:ascii="Arial" w:hAnsi="Arial" w:cs="Verdana"/>
          <w:szCs w:val="22"/>
        </w:rPr>
      </w:pPr>
      <w:r w:rsidRPr="0057195D">
        <w:br w:type="page"/>
      </w:r>
    </w:p>
    <w:p w14:paraId="54BDE399" w14:textId="5E825EB5" w:rsidR="0083060D" w:rsidRPr="0057195D" w:rsidRDefault="00E816D4" w:rsidP="00BB0DC9">
      <w:pPr>
        <w:pStyle w:val="Heading2"/>
      </w:pPr>
      <w:bookmarkStart w:id="115" w:name="_Toc454140008"/>
      <w:r w:rsidRPr="0057195D">
        <w:lastRenderedPageBreak/>
        <w:t>Ferramentas e tecnologias utilizadas</w:t>
      </w:r>
      <w:bookmarkEnd w:id="115"/>
      <w:r w:rsidRPr="0057195D">
        <w:t xml:space="preserve"> </w:t>
      </w:r>
    </w:p>
    <w:p w14:paraId="608AD911" w14:textId="3E2EB80F" w:rsidR="00234285" w:rsidRPr="0057195D" w:rsidRDefault="000E5BD5" w:rsidP="000E5BD5">
      <w:pPr>
        <w:pStyle w:val="BodyText"/>
      </w:pPr>
      <w:r w:rsidRPr="0057195D">
        <w:rPr>
          <w:rFonts w:ascii="Times New Roman" w:hAnsi="Times New Roman" w:cs="Times New Roman"/>
        </w:rPr>
        <w:t>Neste ponto serão indicadas todas as ferramentas e tecnologias utilizadas para a resolver o actual problema</w:t>
      </w:r>
      <w:r w:rsidR="001C21BF" w:rsidRPr="0057195D">
        <w:rPr>
          <w:rFonts w:ascii="Times New Roman" w:hAnsi="Times New Roman" w:cs="Times New Roman"/>
        </w:rPr>
        <w:t xml:space="preserve"> e atingir os objectivos da investigação</w:t>
      </w:r>
      <w:r w:rsidRPr="0057195D">
        <w:rPr>
          <w:rFonts w:ascii="Times New Roman" w:hAnsi="Times New Roman" w:cs="Times New Roman"/>
        </w:rPr>
        <w:t>.</w:t>
      </w:r>
    </w:p>
    <w:p w14:paraId="4E633B1F" w14:textId="5DD2D826" w:rsidR="00544FAC" w:rsidRPr="0057195D" w:rsidRDefault="000A4248">
      <w:pPr>
        <w:pStyle w:val="Heading3"/>
      </w:pPr>
      <w:bookmarkStart w:id="116" w:name="_Toc454140009"/>
      <w:r w:rsidRPr="0057195D">
        <w:t>Ferramentas de modelação</w:t>
      </w:r>
      <w:bookmarkEnd w:id="116"/>
    </w:p>
    <w:p w14:paraId="188D9CF5" w14:textId="51AD67D7" w:rsidR="00AB55D4" w:rsidRPr="0057195D" w:rsidRDefault="00AB55D4" w:rsidP="004C406B">
      <w:pPr>
        <w:pStyle w:val="BodyText"/>
        <w:rPr>
          <w:rFonts w:ascii="Times New Roman" w:hAnsi="Times New Roman" w:cs="Times New Roman"/>
          <w:b/>
          <w:lang w:eastAsia="pt-BR"/>
        </w:rPr>
      </w:pPr>
    </w:p>
    <w:tbl>
      <w:tblPr>
        <w:tblStyle w:val="TableGrid"/>
        <w:tblW w:w="0" w:type="auto"/>
        <w:tblLook w:val="04A0" w:firstRow="1" w:lastRow="0" w:firstColumn="1" w:lastColumn="0" w:noHBand="0" w:noVBand="1"/>
      </w:tblPr>
      <w:tblGrid>
        <w:gridCol w:w="9062"/>
      </w:tblGrid>
      <w:tr w:rsidR="009A27B3" w:rsidRPr="0057195D" w14:paraId="2C615806" w14:textId="77777777" w:rsidTr="009A27B3">
        <w:tc>
          <w:tcPr>
            <w:tcW w:w="9062" w:type="dxa"/>
          </w:tcPr>
          <w:p w14:paraId="0E1E0031"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Pr="0057195D">
              <w:rPr>
                <w:rFonts w:ascii="Times New Roman" w:hAnsi="Times New Roman" w:cs="Times New Roman"/>
                <w:lang w:eastAsia="pt-BR"/>
              </w:rPr>
              <w:t>StarUML</w:t>
            </w:r>
          </w:p>
          <w:p w14:paraId="2FFA0E46" w14:textId="45C54564"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00ED0405" w:rsidRPr="0057195D">
              <w:rPr>
                <w:rFonts w:ascii="Times New Roman" w:hAnsi="Times New Roman" w:cs="Times New Roman"/>
                <w:lang w:eastAsia="pt-BR"/>
              </w:rPr>
              <w:t>Modelação</w:t>
            </w:r>
            <w:r w:rsidRPr="0057195D">
              <w:rPr>
                <w:rFonts w:ascii="Times New Roman" w:hAnsi="Times New Roman" w:cs="Times New Roman"/>
                <w:lang w:eastAsia="pt-BR"/>
              </w:rPr>
              <w:t xml:space="preserve"> UML</w:t>
            </w:r>
          </w:p>
          <w:p w14:paraId="27026F4B"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2.5.1.</w:t>
            </w:r>
          </w:p>
          <w:p w14:paraId="23745E40"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 xml:space="preserve">MKLab </w:t>
            </w:r>
          </w:p>
          <w:p w14:paraId="42507419"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Criação dos diagramas UML</w:t>
            </w:r>
          </w:p>
          <w:p w14:paraId="2382BB6D"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VP-UML, Gliffy, Violet UML</w:t>
            </w:r>
          </w:p>
          <w:p w14:paraId="695CFDFE"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2F88D85C"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Grande comunidade de suporte técnico</w:t>
            </w:r>
          </w:p>
          <w:p w14:paraId="2FE10828"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Abrange quase todos digramas UML disponíveis </w:t>
            </w:r>
          </w:p>
          <w:p w14:paraId="6702ABFD"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Todos os diagramas Utilizados neste Projecto estão disponíveis de graça na aplicação </w:t>
            </w:r>
          </w:p>
          <w:p w14:paraId="6C8CF15C"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Altamente útil para o Levantamento de requisitos</w:t>
            </w:r>
          </w:p>
          <w:p w14:paraId="0962BFB6" w14:textId="77777777" w:rsidR="009A27B3" w:rsidRPr="0057195D" w:rsidRDefault="009A27B3" w:rsidP="00C55B7B">
            <w:pPr>
              <w:pStyle w:val="BodyText"/>
              <w:rPr>
                <w:b/>
                <w:lang w:eastAsia="pt-BR"/>
              </w:rPr>
            </w:pPr>
          </w:p>
        </w:tc>
      </w:tr>
      <w:tr w:rsidR="009A27B3" w:rsidRPr="0057195D" w14:paraId="56433CE3" w14:textId="77777777" w:rsidTr="009A27B3">
        <w:tc>
          <w:tcPr>
            <w:tcW w:w="9062" w:type="dxa"/>
          </w:tcPr>
          <w:p w14:paraId="5DA159EB"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MySQL Workbench versão 6.0 </w:t>
            </w:r>
            <w:r w:rsidRPr="0057195D">
              <w:rPr>
                <w:rFonts w:ascii="Times New Roman" w:hAnsi="Times New Roman" w:cs="Times New Roman"/>
                <w:lang w:eastAsia="pt-BR"/>
              </w:rPr>
              <w:t>é uma ferramenta que permite a modelação de dados, assim como sendo um software de gestão de base dados.</w:t>
            </w:r>
          </w:p>
          <w:p w14:paraId="1203671D"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Pr="0057195D">
              <w:rPr>
                <w:rFonts w:ascii="Times New Roman" w:hAnsi="Times New Roman" w:cs="Times New Roman"/>
                <w:lang w:eastAsia="pt-BR"/>
              </w:rPr>
              <w:t>MySQL Workbench</w:t>
            </w:r>
          </w:p>
          <w:p w14:paraId="279775BD"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Modelação de Dados</w:t>
            </w:r>
          </w:p>
          <w:p w14:paraId="788CA1F5"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6.0</w:t>
            </w:r>
          </w:p>
          <w:p w14:paraId="462E2D17"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74849335"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Gestão de Dados</w:t>
            </w:r>
          </w:p>
          <w:p w14:paraId="1D105FE0"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MSAccess, informix, ADABAS, Microsoft SQL server </w:t>
            </w:r>
          </w:p>
          <w:p w14:paraId="183AE586"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268414A8"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Grande comunidade de suporte técnico</w:t>
            </w:r>
          </w:p>
          <w:p w14:paraId="341935BE"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Open Source</w:t>
            </w:r>
          </w:p>
          <w:p w14:paraId="462F8327"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Sistema de Gestão de Base Dados mais popular  </w:t>
            </w:r>
          </w:p>
          <w:p w14:paraId="2D7AACC8" w14:textId="77777777" w:rsidR="009A27B3" w:rsidRPr="0057195D" w:rsidRDefault="009A27B3" w:rsidP="00A510CD">
            <w:pPr>
              <w:pStyle w:val="BodyText"/>
              <w:keepNext/>
              <w:rPr>
                <w:b/>
                <w:lang w:eastAsia="pt-BR"/>
              </w:rPr>
            </w:pPr>
          </w:p>
        </w:tc>
      </w:tr>
    </w:tbl>
    <w:p w14:paraId="10A00C01" w14:textId="55B5527B" w:rsidR="00C55B7B" w:rsidRPr="0057195D" w:rsidRDefault="00D47314" w:rsidP="00A510CD">
      <w:pPr>
        <w:pStyle w:val="Caption"/>
        <w:rPr>
          <w:b/>
        </w:rPr>
      </w:pPr>
      <w:bookmarkStart w:id="117" w:name="_Toc452383126"/>
      <w:r w:rsidRPr="0057195D">
        <w:t xml:space="preserve">Tabela </w:t>
      </w:r>
      <w:r w:rsidR="00B83417" w:rsidRPr="0057195D">
        <w:fldChar w:fldCharType="begin"/>
      </w:r>
      <w:r w:rsidR="00B83417" w:rsidRPr="0057195D">
        <w:instrText xml:space="preserve"> SEQ Tabela \* ARABIC </w:instrText>
      </w:r>
      <w:r w:rsidR="00B83417" w:rsidRPr="0057195D">
        <w:fldChar w:fldCharType="separate"/>
      </w:r>
      <w:r w:rsidR="00486692">
        <w:rPr>
          <w:noProof/>
        </w:rPr>
        <w:t>4</w:t>
      </w:r>
      <w:r w:rsidR="00B83417" w:rsidRPr="0057195D">
        <w:fldChar w:fldCharType="end"/>
      </w:r>
      <w:r w:rsidRPr="0057195D">
        <w:t xml:space="preserve">.Ferramentas de Modelação </w:t>
      </w:r>
      <w:r w:rsidRPr="0057195D">
        <w:rPr>
          <w:b/>
        </w:rPr>
        <w:t>Fonte: Autor</w:t>
      </w:r>
      <w:bookmarkEnd w:id="117"/>
    </w:p>
    <w:p w14:paraId="551ADF72" w14:textId="3D991340" w:rsidR="00F778F5" w:rsidRPr="0057195D" w:rsidRDefault="00F778F5">
      <w:pPr>
        <w:spacing w:before="0" w:after="0" w:line="240" w:lineRule="auto"/>
        <w:jc w:val="left"/>
      </w:pPr>
      <w:r w:rsidRPr="0057195D">
        <w:br w:type="page"/>
      </w:r>
    </w:p>
    <w:p w14:paraId="11A114B5" w14:textId="13477CCF" w:rsidR="00544FAC" w:rsidRPr="0057195D" w:rsidRDefault="00544FAC">
      <w:pPr>
        <w:pStyle w:val="Heading3"/>
      </w:pPr>
      <w:bookmarkStart w:id="118" w:name="_Toc454140010"/>
      <w:r w:rsidRPr="0057195D">
        <w:lastRenderedPageBreak/>
        <w:t>Tecnologias de desenvolvimento</w:t>
      </w:r>
      <w:bookmarkEnd w:id="118"/>
    </w:p>
    <w:tbl>
      <w:tblPr>
        <w:tblStyle w:val="TableGrid"/>
        <w:tblW w:w="0" w:type="auto"/>
        <w:tblLook w:val="04A0" w:firstRow="1" w:lastRow="0" w:firstColumn="1" w:lastColumn="0" w:noHBand="0" w:noVBand="1"/>
      </w:tblPr>
      <w:tblGrid>
        <w:gridCol w:w="9062"/>
      </w:tblGrid>
      <w:tr w:rsidR="009A27B3" w:rsidRPr="0057195D" w14:paraId="3EE267C8" w14:textId="77777777" w:rsidTr="00A510CD">
        <w:trPr>
          <w:trHeight w:val="4400"/>
        </w:trPr>
        <w:tc>
          <w:tcPr>
            <w:tcW w:w="9167" w:type="dxa"/>
          </w:tcPr>
          <w:p w14:paraId="5DE56939"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Pr="0057195D">
              <w:rPr>
                <w:rFonts w:ascii="Times New Roman" w:hAnsi="Times New Roman" w:cs="Times New Roman"/>
                <w:lang w:eastAsia="pt-BR"/>
              </w:rPr>
              <w:t>Eclipse</w:t>
            </w:r>
          </w:p>
          <w:p w14:paraId="45029A08"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Ambiente de Desenvolvimento</w:t>
            </w:r>
          </w:p>
          <w:p w14:paraId="0FDBF515" w14:textId="5D169AF3"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009E33D1" w:rsidRPr="0057195D">
              <w:rPr>
                <w:rFonts w:ascii="Times New Roman" w:hAnsi="Times New Roman" w:cs="Times New Roman"/>
                <w:lang w:eastAsia="pt-BR"/>
              </w:rPr>
              <w:t xml:space="preserve">Mars </w:t>
            </w:r>
            <w:r w:rsidRPr="0057195D">
              <w:rPr>
                <w:rFonts w:ascii="Times New Roman" w:hAnsi="Times New Roman" w:cs="Times New Roman"/>
                <w:lang w:eastAsia="pt-BR"/>
              </w:rPr>
              <w:t>Service Release 2 (</w:t>
            </w:r>
            <w:r w:rsidR="009E33D1" w:rsidRPr="0057195D">
              <w:rPr>
                <w:rFonts w:ascii="Times New Roman" w:hAnsi="Times New Roman" w:cs="Times New Roman"/>
                <w:lang w:eastAsia="pt-BR"/>
              </w:rPr>
              <w:t>5.0</w:t>
            </w:r>
            <w:r w:rsidRPr="0057195D">
              <w:rPr>
                <w:rFonts w:ascii="Times New Roman" w:hAnsi="Times New Roman" w:cs="Times New Roman"/>
                <w:lang w:eastAsia="pt-BR"/>
              </w:rPr>
              <w:t>.2)</w:t>
            </w:r>
          </w:p>
          <w:p w14:paraId="0455E7BF"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6EA837F1" w14:textId="3C03EEF6"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Ferramenta de Desenvolvimento, Compilador de </w:t>
            </w:r>
            <w:r w:rsidR="00ED0405" w:rsidRPr="0057195D">
              <w:rPr>
                <w:rFonts w:ascii="Times New Roman" w:hAnsi="Times New Roman" w:cs="Times New Roman"/>
                <w:lang w:eastAsia="pt-BR"/>
              </w:rPr>
              <w:t>Código</w:t>
            </w:r>
            <w:r w:rsidRPr="0057195D">
              <w:rPr>
                <w:rFonts w:ascii="Times New Roman" w:hAnsi="Times New Roman" w:cs="Times New Roman"/>
                <w:lang w:eastAsia="pt-BR"/>
              </w:rPr>
              <w:t>, Editor de Texto</w:t>
            </w:r>
          </w:p>
          <w:p w14:paraId="4677032C" w14:textId="7DF320D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r w:rsidR="00ED0405" w:rsidRPr="0057195D">
              <w:rPr>
                <w:rFonts w:ascii="Times New Roman" w:hAnsi="Times New Roman" w:cs="Times New Roman"/>
                <w:lang w:eastAsia="pt-BR"/>
              </w:rPr>
              <w:t>Dr. Java</w:t>
            </w:r>
            <w:r w:rsidRPr="0057195D">
              <w:rPr>
                <w:rFonts w:ascii="Times New Roman" w:hAnsi="Times New Roman" w:cs="Times New Roman"/>
                <w:lang w:eastAsia="pt-BR"/>
              </w:rPr>
              <w:t xml:space="preserve"> </w:t>
            </w:r>
          </w:p>
          <w:p w14:paraId="5EC19B1B"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446838C5"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Versatilidade </w:t>
            </w:r>
          </w:p>
          <w:p w14:paraId="6D56AEDC"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diferentes linguagens de programação </w:t>
            </w:r>
          </w:p>
          <w:p w14:paraId="14669803" w14:textId="733FD143" w:rsidR="009A27B3" w:rsidRPr="0057195D" w:rsidRDefault="009A27B3" w:rsidP="00A510CD">
            <w:pPr>
              <w:pStyle w:val="BodyText"/>
              <w:numPr>
                <w:ilvl w:val="0"/>
                <w:numId w:val="25"/>
              </w:numPr>
              <w:rPr>
                <w:lang w:eastAsia="pt-BR"/>
              </w:rPr>
            </w:pPr>
            <w:r w:rsidRPr="0057195D">
              <w:rPr>
                <w:rFonts w:ascii="Times New Roman" w:hAnsi="Times New Roman" w:cs="Times New Roman"/>
                <w:lang w:eastAsia="pt-BR"/>
              </w:rPr>
              <w:t>Alto suporte para diferentes plugins.</w:t>
            </w:r>
          </w:p>
        </w:tc>
      </w:tr>
      <w:tr w:rsidR="009A27B3" w:rsidRPr="0057195D" w14:paraId="3465BA46" w14:textId="77777777" w:rsidTr="00A510CD">
        <w:trPr>
          <w:trHeight w:val="4414"/>
        </w:trPr>
        <w:tc>
          <w:tcPr>
            <w:tcW w:w="9167" w:type="dxa"/>
          </w:tcPr>
          <w:p w14:paraId="4A9C2BF1" w14:textId="47434554"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Nome: </w:t>
            </w:r>
            <w:r w:rsidR="009E33D1" w:rsidRPr="0057195D">
              <w:rPr>
                <w:rFonts w:ascii="Times New Roman" w:hAnsi="Times New Roman" w:cs="Times New Roman"/>
                <w:lang w:eastAsia="pt-BR"/>
              </w:rPr>
              <w:t>ZK Studio</w:t>
            </w:r>
          </w:p>
          <w:p w14:paraId="644E89BA" w14:textId="77777777"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Plugin de Desenvolvimento</w:t>
            </w:r>
          </w:p>
          <w:p w14:paraId="340681DB" w14:textId="7C5DDC4F"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Versão: </w:t>
            </w:r>
            <w:r w:rsidR="009E33D1" w:rsidRPr="0057195D">
              <w:rPr>
                <w:rFonts w:ascii="Times New Roman" w:hAnsi="Times New Roman" w:cs="Times New Roman"/>
                <w:lang w:eastAsia="pt-BR"/>
              </w:rPr>
              <w:t>2.</w:t>
            </w:r>
            <w:r w:rsidR="002C3D77" w:rsidRPr="0057195D">
              <w:rPr>
                <w:rFonts w:ascii="Times New Roman" w:hAnsi="Times New Roman" w:cs="Times New Roman"/>
                <w:lang w:eastAsia="pt-BR"/>
              </w:rPr>
              <w:t>0. r</w:t>
            </w:r>
            <w:r w:rsidRPr="0057195D">
              <w:rPr>
                <w:rFonts w:ascii="Times New Roman" w:hAnsi="Times New Roman" w:cs="Times New Roman"/>
                <w:lang w:eastAsia="pt-BR"/>
              </w:rPr>
              <w:t>44x201506110824</w:t>
            </w:r>
            <w:r w:rsidRPr="0057195D">
              <w:rPr>
                <w:rFonts w:ascii="Times New Roman" w:hAnsi="Times New Roman" w:cs="Times New Roman"/>
                <w:lang w:eastAsia="pt-BR"/>
              </w:rPr>
              <w:tab/>
            </w:r>
          </w:p>
          <w:p w14:paraId="78B08DDD" w14:textId="77777777"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283F594A" w14:textId="724BEC9A"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Editor </w:t>
            </w:r>
            <w:r w:rsidR="00ED0405" w:rsidRPr="0057195D">
              <w:rPr>
                <w:rFonts w:ascii="Times New Roman" w:hAnsi="Times New Roman" w:cs="Times New Roman"/>
                <w:lang w:eastAsia="pt-BR"/>
              </w:rPr>
              <w:t>Gráfico</w:t>
            </w:r>
            <w:r w:rsidRPr="0057195D">
              <w:rPr>
                <w:rFonts w:ascii="Times New Roman" w:hAnsi="Times New Roman" w:cs="Times New Roman"/>
                <w:lang w:eastAsia="pt-BR"/>
              </w:rPr>
              <w:t xml:space="preserve"> para Framework Swing</w:t>
            </w:r>
          </w:p>
          <w:p w14:paraId="2151250E" w14:textId="77777777"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p>
          <w:p w14:paraId="41075444" w14:textId="77777777" w:rsidR="009A27B3" w:rsidRPr="0057195D" w:rsidRDefault="009A27B3" w:rsidP="00A510CD">
            <w:pPr>
              <w:pStyle w:val="BodyText"/>
              <w:spacing w:after="0"/>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513887CC" w14:textId="77777777" w:rsidR="009A27B3" w:rsidRPr="0057195D" w:rsidRDefault="009A27B3" w:rsidP="00A510CD">
            <w:pPr>
              <w:pStyle w:val="BodyText"/>
              <w:numPr>
                <w:ilvl w:val="0"/>
                <w:numId w:val="25"/>
              </w:numPr>
              <w:spacing w:after="0"/>
              <w:rPr>
                <w:rFonts w:ascii="Times New Roman" w:hAnsi="Times New Roman" w:cs="Times New Roman"/>
                <w:b/>
                <w:lang w:eastAsia="pt-BR"/>
              </w:rPr>
            </w:pPr>
            <w:r w:rsidRPr="0057195D">
              <w:rPr>
                <w:rFonts w:ascii="Times New Roman" w:hAnsi="Times New Roman" w:cs="Times New Roman"/>
                <w:lang w:eastAsia="pt-BR"/>
              </w:rPr>
              <w:t>Baixo consumo de recursos</w:t>
            </w:r>
          </w:p>
          <w:p w14:paraId="00BE87D0" w14:textId="77777777" w:rsidR="009A27B3" w:rsidRPr="0057195D" w:rsidRDefault="009A27B3" w:rsidP="00A510CD">
            <w:pPr>
              <w:pStyle w:val="BodyText"/>
              <w:numPr>
                <w:ilvl w:val="0"/>
                <w:numId w:val="25"/>
              </w:numPr>
              <w:spacing w:after="0"/>
              <w:rPr>
                <w:rFonts w:ascii="Times New Roman" w:hAnsi="Times New Roman" w:cs="Times New Roman"/>
                <w:b/>
                <w:lang w:eastAsia="pt-BR"/>
              </w:rPr>
            </w:pPr>
            <w:r w:rsidRPr="0057195D">
              <w:rPr>
                <w:rFonts w:ascii="Times New Roman" w:hAnsi="Times New Roman" w:cs="Times New Roman"/>
                <w:lang w:eastAsia="pt-BR"/>
              </w:rPr>
              <w:t xml:space="preserve">Alta compatibilidade com eclipse </w:t>
            </w:r>
          </w:p>
          <w:p w14:paraId="0EB44272" w14:textId="65C0B41F" w:rsidR="009A27B3" w:rsidRPr="0057195D" w:rsidRDefault="009A27B3" w:rsidP="00A510CD">
            <w:pPr>
              <w:pStyle w:val="BodyText"/>
              <w:numPr>
                <w:ilvl w:val="0"/>
                <w:numId w:val="25"/>
              </w:numPr>
              <w:spacing w:after="0"/>
              <w:rPr>
                <w:lang w:eastAsia="pt-BR"/>
              </w:rPr>
            </w:pPr>
            <w:r w:rsidRPr="0057195D">
              <w:rPr>
                <w:lang w:eastAsia="pt-BR"/>
              </w:rPr>
              <w:t>Alto suporte para diferentes plugins.</w:t>
            </w:r>
          </w:p>
        </w:tc>
      </w:tr>
      <w:tr w:rsidR="009A27B3" w:rsidRPr="0057195D" w14:paraId="6D175476" w14:textId="77777777" w:rsidTr="00A510CD">
        <w:trPr>
          <w:trHeight w:val="4019"/>
        </w:trPr>
        <w:tc>
          <w:tcPr>
            <w:tcW w:w="9167" w:type="dxa"/>
          </w:tcPr>
          <w:p w14:paraId="0F56C531" w14:textId="67C1E1D3"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Pr="0057195D">
              <w:rPr>
                <w:rFonts w:ascii="Times New Roman" w:hAnsi="Times New Roman" w:cs="Times New Roman"/>
                <w:lang w:eastAsia="pt-BR"/>
              </w:rPr>
              <w:t>Spring</w:t>
            </w:r>
          </w:p>
          <w:p w14:paraId="0ED79AA2"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Plugin de Desenvolvimento</w:t>
            </w:r>
          </w:p>
          <w:p w14:paraId="0053E450" w14:textId="456A70FB"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3.0.4</w:t>
            </w:r>
            <w:r w:rsidRPr="0057195D">
              <w:rPr>
                <w:rFonts w:ascii="Times New Roman" w:hAnsi="Times New Roman" w:cs="Times New Roman"/>
                <w:lang w:eastAsia="pt-BR"/>
              </w:rPr>
              <w:tab/>
            </w:r>
          </w:p>
          <w:p w14:paraId="2D6A9207"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6C70DC86" w14:textId="2CCB03EC"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Editor </w:t>
            </w:r>
            <w:r w:rsidR="00ED0405" w:rsidRPr="0057195D">
              <w:rPr>
                <w:rFonts w:ascii="Times New Roman" w:hAnsi="Times New Roman" w:cs="Times New Roman"/>
                <w:lang w:eastAsia="pt-BR"/>
              </w:rPr>
              <w:t>Gráfico</w:t>
            </w:r>
            <w:r w:rsidRPr="0057195D">
              <w:rPr>
                <w:rFonts w:ascii="Times New Roman" w:hAnsi="Times New Roman" w:cs="Times New Roman"/>
                <w:lang w:eastAsia="pt-BR"/>
              </w:rPr>
              <w:t xml:space="preserve"> para Framework Swing</w:t>
            </w:r>
          </w:p>
          <w:p w14:paraId="40C901EE"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p>
          <w:p w14:paraId="7A5BEE09"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33C7C2A9" w14:textId="77777777" w:rsidR="009A27B3" w:rsidRPr="0057195D" w:rsidRDefault="009A27B3" w:rsidP="009A27B3">
            <w:pPr>
              <w:pStyle w:val="BodyText"/>
              <w:numPr>
                <w:ilvl w:val="0"/>
                <w:numId w:val="26"/>
              </w:numPr>
              <w:rPr>
                <w:rFonts w:ascii="Times New Roman" w:hAnsi="Times New Roman" w:cs="Times New Roman"/>
                <w:b/>
                <w:lang w:eastAsia="pt-BR"/>
              </w:rPr>
            </w:pPr>
            <w:r w:rsidRPr="0057195D">
              <w:rPr>
                <w:rFonts w:ascii="Times New Roman" w:hAnsi="Times New Roman" w:cs="Times New Roman"/>
                <w:lang w:eastAsia="pt-BR"/>
              </w:rPr>
              <w:t>Baixo consumo de recursos</w:t>
            </w:r>
          </w:p>
          <w:p w14:paraId="11839CBF"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eclipse </w:t>
            </w:r>
          </w:p>
          <w:p w14:paraId="3DA7E55F" w14:textId="534D3E0E" w:rsidR="009A27B3" w:rsidRPr="0057195D" w:rsidRDefault="009A27B3" w:rsidP="00EC5AA5">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Alto suporte para diferentes plugins.</w:t>
            </w:r>
          </w:p>
        </w:tc>
      </w:tr>
      <w:tr w:rsidR="009E33D1" w:rsidRPr="00C11369" w14:paraId="243B3609" w14:textId="77777777" w:rsidTr="00A510CD">
        <w:trPr>
          <w:trHeight w:val="4809"/>
        </w:trPr>
        <w:tc>
          <w:tcPr>
            <w:tcW w:w="9167" w:type="dxa"/>
          </w:tcPr>
          <w:p w14:paraId="5A109A3F" w14:textId="65927335"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lastRenderedPageBreak/>
              <w:t xml:space="preserve">Nome: </w:t>
            </w:r>
            <w:r w:rsidRPr="0057195D">
              <w:rPr>
                <w:rFonts w:ascii="Times New Roman" w:hAnsi="Times New Roman" w:cs="Times New Roman"/>
                <w:lang w:eastAsia="pt-BR"/>
              </w:rPr>
              <w:t>Web4theJob</w:t>
            </w:r>
          </w:p>
          <w:p w14:paraId="49FA3CF3" w14:textId="6347B05F"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Ambiente de Desenvolvimento ZK</w:t>
            </w:r>
          </w:p>
          <w:p w14:paraId="20011CDB" w14:textId="0176BB91"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1.3.4-SNAPSHOT</w:t>
            </w:r>
          </w:p>
          <w:p w14:paraId="65BCCA95" w14:textId="2FC794EF"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web4thejob.Project</w:t>
            </w:r>
          </w:p>
          <w:p w14:paraId="16B4ABD8" w14:textId="0362357A" w:rsidR="009E33D1" w:rsidRPr="0057195D" w:rsidRDefault="009E33D1">
            <w:pPr>
              <w:pStyle w:val="BodyText"/>
              <w:rPr>
                <w:rFonts w:ascii="Times New Roman" w:hAnsi="Times New Roman" w:cs="Times New Roman"/>
                <w:b/>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Ferramenta de Desenvolvimento, Compilador de </w:t>
            </w:r>
            <w:r w:rsidR="00ED0405" w:rsidRPr="0057195D">
              <w:rPr>
                <w:rFonts w:ascii="Times New Roman" w:hAnsi="Times New Roman" w:cs="Times New Roman"/>
                <w:lang w:eastAsia="pt-BR"/>
              </w:rPr>
              <w:t>Código</w:t>
            </w:r>
            <w:r w:rsidRPr="0057195D">
              <w:rPr>
                <w:rFonts w:ascii="Times New Roman" w:hAnsi="Times New Roman" w:cs="Times New Roman"/>
                <w:lang w:eastAsia="pt-BR"/>
              </w:rPr>
              <w:t>, Editor de Texto</w:t>
            </w:r>
          </w:p>
          <w:p w14:paraId="2C313EA8" w14:textId="69AA3A65"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r w:rsidR="00ED0405" w:rsidRPr="0057195D">
              <w:rPr>
                <w:rFonts w:ascii="Times New Roman" w:hAnsi="Times New Roman" w:cs="Times New Roman"/>
                <w:lang w:eastAsia="pt-BR"/>
              </w:rPr>
              <w:t>Dr. Java</w:t>
            </w:r>
            <w:r w:rsidRPr="0057195D">
              <w:rPr>
                <w:rFonts w:ascii="Times New Roman" w:hAnsi="Times New Roman" w:cs="Times New Roman"/>
                <w:lang w:eastAsia="pt-BR"/>
              </w:rPr>
              <w:t xml:space="preserve">, WindowsBuilder </w:t>
            </w:r>
          </w:p>
          <w:p w14:paraId="783D8DEB" w14:textId="77777777" w:rsidR="009E33D1" w:rsidRPr="0057195D" w:rsidRDefault="009E33D1">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6C7A56DF" w14:textId="77777777"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Versatilidade </w:t>
            </w:r>
          </w:p>
          <w:p w14:paraId="2C63956F" w14:textId="77777777"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diferentes linguagens de programação </w:t>
            </w:r>
          </w:p>
          <w:p w14:paraId="036896E0" w14:textId="4278E355"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Alto suporte para diferentes plugins.</w:t>
            </w:r>
          </w:p>
          <w:p w14:paraId="32B60A6C" w14:textId="5520B1D5" w:rsidR="009E33D1" w:rsidRPr="006B4119" w:rsidRDefault="009E33D1">
            <w:pPr>
              <w:pStyle w:val="BodyText"/>
              <w:numPr>
                <w:ilvl w:val="0"/>
                <w:numId w:val="25"/>
              </w:numPr>
              <w:rPr>
                <w:rFonts w:ascii="Times New Roman" w:hAnsi="Times New Roman" w:cs="Times New Roman"/>
                <w:b/>
                <w:lang w:val="en-US" w:eastAsia="pt-BR"/>
              </w:rPr>
            </w:pPr>
            <w:r w:rsidRPr="006B4119">
              <w:rPr>
                <w:rFonts w:ascii="Times New Roman" w:hAnsi="Times New Roman" w:cs="Times New Roman"/>
                <w:lang w:val="en-US" w:eastAsia="pt-BR"/>
              </w:rPr>
              <w:t>WYSIWYG</w:t>
            </w:r>
            <w:r w:rsidR="006C2FA8" w:rsidRPr="006B4119">
              <w:rPr>
                <w:rFonts w:ascii="Times New Roman" w:hAnsi="Times New Roman" w:cs="Times New Roman"/>
                <w:lang w:val="en-US" w:eastAsia="pt-BR"/>
              </w:rPr>
              <w:t xml:space="preserve"> (What You See Is What You Get)</w:t>
            </w:r>
            <w:r w:rsidRPr="006B4119">
              <w:rPr>
                <w:rFonts w:ascii="Times New Roman" w:hAnsi="Times New Roman" w:cs="Times New Roman"/>
                <w:lang w:val="en-US" w:eastAsia="pt-BR"/>
              </w:rPr>
              <w:t xml:space="preserve"> editor para ZUML.</w:t>
            </w:r>
          </w:p>
          <w:p w14:paraId="5E70B0CB" w14:textId="77777777" w:rsidR="009E33D1" w:rsidRPr="006B4119" w:rsidRDefault="009E33D1">
            <w:pPr>
              <w:pStyle w:val="BodyText"/>
              <w:rPr>
                <w:lang w:val="en-US" w:eastAsia="pt-BR"/>
              </w:rPr>
            </w:pPr>
          </w:p>
        </w:tc>
      </w:tr>
      <w:tr w:rsidR="009E33D1" w:rsidRPr="0057195D" w14:paraId="3D1B6901" w14:textId="77777777" w:rsidTr="00A510CD">
        <w:trPr>
          <w:trHeight w:val="4019"/>
        </w:trPr>
        <w:tc>
          <w:tcPr>
            <w:tcW w:w="9167" w:type="dxa"/>
          </w:tcPr>
          <w:p w14:paraId="0E94CC64" w14:textId="428F33EB" w:rsidR="009E33D1" w:rsidRPr="006B4119" w:rsidRDefault="009E33D1">
            <w:pPr>
              <w:pStyle w:val="BodyText"/>
              <w:rPr>
                <w:rFonts w:ascii="Times New Roman" w:hAnsi="Times New Roman" w:cs="Times New Roman"/>
                <w:lang w:val="en-US" w:eastAsia="pt-BR"/>
              </w:rPr>
            </w:pPr>
            <w:r w:rsidRPr="006B4119">
              <w:rPr>
                <w:rFonts w:ascii="Times New Roman" w:hAnsi="Times New Roman" w:cs="Times New Roman"/>
                <w:b/>
                <w:lang w:val="en-US" w:eastAsia="pt-BR"/>
              </w:rPr>
              <w:t xml:space="preserve">Nome: </w:t>
            </w:r>
            <w:r w:rsidR="00ED0405" w:rsidRPr="006B4119">
              <w:rPr>
                <w:rFonts w:ascii="Times New Roman" w:hAnsi="Times New Roman" w:cs="Times New Roman"/>
                <w:lang w:val="en-US" w:eastAsia="pt-BR"/>
              </w:rPr>
              <w:t>HEDL (</w:t>
            </w:r>
            <w:r w:rsidR="006C2FA8" w:rsidRPr="006B4119">
              <w:rPr>
                <w:rFonts w:ascii="Times New Roman" w:hAnsi="Times New Roman" w:cs="Times New Roman"/>
                <w:lang w:val="en-US" w:eastAsia="pt-BR"/>
              </w:rPr>
              <w:t>Hibernate Entity Definition Language)</w:t>
            </w:r>
          </w:p>
          <w:p w14:paraId="7D71D8FD"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Plugin de Desenvolvimento</w:t>
            </w:r>
          </w:p>
          <w:p w14:paraId="139E58C0" w14:textId="7D062D81"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2.</w:t>
            </w:r>
            <w:r w:rsidR="002C3D77" w:rsidRPr="0057195D">
              <w:rPr>
                <w:rFonts w:ascii="Times New Roman" w:hAnsi="Times New Roman" w:cs="Times New Roman"/>
                <w:lang w:eastAsia="pt-BR"/>
              </w:rPr>
              <w:t>0. r</w:t>
            </w:r>
            <w:r w:rsidRPr="0057195D">
              <w:rPr>
                <w:rFonts w:ascii="Times New Roman" w:hAnsi="Times New Roman" w:cs="Times New Roman"/>
                <w:lang w:eastAsia="pt-BR"/>
              </w:rPr>
              <w:t>44x201506110824</w:t>
            </w:r>
            <w:r w:rsidRPr="0057195D">
              <w:rPr>
                <w:rFonts w:ascii="Times New Roman" w:hAnsi="Times New Roman" w:cs="Times New Roman"/>
                <w:lang w:eastAsia="pt-BR"/>
              </w:rPr>
              <w:tab/>
            </w:r>
          </w:p>
          <w:p w14:paraId="3CBF7486"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17E60A0E" w14:textId="625DDCC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w:t>
            </w:r>
            <w:r w:rsidR="006C2FA8" w:rsidRPr="0057195D">
              <w:rPr>
                <w:rFonts w:ascii="Times New Roman" w:hAnsi="Times New Roman" w:cs="Times New Roman"/>
                <w:lang w:eastAsia="pt-BR"/>
              </w:rPr>
              <w:t>Plugin de Definição de Entidade</w:t>
            </w:r>
          </w:p>
          <w:p w14:paraId="6F1C7899"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p>
          <w:p w14:paraId="324B8AA8" w14:textId="77777777" w:rsidR="009E33D1" w:rsidRPr="0057195D" w:rsidRDefault="009E33D1">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1713194A" w14:textId="0AC7A88C" w:rsidR="009E33D1" w:rsidRPr="0057195D" w:rsidRDefault="006C2FA8">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Auto implementação de Classes </w:t>
            </w:r>
            <w:r w:rsidR="00ED0405" w:rsidRPr="0057195D">
              <w:rPr>
                <w:rFonts w:ascii="Times New Roman" w:hAnsi="Times New Roman" w:cs="Times New Roman"/>
                <w:lang w:eastAsia="pt-BR"/>
              </w:rPr>
              <w:t>DAO (</w:t>
            </w:r>
            <w:r w:rsidRPr="0057195D">
              <w:rPr>
                <w:rFonts w:ascii="Times New Roman" w:hAnsi="Times New Roman" w:cs="Times New Roman"/>
                <w:lang w:eastAsia="pt-BR"/>
              </w:rPr>
              <w:t>Objectos de acesso a Dados)</w:t>
            </w:r>
          </w:p>
          <w:p w14:paraId="52BDDF95" w14:textId="77777777"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eclipse </w:t>
            </w:r>
          </w:p>
          <w:p w14:paraId="374715C8" w14:textId="2899C519" w:rsidR="009E33D1" w:rsidRPr="0057195D" w:rsidRDefault="009E33D1" w:rsidP="00A510CD">
            <w:pPr>
              <w:pStyle w:val="BodyText"/>
              <w:numPr>
                <w:ilvl w:val="0"/>
                <w:numId w:val="25"/>
              </w:numPr>
              <w:rPr>
                <w:lang w:eastAsia="pt-BR"/>
              </w:rPr>
            </w:pPr>
            <w:r w:rsidRPr="0057195D">
              <w:rPr>
                <w:rFonts w:ascii="Times New Roman" w:hAnsi="Times New Roman" w:cs="Times New Roman"/>
                <w:lang w:eastAsia="pt-BR"/>
              </w:rPr>
              <w:t>Alto suporte para diferentes plugins.</w:t>
            </w:r>
          </w:p>
        </w:tc>
      </w:tr>
      <w:tr w:rsidR="009E33D1" w:rsidRPr="0057195D" w14:paraId="45EF894A" w14:textId="77777777" w:rsidTr="00A510CD">
        <w:trPr>
          <w:trHeight w:val="3639"/>
        </w:trPr>
        <w:tc>
          <w:tcPr>
            <w:tcW w:w="9167" w:type="dxa"/>
          </w:tcPr>
          <w:p w14:paraId="5F9832EA" w14:textId="18537FE8"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006C2FA8" w:rsidRPr="0057195D">
              <w:rPr>
                <w:rFonts w:ascii="Times New Roman" w:hAnsi="Times New Roman" w:cs="Times New Roman"/>
                <w:lang w:eastAsia="pt-BR"/>
              </w:rPr>
              <w:t>Hibernate Tools for Eclipse</w:t>
            </w:r>
          </w:p>
          <w:p w14:paraId="6CE615E5"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Plugin de Desenvolvimento</w:t>
            </w:r>
          </w:p>
          <w:p w14:paraId="51E2D8B1" w14:textId="2E2B1970"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006C2FA8" w:rsidRPr="0057195D">
              <w:rPr>
                <w:rFonts w:ascii="Times New Roman" w:hAnsi="Times New Roman" w:cs="Times New Roman"/>
                <w:lang w:eastAsia="pt-BR"/>
              </w:rPr>
              <w:t>5.0.</w:t>
            </w:r>
            <w:r w:rsidR="00ED0405" w:rsidRPr="0057195D">
              <w:rPr>
                <w:rFonts w:ascii="Times New Roman" w:hAnsi="Times New Roman" w:cs="Times New Roman"/>
                <w:lang w:eastAsia="pt-BR"/>
              </w:rPr>
              <w:t>1. Final</w:t>
            </w:r>
            <w:r w:rsidR="006C2FA8" w:rsidRPr="0057195D">
              <w:rPr>
                <w:rFonts w:ascii="Times New Roman" w:hAnsi="Times New Roman" w:cs="Times New Roman"/>
                <w:lang w:eastAsia="pt-BR"/>
              </w:rPr>
              <w:t>-v20160331-1852-B88</w:t>
            </w:r>
          </w:p>
          <w:p w14:paraId="069FEABA"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3FFC8EAD" w14:textId="50B66731"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Framework </w:t>
            </w:r>
          </w:p>
          <w:p w14:paraId="5FC24696" w14:textId="77777777" w:rsidR="009E33D1" w:rsidRPr="0057195D" w:rsidRDefault="009E33D1">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3B1AE39A" w14:textId="77777777" w:rsidR="009E33D1" w:rsidRPr="0057195D" w:rsidRDefault="009E33D1">
            <w:pPr>
              <w:pStyle w:val="BodyText"/>
              <w:numPr>
                <w:ilvl w:val="0"/>
                <w:numId w:val="26"/>
              </w:numPr>
              <w:rPr>
                <w:rFonts w:ascii="Times New Roman" w:hAnsi="Times New Roman" w:cs="Times New Roman"/>
                <w:b/>
                <w:lang w:eastAsia="pt-BR"/>
              </w:rPr>
            </w:pPr>
            <w:r w:rsidRPr="0057195D">
              <w:rPr>
                <w:rFonts w:ascii="Times New Roman" w:hAnsi="Times New Roman" w:cs="Times New Roman"/>
                <w:lang w:eastAsia="pt-BR"/>
              </w:rPr>
              <w:t>Baixo consumo de recursos</w:t>
            </w:r>
          </w:p>
          <w:p w14:paraId="119A4F22" w14:textId="77777777"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eclipse </w:t>
            </w:r>
          </w:p>
          <w:p w14:paraId="67DA8A10" w14:textId="77777777" w:rsidR="009E33D1" w:rsidRPr="0057195D" w:rsidRDefault="009E33D1" w:rsidP="00A510CD">
            <w:pPr>
              <w:pStyle w:val="BodyText"/>
              <w:keepNext/>
              <w:numPr>
                <w:ilvl w:val="0"/>
                <w:numId w:val="25"/>
              </w:numPr>
              <w:rPr>
                <w:rFonts w:ascii="Times New Roman" w:hAnsi="Times New Roman" w:cs="Times New Roman"/>
                <w:b/>
                <w:lang w:eastAsia="pt-BR"/>
              </w:rPr>
            </w:pPr>
            <w:r w:rsidRPr="0057195D">
              <w:rPr>
                <w:rFonts w:ascii="Times New Roman" w:hAnsi="Times New Roman" w:cs="Times New Roman"/>
                <w:lang w:eastAsia="pt-BR"/>
              </w:rPr>
              <w:t>Alto suporte para diferentes plugins.</w:t>
            </w:r>
          </w:p>
        </w:tc>
      </w:tr>
    </w:tbl>
    <w:p w14:paraId="168489F6" w14:textId="32E9B335" w:rsidR="00B83417" w:rsidRPr="0057195D" w:rsidRDefault="00B83417" w:rsidP="00A510CD">
      <w:pPr>
        <w:pStyle w:val="Caption"/>
        <w:rPr>
          <w:b/>
          <w:szCs w:val="22"/>
          <w:lang w:eastAsia="pt-BR"/>
        </w:rPr>
      </w:pPr>
      <w:bookmarkStart w:id="119" w:name="_Toc452383127"/>
      <w:r w:rsidRPr="0057195D">
        <w:t xml:space="preserve">Tabela </w:t>
      </w:r>
      <w:r w:rsidRPr="0057195D">
        <w:fldChar w:fldCharType="begin"/>
      </w:r>
      <w:r w:rsidRPr="0057195D">
        <w:instrText xml:space="preserve"> SEQ Tabela \* ARABIC </w:instrText>
      </w:r>
      <w:r w:rsidRPr="0057195D">
        <w:fldChar w:fldCharType="separate"/>
      </w:r>
      <w:r w:rsidR="00486692">
        <w:rPr>
          <w:noProof/>
        </w:rPr>
        <w:t>5</w:t>
      </w:r>
      <w:r w:rsidRPr="0057195D">
        <w:fldChar w:fldCharType="end"/>
      </w:r>
      <w:r w:rsidRPr="0057195D">
        <w:t>.Tecnologias de Desenvolvimento</w:t>
      </w:r>
      <w:bookmarkEnd w:id="119"/>
      <w:r w:rsidR="00B20197" w:rsidRPr="0057195D">
        <w:t xml:space="preserve"> </w:t>
      </w:r>
      <w:r w:rsidR="00B20197" w:rsidRPr="0057195D">
        <w:rPr>
          <w:b/>
        </w:rPr>
        <w:t>Fonte: Autor</w:t>
      </w:r>
    </w:p>
    <w:p w14:paraId="29068A7D" w14:textId="35F1D6AF" w:rsidR="00CD06D3" w:rsidRPr="0057195D" w:rsidRDefault="00544FAC">
      <w:pPr>
        <w:pStyle w:val="Heading3"/>
      </w:pPr>
      <w:bookmarkStart w:id="120" w:name="_Toc454140011"/>
      <w:r w:rsidRPr="0057195D">
        <w:lastRenderedPageBreak/>
        <w:t xml:space="preserve">Ambientes de </w:t>
      </w:r>
      <w:r w:rsidR="00CF18EF" w:rsidRPr="0057195D">
        <w:t>Desenvolvimento</w:t>
      </w:r>
      <w:bookmarkEnd w:id="120"/>
      <w:r w:rsidR="00CF18EF" w:rsidRPr="0057195D">
        <w:t xml:space="preserve"> </w:t>
      </w:r>
    </w:p>
    <w:p w14:paraId="17320A1A" w14:textId="50C6283C" w:rsidR="00544FAC" w:rsidRPr="0057195D" w:rsidRDefault="00CD06D3" w:rsidP="004679E2">
      <w:r w:rsidRPr="0057195D">
        <w:t>O ambiente de desenvolvimento utilizado ao longo da realização do projecto é composto por duas máquinas com as seguintes características:</w:t>
      </w:r>
    </w:p>
    <w:tbl>
      <w:tblPr>
        <w:tblStyle w:val="TableGrid"/>
        <w:tblW w:w="0" w:type="auto"/>
        <w:tblLook w:val="04A0" w:firstRow="1" w:lastRow="0" w:firstColumn="1" w:lastColumn="0" w:noHBand="0" w:noVBand="1"/>
      </w:tblPr>
      <w:tblGrid>
        <w:gridCol w:w="9062"/>
      </w:tblGrid>
      <w:tr w:rsidR="00CD06D3" w:rsidRPr="0057195D" w14:paraId="2ED16D91" w14:textId="77777777" w:rsidTr="00CD06D3">
        <w:tc>
          <w:tcPr>
            <w:tcW w:w="9062" w:type="dxa"/>
          </w:tcPr>
          <w:p w14:paraId="2F857B21" w14:textId="5DF1CA95" w:rsidR="00CD06D3" w:rsidRPr="0057195D" w:rsidRDefault="00CD06D3">
            <w:pPr>
              <w:rPr>
                <w:b/>
              </w:rPr>
            </w:pPr>
            <w:r w:rsidRPr="0057195D">
              <w:rPr>
                <w:b/>
              </w:rPr>
              <w:t>Maquina Principal de Desenvolvimento</w:t>
            </w:r>
          </w:p>
        </w:tc>
      </w:tr>
      <w:tr w:rsidR="00F80731" w:rsidRPr="0057195D" w14:paraId="3A78CE0B" w14:textId="77777777" w:rsidTr="00E86BDC">
        <w:tc>
          <w:tcPr>
            <w:tcW w:w="9062" w:type="dxa"/>
          </w:tcPr>
          <w:p w14:paraId="4F81B599" w14:textId="19C5D1CA" w:rsidR="00F80731" w:rsidRPr="006B4119" w:rsidRDefault="00F80731" w:rsidP="004679E2">
            <w:pPr>
              <w:pStyle w:val="ListParagraph"/>
              <w:numPr>
                <w:ilvl w:val="0"/>
                <w:numId w:val="27"/>
              </w:numPr>
              <w:jc w:val="left"/>
              <w:rPr>
                <w:lang w:val="en-US"/>
              </w:rPr>
            </w:pPr>
            <w:r w:rsidRPr="006B4119">
              <w:rPr>
                <w:b/>
                <w:lang w:val="en-US"/>
              </w:rPr>
              <w:t>Sistema Operativo</w:t>
            </w:r>
            <w:r w:rsidRPr="006B4119">
              <w:rPr>
                <w:lang w:val="en-US"/>
              </w:rPr>
              <w:t xml:space="preserve">: Windows 10 Home 64-bit (10.0, Build </w:t>
            </w:r>
            <w:r w:rsidR="00ED0405" w:rsidRPr="006B4119">
              <w:rPr>
                <w:lang w:val="en-US"/>
              </w:rPr>
              <w:t>10586) (</w:t>
            </w:r>
            <w:r w:rsidRPr="006B4119">
              <w:rPr>
                <w:lang w:val="en-US"/>
              </w:rPr>
              <w:t>10586.th2_release.151029-1700)</w:t>
            </w:r>
          </w:p>
          <w:p w14:paraId="3E209289" w14:textId="5FF3CD85" w:rsidR="00F80731" w:rsidRPr="006B4119" w:rsidRDefault="00F80731" w:rsidP="004679E2">
            <w:pPr>
              <w:pStyle w:val="ListParagraph"/>
              <w:numPr>
                <w:ilvl w:val="0"/>
                <w:numId w:val="27"/>
              </w:numPr>
              <w:jc w:val="left"/>
              <w:rPr>
                <w:lang w:val="en-US"/>
              </w:rPr>
            </w:pPr>
            <w:r w:rsidRPr="006B4119">
              <w:rPr>
                <w:b/>
                <w:lang w:val="en-US"/>
              </w:rPr>
              <w:t>Linguagem:</w:t>
            </w:r>
            <w:r w:rsidRPr="006B4119">
              <w:rPr>
                <w:lang w:val="en-US"/>
              </w:rPr>
              <w:t xml:space="preserve"> English (Regional Setting: English)</w:t>
            </w:r>
          </w:p>
          <w:p w14:paraId="02A27774" w14:textId="6A7E2057" w:rsidR="00F80731" w:rsidRPr="0057195D" w:rsidRDefault="00A547CF" w:rsidP="004679E2">
            <w:pPr>
              <w:pStyle w:val="ListParagraph"/>
              <w:numPr>
                <w:ilvl w:val="0"/>
                <w:numId w:val="27"/>
              </w:numPr>
              <w:jc w:val="left"/>
            </w:pPr>
            <w:r w:rsidRPr="0057195D">
              <w:rPr>
                <w:b/>
              </w:rPr>
              <w:t>Fabricante</w:t>
            </w:r>
            <w:r w:rsidR="00F80731" w:rsidRPr="0057195D">
              <w:t>: ASUSTeK COMPUTER INC.</w:t>
            </w:r>
          </w:p>
          <w:p w14:paraId="2DCD3CE9" w14:textId="75B9D139" w:rsidR="00F80731" w:rsidRPr="0057195D" w:rsidRDefault="00A547CF" w:rsidP="004679E2">
            <w:pPr>
              <w:pStyle w:val="ListParagraph"/>
              <w:numPr>
                <w:ilvl w:val="0"/>
                <w:numId w:val="27"/>
              </w:numPr>
              <w:jc w:val="left"/>
            </w:pPr>
            <w:r w:rsidRPr="0057195D">
              <w:rPr>
                <w:b/>
              </w:rPr>
              <w:t>Modelo</w:t>
            </w:r>
            <w:r w:rsidR="00F80731" w:rsidRPr="0057195D">
              <w:rPr>
                <w:b/>
              </w:rPr>
              <w:t>:</w:t>
            </w:r>
            <w:r w:rsidR="00F80731" w:rsidRPr="0057195D">
              <w:t xml:space="preserve"> X551MA</w:t>
            </w:r>
          </w:p>
          <w:p w14:paraId="35A69116" w14:textId="0D5B8B97" w:rsidR="00F80731" w:rsidRPr="0057195D" w:rsidRDefault="00F80731" w:rsidP="004679E2">
            <w:pPr>
              <w:pStyle w:val="ListParagraph"/>
              <w:numPr>
                <w:ilvl w:val="0"/>
                <w:numId w:val="27"/>
              </w:numPr>
              <w:jc w:val="left"/>
            </w:pPr>
            <w:r w:rsidRPr="0057195D">
              <w:rPr>
                <w:b/>
              </w:rPr>
              <w:t>BIOS</w:t>
            </w:r>
            <w:r w:rsidRPr="0057195D">
              <w:t>: X551MA.213</w:t>
            </w:r>
          </w:p>
          <w:p w14:paraId="5218CCB0" w14:textId="0580B3B0" w:rsidR="00F80731" w:rsidRPr="0057195D" w:rsidRDefault="00F80731" w:rsidP="004679E2">
            <w:pPr>
              <w:pStyle w:val="ListParagraph"/>
              <w:numPr>
                <w:ilvl w:val="0"/>
                <w:numId w:val="27"/>
              </w:numPr>
              <w:jc w:val="left"/>
            </w:pPr>
            <w:r w:rsidRPr="0057195D">
              <w:rPr>
                <w:b/>
              </w:rPr>
              <w:t>Process</w:t>
            </w:r>
            <w:r w:rsidR="00ED0405" w:rsidRPr="0057195D">
              <w:rPr>
                <w:b/>
              </w:rPr>
              <w:t>ado</w:t>
            </w:r>
            <w:r w:rsidRPr="0057195D">
              <w:rPr>
                <w:b/>
              </w:rPr>
              <w:t>r</w:t>
            </w:r>
            <w:r w:rsidRPr="0057195D">
              <w:t xml:space="preserve">: Intel(R) Celeron(R) </w:t>
            </w:r>
            <w:r w:rsidR="00ED0405" w:rsidRPr="0057195D">
              <w:t>CPU N2815 @</w:t>
            </w:r>
            <w:r w:rsidRPr="0057195D">
              <w:t xml:space="preserve"> 1.86GHz (2 CPUs), ~1.9GHz</w:t>
            </w:r>
          </w:p>
          <w:p w14:paraId="26E5018A" w14:textId="357A2115" w:rsidR="00F80731" w:rsidRPr="0057195D" w:rsidRDefault="00ED0405" w:rsidP="004679E2">
            <w:pPr>
              <w:pStyle w:val="ListParagraph"/>
              <w:numPr>
                <w:ilvl w:val="0"/>
                <w:numId w:val="27"/>
              </w:numPr>
              <w:jc w:val="left"/>
            </w:pPr>
            <w:r w:rsidRPr="0057195D">
              <w:rPr>
                <w:b/>
              </w:rPr>
              <w:t>Memoria</w:t>
            </w:r>
            <w:r w:rsidR="00F80731" w:rsidRPr="0057195D">
              <w:t>: 4096MB RAM</w:t>
            </w:r>
          </w:p>
        </w:tc>
      </w:tr>
    </w:tbl>
    <w:p w14:paraId="52F50A5C" w14:textId="4823F3BD" w:rsidR="00CD06D3" w:rsidRPr="0057195D" w:rsidRDefault="00CD06D3" w:rsidP="004679E2"/>
    <w:p w14:paraId="5B5668CB" w14:textId="5101DFD0" w:rsidR="00184871" w:rsidRPr="0057195D" w:rsidRDefault="00184871" w:rsidP="00BB0DC9">
      <w:pPr>
        <w:pStyle w:val="Heading2"/>
      </w:pPr>
      <w:bookmarkStart w:id="121" w:name="_Toc454140012"/>
      <w:r w:rsidRPr="0057195D">
        <w:t>Engenharia de requisitos</w:t>
      </w:r>
      <w:bookmarkEnd w:id="121"/>
      <w:r w:rsidRPr="0057195D">
        <w:t xml:space="preserve"> </w:t>
      </w:r>
    </w:p>
    <w:p w14:paraId="4FF41FDA" w14:textId="0396D8C4" w:rsidR="00D0345A" w:rsidRPr="0057195D" w:rsidRDefault="00D0345A" w:rsidP="004679E2">
      <w:pPr>
        <w:pStyle w:val="Heading3"/>
      </w:pPr>
      <w:bookmarkStart w:id="122" w:name="_Toc454140013"/>
      <w:r w:rsidRPr="0057195D">
        <w:t>Modelo de Desenvolvimento de software</w:t>
      </w:r>
      <w:bookmarkEnd w:id="122"/>
    </w:p>
    <w:p w14:paraId="246AA1A4" w14:textId="77777777" w:rsidR="003E5A53" w:rsidRPr="0057195D" w:rsidRDefault="003E5A53">
      <w:pPr>
        <w:pStyle w:val="Heading4"/>
        <w:rPr>
          <w:lang w:eastAsia="pt-BR"/>
        </w:rPr>
      </w:pPr>
      <w:r w:rsidRPr="0057195D">
        <w:rPr>
          <w:lang w:eastAsia="pt-BR"/>
        </w:rPr>
        <w:t xml:space="preserve">Metodologias ágeis de desenvolvimento </w:t>
      </w:r>
    </w:p>
    <w:p w14:paraId="7E6C8F09" w14:textId="3A45C2AC" w:rsidR="00D47314" w:rsidRPr="0057195D" w:rsidRDefault="00D47314" w:rsidP="00A510CD">
      <w:pPr>
        <w:rPr>
          <w:lang w:eastAsia="pt-BR"/>
        </w:rPr>
      </w:pPr>
      <w:r w:rsidRPr="0057195D">
        <w:rPr>
          <w:lang w:eastAsia="pt-BR"/>
        </w:rPr>
        <w:t xml:space="preserve">São as metodologias mais perfeitas, são as que melhor se enquadram a qualquer tipo de </w:t>
      </w:r>
      <w:r w:rsidR="003E5A53" w:rsidRPr="0057195D">
        <w:rPr>
          <w:lang w:eastAsia="pt-BR"/>
        </w:rPr>
        <w:t>projecto</w:t>
      </w:r>
      <w:r w:rsidRPr="0057195D">
        <w:rPr>
          <w:lang w:eastAsia="pt-BR"/>
        </w:rPr>
        <w:t xml:space="preserve"> </w:t>
      </w:r>
      <w:r w:rsidR="003E5A53" w:rsidRPr="0057195D">
        <w:rPr>
          <w:lang w:eastAsia="pt-BR"/>
        </w:rPr>
        <w:t>e a</w:t>
      </w:r>
      <w:r w:rsidRPr="0057195D">
        <w:rPr>
          <w:lang w:eastAsia="pt-BR"/>
        </w:rPr>
        <w:t xml:space="preserve"> documentação não é um parâmetro para medir o progresso.</w:t>
      </w:r>
    </w:p>
    <w:p w14:paraId="25B84535" w14:textId="3A1220A1" w:rsidR="00CF18EF" w:rsidRPr="0057195D" w:rsidRDefault="00CF18EF" w:rsidP="00A510CD">
      <w:pPr>
        <w:rPr>
          <w:lang w:eastAsia="pt-BR"/>
        </w:rPr>
      </w:pPr>
      <w:r w:rsidRPr="0057195D">
        <w:rPr>
          <w:lang w:eastAsia="pt-BR"/>
        </w:rPr>
        <w:t>Baseiam-se em princípios</w:t>
      </w:r>
      <w:r w:rsidR="00F778F5" w:rsidRPr="0057195D">
        <w:rPr>
          <w:lang w:eastAsia="pt-BR"/>
        </w:rPr>
        <w:t>:</w:t>
      </w:r>
    </w:p>
    <w:p w14:paraId="2943BC53" w14:textId="38286C10" w:rsidR="00CF18EF" w:rsidRPr="0057195D" w:rsidRDefault="00CF18EF" w:rsidP="00A510CD">
      <w:pPr>
        <w:pStyle w:val="ListParagraph"/>
        <w:numPr>
          <w:ilvl w:val="1"/>
          <w:numId w:val="53"/>
        </w:numPr>
        <w:spacing w:line="240" w:lineRule="auto"/>
        <w:rPr>
          <w:lang w:eastAsia="pt-BR"/>
        </w:rPr>
      </w:pPr>
      <w:r w:rsidRPr="0057195D">
        <w:rPr>
          <w:lang w:eastAsia="pt-BR"/>
        </w:rPr>
        <w:t xml:space="preserve">valoriza a </w:t>
      </w:r>
      <w:r w:rsidR="00ED0405" w:rsidRPr="0057195D">
        <w:rPr>
          <w:lang w:eastAsia="pt-BR"/>
        </w:rPr>
        <w:t>interacção</w:t>
      </w:r>
      <w:r w:rsidRPr="0057195D">
        <w:rPr>
          <w:lang w:eastAsia="pt-BR"/>
        </w:rPr>
        <w:t xml:space="preserve"> entre as pessoas </w:t>
      </w:r>
    </w:p>
    <w:p w14:paraId="269C8D3A" w14:textId="355A6612" w:rsidR="00CF18EF" w:rsidRPr="0057195D" w:rsidRDefault="00CF18EF" w:rsidP="00A510CD">
      <w:pPr>
        <w:pStyle w:val="ListParagraph"/>
        <w:numPr>
          <w:ilvl w:val="1"/>
          <w:numId w:val="53"/>
        </w:numPr>
        <w:spacing w:line="240" w:lineRule="auto"/>
        <w:rPr>
          <w:lang w:eastAsia="pt-BR"/>
        </w:rPr>
      </w:pPr>
      <w:r w:rsidRPr="0057195D">
        <w:rPr>
          <w:lang w:eastAsia="pt-BR"/>
        </w:rPr>
        <w:t>aceita mudanças do que seguir um plano</w:t>
      </w:r>
    </w:p>
    <w:p w14:paraId="5EE2B213" w14:textId="25AF7DFA" w:rsidR="00CF18EF" w:rsidRPr="0057195D" w:rsidRDefault="00CF18EF" w:rsidP="00A510CD">
      <w:pPr>
        <w:pStyle w:val="ListParagraph"/>
        <w:numPr>
          <w:ilvl w:val="1"/>
          <w:numId w:val="53"/>
        </w:numPr>
        <w:spacing w:line="240" w:lineRule="auto"/>
        <w:rPr>
          <w:lang w:eastAsia="pt-BR"/>
        </w:rPr>
      </w:pPr>
      <w:r w:rsidRPr="0057195D">
        <w:rPr>
          <w:lang w:eastAsia="pt-BR"/>
        </w:rPr>
        <w:t xml:space="preserve">software em funcionamento do que a documentação abrangente  </w:t>
      </w:r>
    </w:p>
    <w:p w14:paraId="39D67219" w14:textId="3B9C7E83" w:rsidR="00CF18EF" w:rsidRPr="0057195D" w:rsidRDefault="00CF18EF" w:rsidP="00A510CD">
      <w:pPr>
        <w:pStyle w:val="ListParagraph"/>
        <w:numPr>
          <w:ilvl w:val="1"/>
          <w:numId w:val="53"/>
        </w:numPr>
        <w:spacing w:line="240" w:lineRule="auto"/>
        <w:rPr>
          <w:lang w:eastAsia="pt-BR"/>
        </w:rPr>
      </w:pPr>
      <w:r w:rsidRPr="0057195D">
        <w:rPr>
          <w:lang w:eastAsia="pt-BR"/>
        </w:rPr>
        <w:t>Colaboração com cliente acima de contracto</w:t>
      </w:r>
    </w:p>
    <w:p w14:paraId="72E3F1D6" w14:textId="77777777" w:rsidR="00D47314" w:rsidRPr="0057195D" w:rsidRDefault="00D47314" w:rsidP="00A510CD">
      <w:pPr>
        <w:pStyle w:val="Heading5"/>
        <w:spacing w:line="360" w:lineRule="auto"/>
        <w:rPr>
          <w:lang w:eastAsia="pt-BR"/>
        </w:rPr>
      </w:pPr>
      <w:r w:rsidRPr="0057195D">
        <w:rPr>
          <w:lang w:eastAsia="pt-BR"/>
        </w:rPr>
        <w:t xml:space="preserve">Vantagem </w:t>
      </w:r>
    </w:p>
    <w:p w14:paraId="2DC186E5" w14:textId="77777777" w:rsidR="00D47314" w:rsidRPr="0057195D" w:rsidRDefault="00D47314" w:rsidP="00A510CD">
      <w:pPr>
        <w:rPr>
          <w:lang w:eastAsia="pt-BR"/>
        </w:rPr>
      </w:pPr>
      <w:r w:rsidRPr="0057195D">
        <w:rPr>
          <w:lang w:eastAsia="pt-BR"/>
        </w:rPr>
        <w:t>Adapta se onde os requisitos mudam continuamente</w:t>
      </w:r>
    </w:p>
    <w:p w14:paraId="3F7BFBB8" w14:textId="77777777" w:rsidR="00D47314" w:rsidRPr="0057195D" w:rsidRDefault="00D47314" w:rsidP="00A510CD">
      <w:pPr>
        <w:pStyle w:val="Heading5"/>
        <w:spacing w:line="360" w:lineRule="auto"/>
        <w:rPr>
          <w:lang w:eastAsia="pt-BR"/>
        </w:rPr>
      </w:pPr>
      <w:r w:rsidRPr="0057195D">
        <w:rPr>
          <w:lang w:eastAsia="pt-BR"/>
        </w:rPr>
        <w:t>Desvantagem</w:t>
      </w:r>
    </w:p>
    <w:p w14:paraId="339FB3E9" w14:textId="0C8F5C66" w:rsidR="00C33A41" w:rsidRPr="0057195D" w:rsidRDefault="00D47314" w:rsidP="00A510CD">
      <w:pPr>
        <w:spacing w:before="0" w:after="0"/>
        <w:jc w:val="left"/>
        <w:rPr>
          <w:rFonts w:ascii="Arial" w:hAnsi="Arial" w:cs="Verdana"/>
          <w:szCs w:val="22"/>
          <w:lang w:eastAsia="pt-BR"/>
        </w:rPr>
      </w:pPr>
      <w:r w:rsidRPr="0057195D">
        <w:rPr>
          <w:lang w:eastAsia="pt-BR"/>
        </w:rPr>
        <w:t>São pobres documentação</w:t>
      </w:r>
      <w:r w:rsidR="003E5A53" w:rsidRPr="0057195D">
        <w:rPr>
          <w:lang w:eastAsia="pt-BR"/>
        </w:rPr>
        <w:t xml:space="preserve"> e q</w:t>
      </w:r>
      <w:r w:rsidRPr="0057195D">
        <w:rPr>
          <w:lang w:eastAsia="pt-BR"/>
        </w:rPr>
        <w:t xml:space="preserve">uanto mais pessoas ter o </w:t>
      </w:r>
      <w:r w:rsidR="00ED0405" w:rsidRPr="0057195D">
        <w:rPr>
          <w:lang w:eastAsia="pt-BR"/>
        </w:rPr>
        <w:t>Projecto</w:t>
      </w:r>
      <w:r w:rsidRPr="0057195D">
        <w:rPr>
          <w:lang w:eastAsia="pt-BR"/>
        </w:rPr>
        <w:t xml:space="preserve"> maior dificuldade na comunicação entre os membros</w:t>
      </w:r>
      <w:r w:rsidR="00B83417" w:rsidRPr="0057195D">
        <w:rPr>
          <w:lang w:eastAsia="pt-BR"/>
        </w:rPr>
        <w:t>.</w:t>
      </w:r>
      <w:r w:rsidRPr="0057195D">
        <w:rPr>
          <w:lang w:eastAsia="pt-BR"/>
        </w:rPr>
        <w:t xml:space="preserve"> </w:t>
      </w:r>
    </w:p>
    <w:p w14:paraId="05F1B2A6" w14:textId="174F414E" w:rsidR="00C33A41" w:rsidRPr="0057195D" w:rsidRDefault="00C33A41" w:rsidP="004679E2">
      <w:pPr>
        <w:pStyle w:val="Heading3"/>
      </w:pPr>
      <w:bookmarkStart w:id="123" w:name="_Toc454140014"/>
      <w:r w:rsidRPr="0057195D">
        <w:lastRenderedPageBreak/>
        <w:t>Metodologia de Desenvolvimento</w:t>
      </w:r>
      <w:bookmarkEnd w:id="123"/>
    </w:p>
    <w:p w14:paraId="072C7FC9" w14:textId="5B5071CB" w:rsidR="00C33A41" w:rsidRPr="0057195D" w:rsidRDefault="00C33A41" w:rsidP="004679E2">
      <w:pPr>
        <w:pStyle w:val="BodyText"/>
        <w:rPr>
          <w:lang w:eastAsia="pt-BR"/>
        </w:rPr>
      </w:pPr>
      <w:r w:rsidRPr="0057195D">
        <w:rPr>
          <w:rFonts w:ascii="Times New Roman" w:hAnsi="Times New Roman" w:cs="Times New Roman"/>
          <w:lang w:eastAsia="pt-BR"/>
        </w:rPr>
        <w:t xml:space="preserve">O projecto foi elaborado utilizando a </w:t>
      </w:r>
      <w:r w:rsidRPr="0057195D">
        <w:rPr>
          <w:rFonts w:ascii="Times New Roman" w:hAnsi="Times New Roman" w:cs="Times New Roman"/>
          <w:b/>
          <w:lang w:eastAsia="pt-BR"/>
        </w:rPr>
        <w:t xml:space="preserve">Metodologia Orientada a Objecto. </w:t>
      </w:r>
      <w:r w:rsidRPr="0057195D">
        <w:rPr>
          <w:rFonts w:ascii="Times New Roman" w:hAnsi="Times New Roman" w:cs="Times New Roman"/>
          <w:lang w:eastAsia="pt-BR"/>
        </w:rPr>
        <w:t>Facilita a manutenção do sistema porque é caracterizada por um grande volume de documentos.</w:t>
      </w:r>
    </w:p>
    <w:p w14:paraId="382A6B3D" w14:textId="5310E986" w:rsidR="00C33A41" w:rsidRPr="0057195D" w:rsidRDefault="00C33A41" w:rsidP="004679E2">
      <w:pPr>
        <w:pStyle w:val="BodyText"/>
        <w:rPr>
          <w:lang w:eastAsia="pt-BR"/>
        </w:rPr>
      </w:pPr>
    </w:p>
    <w:p w14:paraId="4ADB8F2C" w14:textId="1860D7DB" w:rsidR="00C33A41" w:rsidRPr="0057195D" w:rsidRDefault="00C657F2" w:rsidP="004679E2">
      <w:pPr>
        <w:pStyle w:val="Heading3"/>
      </w:pPr>
      <w:bookmarkStart w:id="124" w:name="_Toc454140015"/>
      <w:r w:rsidRPr="0057195D">
        <w:t>Definição de Requisitos</w:t>
      </w:r>
      <w:bookmarkEnd w:id="124"/>
    </w:p>
    <w:p w14:paraId="7A409875" w14:textId="0F7E4129" w:rsidR="00C657F2" w:rsidRPr="0057195D" w:rsidRDefault="00C33A41" w:rsidP="004679E2">
      <w:pPr>
        <w:pStyle w:val="Heading4"/>
        <w:rPr>
          <w:lang w:eastAsia="pt-BR"/>
        </w:rPr>
      </w:pPr>
      <w:r w:rsidRPr="0057195D">
        <w:rPr>
          <w:lang w:eastAsia="pt-BR"/>
        </w:rPr>
        <w:t>Requisitos</w:t>
      </w:r>
      <w:r w:rsidR="00C657F2" w:rsidRPr="0057195D">
        <w:rPr>
          <w:lang w:eastAsia="pt-BR"/>
        </w:rPr>
        <w:t xml:space="preserve"> funcionais </w:t>
      </w:r>
    </w:p>
    <w:tbl>
      <w:tblPr>
        <w:tblStyle w:val="TableClassic1"/>
        <w:tblW w:w="0" w:type="auto"/>
        <w:tblLook w:val="04A0" w:firstRow="1" w:lastRow="0" w:firstColumn="1" w:lastColumn="0" w:noHBand="0" w:noVBand="1"/>
      </w:tblPr>
      <w:tblGrid>
        <w:gridCol w:w="2584"/>
        <w:gridCol w:w="923"/>
        <w:gridCol w:w="1509"/>
        <w:gridCol w:w="4056"/>
      </w:tblGrid>
      <w:tr w:rsidR="00EB526D" w:rsidRPr="0057195D" w14:paraId="3CDDB1E2" w14:textId="77777777" w:rsidTr="00B20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tcPr>
          <w:p w14:paraId="0F709BDA" w14:textId="72D86B9A" w:rsidR="00EB526D" w:rsidRPr="0057195D" w:rsidRDefault="00ED0405" w:rsidP="00C657F2">
            <w:pPr>
              <w:pStyle w:val="BodyText"/>
              <w:rPr>
                <w:rFonts w:ascii="Times New Roman" w:hAnsi="Times New Roman" w:cs="Times New Roman"/>
                <w:b/>
                <w:lang w:eastAsia="pt-BR"/>
              </w:rPr>
            </w:pPr>
            <w:r w:rsidRPr="0057195D">
              <w:rPr>
                <w:rFonts w:ascii="Times New Roman" w:hAnsi="Times New Roman" w:cs="Times New Roman"/>
                <w:b/>
                <w:lang w:eastAsia="pt-BR"/>
              </w:rPr>
              <w:t>Função</w:t>
            </w:r>
          </w:p>
        </w:tc>
        <w:tc>
          <w:tcPr>
            <w:tcW w:w="923" w:type="dxa"/>
            <w:tcBorders>
              <w:right w:val="single" w:sz="4" w:space="0" w:color="auto"/>
            </w:tcBorders>
          </w:tcPr>
          <w:p w14:paraId="6E17AA5F" w14:textId="4662D08F" w:rsidR="00EB526D" w:rsidRPr="0057195D" w:rsidRDefault="00EB526D" w:rsidP="00C657F2">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Código</w:t>
            </w:r>
          </w:p>
        </w:tc>
        <w:tc>
          <w:tcPr>
            <w:tcW w:w="1509" w:type="dxa"/>
            <w:tcBorders>
              <w:top w:val="single" w:sz="12" w:space="0" w:color="000000"/>
              <w:left w:val="single" w:sz="4" w:space="0" w:color="auto"/>
              <w:right w:val="single" w:sz="4" w:space="0" w:color="auto"/>
            </w:tcBorders>
          </w:tcPr>
          <w:p w14:paraId="2BB46EA8" w14:textId="29F276DA" w:rsidR="00EB526D" w:rsidRPr="0057195D" w:rsidRDefault="00EB526D" w:rsidP="00C657F2">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Autor</w:t>
            </w:r>
          </w:p>
        </w:tc>
        <w:tc>
          <w:tcPr>
            <w:tcW w:w="4223" w:type="dxa"/>
            <w:tcBorders>
              <w:top w:val="single" w:sz="12" w:space="0" w:color="000000"/>
              <w:left w:val="single" w:sz="4" w:space="0" w:color="auto"/>
            </w:tcBorders>
          </w:tcPr>
          <w:p w14:paraId="1CEFF6D9" w14:textId="73A4D5C6" w:rsidR="00EB526D" w:rsidRPr="0057195D" w:rsidRDefault="00ED0405" w:rsidP="00C657F2">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Descrição</w:t>
            </w:r>
          </w:p>
        </w:tc>
      </w:tr>
      <w:tr w:rsidR="00EB526D" w:rsidRPr="0057195D" w14:paraId="594B65FC" w14:textId="77777777" w:rsidTr="00B20197">
        <w:tc>
          <w:tcPr>
            <w:cnfStyle w:val="001000000000" w:firstRow="0" w:lastRow="0" w:firstColumn="1" w:lastColumn="0" w:oddVBand="0" w:evenVBand="0" w:oddHBand="0" w:evenHBand="0" w:firstRowFirstColumn="0" w:firstRowLastColumn="0" w:lastRowFirstColumn="0" w:lastRowLastColumn="0"/>
            <w:tcW w:w="2633" w:type="dxa"/>
            <w:tcBorders>
              <w:right w:val="single" w:sz="4" w:space="0" w:color="auto"/>
            </w:tcBorders>
          </w:tcPr>
          <w:p w14:paraId="1FFDF6C8" w14:textId="15A9FD40" w:rsidR="00EB526D" w:rsidRPr="0057195D" w:rsidRDefault="00EB526D">
            <w:pPr>
              <w:pStyle w:val="BodyText"/>
              <w:rPr>
                <w:rFonts w:ascii="Times New Roman" w:hAnsi="Times New Roman" w:cs="Times New Roman"/>
                <w:lang w:eastAsia="pt-BR"/>
              </w:rPr>
            </w:pPr>
            <w:r w:rsidRPr="0057195D">
              <w:rPr>
                <w:rFonts w:ascii="Times New Roman" w:hAnsi="Times New Roman" w:cs="Times New Roman"/>
                <w:lang w:eastAsia="pt-BR"/>
              </w:rPr>
              <w:t xml:space="preserve">Entrada </w:t>
            </w:r>
            <w:r w:rsidR="00ED0405" w:rsidRPr="0057195D">
              <w:rPr>
                <w:rFonts w:ascii="Times New Roman" w:hAnsi="Times New Roman" w:cs="Times New Roman"/>
                <w:lang w:eastAsia="pt-BR"/>
              </w:rPr>
              <w:t>Correspondência</w:t>
            </w:r>
            <w:r w:rsidRPr="0057195D">
              <w:rPr>
                <w:rFonts w:ascii="Times New Roman" w:hAnsi="Times New Roman" w:cs="Times New Roman"/>
                <w:lang w:eastAsia="pt-BR"/>
              </w:rPr>
              <w:t xml:space="preserve"> </w:t>
            </w:r>
          </w:p>
        </w:tc>
        <w:tc>
          <w:tcPr>
            <w:tcW w:w="923" w:type="dxa"/>
            <w:tcBorders>
              <w:top w:val="single" w:sz="6" w:space="0" w:color="000000"/>
              <w:left w:val="single" w:sz="4" w:space="0" w:color="auto"/>
              <w:bottom w:val="nil"/>
              <w:right w:val="single" w:sz="4" w:space="0" w:color="auto"/>
            </w:tcBorders>
          </w:tcPr>
          <w:p w14:paraId="6CF11BAA" w14:textId="5D83AA6F" w:rsidR="00EB526D" w:rsidRPr="0057195D" w:rsidRDefault="00EB526D"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RF1</w:t>
            </w:r>
          </w:p>
        </w:tc>
        <w:tc>
          <w:tcPr>
            <w:tcW w:w="1509" w:type="dxa"/>
            <w:tcBorders>
              <w:left w:val="single" w:sz="4" w:space="0" w:color="auto"/>
              <w:right w:val="single" w:sz="4" w:space="0" w:color="auto"/>
            </w:tcBorders>
          </w:tcPr>
          <w:p w14:paraId="31B20BFE" w14:textId="71395E51"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Secretaria</w:t>
            </w:r>
          </w:p>
        </w:tc>
        <w:tc>
          <w:tcPr>
            <w:tcW w:w="4223" w:type="dxa"/>
            <w:tcBorders>
              <w:left w:val="single" w:sz="4" w:space="0" w:color="auto"/>
            </w:tcBorders>
          </w:tcPr>
          <w:p w14:paraId="78BF2DC2" w14:textId="2D8A0D04"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Faz o registro de todos documentos que são Submetidos ao Tribunal</w:t>
            </w:r>
          </w:p>
        </w:tc>
      </w:tr>
      <w:tr w:rsidR="00EB526D" w:rsidRPr="0057195D" w14:paraId="078699EA"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3C944DC9" w14:textId="5D240B79" w:rsidR="00EB526D" w:rsidRPr="0057195D" w:rsidRDefault="00E375A9" w:rsidP="00C657F2">
            <w:pPr>
              <w:pStyle w:val="BodyText"/>
              <w:rPr>
                <w:rFonts w:ascii="Times New Roman" w:hAnsi="Times New Roman" w:cs="Times New Roman"/>
                <w:lang w:eastAsia="pt-BR"/>
              </w:rPr>
            </w:pPr>
            <w:r w:rsidRPr="0057195D">
              <w:rPr>
                <w:rFonts w:ascii="Times New Roman" w:hAnsi="Times New Roman" w:cs="Times New Roman"/>
                <w:lang w:eastAsia="pt-BR"/>
              </w:rPr>
              <w:t>Distribuir expediente</w:t>
            </w:r>
          </w:p>
        </w:tc>
        <w:tc>
          <w:tcPr>
            <w:tcW w:w="923" w:type="dxa"/>
            <w:tcBorders>
              <w:top w:val="nil"/>
              <w:bottom w:val="nil"/>
              <w:right w:val="single" w:sz="4" w:space="0" w:color="auto"/>
            </w:tcBorders>
          </w:tcPr>
          <w:p w14:paraId="2078FEAC" w14:textId="42BD7D06"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RF2</w:t>
            </w:r>
          </w:p>
        </w:tc>
        <w:tc>
          <w:tcPr>
            <w:tcW w:w="1509" w:type="dxa"/>
            <w:tcBorders>
              <w:left w:val="single" w:sz="4" w:space="0" w:color="auto"/>
              <w:right w:val="single" w:sz="4" w:space="0" w:color="auto"/>
            </w:tcBorders>
          </w:tcPr>
          <w:p w14:paraId="3344DC9A" w14:textId="53191E53"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Juiz</w:t>
            </w:r>
          </w:p>
        </w:tc>
        <w:tc>
          <w:tcPr>
            <w:tcW w:w="4223" w:type="dxa"/>
            <w:tcBorders>
              <w:left w:val="single" w:sz="4" w:space="0" w:color="auto"/>
            </w:tcBorders>
          </w:tcPr>
          <w:p w14:paraId="5CCEE07A" w14:textId="35653E84"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Faz a distribuição de todos expedientes as Diferentes </w:t>
            </w:r>
            <w:r w:rsidR="00ED0405" w:rsidRPr="0057195D">
              <w:rPr>
                <w:rFonts w:ascii="Times New Roman" w:hAnsi="Times New Roman" w:cs="Times New Roman"/>
                <w:lang w:eastAsia="pt-BR"/>
              </w:rPr>
              <w:t>Secções</w:t>
            </w:r>
            <w:r w:rsidRPr="0057195D">
              <w:rPr>
                <w:rFonts w:ascii="Times New Roman" w:hAnsi="Times New Roman" w:cs="Times New Roman"/>
                <w:lang w:eastAsia="pt-BR"/>
              </w:rPr>
              <w:t xml:space="preserve"> </w:t>
            </w:r>
          </w:p>
        </w:tc>
      </w:tr>
      <w:tr w:rsidR="00E375A9" w:rsidRPr="0057195D" w14:paraId="2D42D922"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21AF82D7" w14:textId="081C259F" w:rsidR="00E375A9" w:rsidRPr="0057195D" w:rsidRDefault="00E375A9" w:rsidP="00C657F2">
            <w:pPr>
              <w:pStyle w:val="BodyText"/>
              <w:rPr>
                <w:rFonts w:ascii="Times New Roman" w:hAnsi="Times New Roman" w:cs="Times New Roman"/>
                <w:lang w:eastAsia="pt-BR"/>
              </w:rPr>
            </w:pPr>
            <w:r w:rsidRPr="0057195D">
              <w:rPr>
                <w:rFonts w:ascii="Times New Roman" w:hAnsi="Times New Roman" w:cs="Times New Roman"/>
                <w:lang w:eastAsia="pt-BR"/>
              </w:rPr>
              <w:t xml:space="preserve">Autuar </w:t>
            </w:r>
            <w:r w:rsidR="00ED0405" w:rsidRPr="0057195D">
              <w:rPr>
                <w:rFonts w:ascii="Times New Roman" w:hAnsi="Times New Roman" w:cs="Times New Roman"/>
                <w:lang w:eastAsia="pt-BR"/>
              </w:rPr>
              <w:t>Petição</w:t>
            </w:r>
          </w:p>
        </w:tc>
        <w:tc>
          <w:tcPr>
            <w:tcW w:w="923" w:type="dxa"/>
            <w:tcBorders>
              <w:top w:val="nil"/>
              <w:bottom w:val="nil"/>
              <w:right w:val="single" w:sz="4" w:space="0" w:color="auto"/>
            </w:tcBorders>
          </w:tcPr>
          <w:p w14:paraId="653B46B3" w14:textId="7884D100" w:rsidR="00E375A9"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RF3 </w:t>
            </w:r>
          </w:p>
        </w:tc>
        <w:tc>
          <w:tcPr>
            <w:tcW w:w="1509" w:type="dxa"/>
            <w:tcBorders>
              <w:left w:val="single" w:sz="4" w:space="0" w:color="auto"/>
              <w:right w:val="single" w:sz="4" w:space="0" w:color="auto"/>
            </w:tcBorders>
          </w:tcPr>
          <w:p w14:paraId="2E141DA4" w14:textId="3ADC0C2B" w:rsidR="00E375A9" w:rsidRPr="0057195D" w:rsidRDefault="00ED0405"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Escrivão</w:t>
            </w:r>
          </w:p>
        </w:tc>
        <w:tc>
          <w:tcPr>
            <w:tcW w:w="4223" w:type="dxa"/>
            <w:tcBorders>
              <w:left w:val="single" w:sz="4" w:space="0" w:color="auto"/>
            </w:tcBorders>
          </w:tcPr>
          <w:p w14:paraId="54C1E389" w14:textId="26CBAB6F" w:rsidR="00E375A9"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E </w:t>
            </w:r>
            <w:r w:rsidR="00ED0405" w:rsidRPr="0057195D">
              <w:rPr>
                <w:rFonts w:ascii="Times New Roman" w:hAnsi="Times New Roman" w:cs="Times New Roman"/>
                <w:lang w:eastAsia="pt-BR"/>
              </w:rPr>
              <w:t>caracterizado</w:t>
            </w:r>
            <w:r w:rsidRPr="0057195D">
              <w:rPr>
                <w:rFonts w:ascii="Times New Roman" w:hAnsi="Times New Roman" w:cs="Times New Roman"/>
                <w:lang w:eastAsia="pt-BR"/>
              </w:rPr>
              <w:t xml:space="preserve"> o tipo de processo e preparado para o Juiz</w:t>
            </w:r>
          </w:p>
        </w:tc>
      </w:tr>
      <w:tr w:rsidR="00E375A9" w:rsidRPr="0057195D" w14:paraId="2230DB1D"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2C375D50" w14:textId="6E7C84AF" w:rsidR="00E375A9" w:rsidRPr="0057195D" w:rsidRDefault="004D1916" w:rsidP="00C657F2">
            <w:pPr>
              <w:pStyle w:val="BodyText"/>
              <w:rPr>
                <w:rFonts w:ascii="Times New Roman" w:hAnsi="Times New Roman" w:cs="Times New Roman"/>
                <w:lang w:eastAsia="pt-BR"/>
              </w:rPr>
            </w:pPr>
            <w:r w:rsidRPr="0057195D">
              <w:rPr>
                <w:rFonts w:ascii="Times New Roman" w:hAnsi="Times New Roman" w:cs="Times New Roman"/>
                <w:lang w:eastAsia="pt-BR"/>
              </w:rPr>
              <w:t xml:space="preserve">Abrir </w:t>
            </w:r>
            <w:r w:rsidR="00ED0405" w:rsidRPr="0057195D">
              <w:rPr>
                <w:rFonts w:ascii="Times New Roman" w:hAnsi="Times New Roman" w:cs="Times New Roman"/>
                <w:lang w:eastAsia="pt-BR"/>
              </w:rPr>
              <w:t>Conclusão</w:t>
            </w:r>
          </w:p>
        </w:tc>
        <w:tc>
          <w:tcPr>
            <w:tcW w:w="923" w:type="dxa"/>
            <w:tcBorders>
              <w:top w:val="nil"/>
              <w:bottom w:val="nil"/>
              <w:right w:val="single" w:sz="4" w:space="0" w:color="auto"/>
            </w:tcBorders>
          </w:tcPr>
          <w:p w14:paraId="63037F61" w14:textId="5F3BC0C7" w:rsidR="00E375A9"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RF4</w:t>
            </w:r>
          </w:p>
        </w:tc>
        <w:tc>
          <w:tcPr>
            <w:tcW w:w="1509" w:type="dxa"/>
            <w:tcBorders>
              <w:left w:val="single" w:sz="4" w:space="0" w:color="auto"/>
              <w:right w:val="single" w:sz="4" w:space="0" w:color="auto"/>
            </w:tcBorders>
          </w:tcPr>
          <w:p w14:paraId="183AAAB8" w14:textId="59556C21" w:rsidR="00E375A9"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Juiz </w:t>
            </w:r>
          </w:p>
        </w:tc>
        <w:tc>
          <w:tcPr>
            <w:tcW w:w="4223" w:type="dxa"/>
            <w:tcBorders>
              <w:left w:val="single" w:sz="4" w:space="0" w:color="auto"/>
            </w:tcBorders>
          </w:tcPr>
          <w:p w14:paraId="1DB41FB3" w14:textId="700A4BCC" w:rsidR="00E375A9" w:rsidRPr="0057195D" w:rsidRDefault="00ED0405"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Acção</w:t>
            </w:r>
            <w:r w:rsidR="004D1916" w:rsidRPr="0057195D">
              <w:rPr>
                <w:rFonts w:ascii="Times New Roman" w:hAnsi="Times New Roman" w:cs="Times New Roman"/>
                <w:lang w:eastAsia="pt-BR"/>
              </w:rPr>
              <w:t xml:space="preserve"> no qual o Juiz Descreve a </w:t>
            </w:r>
            <w:r w:rsidRPr="0057195D">
              <w:rPr>
                <w:rFonts w:ascii="Times New Roman" w:hAnsi="Times New Roman" w:cs="Times New Roman"/>
                <w:lang w:eastAsia="pt-BR"/>
              </w:rPr>
              <w:t>Acção</w:t>
            </w:r>
            <w:r w:rsidR="004D1916" w:rsidRPr="0057195D">
              <w:rPr>
                <w:rFonts w:ascii="Times New Roman" w:hAnsi="Times New Roman" w:cs="Times New Roman"/>
                <w:lang w:eastAsia="pt-BR"/>
              </w:rPr>
              <w:t xml:space="preserve"> a se tomar</w:t>
            </w:r>
          </w:p>
        </w:tc>
      </w:tr>
      <w:tr w:rsidR="004D1916" w:rsidRPr="0057195D" w14:paraId="33AF231F"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7311A4F1" w14:textId="0EDBE575" w:rsidR="004D1916" w:rsidRPr="0057195D" w:rsidRDefault="004D1916" w:rsidP="00C657F2">
            <w:pPr>
              <w:pStyle w:val="BodyText"/>
              <w:rPr>
                <w:rFonts w:ascii="Times New Roman" w:hAnsi="Times New Roman" w:cs="Times New Roman"/>
                <w:lang w:eastAsia="pt-BR"/>
              </w:rPr>
            </w:pPr>
            <w:r w:rsidRPr="0057195D">
              <w:rPr>
                <w:rFonts w:ascii="Times New Roman" w:hAnsi="Times New Roman" w:cs="Times New Roman"/>
                <w:lang w:eastAsia="pt-BR"/>
              </w:rPr>
              <w:t>Receber Despacho</w:t>
            </w:r>
          </w:p>
        </w:tc>
        <w:tc>
          <w:tcPr>
            <w:tcW w:w="923" w:type="dxa"/>
            <w:tcBorders>
              <w:top w:val="nil"/>
              <w:bottom w:val="nil"/>
              <w:right w:val="single" w:sz="4" w:space="0" w:color="auto"/>
            </w:tcBorders>
          </w:tcPr>
          <w:p w14:paraId="06F1A984" w14:textId="6EBC29F0" w:rsidR="004D1916"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RF5</w:t>
            </w:r>
          </w:p>
        </w:tc>
        <w:tc>
          <w:tcPr>
            <w:tcW w:w="1509" w:type="dxa"/>
            <w:tcBorders>
              <w:left w:val="single" w:sz="4" w:space="0" w:color="auto"/>
              <w:right w:val="single" w:sz="4" w:space="0" w:color="auto"/>
            </w:tcBorders>
          </w:tcPr>
          <w:p w14:paraId="0171DA1B" w14:textId="77777777" w:rsidR="004D1916"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Ajudante</w:t>
            </w:r>
          </w:p>
          <w:p w14:paraId="0000E4A1" w14:textId="4C46DD8E" w:rsidR="004D1916"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Escrivão</w:t>
            </w:r>
          </w:p>
        </w:tc>
        <w:tc>
          <w:tcPr>
            <w:tcW w:w="4223" w:type="dxa"/>
            <w:tcBorders>
              <w:left w:val="single" w:sz="4" w:space="0" w:color="auto"/>
            </w:tcBorders>
          </w:tcPr>
          <w:p w14:paraId="3D4FA664" w14:textId="78CD5337" w:rsidR="004D1916" w:rsidRPr="0057195D" w:rsidRDefault="00ED0405"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Confirmação</w:t>
            </w:r>
            <w:r w:rsidR="00775DE8" w:rsidRPr="0057195D">
              <w:rPr>
                <w:rFonts w:ascii="Times New Roman" w:hAnsi="Times New Roman" w:cs="Times New Roman"/>
                <w:lang w:eastAsia="pt-BR"/>
              </w:rPr>
              <w:t xml:space="preserve"> de tomada de </w:t>
            </w:r>
            <w:r w:rsidRPr="0057195D">
              <w:rPr>
                <w:rFonts w:ascii="Times New Roman" w:hAnsi="Times New Roman" w:cs="Times New Roman"/>
                <w:lang w:eastAsia="pt-BR"/>
              </w:rPr>
              <w:t>acção</w:t>
            </w:r>
            <w:r w:rsidR="00775DE8" w:rsidRPr="0057195D">
              <w:rPr>
                <w:rFonts w:ascii="Times New Roman" w:hAnsi="Times New Roman" w:cs="Times New Roman"/>
                <w:lang w:eastAsia="pt-BR"/>
              </w:rPr>
              <w:t xml:space="preserve"> na ordem do Juiz</w:t>
            </w:r>
          </w:p>
        </w:tc>
      </w:tr>
      <w:tr w:rsidR="00775DE8" w:rsidRPr="0057195D" w14:paraId="6589EFD3"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2621F1F9" w14:textId="77FE6B19" w:rsidR="00775DE8" w:rsidRPr="0057195D" w:rsidRDefault="00775DE8" w:rsidP="00C657F2">
            <w:pPr>
              <w:pStyle w:val="BodyText"/>
              <w:rPr>
                <w:rFonts w:ascii="Times New Roman" w:hAnsi="Times New Roman" w:cs="Times New Roman"/>
                <w:lang w:eastAsia="pt-BR"/>
              </w:rPr>
            </w:pPr>
            <w:r w:rsidRPr="0057195D">
              <w:rPr>
                <w:rFonts w:ascii="Times New Roman" w:hAnsi="Times New Roman" w:cs="Times New Roman"/>
                <w:lang w:eastAsia="pt-BR"/>
              </w:rPr>
              <w:t xml:space="preserve">Dar baixa ao </w:t>
            </w:r>
            <w:r w:rsidR="00ED0405" w:rsidRPr="0057195D">
              <w:rPr>
                <w:rFonts w:ascii="Times New Roman" w:hAnsi="Times New Roman" w:cs="Times New Roman"/>
                <w:lang w:eastAsia="pt-BR"/>
              </w:rPr>
              <w:t>Inquérito</w:t>
            </w:r>
            <w:r w:rsidRPr="0057195D">
              <w:rPr>
                <w:rFonts w:ascii="Times New Roman" w:hAnsi="Times New Roman" w:cs="Times New Roman"/>
                <w:lang w:eastAsia="pt-BR"/>
              </w:rPr>
              <w:t xml:space="preserve"> social</w:t>
            </w:r>
          </w:p>
        </w:tc>
        <w:tc>
          <w:tcPr>
            <w:tcW w:w="923" w:type="dxa"/>
            <w:tcBorders>
              <w:top w:val="nil"/>
              <w:bottom w:val="nil"/>
              <w:right w:val="single" w:sz="4" w:space="0" w:color="auto"/>
            </w:tcBorders>
          </w:tcPr>
          <w:p w14:paraId="7F4CB74B" w14:textId="35C136E2" w:rsidR="00775DE8" w:rsidRPr="0057195D" w:rsidRDefault="00775DE8"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RF5</w:t>
            </w:r>
          </w:p>
        </w:tc>
        <w:tc>
          <w:tcPr>
            <w:tcW w:w="1509" w:type="dxa"/>
            <w:tcBorders>
              <w:left w:val="single" w:sz="4" w:space="0" w:color="auto"/>
              <w:right w:val="single" w:sz="4" w:space="0" w:color="auto"/>
            </w:tcBorders>
          </w:tcPr>
          <w:p w14:paraId="3D20B048" w14:textId="68F46C85" w:rsidR="00775DE8" w:rsidRPr="0057195D" w:rsidRDefault="00775DE8"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Assistente social</w:t>
            </w:r>
          </w:p>
        </w:tc>
        <w:tc>
          <w:tcPr>
            <w:tcW w:w="4223" w:type="dxa"/>
            <w:tcBorders>
              <w:left w:val="single" w:sz="4" w:space="0" w:color="auto"/>
            </w:tcBorders>
          </w:tcPr>
          <w:p w14:paraId="2A1793B2" w14:textId="765FA3AD" w:rsidR="00775DE8" w:rsidRPr="0057195D" w:rsidRDefault="00ED0405"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Descrição</w:t>
            </w:r>
            <w:r w:rsidR="00775DE8" w:rsidRPr="0057195D">
              <w:rPr>
                <w:rFonts w:ascii="Times New Roman" w:hAnsi="Times New Roman" w:cs="Times New Roman"/>
                <w:lang w:eastAsia="pt-BR"/>
              </w:rPr>
              <w:t xml:space="preserve"> feita pelo assistente social</w:t>
            </w:r>
          </w:p>
        </w:tc>
      </w:tr>
      <w:tr w:rsidR="00775DE8" w:rsidRPr="0057195D" w14:paraId="7B9235BB"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757B0F0B" w14:textId="4E171EF4" w:rsidR="00775DE8" w:rsidRPr="0057195D" w:rsidRDefault="00ED0405" w:rsidP="00C657F2">
            <w:pPr>
              <w:pStyle w:val="BodyText"/>
              <w:rPr>
                <w:rFonts w:ascii="Times New Roman" w:hAnsi="Times New Roman" w:cs="Times New Roman"/>
                <w:lang w:eastAsia="pt-BR"/>
              </w:rPr>
            </w:pPr>
            <w:r w:rsidRPr="0057195D">
              <w:rPr>
                <w:rFonts w:ascii="Times New Roman" w:hAnsi="Times New Roman" w:cs="Times New Roman"/>
                <w:lang w:eastAsia="pt-BR"/>
              </w:rPr>
              <w:t>Sentença</w:t>
            </w:r>
            <w:r w:rsidR="00296E0B" w:rsidRPr="0057195D">
              <w:rPr>
                <w:rFonts w:ascii="Times New Roman" w:hAnsi="Times New Roman" w:cs="Times New Roman"/>
                <w:lang w:eastAsia="pt-BR"/>
              </w:rPr>
              <w:t xml:space="preserve"> </w:t>
            </w:r>
          </w:p>
        </w:tc>
        <w:tc>
          <w:tcPr>
            <w:tcW w:w="923" w:type="dxa"/>
            <w:tcBorders>
              <w:top w:val="nil"/>
              <w:bottom w:val="nil"/>
              <w:right w:val="single" w:sz="4" w:space="0" w:color="auto"/>
            </w:tcBorders>
          </w:tcPr>
          <w:p w14:paraId="0CFCFF6D" w14:textId="0477FD82" w:rsidR="00775DE8"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RF6</w:t>
            </w:r>
          </w:p>
        </w:tc>
        <w:tc>
          <w:tcPr>
            <w:tcW w:w="1509" w:type="dxa"/>
            <w:tcBorders>
              <w:left w:val="single" w:sz="4" w:space="0" w:color="auto"/>
              <w:right w:val="single" w:sz="4" w:space="0" w:color="auto"/>
            </w:tcBorders>
          </w:tcPr>
          <w:p w14:paraId="60DFB7C3" w14:textId="71E052D4" w:rsidR="00775DE8"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Juiz </w:t>
            </w:r>
          </w:p>
        </w:tc>
        <w:tc>
          <w:tcPr>
            <w:tcW w:w="4223" w:type="dxa"/>
            <w:tcBorders>
              <w:left w:val="single" w:sz="4" w:space="0" w:color="auto"/>
            </w:tcBorders>
          </w:tcPr>
          <w:p w14:paraId="01999267" w14:textId="7F65A55E" w:rsidR="00775DE8"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Acto final de um processo</w:t>
            </w:r>
          </w:p>
        </w:tc>
      </w:tr>
      <w:tr w:rsidR="00296E0B" w:rsidRPr="0057195D" w14:paraId="080D625E"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7A71C63C" w14:textId="4C94EFAB" w:rsidR="00296E0B" w:rsidRPr="0057195D" w:rsidRDefault="00296E0B" w:rsidP="00C657F2">
            <w:pPr>
              <w:pStyle w:val="BodyText"/>
              <w:rPr>
                <w:rFonts w:ascii="Times New Roman" w:hAnsi="Times New Roman" w:cs="Times New Roman"/>
                <w:lang w:eastAsia="pt-BR"/>
              </w:rPr>
            </w:pPr>
            <w:r w:rsidRPr="0057195D">
              <w:rPr>
                <w:rFonts w:ascii="Times New Roman" w:hAnsi="Times New Roman" w:cs="Times New Roman"/>
                <w:lang w:eastAsia="pt-BR"/>
              </w:rPr>
              <w:t>Dar baixa de Mandato</w:t>
            </w:r>
          </w:p>
        </w:tc>
        <w:tc>
          <w:tcPr>
            <w:tcW w:w="923" w:type="dxa"/>
            <w:tcBorders>
              <w:top w:val="nil"/>
              <w:bottom w:val="nil"/>
              <w:right w:val="single" w:sz="4" w:space="0" w:color="auto"/>
            </w:tcBorders>
          </w:tcPr>
          <w:p w14:paraId="79CEDE49" w14:textId="218750D9" w:rsidR="00296E0B"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RF7</w:t>
            </w:r>
          </w:p>
        </w:tc>
        <w:tc>
          <w:tcPr>
            <w:tcW w:w="1509" w:type="dxa"/>
            <w:tcBorders>
              <w:left w:val="single" w:sz="4" w:space="0" w:color="auto"/>
              <w:right w:val="single" w:sz="4" w:space="0" w:color="auto"/>
            </w:tcBorders>
          </w:tcPr>
          <w:p w14:paraId="10328557" w14:textId="680B6143" w:rsidR="00296E0B"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Oficial de </w:t>
            </w:r>
            <w:r w:rsidR="00ED0405" w:rsidRPr="0057195D">
              <w:rPr>
                <w:rFonts w:ascii="Times New Roman" w:hAnsi="Times New Roman" w:cs="Times New Roman"/>
                <w:lang w:eastAsia="pt-BR"/>
              </w:rPr>
              <w:t>Diligencia</w:t>
            </w:r>
          </w:p>
        </w:tc>
        <w:tc>
          <w:tcPr>
            <w:tcW w:w="4223" w:type="dxa"/>
            <w:tcBorders>
              <w:left w:val="single" w:sz="4" w:space="0" w:color="auto"/>
            </w:tcBorders>
          </w:tcPr>
          <w:p w14:paraId="7D3226F4" w14:textId="18E358DA" w:rsidR="00296E0B"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Finalizar o registo de mandato</w:t>
            </w:r>
          </w:p>
        </w:tc>
      </w:tr>
      <w:tr w:rsidR="00296E0B" w:rsidRPr="0057195D" w14:paraId="092093BE"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20FE2886" w14:textId="052250AB" w:rsidR="00296E0B" w:rsidRPr="0057195D" w:rsidRDefault="00296E0B" w:rsidP="00C657F2">
            <w:pPr>
              <w:pStyle w:val="BodyText"/>
              <w:rPr>
                <w:rFonts w:ascii="Times New Roman" w:hAnsi="Times New Roman" w:cs="Times New Roman"/>
                <w:lang w:eastAsia="pt-BR"/>
              </w:rPr>
            </w:pPr>
            <w:r w:rsidRPr="0057195D">
              <w:rPr>
                <w:rFonts w:ascii="Times New Roman" w:hAnsi="Times New Roman" w:cs="Times New Roman"/>
                <w:lang w:eastAsia="pt-BR"/>
              </w:rPr>
              <w:t xml:space="preserve">Delegar Ajudante </w:t>
            </w:r>
          </w:p>
        </w:tc>
        <w:tc>
          <w:tcPr>
            <w:tcW w:w="923" w:type="dxa"/>
            <w:tcBorders>
              <w:top w:val="nil"/>
              <w:bottom w:val="nil"/>
              <w:right w:val="single" w:sz="4" w:space="0" w:color="auto"/>
            </w:tcBorders>
          </w:tcPr>
          <w:p w14:paraId="5165649C" w14:textId="3CEDA42B" w:rsidR="00296E0B"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RF8</w:t>
            </w:r>
          </w:p>
        </w:tc>
        <w:tc>
          <w:tcPr>
            <w:tcW w:w="1509" w:type="dxa"/>
            <w:tcBorders>
              <w:left w:val="single" w:sz="4" w:space="0" w:color="auto"/>
              <w:right w:val="single" w:sz="4" w:space="0" w:color="auto"/>
            </w:tcBorders>
          </w:tcPr>
          <w:p w14:paraId="39D19CE6" w14:textId="179F3364" w:rsidR="00296E0B" w:rsidRPr="0057195D" w:rsidRDefault="00296E0B">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Juiz/</w:t>
            </w:r>
            <w:r w:rsidR="00ED0405" w:rsidRPr="0057195D">
              <w:rPr>
                <w:rFonts w:ascii="Times New Roman" w:hAnsi="Times New Roman" w:cs="Times New Roman"/>
                <w:lang w:eastAsia="pt-BR"/>
              </w:rPr>
              <w:t>Escrivão</w:t>
            </w:r>
          </w:p>
        </w:tc>
        <w:tc>
          <w:tcPr>
            <w:tcW w:w="4223" w:type="dxa"/>
            <w:tcBorders>
              <w:left w:val="single" w:sz="4" w:space="0" w:color="auto"/>
            </w:tcBorders>
          </w:tcPr>
          <w:p w14:paraId="397CF06F" w14:textId="0342D57C" w:rsidR="00296E0B" w:rsidRPr="0057195D" w:rsidRDefault="00296E0B" w:rsidP="00A510CD">
            <w:pPr>
              <w:pStyle w:val="BodyText"/>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Delegar ajudante escrivão que terá permissão de registar mudanças no Processo judicial</w:t>
            </w:r>
          </w:p>
        </w:tc>
      </w:tr>
      <w:tr w:rsidR="00B20197" w:rsidRPr="0057195D" w14:paraId="5F142F42"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3279B920" w14:textId="370CE8D4" w:rsidR="00B20197" w:rsidRPr="0057195D" w:rsidRDefault="00B20197" w:rsidP="00B20197">
            <w:pPr>
              <w:pStyle w:val="BodyText"/>
              <w:rPr>
                <w:rFonts w:ascii="Times New Roman" w:hAnsi="Times New Roman" w:cs="Times New Roman"/>
                <w:lang w:eastAsia="pt-BR"/>
              </w:rPr>
            </w:pPr>
            <w:r w:rsidRPr="0057195D">
              <w:rPr>
                <w:rFonts w:ascii="Times New Roman" w:hAnsi="Times New Roman" w:cs="Times New Roman"/>
                <w:lang w:eastAsia="pt-BR"/>
              </w:rPr>
              <w:t>Autenticação utilizador</w:t>
            </w:r>
          </w:p>
        </w:tc>
        <w:tc>
          <w:tcPr>
            <w:tcW w:w="923" w:type="dxa"/>
            <w:tcBorders>
              <w:top w:val="nil"/>
              <w:right w:val="single" w:sz="4" w:space="0" w:color="auto"/>
            </w:tcBorders>
          </w:tcPr>
          <w:p w14:paraId="02BFC2F1" w14:textId="34A03BA1" w:rsidR="00B20197" w:rsidRPr="0057195D" w:rsidRDefault="00B20197" w:rsidP="00B20197">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RF9</w:t>
            </w:r>
          </w:p>
        </w:tc>
        <w:tc>
          <w:tcPr>
            <w:tcW w:w="1509" w:type="dxa"/>
            <w:tcBorders>
              <w:left w:val="single" w:sz="4" w:space="0" w:color="auto"/>
              <w:bottom w:val="single" w:sz="12" w:space="0" w:color="000000"/>
              <w:right w:val="single" w:sz="4" w:space="0" w:color="auto"/>
            </w:tcBorders>
          </w:tcPr>
          <w:p w14:paraId="11A64184" w14:textId="72E5AB61" w:rsidR="00B20197" w:rsidRPr="0057195D" w:rsidRDefault="00B20197" w:rsidP="00B20197">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p>
        </w:tc>
        <w:tc>
          <w:tcPr>
            <w:tcW w:w="4223" w:type="dxa"/>
            <w:tcBorders>
              <w:left w:val="single" w:sz="4" w:space="0" w:color="auto"/>
              <w:bottom w:val="single" w:sz="12" w:space="0" w:color="000000"/>
            </w:tcBorders>
          </w:tcPr>
          <w:p w14:paraId="322C0DA5" w14:textId="492F57BD" w:rsidR="00B20197" w:rsidRPr="0057195D" w:rsidRDefault="00B20197" w:rsidP="00B20197">
            <w:pPr>
              <w:pStyle w:val="BodyText"/>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Só utilizadores cadastrados é que tem acesso ao sistema, assim facilitando o controle de acesso</w:t>
            </w:r>
          </w:p>
        </w:tc>
      </w:tr>
    </w:tbl>
    <w:p w14:paraId="209DBE1F" w14:textId="625DA3C3" w:rsidR="008A6B4D" w:rsidRPr="0057195D" w:rsidRDefault="00B83417" w:rsidP="00A510CD">
      <w:pPr>
        <w:pStyle w:val="Caption"/>
        <w:rPr>
          <w:b/>
          <w:lang w:eastAsia="pt-BR"/>
        </w:rPr>
      </w:pPr>
      <w:bookmarkStart w:id="125" w:name="_Toc452383128"/>
      <w:r w:rsidRPr="0057195D">
        <w:t xml:space="preserve">Tabela </w:t>
      </w:r>
      <w:r w:rsidRPr="0057195D">
        <w:fldChar w:fldCharType="begin"/>
      </w:r>
      <w:r w:rsidRPr="0057195D">
        <w:instrText xml:space="preserve"> SEQ Tabela \* ARABIC </w:instrText>
      </w:r>
      <w:r w:rsidRPr="0057195D">
        <w:fldChar w:fldCharType="separate"/>
      </w:r>
      <w:r w:rsidR="00486692">
        <w:rPr>
          <w:noProof/>
        </w:rPr>
        <w:t>6</w:t>
      </w:r>
      <w:r w:rsidRPr="0057195D">
        <w:fldChar w:fldCharType="end"/>
      </w:r>
      <w:r w:rsidRPr="0057195D">
        <w:t xml:space="preserve">.Requisitos Funcionais </w:t>
      </w:r>
      <w:r w:rsidRPr="0057195D">
        <w:rPr>
          <w:b/>
        </w:rPr>
        <w:t>Fonte: Autor</w:t>
      </w:r>
      <w:bookmarkEnd w:id="125"/>
    </w:p>
    <w:p w14:paraId="4A5E7FD2" w14:textId="77777777" w:rsidR="008A6B4D" w:rsidRPr="0057195D" w:rsidRDefault="008A6B4D">
      <w:pPr>
        <w:spacing w:before="0" w:after="0" w:line="240" w:lineRule="auto"/>
        <w:jc w:val="left"/>
        <w:rPr>
          <w:rFonts w:ascii="Arial" w:hAnsi="Arial" w:cs="Verdana"/>
          <w:szCs w:val="22"/>
          <w:lang w:eastAsia="pt-BR"/>
        </w:rPr>
      </w:pPr>
      <w:r w:rsidRPr="0057195D">
        <w:rPr>
          <w:lang w:eastAsia="pt-BR"/>
        </w:rPr>
        <w:br w:type="page"/>
      </w:r>
    </w:p>
    <w:p w14:paraId="70F9E254" w14:textId="0FEE7D5E" w:rsidR="00C657F2" w:rsidRPr="0057195D" w:rsidRDefault="008A6B4D" w:rsidP="004679E2">
      <w:pPr>
        <w:pStyle w:val="Heading4"/>
        <w:rPr>
          <w:lang w:eastAsia="pt-BR"/>
        </w:rPr>
      </w:pPr>
      <w:r w:rsidRPr="0057195D">
        <w:rPr>
          <w:lang w:eastAsia="pt-BR"/>
        </w:rPr>
        <w:lastRenderedPageBreak/>
        <w:t>Requisitos não funcionais</w:t>
      </w:r>
    </w:p>
    <w:tbl>
      <w:tblPr>
        <w:tblStyle w:val="TableClassic1"/>
        <w:tblW w:w="0" w:type="auto"/>
        <w:tblLook w:val="04A0" w:firstRow="1" w:lastRow="0" w:firstColumn="1" w:lastColumn="0" w:noHBand="0" w:noVBand="1"/>
      </w:tblPr>
      <w:tblGrid>
        <w:gridCol w:w="2951"/>
        <w:gridCol w:w="1062"/>
        <w:gridCol w:w="4691"/>
      </w:tblGrid>
      <w:tr w:rsidR="008A6B4D" w:rsidRPr="0057195D" w14:paraId="4265C63C" w14:textId="77777777" w:rsidTr="004679E2">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951" w:type="dxa"/>
          </w:tcPr>
          <w:p w14:paraId="2C365127" w14:textId="518333F5" w:rsidR="008A6B4D" w:rsidRPr="0057195D" w:rsidRDefault="003E5A53" w:rsidP="00E86BDC">
            <w:pPr>
              <w:pStyle w:val="BodyText"/>
              <w:rPr>
                <w:rFonts w:ascii="Times New Roman" w:hAnsi="Times New Roman" w:cs="Times New Roman"/>
                <w:b/>
                <w:lang w:eastAsia="pt-BR"/>
              </w:rPr>
            </w:pPr>
            <w:r w:rsidRPr="0057195D">
              <w:rPr>
                <w:rFonts w:ascii="Times New Roman" w:hAnsi="Times New Roman" w:cs="Times New Roman"/>
                <w:b/>
                <w:lang w:eastAsia="pt-BR"/>
              </w:rPr>
              <w:t>Função</w:t>
            </w:r>
          </w:p>
        </w:tc>
        <w:tc>
          <w:tcPr>
            <w:tcW w:w="1062" w:type="dxa"/>
            <w:tcBorders>
              <w:right w:val="single" w:sz="4" w:space="0" w:color="auto"/>
            </w:tcBorders>
          </w:tcPr>
          <w:p w14:paraId="3AD4072E" w14:textId="77777777" w:rsidR="008A6B4D" w:rsidRPr="0057195D" w:rsidRDefault="008A6B4D" w:rsidP="00E86BDC">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Código</w:t>
            </w:r>
          </w:p>
        </w:tc>
        <w:tc>
          <w:tcPr>
            <w:tcW w:w="4691" w:type="dxa"/>
            <w:tcBorders>
              <w:top w:val="single" w:sz="12" w:space="0" w:color="000000"/>
              <w:left w:val="single" w:sz="4" w:space="0" w:color="auto"/>
            </w:tcBorders>
          </w:tcPr>
          <w:p w14:paraId="524BD636" w14:textId="316D136C" w:rsidR="008A6B4D" w:rsidRPr="0057195D" w:rsidRDefault="003E5A53" w:rsidP="00E86BDC">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Descrição</w:t>
            </w:r>
          </w:p>
        </w:tc>
      </w:tr>
      <w:tr w:rsidR="008A6B4D" w:rsidRPr="0057195D" w14:paraId="0D04ADFE" w14:textId="77777777" w:rsidTr="004679E2">
        <w:trPr>
          <w:trHeight w:val="1078"/>
        </w:trPr>
        <w:tc>
          <w:tcPr>
            <w:cnfStyle w:val="001000000000" w:firstRow="0" w:lastRow="0" w:firstColumn="1" w:lastColumn="0" w:oddVBand="0" w:evenVBand="0" w:oddHBand="0" w:evenHBand="0" w:firstRowFirstColumn="0" w:firstRowLastColumn="0" w:lastRowFirstColumn="0" w:lastRowLastColumn="0"/>
            <w:tcW w:w="2951" w:type="dxa"/>
          </w:tcPr>
          <w:p w14:paraId="4F8C2E02" w14:textId="351B8F3E" w:rsidR="008A6B4D" w:rsidRPr="0057195D" w:rsidRDefault="003D4741" w:rsidP="00E86BDC">
            <w:pPr>
              <w:pStyle w:val="BodyText"/>
              <w:rPr>
                <w:rFonts w:ascii="Times New Roman" w:hAnsi="Times New Roman" w:cs="Times New Roman"/>
                <w:lang w:eastAsia="pt-BR"/>
              </w:rPr>
            </w:pPr>
            <w:r w:rsidRPr="0057195D">
              <w:rPr>
                <w:rFonts w:ascii="Times New Roman" w:hAnsi="Times New Roman" w:cs="Times New Roman"/>
                <w:lang w:eastAsia="pt-BR"/>
              </w:rPr>
              <w:t>Verificações de permissões</w:t>
            </w:r>
          </w:p>
        </w:tc>
        <w:tc>
          <w:tcPr>
            <w:tcW w:w="1062" w:type="dxa"/>
            <w:tcBorders>
              <w:top w:val="nil"/>
              <w:bottom w:val="nil"/>
              <w:right w:val="single" w:sz="4" w:space="0" w:color="auto"/>
            </w:tcBorders>
          </w:tcPr>
          <w:p w14:paraId="4FCDE0D6" w14:textId="3AEF2427" w:rsidR="008A6B4D" w:rsidRPr="0057195D" w:rsidRDefault="003D4741" w:rsidP="00E86BDC">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RNF2</w:t>
            </w:r>
          </w:p>
        </w:tc>
        <w:tc>
          <w:tcPr>
            <w:tcW w:w="4691" w:type="dxa"/>
            <w:tcBorders>
              <w:left w:val="single" w:sz="4" w:space="0" w:color="auto"/>
            </w:tcBorders>
          </w:tcPr>
          <w:p w14:paraId="6D2A5B7D" w14:textId="64DCC43B" w:rsidR="008A6B4D" w:rsidRPr="0057195D" w:rsidRDefault="003D4741" w:rsidP="00E86BDC">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Permite que só certos utilizadores em acesso a certas permissões</w:t>
            </w:r>
          </w:p>
        </w:tc>
      </w:tr>
      <w:tr w:rsidR="003D4741" w:rsidRPr="0057195D" w14:paraId="0E10C1AE" w14:textId="77777777" w:rsidTr="003D4741">
        <w:trPr>
          <w:trHeight w:val="1078"/>
        </w:trPr>
        <w:tc>
          <w:tcPr>
            <w:cnfStyle w:val="001000000000" w:firstRow="0" w:lastRow="0" w:firstColumn="1" w:lastColumn="0" w:oddVBand="0" w:evenVBand="0" w:oddHBand="0" w:evenHBand="0" w:firstRowFirstColumn="0" w:firstRowLastColumn="0" w:lastRowFirstColumn="0" w:lastRowLastColumn="0"/>
            <w:tcW w:w="2951" w:type="dxa"/>
          </w:tcPr>
          <w:p w14:paraId="58531C53" w14:textId="49B1E753" w:rsidR="003D4741" w:rsidRPr="0057195D" w:rsidRDefault="003D4741" w:rsidP="00E86BDC">
            <w:pPr>
              <w:pStyle w:val="BodyText"/>
              <w:rPr>
                <w:rFonts w:ascii="Times New Roman" w:hAnsi="Times New Roman" w:cs="Times New Roman"/>
                <w:lang w:eastAsia="pt-BR"/>
              </w:rPr>
            </w:pPr>
            <w:r w:rsidRPr="0057195D">
              <w:rPr>
                <w:rFonts w:ascii="Times New Roman" w:hAnsi="Times New Roman" w:cs="Times New Roman"/>
                <w:lang w:eastAsia="pt-BR"/>
              </w:rPr>
              <w:t xml:space="preserve">Controle de registos </w:t>
            </w:r>
          </w:p>
        </w:tc>
        <w:tc>
          <w:tcPr>
            <w:tcW w:w="1062" w:type="dxa"/>
            <w:tcBorders>
              <w:top w:val="nil"/>
              <w:right w:val="single" w:sz="4" w:space="0" w:color="auto"/>
            </w:tcBorders>
          </w:tcPr>
          <w:p w14:paraId="077293E4" w14:textId="2FFC5C8C" w:rsidR="003D4741" w:rsidRPr="0057195D" w:rsidRDefault="003D4741" w:rsidP="00E86BDC">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RNF3</w:t>
            </w:r>
          </w:p>
        </w:tc>
        <w:tc>
          <w:tcPr>
            <w:tcW w:w="4691" w:type="dxa"/>
            <w:tcBorders>
              <w:left w:val="single" w:sz="4" w:space="0" w:color="auto"/>
              <w:bottom w:val="single" w:sz="12" w:space="0" w:color="000000"/>
            </w:tcBorders>
          </w:tcPr>
          <w:p w14:paraId="51A04F58" w14:textId="0C60F6DC" w:rsidR="003D4741" w:rsidRPr="0057195D" w:rsidRDefault="003E5A53" w:rsidP="00A510CD">
            <w:pPr>
              <w:pStyle w:val="BodyText"/>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Criação</w:t>
            </w:r>
            <w:r w:rsidR="003D4741" w:rsidRPr="0057195D">
              <w:rPr>
                <w:rFonts w:ascii="Times New Roman" w:hAnsi="Times New Roman" w:cs="Times New Roman"/>
                <w:lang w:eastAsia="pt-BR"/>
              </w:rPr>
              <w:t xml:space="preserve"> de um log de utilizadores registra as modificações feitas por cada utilizador </w:t>
            </w:r>
          </w:p>
        </w:tc>
      </w:tr>
    </w:tbl>
    <w:p w14:paraId="48AA3447" w14:textId="6F4CEF84" w:rsidR="00E135BA" w:rsidRPr="0057195D" w:rsidRDefault="00B83417" w:rsidP="00A510CD">
      <w:pPr>
        <w:pStyle w:val="Caption"/>
        <w:rPr>
          <w:lang w:eastAsia="pt-BR"/>
        </w:rPr>
      </w:pPr>
      <w:bookmarkStart w:id="126" w:name="_Toc452383129"/>
      <w:r w:rsidRPr="0057195D">
        <w:t xml:space="preserve">Tabela </w:t>
      </w:r>
      <w:r w:rsidRPr="0057195D">
        <w:fldChar w:fldCharType="begin"/>
      </w:r>
      <w:r w:rsidRPr="0057195D">
        <w:instrText xml:space="preserve"> SEQ Tabela \* ARABIC </w:instrText>
      </w:r>
      <w:r w:rsidRPr="0057195D">
        <w:fldChar w:fldCharType="separate"/>
      </w:r>
      <w:r w:rsidR="00486692">
        <w:rPr>
          <w:noProof/>
        </w:rPr>
        <w:t>7</w:t>
      </w:r>
      <w:r w:rsidRPr="0057195D">
        <w:fldChar w:fldCharType="end"/>
      </w:r>
      <w:r w:rsidRPr="0057195D">
        <w:t xml:space="preserve">.Requisitos não Funcionais </w:t>
      </w:r>
      <w:r w:rsidRPr="0057195D">
        <w:rPr>
          <w:b/>
        </w:rPr>
        <w:t>Fonte: Autor</w:t>
      </w:r>
      <w:bookmarkEnd w:id="126"/>
    </w:p>
    <w:p w14:paraId="3A7E05D1" w14:textId="7EEB0B44" w:rsidR="00E135BA" w:rsidRPr="0057195D" w:rsidRDefault="003E5A53" w:rsidP="004679E2">
      <w:pPr>
        <w:pStyle w:val="Heading4"/>
      </w:pPr>
      <w:r w:rsidRPr="0057195D">
        <w:t>Classificação</w:t>
      </w:r>
      <w:r w:rsidR="00E135BA" w:rsidRPr="0057195D">
        <w:t xml:space="preserve"> de requisitos</w:t>
      </w:r>
    </w:p>
    <w:p w14:paraId="2D1A7484" w14:textId="1A1C3C7F" w:rsidR="00FE3DC8" w:rsidRPr="0057195D" w:rsidRDefault="00E135BA" w:rsidP="004679E2">
      <w:pPr>
        <w:pStyle w:val="BodyText"/>
      </w:pPr>
      <w:r w:rsidRPr="0057195D">
        <w:rPr>
          <w:rFonts w:ascii="Times New Roman" w:hAnsi="Times New Roman" w:cs="Times New Roman"/>
        </w:rPr>
        <w:t xml:space="preserve">Para a definição dos </w:t>
      </w:r>
      <w:r w:rsidR="003E5A53" w:rsidRPr="0057195D">
        <w:rPr>
          <w:rFonts w:ascii="Times New Roman" w:hAnsi="Times New Roman" w:cs="Times New Roman"/>
        </w:rPr>
        <w:t>requisitos</w:t>
      </w:r>
      <w:r w:rsidRPr="0057195D">
        <w:rPr>
          <w:rFonts w:ascii="Times New Roman" w:hAnsi="Times New Roman" w:cs="Times New Roman"/>
        </w:rPr>
        <w:t xml:space="preserve"> acima representados, alguns </w:t>
      </w:r>
      <w:r w:rsidR="00FE3DC8" w:rsidRPr="0057195D">
        <w:rPr>
          <w:rFonts w:ascii="Times New Roman" w:hAnsi="Times New Roman" w:cs="Times New Roman"/>
        </w:rPr>
        <w:t>critérios</w:t>
      </w:r>
      <w:r w:rsidRPr="0057195D">
        <w:rPr>
          <w:rFonts w:ascii="Times New Roman" w:hAnsi="Times New Roman" w:cs="Times New Roman"/>
        </w:rPr>
        <w:t xml:space="preserve"> foram tomados em conta</w:t>
      </w:r>
    </w:p>
    <w:p w14:paraId="7FEC91EB" w14:textId="6995A652" w:rsidR="00E135BA" w:rsidRPr="0057195D" w:rsidRDefault="00E135BA" w:rsidP="004679E2">
      <w:pPr>
        <w:pStyle w:val="BodyText"/>
      </w:pPr>
      <w:r w:rsidRPr="0057195D">
        <w:rPr>
          <w:rFonts w:ascii="Times New Roman" w:hAnsi="Times New Roman" w:cs="Times New Roman"/>
        </w:rPr>
        <w:t xml:space="preserve"> </w:t>
      </w:r>
    </w:p>
    <w:p w14:paraId="01B3990E" w14:textId="77777777" w:rsidR="00E135BA" w:rsidRPr="0057195D" w:rsidRDefault="00E135BA" w:rsidP="00E135BA">
      <w:pPr>
        <w:pStyle w:val="Heading5"/>
      </w:pPr>
      <w:r w:rsidRPr="0057195D">
        <w:t>Ambiente físico</w:t>
      </w:r>
    </w:p>
    <w:p w14:paraId="2897FA38" w14:textId="52BA7716" w:rsidR="00E135BA" w:rsidRPr="0057195D" w:rsidRDefault="00E135BA" w:rsidP="004679E2">
      <w:r w:rsidRPr="0057195D">
        <w:t xml:space="preserve">Diz respeito ao local em que o sistema vai ser instalado, assim sendo todas as </w:t>
      </w:r>
      <w:r w:rsidR="003E5A53" w:rsidRPr="0057195D">
        <w:t>máquinas</w:t>
      </w:r>
      <w:r w:rsidRPr="0057195D">
        <w:t xml:space="preserve"> devem estar ligadas a um Servidor Local e a disponibilização d</w:t>
      </w:r>
      <w:r w:rsidR="00FE3DC8" w:rsidRPr="0057195D">
        <w:t>e equipamento informático são os requisitos mínimos.</w:t>
      </w:r>
    </w:p>
    <w:p w14:paraId="7CC0437B" w14:textId="3946ACAA" w:rsidR="009C0141" w:rsidRPr="0057195D" w:rsidRDefault="00FE3DC8" w:rsidP="00FE3DC8">
      <w:pPr>
        <w:pStyle w:val="Heading5"/>
      </w:pPr>
      <w:r w:rsidRPr="0057195D">
        <w:t xml:space="preserve">Interfaces </w:t>
      </w:r>
    </w:p>
    <w:p w14:paraId="675AD2AB" w14:textId="1A396429" w:rsidR="00FE3DC8" w:rsidRPr="0057195D" w:rsidRDefault="009C0141" w:rsidP="004679E2">
      <w:r w:rsidRPr="0057195D">
        <w:t>Interfaces de comunicação em geral, para entender se o sistema vai interagir com outro sistema.</w:t>
      </w:r>
    </w:p>
    <w:p w14:paraId="26C42614" w14:textId="28BB147D" w:rsidR="009C0141" w:rsidRPr="0057195D" w:rsidRDefault="009C0141" w:rsidP="004679E2"/>
    <w:p w14:paraId="2C0DBF40" w14:textId="35608884" w:rsidR="009C0141" w:rsidRPr="0057195D" w:rsidRDefault="009C0141" w:rsidP="009C0141">
      <w:pPr>
        <w:pStyle w:val="Heading5"/>
      </w:pPr>
      <w:r w:rsidRPr="0057195D">
        <w:t xml:space="preserve">Usuários </w:t>
      </w:r>
    </w:p>
    <w:p w14:paraId="53621242" w14:textId="5677694C" w:rsidR="009C0141" w:rsidRPr="0057195D" w:rsidRDefault="009C0141" w:rsidP="004679E2">
      <w:r w:rsidRPr="0057195D">
        <w:t xml:space="preserve">O numero de usuário é um aspecto muito importante na escolha de que </w:t>
      </w:r>
      <w:r w:rsidR="003E5A53" w:rsidRPr="0057195D">
        <w:t>arquitectura</w:t>
      </w:r>
      <w:r w:rsidRPr="0057195D">
        <w:t xml:space="preserve">. </w:t>
      </w:r>
    </w:p>
    <w:p w14:paraId="4BE9619E" w14:textId="051E0B6B" w:rsidR="009C0141" w:rsidRPr="0057195D" w:rsidRDefault="009C0141" w:rsidP="004679E2">
      <w:r w:rsidRPr="0057195D">
        <w:t>Neste caso temos no mínimo 24 utilizadores.</w:t>
      </w:r>
    </w:p>
    <w:p w14:paraId="6CA8B414" w14:textId="77777777" w:rsidR="0046462C" w:rsidRPr="0057195D" w:rsidRDefault="0046462C" w:rsidP="004679E2"/>
    <w:p w14:paraId="4E38C46E" w14:textId="778193FE" w:rsidR="0046462C" w:rsidRPr="0057195D" w:rsidRDefault="0046462C" w:rsidP="0046462C">
      <w:pPr>
        <w:pStyle w:val="Heading5"/>
      </w:pPr>
      <w:r w:rsidRPr="0057195D">
        <w:t xml:space="preserve">Tipo de Dados </w:t>
      </w:r>
    </w:p>
    <w:p w14:paraId="6607344B" w14:textId="132747C8" w:rsidR="0046462C" w:rsidRPr="0057195D" w:rsidRDefault="0046462C" w:rsidP="004679E2">
      <w:r w:rsidRPr="0057195D">
        <w:t>O tipo de dado que será gerido, a definição caso seja permanente ou temporária.</w:t>
      </w:r>
    </w:p>
    <w:p w14:paraId="1CFF0CB0" w14:textId="3E0F6E70" w:rsidR="00184871" w:rsidRPr="0057195D" w:rsidRDefault="00A90081" w:rsidP="00BB0DC9">
      <w:pPr>
        <w:pStyle w:val="Heading2"/>
      </w:pPr>
      <w:bookmarkStart w:id="127" w:name="_Toc454140016"/>
      <w:r w:rsidRPr="0057195D">
        <w:lastRenderedPageBreak/>
        <w:t xml:space="preserve">Etapas do desenho da </w:t>
      </w:r>
      <w:r w:rsidR="003E5A53" w:rsidRPr="0057195D">
        <w:t>Arquitectura</w:t>
      </w:r>
      <w:bookmarkEnd w:id="127"/>
    </w:p>
    <w:p w14:paraId="371F6C71" w14:textId="0FA895E4" w:rsidR="00A90081" w:rsidRPr="0057195D" w:rsidRDefault="00A90081" w:rsidP="004679E2">
      <w:pPr>
        <w:pStyle w:val="Heading3"/>
      </w:pPr>
      <w:bookmarkStart w:id="128" w:name="_Toc454140017"/>
      <w:r w:rsidRPr="0057195D">
        <w:t>Representação Contextual do Sistema</w:t>
      </w:r>
      <w:r w:rsidR="002B72F7" w:rsidRPr="0057195D">
        <w:t xml:space="preserve"> (Diagrama de Actividades)</w:t>
      </w:r>
      <w:bookmarkEnd w:id="128"/>
    </w:p>
    <w:p w14:paraId="06A3AA89" w14:textId="35467797" w:rsidR="00A90081" w:rsidRPr="0057195D" w:rsidRDefault="00B20197" w:rsidP="004679E2">
      <w:pPr>
        <w:pStyle w:val="BodyText"/>
        <w:rPr>
          <w:lang w:eastAsia="pt-BR"/>
        </w:rPr>
      </w:pPr>
      <w:r w:rsidRPr="0057195D">
        <w:rPr>
          <w:noProof/>
          <w:lang w:val="en-US"/>
        </w:rPr>
        <w:drawing>
          <wp:anchor distT="0" distB="0" distL="114300" distR="114300" simplePos="0" relativeHeight="251658246" behindDoc="0" locked="0" layoutInCell="1" allowOverlap="1" wp14:anchorId="0F2D19D7" wp14:editId="409AD8CD">
            <wp:simplePos x="0" y="0"/>
            <wp:positionH relativeFrom="column">
              <wp:posOffset>-622935</wp:posOffset>
            </wp:positionH>
            <wp:positionV relativeFrom="paragraph">
              <wp:posOffset>544195</wp:posOffset>
            </wp:positionV>
            <wp:extent cx="6735374" cy="6111875"/>
            <wp:effectExtent l="0" t="0" r="8890" b="3175"/>
            <wp:wrapTopAndBottom/>
            <wp:docPr id="3" name="Picture 3" descr="C:\Users\ruigu\OneDrive\Documents\Projecto final Rui Fernandes\Activity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gu\OneDrive\Documents\Projecto final Rui Fernandes\ActivityDiagram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5374" cy="6111875"/>
                    </a:xfrm>
                    <a:prstGeom prst="rect">
                      <a:avLst/>
                    </a:prstGeom>
                    <a:noFill/>
                    <a:ln>
                      <a:noFill/>
                    </a:ln>
                  </pic:spPr>
                </pic:pic>
              </a:graphicData>
            </a:graphic>
          </wp:anchor>
        </w:drawing>
      </w:r>
      <w:r w:rsidR="00A90081" w:rsidRPr="0057195D">
        <w:rPr>
          <w:rFonts w:ascii="Times New Roman" w:hAnsi="Times New Roman" w:cs="Times New Roman"/>
          <w:lang w:eastAsia="pt-BR"/>
        </w:rPr>
        <w:t>Representação e definição das entidades externas dos quais o sistema ira interagir</w:t>
      </w:r>
    </w:p>
    <w:p w14:paraId="6EEB148B" w14:textId="085CF798" w:rsidR="00FD2E5C" w:rsidRPr="0057195D" w:rsidRDefault="00FD2E5C" w:rsidP="004679E2">
      <w:pPr>
        <w:pStyle w:val="BodyText"/>
        <w:rPr>
          <w:lang w:eastAsia="pt-BR"/>
        </w:rPr>
      </w:pPr>
    </w:p>
    <w:p w14:paraId="790AA817" w14:textId="1A43C76E" w:rsidR="00B83417" w:rsidRPr="0057195D" w:rsidRDefault="00B83417" w:rsidP="00A510CD">
      <w:pPr>
        <w:pStyle w:val="BodyText"/>
        <w:keepNext/>
      </w:pPr>
    </w:p>
    <w:p w14:paraId="46A43DE7" w14:textId="638C7409" w:rsidR="00A90081" w:rsidRPr="0057195D" w:rsidRDefault="00B83417" w:rsidP="00A510CD">
      <w:pPr>
        <w:pStyle w:val="Caption"/>
        <w:rPr>
          <w:lang w:eastAsia="pt-BR"/>
        </w:rPr>
      </w:pPr>
      <w:bookmarkStart w:id="129" w:name="_Toc452376481"/>
      <w:r w:rsidRPr="0057195D">
        <w:t xml:space="preserve">Figura </w:t>
      </w:r>
      <w:r w:rsidRPr="0057195D">
        <w:rPr>
          <w:bCs w:val="0"/>
          <w:i w:val="0"/>
        </w:rPr>
        <w:fldChar w:fldCharType="begin"/>
      </w:r>
      <w:r w:rsidRPr="0057195D">
        <w:instrText xml:space="preserve"> SEQ Figura \* ARABIC </w:instrText>
      </w:r>
      <w:r w:rsidRPr="0057195D">
        <w:rPr>
          <w:bCs w:val="0"/>
          <w:i w:val="0"/>
        </w:rPr>
        <w:fldChar w:fldCharType="separate"/>
      </w:r>
      <w:r w:rsidR="00486692">
        <w:rPr>
          <w:noProof/>
        </w:rPr>
        <w:t>3</w:t>
      </w:r>
      <w:r w:rsidRPr="0057195D">
        <w:rPr>
          <w:bCs w:val="0"/>
          <w:i w:val="0"/>
        </w:rPr>
        <w:fldChar w:fldCharType="end"/>
      </w:r>
      <w:r w:rsidRPr="0057195D">
        <w:t xml:space="preserve">.Diagrama de Actividades </w:t>
      </w:r>
      <w:r w:rsidRPr="0057195D">
        <w:rPr>
          <w:b/>
        </w:rPr>
        <w:t>Fonte: Autor</w:t>
      </w:r>
      <w:bookmarkEnd w:id="129"/>
    </w:p>
    <w:p w14:paraId="053FA1AB" w14:textId="4ED35D0C" w:rsidR="00142DBE" w:rsidRPr="0057195D" w:rsidRDefault="00A90081" w:rsidP="004679E2">
      <w:pPr>
        <w:pStyle w:val="Heading3"/>
      </w:pPr>
      <w:bookmarkStart w:id="130" w:name="_Toc454140018"/>
      <w:r w:rsidRPr="0057195D">
        <w:lastRenderedPageBreak/>
        <w:t>Comportamento ou Função do Sistema (</w:t>
      </w:r>
      <w:r w:rsidR="00142DBE" w:rsidRPr="0057195D">
        <w:t>Caso de uso da solução proposta</w:t>
      </w:r>
      <w:r w:rsidRPr="0057195D">
        <w:t>)</w:t>
      </w:r>
      <w:bookmarkEnd w:id="130"/>
    </w:p>
    <w:p w14:paraId="58691705" w14:textId="28DF88EC" w:rsidR="00142DBE" w:rsidRPr="0057195D" w:rsidRDefault="00142DBE" w:rsidP="004679E2">
      <w:r w:rsidRPr="0057195D">
        <w:t xml:space="preserve">Após uma análise das necessidades e da </w:t>
      </w:r>
      <w:r w:rsidR="00A90081" w:rsidRPr="0057195D">
        <w:t>Gestão</w:t>
      </w:r>
      <w:r w:rsidRPr="0057195D">
        <w:t xml:space="preserve"> de Processos judiciais o autor chegou a conclusão que a aplicação com os seguintes casos de uso poderia satisfazer o Tribunal dos Menores.</w:t>
      </w:r>
    </w:p>
    <w:p w14:paraId="789BD20B" w14:textId="77777777" w:rsidR="00B83417" w:rsidRPr="0057195D" w:rsidRDefault="00ED0405" w:rsidP="00A510CD">
      <w:pPr>
        <w:keepNext/>
      </w:pPr>
      <w:r w:rsidRPr="0057195D">
        <w:rPr>
          <w:noProof/>
          <w:lang w:val="en-US"/>
        </w:rPr>
        <w:drawing>
          <wp:inline distT="0" distB="0" distL="0" distR="0" wp14:anchorId="19BB05B7" wp14:editId="7B4D2F7C">
            <wp:extent cx="6038051" cy="6115050"/>
            <wp:effectExtent l="0" t="0" r="1270" b="0"/>
            <wp:docPr id="40" name="Picture 40" descr="C:\Users\ruigu\OneDrive\Documents\Projecto final Rui Fernandes\UseCase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gu\OneDrive\Documents\Projecto final Rui Fernandes\UseCaseDiagram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9773" cy="6116794"/>
                    </a:xfrm>
                    <a:prstGeom prst="rect">
                      <a:avLst/>
                    </a:prstGeom>
                    <a:noFill/>
                    <a:ln>
                      <a:noFill/>
                    </a:ln>
                  </pic:spPr>
                </pic:pic>
              </a:graphicData>
            </a:graphic>
          </wp:inline>
        </w:drawing>
      </w:r>
    </w:p>
    <w:p w14:paraId="1B87B82F" w14:textId="68FF3A35" w:rsidR="00B83417" w:rsidRPr="0057195D" w:rsidRDefault="00B83417">
      <w:pPr>
        <w:pStyle w:val="Caption"/>
      </w:pPr>
      <w:bookmarkStart w:id="131" w:name="_Toc452376482"/>
      <w:r w:rsidRPr="0057195D">
        <w:t xml:space="preserve">Figura </w:t>
      </w:r>
      <w:r w:rsidRPr="0057195D">
        <w:fldChar w:fldCharType="begin"/>
      </w:r>
      <w:r w:rsidRPr="0057195D">
        <w:instrText xml:space="preserve"> SEQ Figura \* ARABIC </w:instrText>
      </w:r>
      <w:r w:rsidRPr="0057195D">
        <w:fldChar w:fldCharType="separate"/>
      </w:r>
      <w:r w:rsidR="00486692">
        <w:rPr>
          <w:noProof/>
        </w:rPr>
        <w:t>4</w:t>
      </w:r>
      <w:r w:rsidRPr="0057195D">
        <w:fldChar w:fldCharType="end"/>
      </w:r>
      <w:r w:rsidRPr="0057195D">
        <w:t xml:space="preserve">.Diagrama de Casos de Uso </w:t>
      </w:r>
      <w:r w:rsidRPr="0057195D">
        <w:rPr>
          <w:b/>
        </w:rPr>
        <w:t>Fonte: Autor</w:t>
      </w:r>
      <w:bookmarkEnd w:id="131"/>
    </w:p>
    <w:p w14:paraId="6AD69614" w14:textId="77777777" w:rsidR="0046462C" w:rsidRPr="0057195D" w:rsidRDefault="0046462C">
      <w:pPr>
        <w:spacing w:before="0" w:after="0" w:line="240" w:lineRule="auto"/>
        <w:jc w:val="left"/>
        <w:rPr>
          <w:lang w:eastAsia="pt-BR"/>
        </w:rPr>
      </w:pPr>
      <w:r w:rsidRPr="0057195D">
        <w:rPr>
          <w:lang w:eastAsia="pt-BR"/>
        </w:rPr>
        <w:br w:type="page"/>
      </w:r>
    </w:p>
    <w:p w14:paraId="7F9686B6" w14:textId="3310A279" w:rsidR="00184871" w:rsidRPr="0057195D" w:rsidRDefault="00184871" w:rsidP="00BB0DC9">
      <w:pPr>
        <w:pStyle w:val="Heading2"/>
      </w:pPr>
      <w:bookmarkStart w:id="132" w:name="_Toc454140019"/>
      <w:r w:rsidRPr="0057195D">
        <w:lastRenderedPageBreak/>
        <w:t>Implementação ou desenvolvimento</w:t>
      </w:r>
      <w:bookmarkEnd w:id="132"/>
      <w:r w:rsidRPr="0057195D">
        <w:t xml:space="preserve"> </w:t>
      </w:r>
    </w:p>
    <w:p w14:paraId="2035D952" w14:textId="1327019E" w:rsidR="007C29C7" w:rsidRPr="0057195D" w:rsidRDefault="00B20197" w:rsidP="004679E2">
      <w:pPr>
        <w:pStyle w:val="Heading3"/>
      </w:pPr>
      <w:bookmarkStart w:id="133" w:name="_Toc454140020"/>
      <w:r w:rsidRPr="0057195D">
        <w:rPr>
          <w:noProof/>
          <w:lang w:val="en-US" w:eastAsia="en-US"/>
        </w:rPr>
        <w:drawing>
          <wp:anchor distT="0" distB="0" distL="114300" distR="114300" simplePos="0" relativeHeight="251658247" behindDoc="0" locked="0" layoutInCell="1" allowOverlap="1" wp14:anchorId="24730CD9" wp14:editId="45F6F8F8">
            <wp:simplePos x="0" y="0"/>
            <wp:positionH relativeFrom="column">
              <wp:posOffset>-870585</wp:posOffset>
            </wp:positionH>
            <wp:positionV relativeFrom="paragraph">
              <wp:posOffset>340360</wp:posOffset>
            </wp:positionV>
            <wp:extent cx="7091045" cy="5565103"/>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91045" cy="5565103"/>
                    </a:xfrm>
                    <a:prstGeom prst="rect">
                      <a:avLst/>
                    </a:prstGeom>
                  </pic:spPr>
                </pic:pic>
              </a:graphicData>
            </a:graphic>
          </wp:anchor>
        </w:drawing>
      </w:r>
      <w:r w:rsidR="00F50CED" w:rsidRPr="0057195D">
        <w:t>Diagrama de Classes</w:t>
      </w:r>
      <w:bookmarkEnd w:id="133"/>
      <w:r w:rsidR="00F50CED" w:rsidRPr="0057195D">
        <w:t xml:space="preserve"> </w:t>
      </w:r>
    </w:p>
    <w:p w14:paraId="0AD9CB20" w14:textId="12E5C0ED" w:rsidR="00B83417" w:rsidRPr="0057195D" w:rsidRDefault="00B83417" w:rsidP="00A510CD">
      <w:pPr>
        <w:pStyle w:val="BodyText"/>
        <w:keepNext/>
      </w:pPr>
    </w:p>
    <w:p w14:paraId="605248E4" w14:textId="1EB101C6" w:rsidR="00B83417" w:rsidRPr="0057195D" w:rsidRDefault="00B83417">
      <w:pPr>
        <w:pStyle w:val="Caption"/>
      </w:pPr>
      <w:bookmarkStart w:id="134" w:name="_Toc452376483"/>
      <w:r w:rsidRPr="0057195D">
        <w:t xml:space="preserve">Figura </w:t>
      </w:r>
      <w:r w:rsidRPr="0057195D">
        <w:fldChar w:fldCharType="begin"/>
      </w:r>
      <w:r w:rsidRPr="0057195D">
        <w:instrText xml:space="preserve"> SEQ Figura \* ARABIC </w:instrText>
      </w:r>
      <w:r w:rsidRPr="0057195D">
        <w:fldChar w:fldCharType="separate"/>
      </w:r>
      <w:r w:rsidR="00486692">
        <w:rPr>
          <w:noProof/>
        </w:rPr>
        <w:t>5</w:t>
      </w:r>
      <w:r w:rsidRPr="0057195D">
        <w:fldChar w:fldCharType="end"/>
      </w:r>
      <w:r w:rsidRPr="0057195D">
        <w:t xml:space="preserve">.Diagrama de Classes </w:t>
      </w:r>
      <w:r w:rsidRPr="0057195D">
        <w:rPr>
          <w:b/>
        </w:rPr>
        <w:t>Fonte: Autor</w:t>
      </w:r>
      <w:bookmarkEnd w:id="134"/>
    </w:p>
    <w:p w14:paraId="2B3B6702" w14:textId="68BBF528" w:rsidR="009245F3" w:rsidRPr="0057195D" w:rsidRDefault="009245F3">
      <w:pPr>
        <w:spacing w:before="0" w:after="0" w:line="240" w:lineRule="auto"/>
        <w:jc w:val="left"/>
        <w:rPr>
          <w:rFonts w:ascii="Arial" w:hAnsi="Arial" w:cs="Verdana"/>
          <w:szCs w:val="22"/>
          <w:lang w:eastAsia="pt-BR"/>
        </w:rPr>
      </w:pPr>
      <w:r w:rsidRPr="0057195D">
        <w:rPr>
          <w:lang w:eastAsia="pt-BR"/>
        </w:rPr>
        <w:br w:type="page"/>
      </w:r>
    </w:p>
    <w:p w14:paraId="5B8C86C9" w14:textId="458488C7" w:rsidR="00F50CED" w:rsidRPr="0057195D" w:rsidRDefault="00F61344" w:rsidP="004679E2">
      <w:pPr>
        <w:pStyle w:val="Heading4"/>
      </w:pPr>
      <w:r w:rsidRPr="0057195D">
        <w:lastRenderedPageBreak/>
        <w:t>Implementação</w:t>
      </w:r>
      <w:r w:rsidR="00F50CED" w:rsidRPr="0057195D">
        <w:t xml:space="preserve"> do Hibernate</w:t>
      </w:r>
    </w:p>
    <w:p w14:paraId="30B84FB2" w14:textId="343CEFB6" w:rsidR="00F50CED" w:rsidRPr="0057195D" w:rsidRDefault="00F50CED" w:rsidP="004679E2">
      <w:r w:rsidRPr="0057195D">
        <w:t xml:space="preserve">Durante a implementação do hibernate o autor deparou-se com duas opções no que refere ao mapeamento objecto-tabela. O mapeamento objecto-tabela é um conceito importantíssimo quando se fala de ORM e pode dizer-se que é o núcleo dos ORM. Este mapeamento consiste em interligar a classe de objectos a uma determinada tabela da base de dados de forma que a aplicação saiba em que atributo do objecto deve ser armazenado o valor de um atributo da tabela.  No hibernate existem duas formas de fazer estes mapeamentos que são: - XML Mappings – nesta forma o mapeamento é realizado através da utilização de ficheiros XML; - Annotations – nesta forma o mapeamento é realizado através da adição de anotações especiais ao código das classes que representam entidades. O autor optou em utilizar as annotations de modo a:   - Reduzir o número de ficheiros XML na aplicação; - Facilitar a compreensão da relação entre objectos e tabelas da base de dados.  - De forma a evitar possíveis erros que possam ocorrer caso um administrador de sistema altere o ficheiro XML de mapeamento sem alterar o código.  </w:t>
      </w:r>
    </w:p>
    <w:p w14:paraId="20C4ED1D" w14:textId="12B74ED0" w:rsidR="00EB19E1" w:rsidRPr="0057195D" w:rsidRDefault="00EB19E1" w:rsidP="004679E2">
      <w:pPr>
        <w:pStyle w:val="Heading4"/>
      </w:pPr>
      <w:r w:rsidRPr="0057195D">
        <w:t xml:space="preserve">Protótipo </w:t>
      </w:r>
    </w:p>
    <w:p w14:paraId="1D574081" w14:textId="1839BA05" w:rsidR="00EB19E1" w:rsidRPr="0057195D" w:rsidRDefault="00EB19E1" w:rsidP="004679E2">
      <w:r w:rsidRPr="0057195D">
        <w:t>Após a fase de desenvolvimento o autor foi capaz de implementar a maioria dos casos de uso. Abaixo são apresentados os screenshoots.</w:t>
      </w:r>
    </w:p>
    <w:p w14:paraId="3D6641AB" w14:textId="77777777" w:rsidR="00B83417" w:rsidRPr="0057195D" w:rsidRDefault="00D14C67" w:rsidP="00A510CD">
      <w:pPr>
        <w:keepNext/>
      </w:pPr>
      <w:r w:rsidRPr="0057195D">
        <w:rPr>
          <w:noProof/>
          <w:lang w:val="en-US"/>
        </w:rPr>
        <w:drawing>
          <wp:inline distT="0" distB="0" distL="0" distR="0" wp14:anchorId="255F68AE" wp14:editId="2C5706A9">
            <wp:extent cx="5760720" cy="1845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45945"/>
                    </a:xfrm>
                    <a:prstGeom prst="rect">
                      <a:avLst/>
                    </a:prstGeom>
                  </pic:spPr>
                </pic:pic>
              </a:graphicData>
            </a:graphic>
          </wp:inline>
        </w:drawing>
      </w:r>
    </w:p>
    <w:p w14:paraId="79A2171F" w14:textId="7ED9FB74" w:rsidR="00EB19E1" w:rsidRPr="0057195D" w:rsidRDefault="00B83417" w:rsidP="00A510CD">
      <w:pPr>
        <w:pStyle w:val="Caption"/>
      </w:pPr>
      <w:bookmarkStart w:id="135" w:name="_Toc452376484"/>
      <w:r w:rsidRPr="0057195D">
        <w:t xml:space="preserve">Figura </w:t>
      </w:r>
      <w:r w:rsidRPr="0057195D">
        <w:fldChar w:fldCharType="begin"/>
      </w:r>
      <w:r w:rsidRPr="0057195D">
        <w:instrText xml:space="preserve"> SEQ Figura \* ARABIC </w:instrText>
      </w:r>
      <w:r w:rsidRPr="0057195D">
        <w:fldChar w:fldCharType="separate"/>
      </w:r>
      <w:r w:rsidR="00486692">
        <w:rPr>
          <w:noProof/>
        </w:rPr>
        <w:t>6</w:t>
      </w:r>
      <w:r w:rsidRPr="0057195D">
        <w:fldChar w:fldCharType="end"/>
      </w:r>
      <w:r w:rsidRPr="0057195D">
        <w:t>.Tela de Autenticação.</w:t>
      </w:r>
      <w:r w:rsidRPr="0057195D">
        <w:rPr>
          <w:b/>
        </w:rPr>
        <w:t xml:space="preserve"> Fonte: Autor</w:t>
      </w:r>
      <w:bookmarkEnd w:id="135"/>
    </w:p>
    <w:p w14:paraId="17322C9A" w14:textId="4302CE10" w:rsidR="00D14C67" w:rsidRPr="0057195D" w:rsidRDefault="00D14C67" w:rsidP="004679E2">
      <w:r w:rsidRPr="0057195D">
        <w:t xml:space="preserve">Primeiro dispomos de uma tela de Autenticação no qual o controle de acesso, </w:t>
      </w:r>
      <w:r w:rsidR="00ED0405" w:rsidRPr="0057195D">
        <w:t>isto é,</w:t>
      </w:r>
      <w:r w:rsidRPr="0057195D">
        <w:t xml:space="preserve"> </w:t>
      </w:r>
      <w:r w:rsidR="00ED0405" w:rsidRPr="0057195D">
        <w:t>só</w:t>
      </w:r>
      <w:r w:rsidRPr="0057195D">
        <w:t xml:space="preserve"> utilizadores com permissões de acesso. É importante salientar que não é necessário autenticar-se para ter acesso a esta tela inicial de forma a que o publico em geral não possa ter aceso a informação </w:t>
      </w:r>
      <w:r w:rsidR="00ED0405" w:rsidRPr="0057195D">
        <w:t>restrita</w:t>
      </w:r>
      <w:r w:rsidRPr="0057195D">
        <w:t>.</w:t>
      </w:r>
    </w:p>
    <w:p w14:paraId="6594040C" w14:textId="77777777" w:rsidR="00B83417" w:rsidRPr="0057195D" w:rsidRDefault="005E2AE8" w:rsidP="00A510CD">
      <w:pPr>
        <w:keepNext/>
      </w:pPr>
      <w:r w:rsidRPr="0057195D">
        <w:rPr>
          <w:noProof/>
          <w:lang w:val="en-US"/>
        </w:rPr>
        <w:lastRenderedPageBreak/>
        <w:drawing>
          <wp:inline distT="0" distB="0" distL="0" distR="0" wp14:anchorId="70138612" wp14:editId="4E90385A">
            <wp:extent cx="5760720" cy="2348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8230"/>
                    </a:xfrm>
                    <a:prstGeom prst="rect">
                      <a:avLst/>
                    </a:prstGeom>
                  </pic:spPr>
                </pic:pic>
              </a:graphicData>
            </a:graphic>
          </wp:inline>
        </w:drawing>
      </w:r>
    </w:p>
    <w:p w14:paraId="6EA1CC0A" w14:textId="2691CE3F" w:rsidR="005E2AE8" w:rsidRPr="0057195D" w:rsidRDefault="00B83417" w:rsidP="00A510CD">
      <w:pPr>
        <w:pStyle w:val="Caption"/>
      </w:pPr>
      <w:bookmarkStart w:id="136" w:name="_Toc452376485"/>
      <w:r w:rsidRPr="0057195D">
        <w:t xml:space="preserve">Figura </w:t>
      </w:r>
      <w:r w:rsidRPr="0057195D">
        <w:fldChar w:fldCharType="begin"/>
      </w:r>
      <w:r w:rsidRPr="0057195D">
        <w:instrText xml:space="preserve"> SEQ Figura \* ARABIC </w:instrText>
      </w:r>
      <w:r w:rsidRPr="0057195D">
        <w:fldChar w:fldCharType="separate"/>
      </w:r>
      <w:r w:rsidR="00486692">
        <w:rPr>
          <w:noProof/>
        </w:rPr>
        <w:t>7</w:t>
      </w:r>
      <w:r w:rsidRPr="0057195D">
        <w:fldChar w:fldCharType="end"/>
      </w:r>
      <w:r w:rsidRPr="0057195D">
        <w:t>. Menu Principal</w:t>
      </w:r>
      <w:r w:rsidRPr="0057195D">
        <w:rPr>
          <w:b/>
        </w:rPr>
        <w:t xml:space="preserve"> Fonte: Autor</w:t>
      </w:r>
      <w:bookmarkEnd w:id="136"/>
    </w:p>
    <w:p w14:paraId="72F61185" w14:textId="266AB185" w:rsidR="005E2AE8" w:rsidRPr="0057195D" w:rsidRDefault="005E2AE8" w:rsidP="004679E2">
      <w:r w:rsidRPr="0057195D">
        <w:t xml:space="preserve">Na imagem acima pode verificar o menu principal e suas funções: </w:t>
      </w:r>
    </w:p>
    <w:p w14:paraId="5F125D0C" w14:textId="5DA802D8" w:rsidR="005E2AE8" w:rsidRPr="0057195D" w:rsidRDefault="005E2AE8" w:rsidP="004679E2">
      <w:pPr>
        <w:pStyle w:val="ListParagraph"/>
        <w:numPr>
          <w:ilvl w:val="0"/>
          <w:numId w:val="29"/>
        </w:numPr>
      </w:pPr>
      <w:r w:rsidRPr="0057195D">
        <w:t xml:space="preserve">Livro de Entrada de </w:t>
      </w:r>
      <w:r w:rsidR="00F61344" w:rsidRPr="0057195D">
        <w:t>Correspondência</w:t>
      </w:r>
    </w:p>
    <w:p w14:paraId="74BC4620" w14:textId="692DDF2E" w:rsidR="005E2AE8" w:rsidRPr="0057195D" w:rsidRDefault="005E2AE8" w:rsidP="004679E2">
      <w:pPr>
        <w:pStyle w:val="ListParagraph"/>
        <w:numPr>
          <w:ilvl w:val="0"/>
          <w:numId w:val="29"/>
        </w:numPr>
      </w:pPr>
      <w:r w:rsidRPr="0057195D">
        <w:t xml:space="preserve">Livro de Porta </w:t>
      </w:r>
    </w:p>
    <w:p w14:paraId="1FD7C78C" w14:textId="1181F9CE" w:rsidR="005E2AE8" w:rsidRPr="0057195D" w:rsidRDefault="005E2AE8" w:rsidP="004679E2">
      <w:pPr>
        <w:pStyle w:val="ListParagraph"/>
        <w:numPr>
          <w:ilvl w:val="0"/>
          <w:numId w:val="29"/>
        </w:numPr>
      </w:pPr>
      <w:r w:rsidRPr="0057195D">
        <w:t xml:space="preserve">Livro de </w:t>
      </w:r>
      <w:r w:rsidR="00F61344" w:rsidRPr="0057195D">
        <w:t>Conclusão</w:t>
      </w:r>
      <w:r w:rsidRPr="0057195D">
        <w:t xml:space="preserve"> </w:t>
      </w:r>
    </w:p>
    <w:p w14:paraId="1161E2D9" w14:textId="06939871" w:rsidR="005E2AE8" w:rsidRPr="0057195D" w:rsidRDefault="005E2AE8" w:rsidP="004679E2">
      <w:pPr>
        <w:pStyle w:val="ListParagraph"/>
        <w:numPr>
          <w:ilvl w:val="0"/>
          <w:numId w:val="29"/>
        </w:numPr>
      </w:pPr>
      <w:r w:rsidRPr="0057195D">
        <w:t>Livro de Vista</w:t>
      </w:r>
    </w:p>
    <w:p w14:paraId="674BE131" w14:textId="2CBC03F2" w:rsidR="005E2AE8" w:rsidRPr="0057195D" w:rsidRDefault="005E2AE8" w:rsidP="004679E2">
      <w:pPr>
        <w:pStyle w:val="ListParagraph"/>
        <w:numPr>
          <w:ilvl w:val="0"/>
          <w:numId w:val="29"/>
        </w:numPr>
      </w:pPr>
      <w:r w:rsidRPr="0057195D">
        <w:t>Livro de Assistente Social</w:t>
      </w:r>
    </w:p>
    <w:p w14:paraId="0AC131B3" w14:textId="42590570" w:rsidR="005E2AE8" w:rsidRPr="0057195D" w:rsidRDefault="005E2AE8" w:rsidP="004679E2">
      <w:pPr>
        <w:pStyle w:val="ListParagraph"/>
        <w:numPr>
          <w:ilvl w:val="0"/>
          <w:numId w:val="29"/>
        </w:numPr>
      </w:pPr>
      <w:r w:rsidRPr="0057195D">
        <w:t xml:space="preserve">Livro de </w:t>
      </w:r>
      <w:r w:rsidR="00F61344" w:rsidRPr="0057195D">
        <w:t>Mandato</w:t>
      </w:r>
    </w:p>
    <w:p w14:paraId="08A8247C" w14:textId="77777777" w:rsidR="00B83417" w:rsidRPr="0057195D" w:rsidRDefault="00861B0A" w:rsidP="00A510CD">
      <w:pPr>
        <w:keepNext/>
      </w:pPr>
      <w:r w:rsidRPr="0057195D">
        <w:rPr>
          <w:noProof/>
          <w:lang w:val="en-US"/>
        </w:rPr>
        <w:drawing>
          <wp:inline distT="0" distB="0" distL="0" distR="0" wp14:anchorId="25615D14" wp14:editId="333AB6B8">
            <wp:extent cx="5760720" cy="93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39800"/>
                    </a:xfrm>
                    <a:prstGeom prst="rect">
                      <a:avLst/>
                    </a:prstGeom>
                  </pic:spPr>
                </pic:pic>
              </a:graphicData>
            </a:graphic>
          </wp:inline>
        </w:drawing>
      </w:r>
    </w:p>
    <w:p w14:paraId="7ABC9AB3" w14:textId="2696623D" w:rsidR="00861B0A" w:rsidRPr="0057195D" w:rsidRDefault="00B83417" w:rsidP="00A510CD">
      <w:pPr>
        <w:pStyle w:val="Caption"/>
      </w:pPr>
      <w:bookmarkStart w:id="137" w:name="_Toc452376486"/>
      <w:r w:rsidRPr="0057195D">
        <w:t xml:space="preserve">Figura </w:t>
      </w:r>
      <w:r w:rsidRPr="0057195D">
        <w:fldChar w:fldCharType="begin"/>
      </w:r>
      <w:r w:rsidRPr="0057195D">
        <w:instrText xml:space="preserve"> SEQ Figura \* ARABIC </w:instrText>
      </w:r>
      <w:r w:rsidRPr="0057195D">
        <w:fldChar w:fldCharType="separate"/>
      </w:r>
      <w:r w:rsidR="00486692">
        <w:rPr>
          <w:noProof/>
        </w:rPr>
        <w:t>8</w:t>
      </w:r>
      <w:r w:rsidRPr="0057195D">
        <w:fldChar w:fldCharType="end"/>
      </w:r>
      <w:r w:rsidRPr="0057195D">
        <w:t xml:space="preserve">.Tele de Pesquisa </w:t>
      </w:r>
      <w:r w:rsidRPr="0057195D">
        <w:rPr>
          <w:b/>
        </w:rPr>
        <w:t>Fonte: Autor</w:t>
      </w:r>
      <w:bookmarkEnd w:id="137"/>
    </w:p>
    <w:p w14:paraId="0D44C4E2" w14:textId="5E08C991" w:rsidR="00861B0A" w:rsidRPr="0057195D" w:rsidRDefault="00861B0A" w:rsidP="004679E2">
      <w:r w:rsidRPr="0057195D">
        <w:t>Acima temos a tela de pesquisa, onde um dos objectivos do projecto é avaliado.</w:t>
      </w:r>
    </w:p>
    <w:p w14:paraId="1229A2A9" w14:textId="2E47FF3C" w:rsidR="00861B0A" w:rsidRPr="0057195D" w:rsidRDefault="00861B0A" w:rsidP="004679E2">
      <w:r w:rsidRPr="0057195D">
        <w:t>A pesquisa de detalhes referentes a um Processo judicial é feita nesta tela.</w:t>
      </w:r>
    </w:p>
    <w:p w14:paraId="1B1776E4" w14:textId="375268D3" w:rsidR="00861B0A" w:rsidRPr="0057195D" w:rsidRDefault="00861B0A" w:rsidP="004679E2">
      <w:r w:rsidRPr="0057195D">
        <w:t>Pesquisa por:</w:t>
      </w:r>
    </w:p>
    <w:p w14:paraId="0BE63A79" w14:textId="71356D67" w:rsidR="00861B0A" w:rsidRPr="0057195D" w:rsidRDefault="00861B0A" w:rsidP="004679E2">
      <w:pPr>
        <w:pStyle w:val="ListParagraph"/>
        <w:numPr>
          <w:ilvl w:val="0"/>
          <w:numId w:val="31"/>
        </w:numPr>
      </w:pPr>
      <w:r w:rsidRPr="0057195D">
        <w:t>Por numero de Processo</w:t>
      </w:r>
    </w:p>
    <w:p w14:paraId="29B3051A" w14:textId="3C00DA37" w:rsidR="00861B0A" w:rsidRPr="0057195D" w:rsidRDefault="00861B0A" w:rsidP="004679E2">
      <w:pPr>
        <w:pStyle w:val="ListParagraph"/>
        <w:numPr>
          <w:ilvl w:val="0"/>
          <w:numId w:val="31"/>
        </w:numPr>
      </w:pPr>
      <w:r w:rsidRPr="0057195D">
        <w:t>Pesquisa por Requerente</w:t>
      </w:r>
    </w:p>
    <w:p w14:paraId="063E9CE2" w14:textId="1609EBE6" w:rsidR="00861B0A" w:rsidRPr="0057195D" w:rsidRDefault="00861B0A" w:rsidP="004679E2">
      <w:pPr>
        <w:pStyle w:val="ListParagraph"/>
        <w:numPr>
          <w:ilvl w:val="0"/>
          <w:numId w:val="31"/>
        </w:numPr>
      </w:pPr>
      <w:r w:rsidRPr="0057195D">
        <w:t>Pesquisa por Requerido</w:t>
      </w:r>
    </w:p>
    <w:p w14:paraId="15AB8BD5" w14:textId="337066C2" w:rsidR="008365AB" w:rsidRPr="0057195D" w:rsidRDefault="008365AB" w:rsidP="004679E2">
      <w:pPr>
        <w:pStyle w:val="ListParagraph"/>
        <w:numPr>
          <w:ilvl w:val="0"/>
          <w:numId w:val="31"/>
        </w:numPr>
      </w:pPr>
      <w:r w:rsidRPr="0057195D">
        <w:t>Pesquisa por keywords</w:t>
      </w:r>
      <w:r w:rsidR="00F150FD" w:rsidRPr="0057195D">
        <w:t xml:space="preserve"> (Documento de Identificação, data, etc)</w:t>
      </w:r>
    </w:p>
    <w:p w14:paraId="41CCA841" w14:textId="24A3EC85" w:rsidR="00F150FD" w:rsidRPr="0057195D" w:rsidRDefault="00F150FD" w:rsidP="00F150FD">
      <w:pPr>
        <w:pStyle w:val="ListParagraph"/>
      </w:pPr>
    </w:p>
    <w:p w14:paraId="2E6FBFE0" w14:textId="77777777" w:rsidR="00B83417" w:rsidRPr="0057195D" w:rsidRDefault="00444C49" w:rsidP="00A510CD">
      <w:pPr>
        <w:keepNext/>
      </w:pPr>
      <w:r w:rsidRPr="0057195D">
        <w:rPr>
          <w:noProof/>
          <w:lang w:val="en-US"/>
        </w:rPr>
        <w:lastRenderedPageBreak/>
        <w:drawing>
          <wp:inline distT="0" distB="0" distL="0" distR="0" wp14:anchorId="45C40946" wp14:editId="032FFDA0">
            <wp:extent cx="5760720" cy="2356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356485"/>
                    </a:xfrm>
                    <a:prstGeom prst="rect">
                      <a:avLst/>
                    </a:prstGeom>
                  </pic:spPr>
                </pic:pic>
              </a:graphicData>
            </a:graphic>
          </wp:inline>
        </w:drawing>
      </w:r>
    </w:p>
    <w:p w14:paraId="694DF194" w14:textId="12978A89" w:rsidR="008365AB" w:rsidRPr="0057195D" w:rsidRDefault="00B83417" w:rsidP="00A510CD">
      <w:pPr>
        <w:pStyle w:val="Caption"/>
      </w:pPr>
      <w:bookmarkStart w:id="138" w:name="_Toc452376487"/>
      <w:r w:rsidRPr="0057195D">
        <w:t xml:space="preserve">Figura </w:t>
      </w:r>
      <w:r w:rsidRPr="0057195D">
        <w:fldChar w:fldCharType="begin"/>
      </w:r>
      <w:r w:rsidRPr="0057195D">
        <w:instrText xml:space="preserve"> SEQ Figura \* ARABIC </w:instrText>
      </w:r>
      <w:r w:rsidRPr="0057195D">
        <w:fldChar w:fldCharType="separate"/>
      </w:r>
      <w:r w:rsidR="00486692">
        <w:rPr>
          <w:noProof/>
        </w:rPr>
        <w:t>9</w:t>
      </w:r>
      <w:r w:rsidRPr="0057195D">
        <w:fldChar w:fldCharType="end"/>
      </w:r>
      <w:r w:rsidRPr="0057195D">
        <w:t xml:space="preserve">.Tela de registro de Correspondência </w:t>
      </w:r>
      <w:r w:rsidRPr="0057195D">
        <w:rPr>
          <w:b/>
        </w:rPr>
        <w:t>Fonte: Autor</w:t>
      </w:r>
      <w:bookmarkEnd w:id="138"/>
    </w:p>
    <w:p w14:paraId="234EF2C3" w14:textId="64612368" w:rsidR="008365AB" w:rsidRPr="0057195D" w:rsidRDefault="008365AB" w:rsidP="004679E2">
      <w:r w:rsidRPr="0057195D">
        <w:t>Na tela acima temos o ponto onde é feito o registo de correspondências assim, detalhando alguns aspectos como:</w:t>
      </w:r>
    </w:p>
    <w:p w14:paraId="7D983C32" w14:textId="6C327CF7" w:rsidR="008365AB" w:rsidRPr="0057195D" w:rsidRDefault="006E0D74" w:rsidP="004679E2">
      <w:pPr>
        <w:pStyle w:val="ListParagraph"/>
        <w:numPr>
          <w:ilvl w:val="0"/>
          <w:numId w:val="32"/>
        </w:numPr>
      </w:pPr>
      <w:r w:rsidRPr="0057195D">
        <w:t xml:space="preserve">Nome do proveniente da </w:t>
      </w:r>
      <w:r w:rsidR="00F61344" w:rsidRPr="0057195D">
        <w:t>Correspondência</w:t>
      </w:r>
    </w:p>
    <w:p w14:paraId="2329D014" w14:textId="7BC6E6BD" w:rsidR="006E0D74" w:rsidRPr="0057195D" w:rsidRDefault="006E0D74" w:rsidP="004679E2">
      <w:pPr>
        <w:pStyle w:val="ListParagraph"/>
        <w:numPr>
          <w:ilvl w:val="0"/>
          <w:numId w:val="32"/>
        </w:numPr>
      </w:pPr>
      <w:r w:rsidRPr="0057195D">
        <w:t>Nome do requerente</w:t>
      </w:r>
    </w:p>
    <w:p w14:paraId="188EDB19" w14:textId="47DC819C" w:rsidR="006E0D74" w:rsidRPr="0057195D" w:rsidRDefault="006E0D74" w:rsidP="004679E2">
      <w:pPr>
        <w:pStyle w:val="ListParagraph"/>
        <w:numPr>
          <w:ilvl w:val="0"/>
          <w:numId w:val="32"/>
        </w:numPr>
      </w:pPr>
      <w:r w:rsidRPr="0057195D">
        <w:t>Nome do requerido</w:t>
      </w:r>
    </w:p>
    <w:p w14:paraId="71651795" w14:textId="06F37870" w:rsidR="006E0D74" w:rsidRPr="0057195D" w:rsidRDefault="006E0D74" w:rsidP="004679E2">
      <w:pPr>
        <w:pStyle w:val="ListParagraph"/>
        <w:numPr>
          <w:ilvl w:val="0"/>
          <w:numId w:val="32"/>
        </w:numPr>
      </w:pPr>
      <w:r w:rsidRPr="0057195D">
        <w:t>E Resumo do documento</w:t>
      </w:r>
    </w:p>
    <w:p w14:paraId="2829CFBA" w14:textId="77777777" w:rsidR="00B83417" w:rsidRPr="0057195D" w:rsidRDefault="00861B0A" w:rsidP="00A510CD">
      <w:pPr>
        <w:keepNext/>
      </w:pPr>
      <w:r w:rsidRPr="0057195D">
        <w:rPr>
          <w:noProof/>
          <w:lang w:val="en-US"/>
        </w:rPr>
        <w:drawing>
          <wp:inline distT="0" distB="0" distL="0" distR="0" wp14:anchorId="641BBF6C" wp14:editId="1E14F67B">
            <wp:extent cx="5760720" cy="2357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357120"/>
                    </a:xfrm>
                    <a:prstGeom prst="rect">
                      <a:avLst/>
                    </a:prstGeom>
                  </pic:spPr>
                </pic:pic>
              </a:graphicData>
            </a:graphic>
          </wp:inline>
        </w:drawing>
      </w:r>
    </w:p>
    <w:p w14:paraId="6E02A093" w14:textId="4D41D2C5" w:rsidR="00444C49" w:rsidRPr="0057195D" w:rsidRDefault="00B83417" w:rsidP="00A510CD">
      <w:pPr>
        <w:pStyle w:val="Caption"/>
      </w:pPr>
      <w:bookmarkStart w:id="139" w:name="_Toc452376488"/>
      <w:r w:rsidRPr="0057195D">
        <w:t xml:space="preserve">Figura </w:t>
      </w:r>
      <w:r w:rsidRPr="0057195D">
        <w:fldChar w:fldCharType="begin"/>
      </w:r>
      <w:r w:rsidRPr="0057195D">
        <w:instrText xml:space="preserve"> SEQ Figura \* ARABIC </w:instrText>
      </w:r>
      <w:r w:rsidRPr="0057195D">
        <w:fldChar w:fldCharType="separate"/>
      </w:r>
      <w:r w:rsidR="00486692">
        <w:rPr>
          <w:noProof/>
        </w:rPr>
        <w:t>10</w:t>
      </w:r>
      <w:r w:rsidRPr="0057195D">
        <w:fldChar w:fldCharType="end"/>
      </w:r>
      <w:r w:rsidRPr="0057195D">
        <w:t xml:space="preserve">.Tela Detalhes do processo </w:t>
      </w:r>
      <w:r w:rsidRPr="0057195D">
        <w:rPr>
          <w:b/>
        </w:rPr>
        <w:t>Fonte: Autor</w:t>
      </w:r>
      <w:bookmarkEnd w:id="139"/>
    </w:p>
    <w:p w14:paraId="5A77AA36" w14:textId="62DD17DF" w:rsidR="00AD7435" w:rsidRPr="0057195D" w:rsidRDefault="00AD7435" w:rsidP="004679E2">
      <w:r w:rsidRPr="0057195D">
        <w:t xml:space="preserve">Na tela acima temos a tela de detalhes do processo, aqui são </w:t>
      </w:r>
      <w:r w:rsidR="002C3D77" w:rsidRPr="0057195D">
        <w:t>registadas</w:t>
      </w:r>
      <w:r w:rsidRPr="0057195D">
        <w:t xml:space="preserve"> todas as </w:t>
      </w:r>
      <w:r w:rsidR="00F61344" w:rsidRPr="0057195D">
        <w:t>acções</w:t>
      </w:r>
      <w:r w:rsidRPr="0057195D">
        <w:t xml:space="preserve"> impostas sobre um processo Judicial.</w:t>
      </w:r>
    </w:p>
    <w:p w14:paraId="685C17B6" w14:textId="1CD2BDF4" w:rsidR="00AD7435" w:rsidRPr="0057195D" w:rsidRDefault="00AD7435" w:rsidP="004679E2">
      <w:pPr>
        <w:pStyle w:val="ListParagraph"/>
        <w:numPr>
          <w:ilvl w:val="0"/>
          <w:numId w:val="33"/>
        </w:numPr>
      </w:pPr>
      <w:r w:rsidRPr="0057195D">
        <w:t>Detalhes iniciais</w:t>
      </w:r>
    </w:p>
    <w:p w14:paraId="5BCE0DA0" w14:textId="54BC66DD" w:rsidR="00AD7435" w:rsidRPr="0057195D" w:rsidRDefault="00AD7435" w:rsidP="004679E2">
      <w:pPr>
        <w:pStyle w:val="ListParagraph"/>
        <w:numPr>
          <w:ilvl w:val="0"/>
          <w:numId w:val="33"/>
        </w:numPr>
      </w:pPr>
      <w:r w:rsidRPr="0057195D">
        <w:t>Data de despacho</w:t>
      </w:r>
    </w:p>
    <w:p w14:paraId="5AC2FCD5" w14:textId="7EA17E98" w:rsidR="00AD7435" w:rsidRPr="0057195D" w:rsidRDefault="00AD7435" w:rsidP="004679E2">
      <w:pPr>
        <w:pStyle w:val="ListParagraph"/>
        <w:numPr>
          <w:ilvl w:val="0"/>
          <w:numId w:val="33"/>
        </w:numPr>
      </w:pPr>
      <w:r w:rsidRPr="0057195D">
        <w:lastRenderedPageBreak/>
        <w:t>Fase de despacho</w:t>
      </w:r>
    </w:p>
    <w:p w14:paraId="14827F0A" w14:textId="1829BBF8" w:rsidR="00AD7435" w:rsidRPr="0057195D" w:rsidRDefault="0059332B" w:rsidP="004679E2">
      <w:pPr>
        <w:pStyle w:val="ListParagraph"/>
        <w:numPr>
          <w:ilvl w:val="0"/>
          <w:numId w:val="33"/>
        </w:numPr>
      </w:pPr>
      <w:r w:rsidRPr="0057195D">
        <w:t>Autor de ultimo despacho</w:t>
      </w:r>
    </w:p>
    <w:p w14:paraId="142C00D4" w14:textId="77777777" w:rsidR="00B83417" w:rsidRPr="0057195D" w:rsidRDefault="00444C49" w:rsidP="00A510CD">
      <w:pPr>
        <w:keepNext/>
      </w:pPr>
      <w:r w:rsidRPr="0057195D">
        <w:rPr>
          <w:noProof/>
          <w:lang w:val="en-US"/>
        </w:rPr>
        <w:drawing>
          <wp:inline distT="0" distB="0" distL="0" distR="0" wp14:anchorId="215DA2CC" wp14:editId="3D0590E3">
            <wp:extent cx="5760720" cy="245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58720"/>
                    </a:xfrm>
                    <a:prstGeom prst="rect">
                      <a:avLst/>
                    </a:prstGeom>
                  </pic:spPr>
                </pic:pic>
              </a:graphicData>
            </a:graphic>
          </wp:inline>
        </w:drawing>
      </w:r>
    </w:p>
    <w:p w14:paraId="0AA8C01B" w14:textId="036EC5CE" w:rsidR="00444C49" w:rsidRPr="0057195D" w:rsidRDefault="00B83417" w:rsidP="00A510CD">
      <w:pPr>
        <w:pStyle w:val="Caption"/>
      </w:pPr>
      <w:bookmarkStart w:id="140" w:name="_Toc452376489"/>
      <w:r w:rsidRPr="0057195D">
        <w:t xml:space="preserve">Figura </w:t>
      </w:r>
      <w:r w:rsidRPr="0057195D">
        <w:fldChar w:fldCharType="begin"/>
      </w:r>
      <w:r w:rsidRPr="0057195D">
        <w:instrText xml:space="preserve"> SEQ Figura \* ARABIC </w:instrText>
      </w:r>
      <w:r w:rsidRPr="0057195D">
        <w:fldChar w:fldCharType="separate"/>
      </w:r>
      <w:r w:rsidR="00486692">
        <w:rPr>
          <w:noProof/>
        </w:rPr>
        <w:t>11</w:t>
      </w:r>
      <w:r w:rsidRPr="0057195D">
        <w:fldChar w:fldCharType="end"/>
      </w:r>
      <w:r w:rsidRPr="0057195D">
        <w:t xml:space="preserve">.Tela de Listagem de Correspondências. </w:t>
      </w:r>
      <w:r w:rsidRPr="0057195D">
        <w:rPr>
          <w:b/>
        </w:rPr>
        <w:t>Fonte: Autor</w:t>
      </w:r>
      <w:bookmarkEnd w:id="140"/>
    </w:p>
    <w:p w14:paraId="61F05A21" w14:textId="3731D6B0" w:rsidR="0059332B" w:rsidRPr="0057195D" w:rsidRDefault="0059332B" w:rsidP="004679E2">
      <w:r w:rsidRPr="0057195D">
        <w:t xml:space="preserve">Na tela assim temos o registro de todas as entradas/ </w:t>
      </w:r>
      <w:r w:rsidR="00F61344" w:rsidRPr="0057195D">
        <w:t>correspondências</w:t>
      </w:r>
      <w:r w:rsidRPr="0057195D">
        <w:t xml:space="preserve"> feitas no Tribunal dos Menores. </w:t>
      </w:r>
      <w:r w:rsidR="002C3D77" w:rsidRPr="0057195D">
        <w:t>O registro</w:t>
      </w:r>
      <w:r w:rsidRPr="0057195D">
        <w:t xml:space="preserve"> de todos os documentos remetidos é </w:t>
      </w:r>
      <w:r w:rsidR="002C3D77" w:rsidRPr="0057195D">
        <w:t>feito</w:t>
      </w:r>
      <w:r w:rsidRPr="0057195D">
        <w:t xml:space="preserve"> em um log auxiliar para melhorar o controle.</w:t>
      </w:r>
    </w:p>
    <w:p w14:paraId="5E7E23EB" w14:textId="77777777" w:rsidR="00B83417" w:rsidRPr="0057195D" w:rsidRDefault="00444C49" w:rsidP="00A510CD">
      <w:pPr>
        <w:keepNext/>
      </w:pPr>
      <w:r w:rsidRPr="0057195D">
        <w:rPr>
          <w:noProof/>
          <w:lang w:val="en-US"/>
        </w:rPr>
        <w:drawing>
          <wp:inline distT="0" distB="0" distL="0" distR="0" wp14:anchorId="33969465" wp14:editId="32C7B42B">
            <wp:extent cx="5646420" cy="2848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2848610"/>
                    </a:xfrm>
                    <a:prstGeom prst="rect">
                      <a:avLst/>
                    </a:prstGeom>
                  </pic:spPr>
                </pic:pic>
              </a:graphicData>
            </a:graphic>
          </wp:inline>
        </w:drawing>
      </w:r>
    </w:p>
    <w:p w14:paraId="463EC1F9" w14:textId="6FA4AEA1" w:rsidR="0059332B" w:rsidRPr="0057195D" w:rsidRDefault="00B83417" w:rsidP="00A510CD">
      <w:pPr>
        <w:pStyle w:val="Caption"/>
      </w:pPr>
      <w:bookmarkStart w:id="141" w:name="_Toc452376490"/>
      <w:r w:rsidRPr="0057195D">
        <w:t xml:space="preserve">Figura </w:t>
      </w:r>
      <w:r w:rsidRPr="0057195D">
        <w:fldChar w:fldCharType="begin"/>
      </w:r>
      <w:r w:rsidRPr="0057195D">
        <w:instrText xml:space="preserve"> SEQ Figura \* ARABIC </w:instrText>
      </w:r>
      <w:r w:rsidRPr="0057195D">
        <w:fldChar w:fldCharType="separate"/>
      </w:r>
      <w:r w:rsidR="00486692">
        <w:rPr>
          <w:noProof/>
        </w:rPr>
        <w:t>12</w:t>
      </w:r>
      <w:r w:rsidRPr="0057195D">
        <w:fldChar w:fldCharType="end"/>
      </w:r>
      <w:r w:rsidRPr="0057195D">
        <w:t xml:space="preserve">.Tela de Listagem de Processos </w:t>
      </w:r>
      <w:r w:rsidRPr="0057195D">
        <w:rPr>
          <w:b/>
        </w:rPr>
        <w:t>Fonte: Autor</w:t>
      </w:r>
      <w:bookmarkEnd w:id="141"/>
    </w:p>
    <w:p w14:paraId="10956856" w14:textId="0FE28BFE" w:rsidR="0059332B" w:rsidRPr="0057195D" w:rsidRDefault="0059332B" w:rsidP="0059332B"/>
    <w:p w14:paraId="01213B56" w14:textId="67F793E3" w:rsidR="00444C49" w:rsidRPr="0057195D" w:rsidRDefault="0059332B" w:rsidP="004679E2">
      <w:r w:rsidRPr="0057195D">
        <w:t xml:space="preserve">Na tela assim temos </w:t>
      </w:r>
      <w:r w:rsidR="00F61344" w:rsidRPr="0057195D">
        <w:t>a</w:t>
      </w:r>
      <w:r w:rsidRPr="0057195D">
        <w:t xml:space="preserve"> listagem de </w:t>
      </w:r>
      <w:r w:rsidR="00F61344" w:rsidRPr="0057195D">
        <w:t>todos os processos</w:t>
      </w:r>
      <w:r w:rsidR="00966A98" w:rsidRPr="0057195D">
        <w:t xml:space="preserve"> Judiciais registrados no sistema</w:t>
      </w:r>
      <w:r w:rsidRPr="0057195D">
        <w:t>, e uma secção de pesquisa</w:t>
      </w:r>
      <w:r w:rsidR="00966A98" w:rsidRPr="0057195D">
        <w:t>.</w:t>
      </w:r>
    </w:p>
    <w:p w14:paraId="1DC86C67" w14:textId="77777777" w:rsidR="00B83417" w:rsidRPr="0057195D" w:rsidRDefault="009245F3" w:rsidP="00A510CD">
      <w:pPr>
        <w:keepNext/>
      </w:pPr>
      <w:r w:rsidRPr="0057195D">
        <w:rPr>
          <w:noProof/>
          <w:lang w:val="en-US"/>
        </w:rPr>
        <w:lastRenderedPageBreak/>
        <w:drawing>
          <wp:inline distT="0" distB="0" distL="0" distR="0" wp14:anchorId="4F5CBD88" wp14:editId="2EA21268">
            <wp:extent cx="5753100" cy="2352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inline>
        </w:drawing>
      </w:r>
    </w:p>
    <w:p w14:paraId="2CF37E37" w14:textId="613B01C9" w:rsidR="00B83417" w:rsidRPr="0057195D" w:rsidRDefault="00B83417">
      <w:pPr>
        <w:pStyle w:val="Caption"/>
      </w:pPr>
      <w:bookmarkStart w:id="142" w:name="_Toc452376491"/>
      <w:r w:rsidRPr="0057195D">
        <w:t xml:space="preserve">Figura </w:t>
      </w:r>
      <w:r w:rsidRPr="0057195D">
        <w:fldChar w:fldCharType="begin"/>
      </w:r>
      <w:r w:rsidRPr="0057195D">
        <w:instrText xml:space="preserve"> SEQ Figura \* ARABIC </w:instrText>
      </w:r>
      <w:r w:rsidRPr="0057195D">
        <w:fldChar w:fldCharType="separate"/>
      </w:r>
      <w:r w:rsidR="00486692">
        <w:rPr>
          <w:noProof/>
        </w:rPr>
        <w:t>13</w:t>
      </w:r>
      <w:r w:rsidRPr="0057195D">
        <w:fldChar w:fldCharType="end"/>
      </w:r>
      <w:r w:rsidRPr="0057195D">
        <w:t xml:space="preserve">.Tela de Distribuição de Processos </w:t>
      </w:r>
      <w:r w:rsidRPr="0057195D">
        <w:rPr>
          <w:b/>
        </w:rPr>
        <w:t>Fonte: Autor</w:t>
      </w:r>
      <w:bookmarkEnd w:id="142"/>
    </w:p>
    <w:p w14:paraId="0A989165" w14:textId="77777777" w:rsidR="00966A98" w:rsidRPr="0057195D" w:rsidRDefault="00966A98" w:rsidP="004679E2">
      <w:r w:rsidRPr="0057195D">
        <w:t>Acima temos a Tela de distribuição, para diferentes entidades a distribuição é feita de acordo com a entidade e o respectivo caso de uso.</w:t>
      </w:r>
    </w:p>
    <w:p w14:paraId="459EC157" w14:textId="0BE76EDB" w:rsidR="00966A98" w:rsidRPr="0057195D" w:rsidRDefault="00966A98" w:rsidP="004679E2">
      <w:pPr>
        <w:pStyle w:val="ListParagraph"/>
      </w:pPr>
      <w:r w:rsidRPr="0057195D">
        <w:rPr>
          <w:b/>
        </w:rPr>
        <w:t>Juiz</w:t>
      </w:r>
      <w:r w:rsidRPr="0057195D">
        <w:t xml:space="preserve">- distribuição de petições a </w:t>
      </w:r>
      <w:r w:rsidR="00F61344" w:rsidRPr="0057195D">
        <w:t>Secções</w:t>
      </w:r>
    </w:p>
    <w:p w14:paraId="7EC9EB37" w14:textId="0D0BA0D7" w:rsidR="00966A98" w:rsidRPr="0057195D" w:rsidRDefault="009245F3" w:rsidP="004679E2">
      <w:pPr>
        <w:pStyle w:val="ListParagraph"/>
      </w:pPr>
      <w:r w:rsidRPr="0057195D">
        <w:rPr>
          <w:b/>
        </w:rPr>
        <w:t>Escrivão</w:t>
      </w:r>
      <w:r w:rsidR="00966A98" w:rsidRPr="0057195D">
        <w:t xml:space="preserve">- distribuição de Processos autuados aos </w:t>
      </w:r>
      <w:r w:rsidRPr="0057195D">
        <w:t>respectivos ajudantes</w:t>
      </w:r>
      <w:r w:rsidR="00966A98" w:rsidRPr="0057195D">
        <w:t xml:space="preserve"> </w:t>
      </w:r>
      <w:r w:rsidR="00F61344" w:rsidRPr="0057195D">
        <w:t>Escrivães</w:t>
      </w:r>
      <w:r w:rsidR="00966A98" w:rsidRPr="0057195D">
        <w:t>.</w:t>
      </w:r>
    </w:p>
    <w:p w14:paraId="6364013B" w14:textId="5DF899EC" w:rsidR="00966A98" w:rsidRPr="0057195D" w:rsidRDefault="00966A98" w:rsidP="004679E2">
      <w:pPr>
        <w:pStyle w:val="ListParagraph"/>
      </w:pPr>
      <w:r w:rsidRPr="0057195D">
        <w:rPr>
          <w:b/>
        </w:rPr>
        <w:t>Assistente Social</w:t>
      </w:r>
      <w:r w:rsidRPr="0057195D">
        <w:t>- Processos recebidos e processos devolvidos</w:t>
      </w:r>
    </w:p>
    <w:p w14:paraId="1752DCE5" w14:textId="77777777" w:rsidR="00966A98" w:rsidRPr="0057195D" w:rsidRDefault="00966A98" w:rsidP="004679E2">
      <w:pPr>
        <w:pStyle w:val="Heading4"/>
        <w:spacing w:line="360" w:lineRule="auto"/>
      </w:pPr>
      <w:r w:rsidRPr="0057195D">
        <w:t>Custo</w:t>
      </w:r>
    </w:p>
    <w:p w14:paraId="38C055C7" w14:textId="77E41E01" w:rsidR="00B83417" w:rsidRPr="0057195D" w:rsidRDefault="00B83417" w:rsidP="00A510CD">
      <w:pPr>
        <w:pStyle w:val="Caption"/>
        <w:keepNext/>
        <w:spacing w:before="0" w:after="0" w:line="240" w:lineRule="auto"/>
      </w:pPr>
      <w:bookmarkStart w:id="143" w:name="_Toc452383130"/>
      <w:r w:rsidRPr="0057195D">
        <w:t xml:space="preserve">Tabela </w:t>
      </w:r>
      <w:r w:rsidRPr="0057195D">
        <w:fldChar w:fldCharType="begin"/>
      </w:r>
      <w:r w:rsidRPr="0057195D">
        <w:instrText xml:space="preserve"> SEQ Tabela \* ARABIC </w:instrText>
      </w:r>
      <w:r w:rsidRPr="0057195D">
        <w:fldChar w:fldCharType="separate"/>
      </w:r>
      <w:r w:rsidR="00486692">
        <w:rPr>
          <w:noProof/>
        </w:rPr>
        <w:t>8</w:t>
      </w:r>
      <w:r w:rsidRPr="0057195D">
        <w:fldChar w:fldCharType="end"/>
      </w:r>
      <w:r w:rsidRPr="0057195D">
        <w:t xml:space="preserve">. Tabela de Custos </w:t>
      </w:r>
      <w:r w:rsidRPr="0057195D">
        <w:rPr>
          <w:b/>
        </w:rPr>
        <w:t>Fonte: Autor</w:t>
      </w:r>
      <w:bookmarkEnd w:id="143"/>
    </w:p>
    <w:tbl>
      <w:tblPr>
        <w:tblpPr w:leftFromText="180" w:rightFromText="180" w:vertAnchor="text" w:horzAnchor="margin" w:tblpY="2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6"/>
        <w:gridCol w:w="1216"/>
        <w:gridCol w:w="1280"/>
        <w:gridCol w:w="2047"/>
        <w:gridCol w:w="1119"/>
        <w:gridCol w:w="1351"/>
      </w:tblGrid>
      <w:tr w:rsidR="00B83417" w:rsidRPr="0057195D" w14:paraId="69AB3BAD" w14:textId="69633490" w:rsidTr="00B83417">
        <w:trPr>
          <w:trHeight w:val="681"/>
        </w:trPr>
        <w:tc>
          <w:tcPr>
            <w:tcW w:w="1376" w:type="dxa"/>
            <w:vMerge w:val="restart"/>
          </w:tcPr>
          <w:p w14:paraId="28F73957" w14:textId="3AB483C5" w:rsidR="00B83417" w:rsidRPr="0057195D" w:rsidRDefault="00B83417" w:rsidP="00A510CD">
            <w:pPr>
              <w:pStyle w:val="BodyText"/>
              <w:spacing w:before="0" w:after="0"/>
              <w:jc w:val="left"/>
              <w:rPr>
                <w:rFonts w:ascii="Times New Roman" w:hAnsi="Times New Roman" w:cs="Times New Roman"/>
                <w:sz w:val="20"/>
                <w:szCs w:val="24"/>
              </w:rPr>
            </w:pPr>
            <w:r w:rsidRPr="0057195D">
              <w:rPr>
                <w:rFonts w:ascii="Times New Roman" w:hAnsi="Times New Roman" w:cs="Times New Roman"/>
                <w:sz w:val="20"/>
                <w:szCs w:val="24"/>
              </w:rPr>
              <w:t>1Actividade</w:t>
            </w:r>
          </w:p>
        </w:tc>
        <w:tc>
          <w:tcPr>
            <w:tcW w:w="1216" w:type="dxa"/>
            <w:vMerge w:val="restart"/>
          </w:tcPr>
          <w:p w14:paraId="2F5F862A" w14:textId="77777777" w:rsidR="00B83417" w:rsidRPr="0057195D" w:rsidRDefault="00B83417" w:rsidP="00A510CD">
            <w:pPr>
              <w:pStyle w:val="BodyText"/>
              <w:spacing w:before="0" w:after="0"/>
              <w:rPr>
                <w:rFonts w:ascii="Times New Roman" w:hAnsi="Times New Roman"/>
                <w:bCs/>
              </w:rPr>
            </w:pPr>
            <w:r w:rsidRPr="0057195D">
              <w:rPr>
                <w:rFonts w:ascii="Times New Roman" w:hAnsi="Times New Roman"/>
                <w:bCs/>
              </w:rPr>
              <w:t xml:space="preserve">Tempo </w:t>
            </w:r>
            <w:r w:rsidRPr="0057195D">
              <w:rPr>
                <w:rFonts w:ascii="Times New Roman" w:hAnsi="Times New Roman"/>
                <w:bCs/>
                <w:sz w:val="20"/>
                <w:szCs w:val="20"/>
              </w:rPr>
              <w:t>(Hr/homem) [A]</w:t>
            </w:r>
          </w:p>
        </w:tc>
        <w:tc>
          <w:tcPr>
            <w:tcW w:w="4446" w:type="dxa"/>
            <w:gridSpan w:val="3"/>
          </w:tcPr>
          <w:p w14:paraId="7EAABEA3" w14:textId="77777777" w:rsidR="00B83417" w:rsidRPr="0057195D" w:rsidRDefault="00B83417" w:rsidP="00A510CD">
            <w:pPr>
              <w:pStyle w:val="BodyText"/>
              <w:spacing w:before="0" w:after="0"/>
              <w:jc w:val="center"/>
              <w:rPr>
                <w:rFonts w:ascii="Times New Roman" w:hAnsi="Times New Roman"/>
                <w:bCs/>
              </w:rPr>
            </w:pPr>
            <w:r w:rsidRPr="0057195D">
              <w:rPr>
                <w:rFonts w:ascii="Times New Roman" w:hAnsi="Times New Roman"/>
                <w:bCs/>
              </w:rPr>
              <w:t>Recursos [B]</w:t>
            </w:r>
          </w:p>
        </w:tc>
        <w:tc>
          <w:tcPr>
            <w:tcW w:w="1351" w:type="dxa"/>
            <w:vMerge w:val="restart"/>
          </w:tcPr>
          <w:p w14:paraId="4B5DD46D" w14:textId="5BEFBE43" w:rsidR="00B83417" w:rsidRPr="0057195D" w:rsidRDefault="00B83417" w:rsidP="00A510CD">
            <w:pPr>
              <w:pStyle w:val="BodyText"/>
              <w:spacing w:before="0" w:after="0"/>
              <w:rPr>
                <w:rFonts w:ascii="Times New Roman" w:hAnsi="Times New Roman" w:cs="Times New Roman"/>
                <w:szCs w:val="24"/>
              </w:rPr>
            </w:pPr>
            <w:r w:rsidRPr="0057195D">
              <w:rPr>
                <w:rFonts w:ascii="Times New Roman" w:hAnsi="Times New Roman"/>
                <w:bCs/>
              </w:rPr>
              <w:t>Custo</w:t>
            </w:r>
          </w:p>
        </w:tc>
      </w:tr>
      <w:tr w:rsidR="00B83417" w:rsidRPr="0057195D" w14:paraId="42974336" w14:textId="5EFEE7FF" w:rsidTr="00B83417">
        <w:trPr>
          <w:trHeight w:val="737"/>
        </w:trPr>
        <w:tc>
          <w:tcPr>
            <w:tcW w:w="1376" w:type="dxa"/>
            <w:vMerge/>
          </w:tcPr>
          <w:p w14:paraId="691D5322"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p>
        </w:tc>
        <w:tc>
          <w:tcPr>
            <w:tcW w:w="1216" w:type="dxa"/>
            <w:vMerge/>
          </w:tcPr>
          <w:p w14:paraId="250B1FC9" w14:textId="77777777" w:rsidR="00B83417" w:rsidRPr="0057195D" w:rsidRDefault="00B83417" w:rsidP="00E86BDC">
            <w:pPr>
              <w:pStyle w:val="BodyText"/>
              <w:spacing w:before="0" w:after="0" w:line="360" w:lineRule="auto"/>
              <w:rPr>
                <w:rFonts w:ascii="Times New Roman" w:hAnsi="Times New Roman" w:cs="Times New Roman"/>
                <w:szCs w:val="24"/>
              </w:rPr>
            </w:pPr>
          </w:p>
        </w:tc>
        <w:tc>
          <w:tcPr>
            <w:tcW w:w="1280" w:type="dxa"/>
          </w:tcPr>
          <w:p w14:paraId="36CF3318" w14:textId="4DA0FB17" w:rsidR="00B83417" w:rsidRPr="0057195D" w:rsidRDefault="00B83417" w:rsidP="00E86BDC">
            <w:pPr>
              <w:pStyle w:val="BodyText"/>
              <w:spacing w:line="360" w:lineRule="auto"/>
              <w:rPr>
                <w:rFonts w:ascii="Times New Roman" w:hAnsi="Times New Roman"/>
                <w:szCs w:val="24"/>
              </w:rPr>
            </w:pPr>
            <w:r w:rsidRPr="0057195D">
              <w:rPr>
                <w:rFonts w:ascii="Times New Roman" w:hAnsi="Times New Roman"/>
                <w:bCs/>
                <w:szCs w:val="24"/>
              </w:rPr>
              <w:t>Humanos</w:t>
            </w:r>
          </w:p>
        </w:tc>
        <w:tc>
          <w:tcPr>
            <w:tcW w:w="2047" w:type="dxa"/>
          </w:tcPr>
          <w:p w14:paraId="45E7E7BA" w14:textId="708855F7" w:rsidR="00B83417" w:rsidRPr="0057195D" w:rsidRDefault="00B83417" w:rsidP="004679E2">
            <w:pPr>
              <w:pStyle w:val="BodyText"/>
              <w:spacing w:line="360" w:lineRule="auto"/>
              <w:jc w:val="left"/>
              <w:rPr>
                <w:rFonts w:ascii="Times New Roman" w:hAnsi="Times New Roman"/>
                <w:szCs w:val="24"/>
              </w:rPr>
            </w:pPr>
            <w:r w:rsidRPr="0057195D">
              <w:rPr>
                <w:rFonts w:ascii="Times New Roman" w:hAnsi="Times New Roman"/>
                <w:bCs/>
                <w:szCs w:val="24"/>
              </w:rPr>
              <w:t>Materiais</w:t>
            </w:r>
          </w:p>
        </w:tc>
        <w:tc>
          <w:tcPr>
            <w:tcW w:w="1119" w:type="dxa"/>
          </w:tcPr>
          <w:p w14:paraId="1328424C" w14:textId="77777777" w:rsidR="00B83417" w:rsidRPr="0057195D" w:rsidRDefault="00B83417" w:rsidP="00E86BDC">
            <w:pPr>
              <w:pStyle w:val="BodyText"/>
              <w:spacing w:line="360" w:lineRule="auto"/>
              <w:rPr>
                <w:rFonts w:ascii="Times New Roman" w:hAnsi="Times New Roman"/>
                <w:bCs/>
                <w:sz w:val="16"/>
              </w:rPr>
            </w:pPr>
            <w:r w:rsidRPr="0057195D">
              <w:rPr>
                <w:rFonts w:ascii="Times New Roman" w:hAnsi="Times New Roman"/>
                <w:bCs/>
                <w:sz w:val="16"/>
              </w:rPr>
              <w:t>Financeiros</w:t>
            </w:r>
          </w:p>
          <w:p w14:paraId="6CB19366" w14:textId="006A5B22" w:rsidR="00B83417" w:rsidRPr="0057195D" w:rsidRDefault="00B83417" w:rsidP="00E86BDC">
            <w:pPr>
              <w:pStyle w:val="BodyText"/>
              <w:spacing w:line="360" w:lineRule="auto"/>
              <w:rPr>
                <w:rFonts w:ascii="Times New Roman" w:hAnsi="Times New Roman"/>
                <w:bCs/>
                <w:sz w:val="16"/>
              </w:rPr>
            </w:pPr>
            <w:r w:rsidRPr="0057195D">
              <w:rPr>
                <w:rFonts w:ascii="Times New Roman" w:hAnsi="Times New Roman"/>
                <w:bCs/>
                <w:sz w:val="16"/>
              </w:rPr>
              <w:t>Mtn</w:t>
            </w:r>
          </w:p>
        </w:tc>
        <w:tc>
          <w:tcPr>
            <w:tcW w:w="1351" w:type="dxa"/>
            <w:vMerge/>
          </w:tcPr>
          <w:p w14:paraId="73709F2C" w14:textId="77777777" w:rsidR="00B83417" w:rsidRPr="0057195D" w:rsidRDefault="00B83417" w:rsidP="00E86BDC">
            <w:pPr>
              <w:pStyle w:val="BodyText"/>
              <w:spacing w:before="0" w:after="0" w:line="360" w:lineRule="auto"/>
              <w:rPr>
                <w:rFonts w:ascii="Times New Roman" w:hAnsi="Times New Roman" w:cs="Times New Roman"/>
                <w:sz w:val="16"/>
                <w:szCs w:val="24"/>
              </w:rPr>
            </w:pPr>
          </w:p>
        </w:tc>
      </w:tr>
      <w:tr w:rsidR="00B83417" w:rsidRPr="0057195D" w14:paraId="7847614E" w14:textId="3404831A" w:rsidTr="00B83417">
        <w:tc>
          <w:tcPr>
            <w:tcW w:w="1376" w:type="dxa"/>
          </w:tcPr>
          <w:p w14:paraId="3FFA3B92"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Revisão de bibliografias</w:t>
            </w:r>
          </w:p>
        </w:tc>
        <w:tc>
          <w:tcPr>
            <w:tcW w:w="1216" w:type="dxa"/>
          </w:tcPr>
          <w:p w14:paraId="7DCC186B"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50</w:t>
            </w:r>
          </w:p>
        </w:tc>
        <w:tc>
          <w:tcPr>
            <w:tcW w:w="1280" w:type="dxa"/>
          </w:tcPr>
          <w:p w14:paraId="19D1AC8C"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1</w:t>
            </w:r>
          </w:p>
        </w:tc>
        <w:tc>
          <w:tcPr>
            <w:tcW w:w="2047" w:type="dxa"/>
          </w:tcPr>
          <w:p w14:paraId="1BD52B16" w14:textId="77777777"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Internet, Livros</w:t>
            </w:r>
          </w:p>
        </w:tc>
        <w:tc>
          <w:tcPr>
            <w:tcW w:w="1119" w:type="dxa"/>
          </w:tcPr>
          <w:p w14:paraId="5BE2B59F"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3000</w:t>
            </w:r>
          </w:p>
        </w:tc>
        <w:tc>
          <w:tcPr>
            <w:tcW w:w="1351" w:type="dxa"/>
          </w:tcPr>
          <w:p w14:paraId="235E6B4E"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3000</w:t>
            </w:r>
          </w:p>
        </w:tc>
      </w:tr>
      <w:tr w:rsidR="00B83417" w:rsidRPr="0057195D" w14:paraId="79FF70F7" w14:textId="53002043" w:rsidTr="00B83417">
        <w:tc>
          <w:tcPr>
            <w:tcW w:w="1376" w:type="dxa"/>
          </w:tcPr>
          <w:p w14:paraId="656CE299" w14:textId="1762E948"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 xml:space="preserve">Treinamento Tecnologias </w:t>
            </w:r>
          </w:p>
        </w:tc>
        <w:tc>
          <w:tcPr>
            <w:tcW w:w="1216" w:type="dxa"/>
          </w:tcPr>
          <w:p w14:paraId="1D3DEBC3"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20</w:t>
            </w:r>
          </w:p>
        </w:tc>
        <w:tc>
          <w:tcPr>
            <w:tcW w:w="1280" w:type="dxa"/>
          </w:tcPr>
          <w:p w14:paraId="6B8A6C0F"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1</w:t>
            </w:r>
          </w:p>
        </w:tc>
        <w:tc>
          <w:tcPr>
            <w:tcW w:w="2047" w:type="dxa"/>
          </w:tcPr>
          <w:p w14:paraId="38605B95" w14:textId="77777777"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Internet, credito, computador pessoal</w:t>
            </w:r>
          </w:p>
        </w:tc>
        <w:tc>
          <w:tcPr>
            <w:tcW w:w="1119" w:type="dxa"/>
          </w:tcPr>
          <w:p w14:paraId="63A63EC4"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35000</w:t>
            </w:r>
          </w:p>
        </w:tc>
        <w:tc>
          <w:tcPr>
            <w:tcW w:w="1351" w:type="dxa"/>
          </w:tcPr>
          <w:p w14:paraId="7BC2C4A9"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35000</w:t>
            </w:r>
          </w:p>
        </w:tc>
      </w:tr>
      <w:tr w:rsidR="00B83417" w:rsidRPr="0057195D" w14:paraId="3B3B883E" w14:textId="7E9340BD" w:rsidTr="00B83417">
        <w:tc>
          <w:tcPr>
            <w:tcW w:w="1376" w:type="dxa"/>
          </w:tcPr>
          <w:p w14:paraId="579DB162"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Entrevistas</w:t>
            </w:r>
          </w:p>
        </w:tc>
        <w:tc>
          <w:tcPr>
            <w:tcW w:w="1216" w:type="dxa"/>
          </w:tcPr>
          <w:p w14:paraId="57AAEDF8"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7</w:t>
            </w:r>
          </w:p>
        </w:tc>
        <w:tc>
          <w:tcPr>
            <w:tcW w:w="1280" w:type="dxa"/>
          </w:tcPr>
          <w:p w14:paraId="5378161D"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7</w:t>
            </w:r>
          </w:p>
        </w:tc>
        <w:tc>
          <w:tcPr>
            <w:tcW w:w="2047" w:type="dxa"/>
          </w:tcPr>
          <w:p w14:paraId="40F53A44" w14:textId="77777777"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Material de anotações</w:t>
            </w:r>
          </w:p>
        </w:tc>
        <w:tc>
          <w:tcPr>
            <w:tcW w:w="1119" w:type="dxa"/>
          </w:tcPr>
          <w:p w14:paraId="1AC9137A"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1500</w:t>
            </w:r>
          </w:p>
        </w:tc>
        <w:tc>
          <w:tcPr>
            <w:tcW w:w="1351" w:type="dxa"/>
          </w:tcPr>
          <w:p w14:paraId="2EFD01D1"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1500</w:t>
            </w:r>
          </w:p>
        </w:tc>
      </w:tr>
      <w:tr w:rsidR="00B83417" w:rsidRPr="0057195D" w14:paraId="5ADAD5C2" w14:textId="6FC4A1DD" w:rsidTr="00B83417">
        <w:tc>
          <w:tcPr>
            <w:tcW w:w="1376" w:type="dxa"/>
          </w:tcPr>
          <w:p w14:paraId="75E679C7"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Testes da Aplicação</w:t>
            </w:r>
          </w:p>
        </w:tc>
        <w:tc>
          <w:tcPr>
            <w:tcW w:w="1216" w:type="dxa"/>
          </w:tcPr>
          <w:p w14:paraId="25DABD88"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20</w:t>
            </w:r>
          </w:p>
        </w:tc>
        <w:tc>
          <w:tcPr>
            <w:tcW w:w="1280" w:type="dxa"/>
          </w:tcPr>
          <w:p w14:paraId="53A5D628"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7</w:t>
            </w:r>
          </w:p>
        </w:tc>
        <w:tc>
          <w:tcPr>
            <w:tcW w:w="2047" w:type="dxa"/>
          </w:tcPr>
          <w:p w14:paraId="1C15AEE0" w14:textId="489C39EF"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 xml:space="preserve">Licenças de aplicação, computadores servidores e computadores clientes </w:t>
            </w:r>
          </w:p>
        </w:tc>
        <w:tc>
          <w:tcPr>
            <w:tcW w:w="1119" w:type="dxa"/>
          </w:tcPr>
          <w:p w14:paraId="06E281E6" w14:textId="51D4CAB2"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84000</w:t>
            </w:r>
          </w:p>
        </w:tc>
        <w:tc>
          <w:tcPr>
            <w:tcW w:w="1351" w:type="dxa"/>
          </w:tcPr>
          <w:p w14:paraId="3A9E02B6" w14:textId="2C676A4E"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84000</w:t>
            </w:r>
          </w:p>
        </w:tc>
      </w:tr>
      <w:tr w:rsidR="00B83417" w:rsidRPr="0057195D" w14:paraId="117F3FB4" w14:textId="5A4F8D4D" w:rsidTr="00B83417">
        <w:tc>
          <w:tcPr>
            <w:tcW w:w="1376" w:type="dxa"/>
            <w:tcBorders>
              <w:bottom w:val="single" w:sz="4" w:space="0" w:color="auto"/>
            </w:tcBorders>
          </w:tcPr>
          <w:p w14:paraId="184764EC"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Codificação</w:t>
            </w:r>
          </w:p>
        </w:tc>
        <w:tc>
          <w:tcPr>
            <w:tcW w:w="1216" w:type="dxa"/>
            <w:tcBorders>
              <w:bottom w:val="single" w:sz="4" w:space="0" w:color="auto"/>
            </w:tcBorders>
          </w:tcPr>
          <w:p w14:paraId="05F7655D"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120</w:t>
            </w:r>
          </w:p>
        </w:tc>
        <w:tc>
          <w:tcPr>
            <w:tcW w:w="1280" w:type="dxa"/>
            <w:tcBorders>
              <w:bottom w:val="single" w:sz="4" w:space="0" w:color="auto"/>
            </w:tcBorders>
          </w:tcPr>
          <w:p w14:paraId="7EF85A07"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1</w:t>
            </w:r>
          </w:p>
        </w:tc>
        <w:tc>
          <w:tcPr>
            <w:tcW w:w="2047" w:type="dxa"/>
            <w:tcBorders>
              <w:bottom w:val="single" w:sz="4" w:space="0" w:color="auto"/>
            </w:tcBorders>
          </w:tcPr>
          <w:p w14:paraId="18A2B60E" w14:textId="6183E7D3"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Computador pessoal (Usado para codificação), computador pessoal (para testes)</w:t>
            </w:r>
          </w:p>
        </w:tc>
        <w:tc>
          <w:tcPr>
            <w:tcW w:w="1119" w:type="dxa"/>
            <w:tcBorders>
              <w:bottom w:val="single" w:sz="4" w:space="0" w:color="auto"/>
            </w:tcBorders>
          </w:tcPr>
          <w:p w14:paraId="352F0623" w14:textId="1C6166B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77000</w:t>
            </w:r>
          </w:p>
        </w:tc>
        <w:tc>
          <w:tcPr>
            <w:tcW w:w="1351" w:type="dxa"/>
          </w:tcPr>
          <w:p w14:paraId="680B3864" w14:textId="5FAE44E2"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77000</w:t>
            </w:r>
          </w:p>
        </w:tc>
      </w:tr>
      <w:tr w:rsidR="00B83417" w:rsidRPr="0057195D" w14:paraId="1EED09E4" w14:textId="683A49E1" w:rsidTr="00B83417">
        <w:tc>
          <w:tcPr>
            <w:tcW w:w="7038" w:type="dxa"/>
            <w:gridSpan w:val="5"/>
          </w:tcPr>
          <w:p w14:paraId="59BB9B08" w14:textId="77777777" w:rsidR="00B83417" w:rsidRPr="0057195D" w:rsidRDefault="00B83417" w:rsidP="00E86BDC">
            <w:pPr>
              <w:pStyle w:val="BodyText"/>
              <w:spacing w:before="0" w:after="0" w:line="360" w:lineRule="auto"/>
              <w:jc w:val="right"/>
              <w:rPr>
                <w:rFonts w:ascii="Times New Roman" w:hAnsi="Times New Roman" w:cs="Times New Roman"/>
                <w:szCs w:val="24"/>
              </w:rPr>
            </w:pPr>
            <w:r w:rsidRPr="0057195D">
              <w:rPr>
                <w:rFonts w:ascii="Times New Roman" w:hAnsi="Times New Roman" w:cs="Times New Roman"/>
                <w:szCs w:val="24"/>
              </w:rPr>
              <w:t>Total</w:t>
            </w:r>
          </w:p>
        </w:tc>
        <w:tc>
          <w:tcPr>
            <w:tcW w:w="1351" w:type="dxa"/>
          </w:tcPr>
          <w:p w14:paraId="0D37560E" w14:textId="41E5E6FF" w:rsidR="00B83417" w:rsidRPr="0057195D" w:rsidRDefault="00B83417" w:rsidP="00A510CD">
            <w:pPr>
              <w:pStyle w:val="BodyText"/>
              <w:spacing w:before="0" w:after="0" w:line="360" w:lineRule="auto"/>
              <w:jc w:val="left"/>
              <w:rPr>
                <w:rFonts w:ascii="Times New Roman" w:hAnsi="Times New Roman" w:cs="Times New Roman"/>
                <w:szCs w:val="24"/>
              </w:rPr>
            </w:pPr>
            <w:r w:rsidRPr="0057195D">
              <w:rPr>
                <w:rFonts w:ascii="Times New Roman" w:hAnsi="Times New Roman" w:cs="Times New Roman"/>
                <w:szCs w:val="24"/>
              </w:rPr>
              <w:t xml:space="preserve">200500 </w:t>
            </w:r>
          </w:p>
        </w:tc>
      </w:tr>
    </w:tbl>
    <w:p w14:paraId="5DB162CF"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sectPr w:rsidR="006D4D90" w:rsidRPr="0057195D" w:rsidSect="00266CFA">
          <w:footerReference w:type="default" r:id="rId41"/>
          <w:pgSz w:w="11907" w:h="16840" w:code="9"/>
          <w:pgMar w:top="1701" w:right="1134" w:bottom="1134" w:left="1701" w:header="720" w:footer="567" w:gutter="0"/>
          <w:pgNumType w:start="1"/>
          <w:cols w:space="720"/>
          <w:docGrid w:linePitch="360"/>
        </w:sectPr>
      </w:pPr>
    </w:p>
    <w:tbl>
      <w:tblPr>
        <w:tblW w:w="14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885"/>
        <w:gridCol w:w="842"/>
        <w:gridCol w:w="669"/>
        <w:gridCol w:w="752"/>
        <w:gridCol w:w="669"/>
        <w:gridCol w:w="669"/>
        <w:gridCol w:w="752"/>
        <w:gridCol w:w="669"/>
        <w:gridCol w:w="751"/>
        <w:gridCol w:w="788"/>
        <w:gridCol w:w="788"/>
        <w:gridCol w:w="788"/>
        <w:gridCol w:w="788"/>
        <w:gridCol w:w="788"/>
        <w:gridCol w:w="788"/>
        <w:gridCol w:w="944"/>
      </w:tblGrid>
      <w:tr w:rsidR="006D4D90" w:rsidRPr="0057195D" w14:paraId="7A9CCDAC" w14:textId="77777777" w:rsidTr="004679E2">
        <w:trPr>
          <w:trHeight w:val="438"/>
        </w:trPr>
        <w:tc>
          <w:tcPr>
            <w:tcW w:w="1705" w:type="dxa"/>
            <w:vMerge w:val="restart"/>
          </w:tcPr>
          <w:p w14:paraId="5B8B16B9" w14:textId="17100C3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lastRenderedPageBreak/>
              <w:t>Actividade</w:t>
            </w:r>
          </w:p>
        </w:tc>
        <w:tc>
          <w:tcPr>
            <w:tcW w:w="12330" w:type="dxa"/>
            <w:gridSpan w:val="16"/>
          </w:tcPr>
          <w:p w14:paraId="01F3A20F" w14:textId="77777777" w:rsidR="006D4D90" w:rsidRPr="0057195D" w:rsidRDefault="006D4D90" w:rsidP="004042DB">
            <w:pPr>
              <w:pStyle w:val="BodyText"/>
              <w:spacing w:before="0" w:after="0" w:line="360" w:lineRule="auto"/>
              <w:jc w:val="center"/>
              <w:rPr>
                <w:rFonts w:ascii="Times New Roman" w:hAnsi="Times New Roman" w:cs="Times New Roman"/>
                <w:color w:val="000000"/>
                <w:szCs w:val="24"/>
              </w:rPr>
            </w:pPr>
            <w:r w:rsidRPr="0057195D">
              <w:rPr>
                <w:rFonts w:ascii="Times New Roman" w:hAnsi="Times New Roman" w:cs="Times New Roman"/>
                <w:color w:val="000000"/>
                <w:szCs w:val="24"/>
              </w:rPr>
              <w:t>Calendarização</w:t>
            </w:r>
          </w:p>
        </w:tc>
      </w:tr>
      <w:tr w:rsidR="006D4D90" w:rsidRPr="0057195D" w14:paraId="723142FA" w14:textId="77777777" w:rsidTr="006D4D90">
        <w:trPr>
          <w:trHeight w:val="150"/>
        </w:trPr>
        <w:tc>
          <w:tcPr>
            <w:tcW w:w="1705" w:type="dxa"/>
            <w:vMerge/>
          </w:tcPr>
          <w:p w14:paraId="6C8B307A"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p>
        </w:tc>
        <w:tc>
          <w:tcPr>
            <w:tcW w:w="885" w:type="dxa"/>
          </w:tcPr>
          <w:p w14:paraId="32CFA5F1"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w:t>
            </w:r>
          </w:p>
        </w:tc>
        <w:tc>
          <w:tcPr>
            <w:tcW w:w="842" w:type="dxa"/>
          </w:tcPr>
          <w:p w14:paraId="631DDE7F"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2</w:t>
            </w:r>
          </w:p>
        </w:tc>
        <w:tc>
          <w:tcPr>
            <w:tcW w:w="669" w:type="dxa"/>
          </w:tcPr>
          <w:p w14:paraId="0BEDA713"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3</w:t>
            </w:r>
          </w:p>
        </w:tc>
        <w:tc>
          <w:tcPr>
            <w:tcW w:w="752" w:type="dxa"/>
          </w:tcPr>
          <w:p w14:paraId="372F3DD3"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4</w:t>
            </w:r>
          </w:p>
        </w:tc>
        <w:tc>
          <w:tcPr>
            <w:tcW w:w="669" w:type="dxa"/>
          </w:tcPr>
          <w:p w14:paraId="2A638ACA"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5</w:t>
            </w:r>
          </w:p>
        </w:tc>
        <w:tc>
          <w:tcPr>
            <w:tcW w:w="669" w:type="dxa"/>
          </w:tcPr>
          <w:p w14:paraId="47D037A2"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6</w:t>
            </w:r>
          </w:p>
        </w:tc>
        <w:tc>
          <w:tcPr>
            <w:tcW w:w="752" w:type="dxa"/>
          </w:tcPr>
          <w:p w14:paraId="19F309EF"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7</w:t>
            </w:r>
          </w:p>
        </w:tc>
        <w:tc>
          <w:tcPr>
            <w:tcW w:w="669" w:type="dxa"/>
          </w:tcPr>
          <w:p w14:paraId="1BD0E5A0"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8</w:t>
            </w:r>
          </w:p>
        </w:tc>
        <w:tc>
          <w:tcPr>
            <w:tcW w:w="751" w:type="dxa"/>
          </w:tcPr>
          <w:p w14:paraId="3805EFC3"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9</w:t>
            </w:r>
          </w:p>
        </w:tc>
        <w:tc>
          <w:tcPr>
            <w:tcW w:w="788" w:type="dxa"/>
          </w:tcPr>
          <w:p w14:paraId="56CBCE00"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10</w:t>
            </w:r>
          </w:p>
        </w:tc>
        <w:tc>
          <w:tcPr>
            <w:tcW w:w="788" w:type="dxa"/>
          </w:tcPr>
          <w:p w14:paraId="63AABEBF"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11</w:t>
            </w:r>
          </w:p>
        </w:tc>
        <w:tc>
          <w:tcPr>
            <w:tcW w:w="788" w:type="dxa"/>
          </w:tcPr>
          <w:p w14:paraId="2864A30B"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12</w:t>
            </w:r>
          </w:p>
        </w:tc>
        <w:tc>
          <w:tcPr>
            <w:tcW w:w="788" w:type="dxa"/>
          </w:tcPr>
          <w:p w14:paraId="37CFA7ED"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13</w:t>
            </w:r>
          </w:p>
        </w:tc>
        <w:tc>
          <w:tcPr>
            <w:tcW w:w="788" w:type="dxa"/>
          </w:tcPr>
          <w:p w14:paraId="3469FB27"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14</w:t>
            </w:r>
          </w:p>
        </w:tc>
        <w:tc>
          <w:tcPr>
            <w:tcW w:w="788" w:type="dxa"/>
          </w:tcPr>
          <w:p w14:paraId="60D4C8A7"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15</w:t>
            </w:r>
          </w:p>
        </w:tc>
        <w:tc>
          <w:tcPr>
            <w:tcW w:w="944" w:type="dxa"/>
          </w:tcPr>
          <w:p w14:paraId="5E22A56E"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16</w:t>
            </w:r>
          </w:p>
        </w:tc>
      </w:tr>
      <w:tr w:rsidR="006D4D90" w:rsidRPr="0057195D" w14:paraId="0186E08C" w14:textId="77777777" w:rsidTr="006D4D90">
        <w:trPr>
          <w:trHeight w:val="422"/>
        </w:trPr>
        <w:tc>
          <w:tcPr>
            <w:tcW w:w="1705" w:type="dxa"/>
          </w:tcPr>
          <w:p w14:paraId="66E35EBD"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Estudo do Marco Conceitual e Marco contextual</w:t>
            </w:r>
          </w:p>
        </w:tc>
        <w:tc>
          <w:tcPr>
            <w:tcW w:w="885" w:type="dxa"/>
            <w:shd w:val="clear" w:color="auto" w:fill="000000"/>
          </w:tcPr>
          <w:p w14:paraId="3BB6647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shd w:val="clear" w:color="auto" w:fill="000000"/>
          </w:tcPr>
          <w:p w14:paraId="5F39AB2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267192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083C08C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22911C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7C9B0F0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639D3BD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20CA67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5A5A8EB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F214BB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B62411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366C24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837F1D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5467D7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C48BB7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5D4D822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845AFC9" w14:textId="77777777" w:rsidTr="006D4D90">
        <w:trPr>
          <w:trHeight w:val="422"/>
        </w:trPr>
        <w:tc>
          <w:tcPr>
            <w:tcW w:w="1705" w:type="dxa"/>
          </w:tcPr>
          <w:p w14:paraId="2E610E30"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 xml:space="preserve">Definição dos casos de uso </w:t>
            </w:r>
          </w:p>
        </w:tc>
        <w:tc>
          <w:tcPr>
            <w:tcW w:w="885" w:type="dxa"/>
            <w:shd w:val="clear" w:color="auto" w:fill="auto"/>
          </w:tcPr>
          <w:p w14:paraId="5C6A0B2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shd w:val="clear" w:color="auto" w:fill="auto"/>
          </w:tcPr>
          <w:p w14:paraId="6B3B841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hemeFill="text1"/>
          </w:tcPr>
          <w:p w14:paraId="65484F0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20DDC7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8CFE8A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B1BED5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696DB4D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0BF94D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40BCE14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91C3CD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B56ACD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732934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A498B7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2796C8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744D49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269BF65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2C4EEE0A" w14:textId="77777777" w:rsidTr="006D4D90">
        <w:trPr>
          <w:trHeight w:val="438"/>
        </w:trPr>
        <w:tc>
          <w:tcPr>
            <w:tcW w:w="1705" w:type="dxa"/>
          </w:tcPr>
          <w:p w14:paraId="34757F7F"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Criação de Base dados</w:t>
            </w:r>
          </w:p>
        </w:tc>
        <w:tc>
          <w:tcPr>
            <w:tcW w:w="885" w:type="dxa"/>
          </w:tcPr>
          <w:p w14:paraId="1AA8FDE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shd w:val="clear" w:color="auto" w:fill="auto"/>
          </w:tcPr>
          <w:p w14:paraId="602288A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27E1257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0366316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282E01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71DC973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36A3162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995542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60C9ECF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D941A7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5C9230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05263F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3D0F3A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21F7AF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CBC81B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26C9F1D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9CCBE69" w14:textId="77777777" w:rsidTr="006D4D90">
        <w:trPr>
          <w:trHeight w:val="422"/>
        </w:trPr>
        <w:tc>
          <w:tcPr>
            <w:tcW w:w="1705" w:type="dxa"/>
          </w:tcPr>
          <w:p w14:paraId="6B0ECCEC"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Testes de implementação 1.0v</w:t>
            </w:r>
          </w:p>
        </w:tc>
        <w:tc>
          <w:tcPr>
            <w:tcW w:w="885" w:type="dxa"/>
          </w:tcPr>
          <w:p w14:paraId="31D86B0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568EB79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C262A1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shd w:val="clear" w:color="auto" w:fill="000000"/>
          </w:tcPr>
          <w:p w14:paraId="1F28C4F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7A18013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5F315D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5998920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D26B24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6091BC7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1F8BC7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E62C56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E3C8FC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465CE4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0A7E1C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38D2A3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59987BA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DAE750F" w14:textId="77777777" w:rsidTr="006D4D90">
        <w:trPr>
          <w:trHeight w:val="422"/>
        </w:trPr>
        <w:tc>
          <w:tcPr>
            <w:tcW w:w="1705" w:type="dxa"/>
          </w:tcPr>
          <w:p w14:paraId="4EB1AEF1"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Estudo sobre graphical UI</w:t>
            </w:r>
          </w:p>
        </w:tc>
        <w:tc>
          <w:tcPr>
            <w:tcW w:w="885" w:type="dxa"/>
            <w:shd w:val="clear" w:color="auto" w:fill="000000"/>
          </w:tcPr>
          <w:p w14:paraId="1191238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shd w:val="clear" w:color="auto" w:fill="000000"/>
          </w:tcPr>
          <w:p w14:paraId="080BB81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44A16AD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7F8BE3C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4AE8CA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755EB0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625827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80C02A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4FCE833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08C471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09132F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D5C611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C051D1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B392F7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BDE4EE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0A85E4F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582B68BD" w14:textId="77777777" w:rsidTr="006D4D90">
        <w:trPr>
          <w:trHeight w:val="422"/>
        </w:trPr>
        <w:tc>
          <w:tcPr>
            <w:tcW w:w="1705" w:type="dxa"/>
          </w:tcPr>
          <w:p w14:paraId="38CD8E4D"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 xml:space="preserve">Codificação </w:t>
            </w:r>
          </w:p>
        </w:tc>
        <w:tc>
          <w:tcPr>
            <w:tcW w:w="885" w:type="dxa"/>
          </w:tcPr>
          <w:p w14:paraId="40D8EF3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5D5F247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606EE9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shd w:val="clear" w:color="auto" w:fill="000000"/>
          </w:tcPr>
          <w:p w14:paraId="72FC701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5964527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78BD20E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0AA4578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DBE713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shd w:val="clear" w:color="auto" w:fill="000000"/>
          </w:tcPr>
          <w:p w14:paraId="6E0B2EE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3E12B2B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6E5F519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9C9639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1DFEAD5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4E4CA46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D4B7C9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03F7E57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630596A0" w14:textId="77777777" w:rsidTr="006D4D90">
        <w:trPr>
          <w:trHeight w:val="438"/>
        </w:trPr>
        <w:tc>
          <w:tcPr>
            <w:tcW w:w="1705" w:type="dxa"/>
          </w:tcPr>
          <w:p w14:paraId="145DF853"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Testes de integração 1.1</w:t>
            </w:r>
          </w:p>
        </w:tc>
        <w:tc>
          <w:tcPr>
            <w:tcW w:w="885" w:type="dxa"/>
          </w:tcPr>
          <w:p w14:paraId="740C3D9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14A31DC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0BAFC7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3073530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344A3B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B4A30A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shd w:val="clear" w:color="auto" w:fill="000000"/>
          </w:tcPr>
          <w:p w14:paraId="38382EF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E6F509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6F74736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17CCEA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C109D0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46516D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52B301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4E1D74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70C733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23ADF10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30CB945A" w14:textId="77777777" w:rsidTr="006D4D90">
        <w:trPr>
          <w:trHeight w:val="422"/>
        </w:trPr>
        <w:tc>
          <w:tcPr>
            <w:tcW w:w="1705" w:type="dxa"/>
          </w:tcPr>
          <w:p w14:paraId="68707195" w14:textId="6F66D5C7" w:rsidR="006D4D90" w:rsidRPr="0057195D" w:rsidRDefault="00ED0405"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Correcção</w:t>
            </w:r>
            <w:r w:rsidR="006D4D90" w:rsidRPr="0057195D">
              <w:rPr>
                <w:rFonts w:ascii="Times New Roman" w:hAnsi="Times New Roman" w:cs="Times New Roman"/>
                <w:color w:val="000000"/>
                <w:sz w:val="16"/>
                <w:szCs w:val="16"/>
              </w:rPr>
              <w:t xml:space="preserve"> </w:t>
            </w:r>
            <w:r w:rsidRPr="0057195D">
              <w:rPr>
                <w:rFonts w:ascii="Times New Roman" w:hAnsi="Times New Roman" w:cs="Times New Roman"/>
                <w:color w:val="000000"/>
                <w:sz w:val="16"/>
                <w:szCs w:val="16"/>
              </w:rPr>
              <w:t>de código</w:t>
            </w:r>
            <w:r w:rsidR="006D4D90" w:rsidRPr="0057195D">
              <w:rPr>
                <w:rFonts w:ascii="Times New Roman" w:hAnsi="Times New Roman" w:cs="Times New Roman"/>
                <w:color w:val="000000"/>
                <w:sz w:val="16"/>
                <w:szCs w:val="16"/>
              </w:rPr>
              <w:t xml:space="preserve"> adjacente</w:t>
            </w:r>
          </w:p>
        </w:tc>
        <w:tc>
          <w:tcPr>
            <w:tcW w:w="885" w:type="dxa"/>
          </w:tcPr>
          <w:p w14:paraId="3CC24BD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04E3D0A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2C902F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6484A01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EFD853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6EEB7A8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5AC92D3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72D8879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77D6D2A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75BEAA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C467D2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73C5BF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1A11D6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CF29A6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219C63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21D62EB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0F1124CE" w14:textId="77777777" w:rsidTr="006D4D90">
        <w:trPr>
          <w:trHeight w:val="438"/>
        </w:trPr>
        <w:tc>
          <w:tcPr>
            <w:tcW w:w="1705" w:type="dxa"/>
          </w:tcPr>
          <w:p w14:paraId="0D070110"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Testes de implementação 1.2</w:t>
            </w:r>
          </w:p>
        </w:tc>
        <w:tc>
          <w:tcPr>
            <w:tcW w:w="885" w:type="dxa"/>
          </w:tcPr>
          <w:p w14:paraId="60C0776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52B1E49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D9C435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3ED00E1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EB945A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4B1BB1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163F7C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1325D95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shd w:val="clear" w:color="auto" w:fill="000000"/>
          </w:tcPr>
          <w:p w14:paraId="2E0F0FE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2E301F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9CE444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91E4DC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A9BB4E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277A5F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326900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096F54B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EF7E236" w14:textId="77777777" w:rsidTr="006D4D90">
        <w:trPr>
          <w:trHeight w:val="438"/>
        </w:trPr>
        <w:tc>
          <w:tcPr>
            <w:tcW w:w="1705" w:type="dxa"/>
          </w:tcPr>
          <w:p w14:paraId="1FBDBB25"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Entrega do primeiro rascunho ao supervisor</w:t>
            </w:r>
          </w:p>
        </w:tc>
        <w:tc>
          <w:tcPr>
            <w:tcW w:w="885" w:type="dxa"/>
          </w:tcPr>
          <w:p w14:paraId="4CC138C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2BAC2F4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79F138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7CBD269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7F7E550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C91F10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75D74AA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F58486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58DE7FF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ADF294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0E40464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52D469B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9E817C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7E4EAA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40B262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7AC4121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312595AA" w14:textId="77777777" w:rsidTr="006D4D90">
        <w:trPr>
          <w:trHeight w:val="438"/>
        </w:trPr>
        <w:tc>
          <w:tcPr>
            <w:tcW w:w="1705" w:type="dxa"/>
          </w:tcPr>
          <w:p w14:paraId="16AE1F3D"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Produção do relatório</w:t>
            </w:r>
          </w:p>
        </w:tc>
        <w:tc>
          <w:tcPr>
            <w:tcW w:w="885" w:type="dxa"/>
          </w:tcPr>
          <w:p w14:paraId="30F1370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30D91FE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14A8926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205D5A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4E17B9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69505F7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4B6A8CB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1A4ABA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3559425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C51D67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A9CB60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8FFB92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656EF71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D0B0D9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C1555E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398EAA3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64EF7C9A" w14:textId="77777777" w:rsidTr="006D4D90">
        <w:trPr>
          <w:trHeight w:val="438"/>
        </w:trPr>
        <w:tc>
          <w:tcPr>
            <w:tcW w:w="1705" w:type="dxa"/>
          </w:tcPr>
          <w:p w14:paraId="09EB7ABF"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Entrega ao Gabinete</w:t>
            </w:r>
          </w:p>
        </w:tc>
        <w:tc>
          <w:tcPr>
            <w:tcW w:w="885" w:type="dxa"/>
          </w:tcPr>
          <w:p w14:paraId="29D098A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427CF90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F6ABB3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4C9D0AD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FB6B0F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EB047D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BC158A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372CC1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560B9A5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62DDB1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83B047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B27B79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DBA7AF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460C132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84856B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6A33EBF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C9B604C" w14:textId="77777777" w:rsidTr="006D4D90">
        <w:trPr>
          <w:trHeight w:val="438"/>
        </w:trPr>
        <w:tc>
          <w:tcPr>
            <w:tcW w:w="1705" w:type="dxa"/>
          </w:tcPr>
          <w:p w14:paraId="528C0A0B"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Coração de imprevistos</w:t>
            </w:r>
          </w:p>
        </w:tc>
        <w:tc>
          <w:tcPr>
            <w:tcW w:w="885" w:type="dxa"/>
          </w:tcPr>
          <w:p w14:paraId="616A29A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40CBD2F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6669208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6A11A9D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2AE86C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C759E6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074A463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7743DF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5179F6F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F04FB9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D35764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706424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6296D2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E4CE5A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07122C6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shd w:val="clear" w:color="auto" w:fill="000000"/>
          </w:tcPr>
          <w:p w14:paraId="5F3D4560" w14:textId="77777777" w:rsidR="006D4D90" w:rsidRPr="0057195D" w:rsidRDefault="006D4D90" w:rsidP="00A510CD">
            <w:pPr>
              <w:pStyle w:val="BodyText"/>
              <w:keepNext/>
              <w:spacing w:before="0" w:after="0" w:line="360" w:lineRule="auto"/>
              <w:rPr>
                <w:rFonts w:ascii="Times New Roman" w:hAnsi="Times New Roman" w:cs="Times New Roman"/>
                <w:color w:val="000000"/>
                <w:szCs w:val="24"/>
              </w:rPr>
            </w:pPr>
          </w:p>
        </w:tc>
      </w:tr>
    </w:tbl>
    <w:p w14:paraId="0B3F64DB" w14:textId="575358A7" w:rsidR="00F75C47" w:rsidRPr="0057195D" w:rsidRDefault="00B83417" w:rsidP="00A510CD">
      <w:pPr>
        <w:pStyle w:val="Caption"/>
        <w:jc w:val="left"/>
        <w:sectPr w:rsidR="00F75C47" w:rsidRPr="0057195D" w:rsidSect="00A510CD">
          <w:headerReference w:type="default" r:id="rId42"/>
          <w:pgSz w:w="16840" w:h="11907" w:orient="landscape" w:code="9"/>
          <w:pgMar w:top="1699" w:right="1699" w:bottom="1138" w:left="1138" w:header="720" w:footer="562" w:gutter="0"/>
          <w:cols w:space="720"/>
          <w:docGrid w:linePitch="360"/>
        </w:sectPr>
      </w:pPr>
      <w:bookmarkStart w:id="144" w:name="_Toc452383131"/>
      <w:r w:rsidRPr="0057195D">
        <w:t xml:space="preserve">Tabela </w:t>
      </w:r>
      <w:r w:rsidRPr="0057195D">
        <w:fldChar w:fldCharType="begin"/>
      </w:r>
      <w:r w:rsidRPr="0057195D">
        <w:instrText xml:space="preserve"> SEQ Tabela \* ARABIC </w:instrText>
      </w:r>
      <w:r w:rsidRPr="0057195D">
        <w:fldChar w:fldCharType="separate"/>
      </w:r>
      <w:r w:rsidR="00486692">
        <w:rPr>
          <w:noProof/>
        </w:rPr>
        <w:t>9</w:t>
      </w:r>
      <w:r w:rsidRPr="0057195D">
        <w:fldChar w:fldCharType="end"/>
      </w:r>
      <w:r w:rsidRPr="0057195D">
        <w:t xml:space="preserve">.Cronograma do Projecto </w:t>
      </w:r>
      <w:r w:rsidRPr="0057195D">
        <w:rPr>
          <w:b/>
        </w:rPr>
        <w:t>Fonte: Autor</w:t>
      </w:r>
      <w:bookmarkEnd w:id="144"/>
    </w:p>
    <w:p w14:paraId="4CEF3FBF" w14:textId="122367FD" w:rsidR="00AF2243" w:rsidRPr="0057195D" w:rsidRDefault="00AF2243" w:rsidP="004679E2">
      <w:pPr>
        <w:pStyle w:val="Heading1"/>
      </w:pPr>
      <w:bookmarkStart w:id="145" w:name="_Toc454140021"/>
      <w:r w:rsidRPr="0057195D">
        <w:lastRenderedPageBreak/>
        <w:t xml:space="preserve">CAPÍTULO 5 - CONCLUSÕES E </w:t>
      </w:r>
      <w:r w:rsidR="006618F7" w:rsidRPr="0057195D">
        <w:t>RECOMENDAÇÕES</w:t>
      </w:r>
      <w:bookmarkEnd w:id="145"/>
    </w:p>
    <w:p w14:paraId="116D6E10" w14:textId="77777777" w:rsidR="00AF2243" w:rsidRPr="0057195D" w:rsidRDefault="00AF2243" w:rsidP="00AF2243">
      <w:pPr>
        <w:pStyle w:val="BodyText"/>
        <w:spacing w:before="0" w:after="0" w:line="360" w:lineRule="auto"/>
        <w:rPr>
          <w:rFonts w:ascii="Times New Roman" w:hAnsi="Times New Roman" w:cs="Times New Roman"/>
        </w:rPr>
      </w:pPr>
    </w:p>
    <w:p w14:paraId="2E240FF7" w14:textId="77777777" w:rsidR="00AF2243" w:rsidRPr="0057195D" w:rsidRDefault="00AF2243" w:rsidP="00AF2243">
      <w:pPr>
        <w:pStyle w:val="Heading2"/>
      </w:pPr>
      <w:bookmarkStart w:id="146" w:name="_Toc454140022"/>
      <w:r w:rsidRPr="0057195D">
        <w:t>Conclusões</w:t>
      </w:r>
      <w:bookmarkEnd w:id="146"/>
    </w:p>
    <w:p w14:paraId="2D849341" w14:textId="0AFF93D4" w:rsidR="00231FBD" w:rsidRPr="0057195D" w:rsidRDefault="00231FBD" w:rsidP="004679E2">
      <w:pPr>
        <w:pStyle w:val="Title"/>
        <w:spacing w:before="0" w:after="0"/>
        <w:jc w:val="both"/>
        <w:rPr>
          <w:rFonts w:cs="Times New Roman"/>
          <w:b w:val="0"/>
          <w:sz w:val="24"/>
          <w:szCs w:val="24"/>
        </w:rPr>
      </w:pPr>
      <w:r w:rsidRPr="0057195D">
        <w:rPr>
          <w:rFonts w:cs="Times New Roman"/>
          <w:b w:val="0"/>
          <w:sz w:val="24"/>
          <w:szCs w:val="24"/>
        </w:rPr>
        <w:t xml:space="preserve">Em jeito de conclusão é de iterar que o </w:t>
      </w:r>
      <w:r w:rsidR="00F61344" w:rsidRPr="0057195D">
        <w:rPr>
          <w:rFonts w:cs="Times New Roman"/>
          <w:b w:val="0"/>
          <w:sz w:val="24"/>
          <w:szCs w:val="24"/>
        </w:rPr>
        <w:t>projecto</w:t>
      </w:r>
      <w:r w:rsidRPr="0057195D">
        <w:rPr>
          <w:rFonts w:cs="Times New Roman"/>
          <w:b w:val="0"/>
          <w:sz w:val="24"/>
          <w:szCs w:val="24"/>
        </w:rPr>
        <w:t xml:space="preserve"> trouxe mais valia ao autor n</w:t>
      </w:r>
      <w:r w:rsidR="00EC4DBE" w:rsidRPr="0057195D">
        <w:rPr>
          <w:rFonts w:cs="Times New Roman"/>
          <w:b w:val="0"/>
          <w:sz w:val="24"/>
          <w:szCs w:val="24"/>
        </w:rPr>
        <w:t xml:space="preserve">os </w:t>
      </w:r>
      <w:r w:rsidR="00F61344" w:rsidRPr="0057195D">
        <w:rPr>
          <w:rFonts w:cs="Times New Roman"/>
          <w:b w:val="0"/>
          <w:sz w:val="24"/>
          <w:szCs w:val="24"/>
        </w:rPr>
        <w:t xml:space="preserve">aspectos </w:t>
      </w:r>
      <w:r w:rsidR="00EC4DBE" w:rsidRPr="0057195D">
        <w:rPr>
          <w:rFonts w:cs="Times New Roman"/>
          <w:b w:val="0"/>
          <w:sz w:val="24"/>
          <w:szCs w:val="24"/>
        </w:rPr>
        <w:t xml:space="preserve">mais profissionais </w:t>
      </w:r>
      <w:r w:rsidRPr="0057195D">
        <w:rPr>
          <w:rFonts w:cs="Times New Roman"/>
          <w:b w:val="0"/>
          <w:sz w:val="24"/>
          <w:szCs w:val="24"/>
        </w:rPr>
        <w:t xml:space="preserve">em termos de resultados finais em </w:t>
      </w:r>
      <w:r w:rsidR="00F61344" w:rsidRPr="0057195D">
        <w:rPr>
          <w:rFonts w:cs="Times New Roman"/>
          <w:b w:val="0"/>
          <w:sz w:val="24"/>
          <w:szCs w:val="24"/>
        </w:rPr>
        <w:t>projectos</w:t>
      </w:r>
      <w:r w:rsidRPr="0057195D">
        <w:rPr>
          <w:rFonts w:cs="Times New Roman"/>
          <w:b w:val="0"/>
          <w:sz w:val="24"/>
          <w:szCs w:val="24"/>
        </w:rPr>
        <w:t xml:space="preserve"> de engenharia de software.</w:t>
      </w:r>
    </w:p>
    <w:p w14:paraId="5211FE4D" w14:textId="77777777" w:rsidR="00231FBD" w:rsidRPr="0057195D" w:rsidRDefault="00231FBD" w:rsidP="004679E2">
      <w:pPr>
        <w:pStyle w:val="Title"/>
        <w:spacing w:before="0" w:after="0"/>
        <w:jc w:val="both"/>
        <w:rPr>
          <w:rFonts w:cs="Times New Roman"/>
          <w:b w:val="0"/>
          <w:sz w:val="24"/>
          <w:szCs w:val="24"/>
        </w:rPr>
      </w:pPr>
    </w:p>
    <w:p w14:paraId="1755BA13" w14:textId="4A8B7288" w:rsidR="00231FBD" w:rsidRPr="0057195D" w:rsidRDefault="00231FBD" w:rsidP="004679E2">
      <w:pPr>
        <w:pStyle w:val="Title"/>
        <w:spacing w:before="0" w:after="0"/>
        <w:jc w:val="both"/>
        <w:rPr>
          <w:rFonts w:cs="Times New Roman"/>
          <w:b w:val="0"/>
          <w:sz w:val="24"/>
          <w:szCs w:val="24"/>
        </w:rPr>
      </w:pPr>
      <w:r w:rsidRPr="0057195D">
        <w:rPr>
          <w:rFonts w:cs="Times New Roman"/>
          <w:b w:val="0"/>
          <w:sz w:val="24"/>
          <w:szCs w:val="24"/>
        </w:rPr>
        <w:t xml:space="preserve">O </w:t>
      </w:r>
      <w:r w:rsidR="00F61344" w:rsidRPr="0057195D">
        <w:rPr>
          <w:rFonts w:cs="Times New Roman"/>
          <w:b w:val="0"/>
          <w:sz w:val="24"/>
          <w:szCs w:val="24"/>
        </w:rPr>
        <w:t>Projecto</w:t>
      </w:r>
      <w:r w:rsidRPr="0057195D">
        <w:rPr>
          <w:rFonts w:cs="Times New Roman"/>
          <w:b w:val="0"/>
          <w:sz w:val="24"/>
          <w:szCs w:val="24"/>
        </w:rPr>
        <w:t xml:space="preserve"> </w:t>
      </w:r>
      <w:r w:rsidR="00EC4DBE" w:rsidRPr="0057195D">
        <w:rPr>
          <w:rFonts w:cs="Times New Roman"/>
          <w:b w:val="0"/>
          <w:sz w:val="24"/>
          <w:szCs w:val="24"/>
        </w:rPr>
        <w:t xml:space="preserve">também trouxe </w:t>
      </w:r>
      <w:r w:rsidR="00A510CD" w:rsidRPr="0057195D">
        <w:rPr>
          <w:rFonts w:cs="Times New Roman"/>
          <w:b w:val="0"/>
          <w:sz w:val="24"/>
          <w:szCs w:val="24"/>
        </w:rPr>
        <w:t>uma tentativa</w:t>
      </w:r>
      <w:r w:rsidR="00EC4DBE" w:rsidRPr="0057195D">
        <w:rPr>
          <w:rFonts w:cs="Times New Roman"/>
          <w:b w:val="0"/>
          <w:sz w:val="24"/>
          <w:szCs w:val="24"/>
        </w:rPr>
        <w:t xml:space="preserve"> de </w:t>
      </w:r>
      <w:r w:rsidRPr="0057195D">
        <w:rPr>
          <w:rFonts w:cs="Times New Roman"/>
          <w:b w:val="0"/>
          <w:sz w:val="24"/>
          <w:szCs w:val="24"/>
        </w:rPr>
        <w:t xml:space="preserve">resolução de um problema de natureza moral, a satisfação do autor na tentativa de resolução de problemas </w:t>
      </w:r>
      <w:r w:rsidR="00F61344" w:rsidRPr="0057195D">
        <w:rPr>
          <w:rFonts w:cs="Times New Roman"/>
          <w:b w:val="0"/>
          <w:sz w:val="24"/>
          <w:szCs w:val="24"/>
        </w:rPr>
        <w:t>em</w:t>
      </w:r>
      <w:r w:rsidRPr="0057195D">
        <w:rPr>
          <w:rFonts w:cs="Times New Roman"/>
          <w:b w:val="0"/>
          <w:sz w:val="24"/>
          <w:szCs w:val="24"/>
        </w:rPr>
        <w:t xml:space="preserve"> um dos sect</w:t>
      </w:r>
      <w:r w:rsidR="00EC4DBE" w:rsidRPr="0057195D">
        <w:rPr>
          <w:rFonts w:cs="Times New Roman"/>
          <w:b w:val="0"/>
          <w:sz w:val="24"/>
          <w:szCs w:val="24"/>
        </w:rPr>
        <w:t xml:space="preserve">ores públicos com menos atenção. Sendo assim uma entidade </w:t>
      </w:r>
      <w:r w:rsidRPr="0057195D">
        <w:rPr>
          <w:rFonts w:cs="Times New Roman"/>
          <w:b w:val="0"/>
          <w:sz w:val="24"/>
          <w:szCs w:val="24"/>
        </w:rPr>
        <w:t xml:space="preserve">frágil como o Tribunal dos </w:t>
      </w:r>
      <w:r w:rsidR="00336D08" w:rsidRPr="0057195D">
        <w:rPr>
          <w:rFonts w:cs="Times New Roman"/>
          <w:b w:val="0"/>
          <w:sz w:val="24"/>
          <w:szCs w:val="24"/>
        </w:rPr>
        <w:t>Menores</w:t>
      </w:r>
      <w:r w:rsidRPr="0057195D">
        <w:rPr>
          <w:rFonts w:cs="Times New Roman"/>
          <w:b w:val="0"/>
          <w:sz w:val="24"/>
          <w:szCs w:val="24"/>
        </w:rPr>
        <w:t xml:space="preserve">. </w:t>
      </w:r>
    </w:p>
    <w:p w14:paraId="4ED0262C" w14:textId="77777777" w:rsidR="00231FBD" w:rsidRPr="0057195D" w:rsidRDefault="00231FBD" w:rsidP="004679E2">
      <w:pPr>
        <w:pStyle w:val="Title"/>
        <w:spacing w:before="0" w:after="0"/>
        <w:jc w:val="both"/>
        <w:rPr>
          <w:rFonts w:cs="Times New Roman"/>
          <w:b w:val="0"/>
          <w:sz w:val="24"/>
          <w:szCs w:val="24"/>
        </w:rPr>
      </w:pPr>
    </w:p>
    <w:p w14:paraId="22553376" w14:textId="59270AF6" w:rsidR="00231FBD" w:rsidRPr="0057195D" w:rsidRDefault="00231FBD" w:rsidP="004679E2">
      <w:pPr>
        <w:pStyle w:val="Title"/>
        <w:spacing w:before="0" w:after="0"/>
        <w:jc w:val="both"/>
        <w:rPr>
          <w:rFonts w:cs="Times New Roman"/>
          <w:b w:val="0"/>
          <w:sz w:val="24"/>
          <w:szCs w:val="24"/>
        </w:rPr>
      </w:pPr>
      <w:r w:rsidRPr="0057195D">
        <w:rPr>
          <w:rFonts w:cs="Times New Roman"/>
          <w:b w:val="0"/>
          <w:sz w:val="24"/>
          <w:szCs w:val="24"/>
        </w:rPr>
        <w:t xml:space="preserve">A implementação do Hibernate e ZK </w:t>
      </w:r>
      <w:r w:rsidR="00F61344" w:rsidRPr="0057195D">
        <w:rPr>
          <w:rFonts w:cs="Times New Roman"/>
          <w:b w:val="0"/>
          <w:sz w:val="24"/>
          <w:szCs w:val="24"/>
        </w:rPr>
        <w:t>F</w:t>
      </w:r>
      <w:r w:rsidRPr="0057195D">
        <w:rPr>
          <w:rFonts w:cs="Times New Roman"/>
          <w:b w:val="0"/>
          <w:sz w:val="24"/>
          <w:szCs w:val="24"/>
        </w:rPr>
        <w:t xml:space="preserve">ramework tornaram-se as </w:t>
      </w:r>
      <w:r w:rsidR="00F61344" w:rsidRPr="0057195D">
        <w:rPr>
          <w:rFonts w:cs="Times New Roman"/>
          <w:b w:val="0"/>
          <w:sz w:val="24"/>
          <w:szCs w:val="24"/>
        </w:rPr>
        <w:t>actividades</w:t>
      </w:r>
      <w:r w:rsidRPr="0057195D">
        <w:rPr>
          <w:rFonts w:cs="Times New Roman"/>
          <w:b w:val="0"/>
          <w:sz w:val="24"/>
          <w:szCs w:val="24"/>
        </w:rPr>
        <w:t xml:space="preserve"> mais desafiantes ao autor pois exigia estudo profundo no conhecimento de </w:t>
      </w:r>
      <w:r w:rsidR="00F61344" w:rsidRPr="0057195D">
        <w:rPr>
          <w:rFonts w:cs="Times New Roman"/>
          <w:b w:val="0"/>
          <w:sz w:val="24"/>
          <w:szCs w:val="24"/>
        </w:rPr>
        <w:t>novas Frameworks.</w:t>
      </w:r>
    </w:p>
    <w:p w14:paraId="39A408AA" w14:textId="77777777" w:rsidR="00231FBD" w:rsidRPr="0057195D" w:rsidRDefault="00231FBD" w:rsidP="004679E2">
      <w:pPr>
        <w:pStyle w:val="Title"/>
        <w:spacing w:before="0" w:after="0"/>
        <w:jc w:val="both"/>
        <w:rPr>
          <w:rFonts w:cs="Times New Roman"/>
          <w:b w:val="0"/>
          <w:sz w:val="24"/>
          <w:szCs w:val="24"/>
        </w:rPr>
      </w:pPr>
    </w:p>
    <w:p w14:paraId="64ED3095" w14:textId="62B5AEAF" w:rsidR="00231FBD" w:rsidRPr="0057195D" w:rsidRDefault="00231FBD" w:rsidP="004679E2">
      <w:pPr>
        <w:pStyle w:val="Title"/>
        <w:spacing w:before="0" w:after="0"/>
        <w:jc w:val="both"/>
        <w:rPr>
          <w:rFonts w:cs="Times New Roman"/>
          <w:b w:val="0"/>
          <w:sz w:val="24"/>
          <w:szCs w:val="24"/>
        </w:rPr>
      </w:pPr>
      <w:r w:rsidRPr="0057195D">
        <w:rPr>
          <w:rFonts w:cs="Times New Roman"/>
          <w:b w:val="0"/>
          <w:sz w:val="24"/>
          <w:szCs w:val="24"/>
        </w:rPr>
        <w:t xml:space="preserve">Com HEDL como uma das ferramentas principais de programação neste </w:t>
      </w:r>
      <w:r w:rsidR="00ED0405" w:rsidRPr="0057195D">
        <w:rPr>
          <w:rFonts w:cs="Times New Roman"/>
          <w:b w:val="0"/>
          <w:sz w:val="24"/>
          <w:szCs w:val="24"/>
        </w:rPr>
        <w:t>Projecto</w:t>
      </w:r>
      <w:r w:rsidRPr="0057195D">
        <w:rPr>
          <w:rFonts w:cs="Times New Roman"/>
          <w:b w:val="0"/>
          <w:sz w:val="24"/>
          <w:szCs w:val="24"/>
        </w:rPr>
        <w:t xml:space="preserve">, pode ser adquirir uma licença gratuita da DevBoost para todos os estudantes e colaboradores do ISUTC, sendo ela uma ferramenta de custo de €288. </w:t>
      </w:r>
    </w:p>
    <w:p w14:paraId="7A6DA143" w14:textId="77777777" w:rsidR="00231FBD" w:rsidRPr="0057195D" w:rsidRDefault="00231FBD" w:rsidP="004679E2">
      <w:pPr>
        <w:pStyle w:val="Title"/>
        <w:spacing w:before="0" w:after="0"/>
        <w:jc w:val="both"/>
        <w:rPr>
          <w:rFonts w:cs="Times New Roman"/>
          <w:b w:val="0"/>
          <w:sz w:val="24"/>
          <w:szCs w:val="24"/>
        </w:rPr>
      </w:pPr>
    </w:p>
    <w:p w14:paraId="5AD07F13" w14:textId="446B9211" w:rsidR="00231FBD" w:rsidRPr="0057195D" w:rsidRDefault="00F61344" w:rsidP="004679E2">
      <w:pPr>
        <w:pStyle w:val="Title"/>
        <w:spacing w:before="0" w:after="0"/>
        <w:jc w:val="both"/>
        <w:rPr>
          <w:rFonts w:cs="Times New Roman"/>
          <w:b w:val="0"/>
          <w:sz w:val="24"/>
          <w:szCs w:val="24"/>
        </w:rPr>
      </w:pPr>
      <w:r w:rsidRPr="0057195D">
        <w:rPr>
          <w:rFonts w:cs="Times New Roman"/>
          <w:b w:val="0"/>
          <w:sz w:val="24"/>
          <w:szCs w:val="24"/>
        </w:rPr>
        <w:t xml:space="preserve">E assim e de desejar que com o desenvolvimento desta aplicação haja a oportunidade de </w:t>
      </w:r>
      <w:r w:rsidR="00991C08" w:rsidRPr="0057195D">
        <w:rPr>
          <w:rFonts w:cs="Times New Roman"/>
          <w:b w:val="0"/>
          <w:sz w:val="24"/>
          <w:szCs w:val="24"/>
        </w:rPr>
        <w:t>por o projecto em produção.</w:t>
      </w:r>
    </w:p>
    <w:p w14:paraId="38853A64" w14:textId="79BFCDB8" w:rsidR="00ED0405" w:rsidRPr="0057195D" w:rsidRDefault="00ED0405">
      <w:pPr>
        <w:spacing w:before="0" w:after="0" w:line="240" w:lineRule="auto"/>
        <w:jc w:val="left"/>
        <w:rPr>
          <w:bCs/>
          <w:kern w:val="28"/>
        </w:rPr>
      </w:pPr>
      <w:r w:rsidRPr="0057195D">
        <w:rPr>
          <w:b/>
        </w:rPr>
        <w:br w:type="page"/>
      </w:r>
    </w:p>
    <w:p w14:paraId="4E44054D" w14:textId="77777777" w:rsidR="00AF2243" w:rsidRPr="0057195D" w:rsidRDefault="00AF2243" w:rsidP="00AF2243">
      <w:pPr>
        <w:pStyle w:val="Title"/>
        <w:spacing w:before="0" w:after="0"/>
        <w:jc w:val="both"/>
        <w:rPr>
          <w:rFonts w:cs="Times New Roman"/>
          <w:b w:val="0"/>
          <w:sz w:val="24"/>
          <w:szCs w:val="24"/>
        </w:rPr>
      </w:pPr>
    </w:p>
    <w:p w14:paraId="07D32270" w14:textId="77777777" w:rsidR="00AF2243" w:rsidRPr="0057195D" w:rsidRDefault="00AF2243" w:rsidP="00AF2243">
      <w:pPr>
        <w:pStyle w:val="Heading2"/>
      </w:pPr>
      <w:bookmarkStart w:id="147" w:name="_Toc454140023"/>
      <w:r w:rsidRPr="0057195D">
        <w:t>Recomendações</w:t>
      </w:r>
      <w:bookmarkEnd w:id="147"/>
    </w:p>
    <w:p w14:paraId="4FF3461A" w14:textId="4610E07E" w:rsidR="00EC4DBE" w:rsidRPr="0057195D" w:rsidRDefault="00EC4DBE" w:rsidP="004679E2">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Recomenda-se que tribunal dos menores a cidade de Maputo:</w:t>
      </w:r>
    </w:p>
    <w:p w14:paraId="6A3CFD10" w14:textId="6DCF813F" w:rsidR="00EC4DBE" w:rsidRPr="0057195D" w:rsidRDefault="00EC4DBE" w:rsidP="004679E2">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 Passe de um processo de revisão de políticas nos </w:t>
      </w:r>
      <w:r w:rsidR="00991C08" w:rsidRPr="0057195D">
        <w:rPr>
          <w:rFonts w:ascii="Times New Roman" w:hAnsi="Times New Roman" w:cs="Times New Roman"/>
          <w:szCs w:val="24"/>
        </w:rPr>
        <w:t>aspectos</w:t>
      </w:r>
      <w:r w:rsidRPr="0057195D">
        <w:rPr>
          <w:rFonts w:ascii="Times New Roman" w:hAnsi="Times New Roman" w:cs="Times New Roman"/>
          <w:szCs w:val="24"/>
        </w:rPr>
        <w:t xml:space="preserve"> de gestão de processos judiciais, E nela implementasse métodos mais actualizados para a gestão do mesmo.</w:t>
      </w:r>
    </w:p>
    <w:p w14:paraId="4945F138" w14:textId="77777777" w:rsidR="00EC4DBE" w:rsidRPr="0057195D" w:rsidRDefault="00EC4DBE" w:rsidP="004679E2">
      <w:pPr>
        <w:pStyle w:val="BodyText"/>
        <w:spacing w:before="0" w:after="0" w:line="360" w:lineRule="auto"/>
        <w:rPr>
          <w:rFonts w:ascii="Times New Roman" w:hAnsi="Times New Roman" w:cs="Times New Roman"/>
          <w:szCs w:val="24"/>
        </w:rPr>
      </w:pPr>
    </w:p>
    <w:p w14:paraId="40C548DF" w14:textId="6DA596DD" w:rsidR="00EC4DBE" w:rsidRPr="0057195D" w:rsidRDefault="00EC4DBE" w:rsidP="004679E2">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 Passasse por um processo de reeducação a todos os colaboradores nos </w:t>
      </w:r>
      <w:r w:rsidR="00991C08" w:rsidRPr="0057195D">
        <w:rPr>
          <w:rFonts w:ascii="Times New Roman" w:hAnsi="Times New Roman" w:cs="Times New Roman"/>
          <w:szCs w:val="24"/>
        </w:rPr>
        <w:t>aspectos</w:t>
      </w:r>
      <w:r w:rsidRPr="0057195D">
        <w:rPr>
          <w:rFonts w:ascii="Times New Roman" w:hAnsi="Times New Roman" w:cs="Times New Roman"/>
          <w:szCs w:val="24"/>
        </w:rPr>
        <w:t xml:space="preserve"> relacionados com o manuseamento de sistemas informáticos e de equipamento </w:t>
      </w:r>
      <w:r w:rsidR="00991C08" w:rsidRPr="0057195D">
        <w:rPr>
          <w:rFonts w:ascii="Times New Roman" w:hAnsi="Times New Roman" w:cs="Times New Roman"/>
          <w:szCs w:val="24"/>
        </w:rPr>
        <w:t>electrónico</w:t>
      </w:r>
      <w:r w:rsidRPr="0057195D">
        <w:rPr>
          <w:rFonts w:ascii="Times New Roman" w:hAnsi="Times New Roman" w:cs="Times New Roman"/>
          <w:szCs w:val="24"/>
        </w:rPr>
        <w:t xml:space="preserve"> para melhor atingir a produtividade de cada sector Jurídico</w:t>
      </w:r>
    </w:p>
    <w:p w14:paraId="60186C24" w14:textId="77777777" w:rsidR="00EC4DBE" w:rsidRPr="0057195D" w:rsidRDefault="00EC4DBE" w:rsidP="004679E2">
      <w:pPr>
        <w:pStyle w:val="BodyText"/>
        <w:spacing w:before="0" w:after="0" w:line="360" w:lineRule="auto"/>
        <w:rPr>
          <w:rFonts w:ascii="Times New Roman" w:hAnsi="Times New Roman" w:cs="Times New Roman"/>
          <w:szCs w:val="24"/>
        </w:rPr>
      </w:pPr>
    </w:p>
    <w:p w14:paraId="49DCCEAC" w14:textId="04999A52" w:rsidR="00AF2243" w:rsidRPr="0057195D" w:rsidRDefault="00EC4DBE">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Implementasse um sistema mais seguro e menos arcaico para a transmissão de documentos com outros Tribunais.</w:t>
      </w:r>
    </w:p>
    <w:bookmarkEnd w:id="4"/>
    <w:p w14:paraId="192062C0" w14:textId="620AB7A4" w:rsidR="001C5F2B" w:rsidRPr="0057195D" w:rsidRDefault="001C5F2B" w:rsidP="00AA169F">
      <w:pPr>
        <w:pStyle w:val="BodyText"/>
        <w:spacing w:before="0" w:after="0" w:line="360" w:lineRule="auto"/>
        <w:rPr>
          <w:rFonts w:ascii="Times New Roman" w:hAnsi="Times New Roman" w:cs="Times New Roman"/>
          <w:szCs w:val="24"/>
        </w:rPr>
      </w:pPr>
    </w:p>
    <w:p w14:paraId="295246EF" w14:textId="6CCAE408" w:rsidR="00152AFA" w:rsidRPr="0057195D" w:rsidRDefault="00AF2243" w:rsidP="004679E2">
      <w:pPr>
        <w:spacing w:before="0" w:after="0" w:line="240" w:lineRule="auto"/>
        <w:jc w:val="left"/>
      </w:pPr>
      <w:bookmarkStart w:id="148" w:name="_Toc95113707"/>
      <w:r w:rsidRPr="0057195D">
        <w:br w:type="page"/>
      </w:r>
    </w:p>
    <w:bookmarkEnd w:id="148" w:displacedByCustomXml="next"/>
    <w:bookmarkStart w:id="149" w:name="_Toc454140024" w:displacedByCustomXml="next"/>
    <w:sdt>
      <w:sdtPr>
        <w:rPr>
          <w:rFonts w:ascii="Verdana" w:hAnsi="Verdana"/>
          <w:b w:val="0"/>
          <w:bCs w:val="0"/>
          <w:caps w:val="0"/>
          <w:sz w:val="22"/>
          <w:szCs w:val="24"/>
        </w:rPr>
        <w:id w:val="-1216270029"/>
        <w:docPartObj>
          <w:docPartGallery w:val="Bibliographies"/>
          <w:docPartUnique/>
        </w:docPartObj>
      </w:sdtPr>
      <w:sdtEndPr>
        <w:rPr>
          <w:rFonts w:ascii="Times New Roman" w:hAnsi="Times New Roman"/>
          <w:sz w:val="24"/>
        </w:rPr>
      </w:sdtEndPr>
      <w:sdtContent>
        <w:p w14:paraId="278251E4" w14:textId="77777777" w:rsidR="007D5555" w:rsidRPr="0057195D" w:rsidRDefault="00E94AA1">
          <w:pPr>
            <w:pStyle w:val="Heading1"/>
          </w:pPr>
          <w:r w:rsidRPr="0057195D">
            <w:t>REFERÊNCIAS BIBLIOGRÁFICAS</w:t>
          </w:r>
          <w:bookmarkEnd w:id="149"/>
        </w:p>
        <w:sdt>
          <w:sdtPr>
            <w:id w:val="-573587230"/>
            <w:bibliography/>
          </w:sdtPr>
          <w:sdtContent>
            <w:p w14:paraId="4D8C6CDF" w14:textId="77777777" w:rsidR="007D5555" w:rsidRPr="0057195D" w:rsidRDefault="007D5555" w:rsidP="007D5555">
              <w:pPr>
                <w:pStyle w:val="Bibliography"/>
                <w:ind w:left="720" w:hanging="720"/>
                <w:rPr>
                  <w:noProof/>
                </w:rPr>
              </w:pPr>
              <w:r w:rsidRPr="0057195D">
                <w:fldChar w:fldCharType="begin"/>
              </w:r>
              <w:r w:rsidRPr="0057195D">
                <w:instrText xml:space="preserve"> BIBLIOGRAPHY </w:instrText>
              </w:r>
              <w:r w:rsidRPr="0057195D">
                <w:fldChar w:fldCharType="separate"/>
              </w:r>
              <w:r w:rsidRPr="0057195D">
                <w:rPr>
                  <w:noProof/>
                </w:rPr>
                <w:t xml:space="preserve">A. L Mülbert, e N. M. Ayres. 2005. </w:t>
              </w:r>
              <w:r w:rsidRPr="0057195D">
                <w:rPr>
                  <w:i/>
                  <w:iCs/>
                  <w:noProof/>
                </w:rPr>
                <w:t>Fundamentos para Sistemas de Informação 2 ed.</w:t>
              </w:r>
              <w:r w:rsidRPr="0057195D">
                <w:rPr>
                  <w:noProof/>
                </w:rPr>
                <w:t xml:space="preserve"> Santa Catarina: Palhoça UnisulVirtual.</w:t>
              </w:r>
            </w:p>
            <w:p w14:paraId="1F398712" w14:textId="77777777" w:rsidR="007D5555" w:rsidRPr="0057195D" w:rsidRDefault="007D5555" w:rsidP="007D5555">
              <w:pPr>
                <w:pStyle w:val="Bibliography"/>
                <w:ind w:left="720" w:hanging="720"/>
                <w:rPr>
                  <w:noProof/>
                </w:rPr>
              </w:pPr>
              <w:r w:rsidRPr="0057195D">
                <w:rPr>
                  <w:noProof/>
                </w:rPr>
                <w:t xml:space="preserve">Beck, K. 1999. </w:t>
              </w:r>
              <w:r w:rsidRPr="0057195D">
                <w:rPr>
                  <w:i/>
                  <w:iCs/>
                  <w:noProof/>
                </w:rPr>
                <w:t>Programação Extrema Explicada.</w:t>
              </w:r>
              <w:r w:rsidRPr="0057195D">
                <w:rPr>
                  <w:noProof/>
                </w:rPr>
                <w:t xml:space="preserve"> Bookman.</w:t>
              </w:r>
            </w:p>
            <w:p w14:paraId="7CFF9221" w14:textId="77777777" w:rsidR="007D5555" w:rsidRPr="0057195D" w:rsidRDefault="007D5555" w:rsidP="007D5555">
              <w:pPr>
                <w:pStyle w:val="Bibliography"/>
                <w:ind w:left="720" w:hanging="720"/>
                <w:rPr>
                  <w:noProof/>
                </w:rPr>
              </w:pPr>
              <w:r w:rsidRPr="0057195D">
                <w:rPr>
                  <w:noProof/>
                </w:rPr>
                <w:t xml:space="preserve">Caelum. 2009. </w:t>
              </w:r>
              <w:r w:rsidRPr="0057195D">
                <w:rPr>
                  <w:i/>
                  <w:iCs/>
                  <w:noProof/>
                </w:rPr>
                <w:t>APOSTILA LABORATÓRIO JAVA COM TESTES, XML E DESIGN PATTERNS.</w:t>
              </w:r>
              <w:r w:rsidRPr="0057195D">
                <w:rPr>
                  <w:noProof/>
                </w:rPr>
                <w:t xml:space="preserve"> Acedido em 20 de 06 de 2015. http://www.caelum.com.br/apostila-java-testes-xml-design-patterns/interfaces-graficas-com-swing/#5-3-look-and-feel.</w:t>
              </w:r>
            </w:p>
            <w:p w14:paraId="7395FEF6" w14:textId="77777777" w:rsidR="007D5555" w:rsidRPr="0057195D" w:rsidRDefault="007D5555" w:rsidP="007D5555">
              <w:pPr>
                <w:pStyle w:val="Bibliography"/>
                <w:ind w:left="720" w:hanging="720"/>
                <w:rPr>
                  <w:noProof/>
                </w:rPr>
              </w:pPr>
              <w:r w:rsidRPr="0057195D">
                <w:rPr>
                  <w:noProof/>
                </w:rPr>
                <w:t xml:space="preserve">Conselho Nacional de Arquivos - CONARQ. 2010. “Conselho Nacional de Arquivos.” </w:t>
              </w:r>
              <w:r w:rsidRPr="0057195D">
                <w:rPr>
                  <w:i/>
                  <w:iCs/>
                  <w:noProof/>
                </w:rPr>
                <w:t>www.conarq.arquivonacional.gov.br.</w:t>
              </w:r>
              <w:r w:rsidRPr="0057195D">
                <w:rPr>
                  <w:noProof/>
                </w:rPr>
                <w:t xml:space="preserve"> 04. Acedido em 22 de 11 de 2015. http://www.conarq.arquivonacional.gov.br/media/publicacoes/recomenda/recomendaes_para_digitalizao.pdf.</w:t>
              </w:r>
            </w:p>
            <w:p w14:paraId="5C6310B0" w14:textId="77777777" w:rsidR="007D5555" w:rsidRPr="0057195D" w:rsidRDefault="007D5555" w:rsidP="007D5555">
              <w:pPr>
                <w:pStyle w:val="Bibliography"/>
                <w:ind w:left="720" w:hanging="720"/>
                <w:rPr>
                  <w:noProof/>
                </w:rPr>
              </w:pPr>
              <w:r w:rsidRPr="0057195D">
                <w:rPr>
                  <w:noProof/>
                </w:rPr>
                <w:t xml:space="preserve">Gama, Marcus. s.d. </w:t>
              </w:r>
              <w:r w:rsidRPr="0057195D">
                <w:rPr>
                  <w:i/>
                  <w:iCs/>
                  <w:noProof/>
                </w:rPr>
                <w:t>Capítulo 2. Fundamentos do UML.</w:t>
              </w:r>
              <w:r w:rsidRPr="0057195D">
                <w:rPr>
                  <w:noProof/>
                </w:rPr>
                <w:t xml:space="preserve"> Acedido em 22 de 11 de 2015. https://docs.kde.org/trunk4/pt_BR/kdesdk/umbrello/uml-basics.html.</w:t>
              </w:r>
            </w:p>
            <w:p w14:paraId="5F840A60" w14:textId="77777777" w:rsidR="007D5555" w:rsidRPr="0057195D" w:rsidRDefault="007D5555" w:rsidP="007D5555">
              <w:pPr>
                <w:pStyle w:val="Bibliography"/>
                <w:ind w:left="720" w:hanging="720"/>
                <w:rPr>
                  <w:noProof/>
                </w:rPr>
              </w:pPr>
              <w:r w:rsidRPr="0057195D">
                <w:rPr>
                  <w:noProof/>
                </w:rPr>
                <w:t xml:space="preserve">Jorge, Mário Rui Gomes e Joaquim. 1994. “Capítulo 7. Prototyping for Tiny Fingers.” </w:t>
              </w:r>
              <w:r w:rsidRPr="0057195D">
                <w:rPr>
                  <w:i/>
                  <w:iCs/>
                  <w:noProof/>
                </w:rPr>
                <w:t>http://www.di.ubi.pt.</w:t>
              </w:r>
              <w:r w:rsidRPr="0057195D">
                <w:rPr>
                  <w:noProof/>
                </w:rPr>
                <w:t xml:space="preserve"> 04. Acedido em 22 de 11 de 2015. http://www.di.ubi.pt/~agomes/ihc/teoricas/07-cap.pdf.</w:t>
              </w:r>
            </w:p>
            <w:p w14:paraId="678EE7EE" w14:textId="77777777" w:rsidR="007D5555" w:rsidRPr="006B4119" w:rsidRDefault="007D5555" w:rsidP="007D5555">
              <w:pPr>
                <w:pStyle w:val="Bibliography"/>
                <w:ind w:left="720" w:hanging="720"/>
                <w:rPr>
                  <w:noProof/>
                  <w:lang w:val="en-US"/>
                </w:rPr>
              </w:pPr>
              <w:r w:rsidRPr="006B4119">
                <w:rPr>
                  <w:noProof/>
                  <w:lang w:val="en-US"/>
                </w:rPr>
                <w:t xml:space="preserve">M. Schwaber, K. and Beedle,. 2002. </w:t>
              </w:r>
              <w:r w:rsidRPr="006B4119">
                <w:rPr>
                  <w:i/>
                  <w:iCs/>
                  <w:noProof/>
                  <w:lang w:val="en-US"/>
                </w:rPr>
                <w:t>Agile Software Development with Scrum.</w:t>
              </w:r>
              <w:r w:rsidRPr="006B4119">
                <w:rPr>
                  <w:noProof/>
                  <w:lang w:val="en-US"/>
                </w:rPr>
                <w:t xml:space="preserve"> New Jersey: Prentice-Hall.</w:t>
              </w:r>
            </w:p>
            <w:p w14:paraId="7064743E" w14:textId="77777777" w:rsidR="007D5555" w:rsidRPr="006B4119" w:rsidRDefault="007D5555" w:rsidP="007D5555">
              <w:pPr>
                <w:pStyle w:val="Bibliography"/>
                <w:ind w:left="720" w:hanging="720"/>
                <w:rPr>
                  <w:noProof/>
                  <w:lang w:val="en-US"/>
                </w:rPr>
              </w:pPr>
              <w:r w:rsidRPr="006B4119">
                <w:rPr>
                  <w:noProof/>
                  <w:lang w:val="en-US"/>
                </w:rPr>
                <w:t xml:space="preserve">Odell, J. Martin &amp; J. 1995. </w:t>
              </w:r>
              <w:r w:rsidRPr="006B4119">
                <w:rPr>
                  <w:i/>
                  <w:iCs/>
                  <w:noProof/>
                  <w:lang w:val="en-US"/>
                </w:rPr>
                <w:t>Análise e Projeto Orientados a Objeto.</w:t>
              </w:r>
              <w:r w:rsidRPr="006B4119">
                <w:rPr>
                  <w:noProof/>
                  <w:lang w:val="en-US"/>
                </w:rPr>
                <w:t xml:space="preserve"> São Paulo: Makron Books.</w:t>
              </w:r>
            </w:p>
            <w:p w14:paraId="58CC661C" w14:textId="77777777" w:rsidR="007D5555" w:rsidRPr="006B4119" w:rsidRDefault="007D5555" w:rsidP="007D5555">
              <w:pPr>
                <w:pStyle w:val="Bibliography"/>
                <w:ind w:left="720" w:hanging="720"/>
                <w:rPr>
                  <w:noProof/>
                  <w:lang w:val="en-US"/>
                </w:rPr>
              </w:pPr>
              <w:r w:rsidRPr="006B4119">
                <w:rPr>
                  <w:noProof/>
                  <w:lang w:val="en-US"/>
                </w:rPr>
                <w:t xml:space="preserve">Pressman, Roger S. 2005. “Software engineering: a practitioner's approach.” </w:t>
              </w:r>
              <w:r w:rsidRPr="006B4119">
                <w:rPr>
                  <w:i/>
                  <w:iCs/>
                  <w:noProof/>
                  <w:lang w:val="en-US"/>
                </w:rPr>
                <w:t>books.google.com.</w:t>
              </w:r>
              <w:r w:rsidRPr="006B4119">
                <w:rPr>
                  <w:noProof/>
                  <w:lang w:val="en-US"/>
                </w:rPr>
                <w:t xml:space="preserve"> http://books.google.com/books?hl=en&amp;lr=&amp;id=bL7QZHtWvaUC&amp;oi=fnd&amp;pg=PR27&amp;dq=pressman+software+1995&amp;ots=O6wccQsK9l&amp;sig=LAlR4xjKzJQ-6snNfGptiV8Mrnk.</w:t>
              </w:r>
            </w:p>
            <w:p w14:paraId="3476161E" w14:textId="77777777" w:rsidR="007D5555" w:rsidRPr="0057195D" w:rsidRDefault="007D5555" w:rsidP="007D5555">
              <w:pPr>
                <w:pStyle w:val="Bibliography"/>
                <w:ind w:left="720" w:hanging="720"/>
                <w:rPr>
                  <w:noProof/>
                </w:rPr>
              </w:pPr>
              <w:r w:rsidRPr="006B4119">
                <w:rPr>
                  <w:noProof/>
                  <w:lang w:val="en-US"/>
                </w:rPr>
                <w:t xml:space="preserve">Royce, W.W. 1970. </w:t>
              </w:r>
              <w:r w:rsidRPr="006B4119">
                <w:rPr>
                  <w:i/>
                  <w:iCs/>
                  <w:noProof/>
                  <w:lang w:val="en-US"/>
                </w:rPr>
                <w:t>Managing the development of large software systems: concepts and techniques.</w:t>
              </w:r>
              <w:r w:rsidRPr="006B4119">
                <w:rPr>
                  <w:noProof/>
                  <w:lang w:val="en-US"/>
                </w:rPr>
                <w:t xml:space="preserve"> </w:t>
              </w:r>
              <w:r w:rsidRPr="0057195D">
                <w:rPr>
                  <w:noProof/>
                </w:rPr>
                <w:t>Westcon, Los Angeles, CA.: IEEE .</w:t>
              </w:r>
            </w:p>
            <w:p w14:paraId="313B3D7D" w14:textId="77777777" w:rsidR="007D5555" w:rsidRPr="0057195D" w:rsidRDefault="007D5555" w:rsidP="007D5555">
              <w:pPr>
                <w:pStyle w:val="Bibliography"/>
                <w:ind w:left="720" w:hanging="720"/>
                <w:rPr>
                  <w:noProof/>
                </w:rPr>
              </w:pPr>
              <w:r w:rsidRPr="0057195D">
                <w:rPr>
                  <w:noProof/>
                </w:rPr>
                <w:t xml:space="preserve">Sampaio. 2007. </w:t>
              </w:r>
              <w:r w:rsidRPr="0057195D">
                <w:rPr>
                  <w:i/>
                  <w:iCs/>
                  <w:noProof/>
                </w:rPr>
                <w:t>dsc.ufcg.</w:t>
              </w:r>
              <w:r w:rsidRPr="0057195D">
                <w:rPr>
                  <w:noProof/>
                </w:rPr>
                <w:t xml:space="preserve"> 1. Acedido em 18 de 10 de 2015. http://www.dsc.ufcg.edu.br/~sampaio/cursos/2007.1/Graduacao/SI-II/Uml/diagramas/usecases/usecases.htm.</w:t>
              </w:r>
            </w:p>
            <w:p w14:paraId="48B2ADEA" w14:textId="77777777" w:rsidR="007D5555" w:rsidRPr="0057195D" w:rsidRDefault="007D5555" w:rsidP="007D5555">
              <w:pPr>
                <w:pStyle w:val="Bibliography"/>
                <w:ind w:left="720" w:hanging="720"/>
                <w:rPr>
                  <w:noProof/>
                </w:rPr>
              </w:pPr>
              <w:r w:rsidRPr="0057195D">
                <w:rPr>
                  <w:noProof/>
                </w:rPr>
                <w:lastRenderedPageBreak/>
                <w:t xml:space="preserve">Sara M. 2007. </w:t>
              </w:r>
              <w:r w:rsidRPr="0057195D">
                <w:rPr>
                  <w:i/>
                  <w:iCs/>
                  <w:noProof/>
                </w:rPr>
                <w:t>Sistemas de Gestão de Base de Dados.</w:t>
              </w:r>
              <w:r w:rsidRPr="0057195D">
                <w:rPr>
                  <w:noProof/>
                </w:rPr>
                <w:t xml:space="preserve"> 26 de 11. Acedido em 17 de 06 de 2015. http://www.notapositiva.com/trab_estudantes/trab_estudantes/tic/tic_trabalhos/sistgestbd.htm.</w:t>
              </w:r>
            </w:p>
            <w:p w14:paraId="09C6CB1E" w14:textId="175C9B75" w:rsidR="007D5555" w:rsidRPr="0057195D" w:rsidRDefault="007D5555" w:rsidP="007D5555">
              <w:r w:rsidRPr="0057195D">
                <w:rPr>
                  <w:b/>
                  <w:bCs/>
                  <w:noProof/>
                </w:rPr>
                <w:fldChar w:fldCharType="end"/>
              </w:r>
            </w:p>
          </w:sdtContent>
        </w:sdt>
      </w:sdtContent>
    </w:sdt>
    <w:p w14:paraId="6B117C25" w14:textId="168CD1B6" w:rsidR="00C77637" w:rsidRPr="0057195D" w:rsidRDefault="00C77637" w:rsidP="00AA169F">
      <w:pPr>
        <w:pStyle w:val="Title"/>
        <w:spacing w:before="0" w:after="0"/>
        <w:jc w:val="both"/>
        <w:rPr>
          <w:rFonts w:cs="Times New Roman"/>
          <w:b w:val="0"/>
          <w:sz w:val="24"/>
          <w:szCs w:val="24"/>
        </w:rPr>
      </w:pPr>
    </w:p>
    <w:p w14:paraId="3DDC5068" w14:textId="0BA6A6DB" w:rsidR="00C77637" w:rsidRPr="0057195D" w:rsidRDefault="00C77637">
      <w:pPr>
        <w:spacing w:before="0" w:after="0" w:line="240" w:lineRule="auto"/>
        <w:jc w:val="left"/>
        <w:rPr>
          <w:bCs/>
          <w:kern w:val="28"/>
        </w:rPr>
      </w:pPr>
      <w:r w:rsidRPr="0057195D">
        <w:rPr>
          <w:b/>
        </w:rPr>
        <w:br w:type="page"/>
      </w:r>
    </w:p>
    <w:p w14:paraId="1448DC18" w14:textId="77777777" w:rsidR="00307722" w:rsidRPr="0057195D" w:rsidRDefault="002F7D08">
      <w:pPr>
        <w:pStyle w:val="Heading1"/>
      </w:pPr>
      <w:bookmarkStart w:id="150" w:name="_Toc260760898"/>
      <w:bookmarkStart w:id="151" w:name="_Toc454140025"/>
      <w:r w:rsidRPr="0057195D">
        <w:lastRenderedPageBreak/>
        <w:t>BIBLIOGRAFI</w:t>
      </w:r>
      <w:r w:rsidR="001C5F2B" w:rsidRPr="0057195D">
        <w:t>A</w:t>
      </w:r>
      <w:bookmarkEnd w:id="150"/>
      <w:bookmarkEnd w:id="151"/>
    </w:p>
    <w:p w14:paraId="4A304455" w14:textId="77777777" w:rsidR="007D5555" w:rsidRPr="0057195D" w:rsidRDefault="007D5555" w:rsidP="00A41A40">
      <w:pPr>
        <w:pStyle w:val="Bibliography"/>
        <w:numPr>
          <w:ilvl w:val="0"/>
          <w:numId w:val="16"/>
        </w:numPr>
        <w:rPr>
          <w:noProof/>
        </w:rPr>
      </w:pPr>
      <w:r w:rsidRPr="0057195D">
        <w:fldChar w:fldCharType="begin"/>
      </w:r>
      <w:r w:rsidRPr="0057195D">
        <w:instrText xml:space="preserve"> BIBLIOGRAPHY  \l 1033 </w:instrText>
      </w:r>
      <w:r w:rsidRPr="0057195D">
        <w:fldChar w:fldCharType="separate"/>
      </w:r>
      <w:r w:rsidRPr="0057195D">
        <w:rPr>
          <w:noProof/>
        </w:rPr>
        <w:t xml:space="preserve">A. L Mülbert, e N. M. Ayres. 2005. </w:t>
      </w:r>
      <w:r w:rsidRPr="0057195D">
        <w:rPr>
          <w:i/>
          <w:iCs/>
          <w:noProof/>
        </w:rPr>
        <w:t>Fundamentos para Sistemas de Informação 2 ed.</w:t>
      </w:r>
      <w:r w:rsidRPr="0057195D">
        <w:rPr>
          <w:noProof/>
        </w:rPr>
        <w:t xml:space="preserve"> Santa Catarina: Palhoça UnisulVirtual.</w:t>
      </w:r>
    </w:p>
    <w:p w14:paraId="38BA52E3" w14:textId="77777777" w:rsidR="007D5555" w:rsidRPr="0057195D" w:rsidRDefault="007D5555" w:rsidP="00A41A40">
      <w:pPr>
        <w:pStyle w:val="Bibliography"/>
        <w:numPr>
          <w:ilvl w:val="0"/>
          <w:numId w:val="16"/>
        </w:numPr>
        <w:rPr>
          <w:noProof/>
        </w:rPr>
      </w:pPr>
      <w:r w:rsidRPr="0057195D">
        <w:rPr>
          <w:noProof/>
        </w:rPr>
        <w:t xml:space="preserve">Beck, K. 1999. </w:t>
      </w:r>
      <w:r w:rsidRPr="0057195D">
        <w:rPr>
          <w:i/>
          <w:iCs/>
          <w:noProof/>
        </w:rPr>
        <w:t>Programação Extrema Explicada.</w:t>
      </w:r>
      <w:r w:rsidRPr="0057195D">
        <w:rPr>
          <w:noProof/>
        </w:rPr>
        <w:t xml:space="preserve"> Bookman.</w:t>
      </w:r>
    </w:p>
    <w:p w14:paraId="5F0A986B" w14:textId="77777777" w:rsidR="007D5555" w:rsidRPr="006B4119" w:rsidRDefault="007D5555" w:rsidP="00A41A40">
      <w:pPr>
        <w:pStyle w:val="Bibliography"/>
        <w:numPr>
          <w:ilvl w:val="0"/>
          <w:numId w:val="16"/>
        </w:numPr>
        <w:rPr>
          <w:noProof/>
          <w:lang w:val="en-US"/>
        </w:rPr>
      </w:pPr>
      <w:r w:rsidRPr="0057195D">
        <w:rPr>
          <w:noProof/>
        </w:rPr>
        <w:t xml:space="preserve">Caelum. 2009. </w:t>
      </w:r>
      <w:r w:rsidRPr="0057195D">
        <w:rPr>
          <w:i/>
          <w:iCs/>
          <w:noProof/>
        </w:rPr>
        <w:t>APOSTILA LABORATÓRIO JAVA COM TESTES, XML E DESIGN PATTERNS.</w:t>
      </w:r>
      <w:r w:rsidRPr="0057195D">
        <w:rPr>
          <w:noProof/>
        </w:rPr>
        <w:t xml:space="preserve"> </w:t>
      </w:r>
      <w:r w:rsidRPr="006B4119">
        <w:rPr>
          <w:noProof/>
          <w:lang w:val="en-US"/>
        </w:rPr>
        <w:t>Accessed 06 20, 2015. http://www.caelum.com.br/apostila-java-testes-xml-design-patterns/interfaces-graficas-com-swing/#5-3-look-and-feel.</w:t>
      </w:r>
    </w:p>
    <w:p w14:paraId="3486256D" w14:textId="77777777" w:rsidR="007D5555" w:rsidRPr="006B4119" w:rsidRDefault="007D5555" w:rsidP="00A41A40">
      <w:pPr>
        <w:pStyle w:val="Bibliography"/>
        <w:numPr>
          <w:ilvl w:val="0"/>
          <w:numId w:val="16"/>
        </w:numPr>
        <w:rPr>
          <w:noProof/>
          <w:lang w:val="en-US"/>
        </w:rPr>
      </w:pPr>
      <w:r w:rsidRPr="0057195D">
        <w:rPr>
          <w:noProof/>
        </w:rPr>
        <w:t xml:space="preserve">Conselho Nacional de Arquivos - CONARQ. 2010. "Conselho Nacional de Arquivos." </w:t>
      </w:r>
      <w:r w:rsidRPr="0057195D">
        <w:rPr>
          <w:i/>
          <w:iCs/>
          <w:noProof/>
        </w:rPr>
        <w:t>www.conarq.arquivonacional.gov.br.</w:t>
      </w:r>
      <w:r w:rsidRPr="0057195D">
        <w:rPr>
          <w:noProof/>
        </w:rPr>
        <w:t xml:space="preserve"> 04. </w:t>
      </w:r>
      <w:r w:rsidRPr="006B4119">
        <w:rPr>
          <w:noProof/>
          <w:lang w:val="en-US"/>
        </w:rPr>
        <w:t>Accessed 11 22, 2015. http://www.conarq.arquivonacional.gov.br/media/publicacoes/recomenda/recomendaes_para_digitalizao.pdf.</w:t>
      </w:r>
    </w:p>
    <w:p w14:paraId="1956974C" w14:textId="77777777" w:rsidR="007D5555" w:rsidRPr="0057195D" w:rsidRDefault="007D5555" w:rsidP="00A41A40">
      <w:pPr>
        <w:pStyle w:val="Bibliography"/>
        <w:numPr>
          <w:ilvl w:val="0"/>
          <w:numId w:val="16"/>
        </w:numPr>
        <w:rPr>
          <w:noProof/>
        </w:rPr>
      </w:pPr>
      <w:r w:rsidRPr="0057195D">
        <w:rPr>
          <w:noProof/>
        </w:rPr>
        <w:t xml:space="preserve">Gama, Marcus. n.d. </w:t>
      </w:r>
      <w:r w:rsidRPr="0057195D">
        <w:rPr>
          <w:i/>
          <w:iCs/>
          <w:noProof/>
        </w:rPr>
        <w:t>Capítulo 2. Fundamentos do UML.</w:t>
      </w:r>
      <w:r w:rsidRPr="0057195D">
        <w:rPr>
          <w:noProof/>
        </w:rPr>
        <w:t xml:space="preserve"> Accessed 11 22, 2015. https://docs.kde.org/trunk4/pt_BR/kdesdk/umbrello/uml-basics.html.</w:t>
      </w:r>
    </w:p>
    <w:p w14:paraId="29F70A24" w14:textId="77777777" w:rsidR="007D5555" w:rsidRPr="006B4119" w:rsidRDefault="007D5555" w:rsidP="00A41A40">
      <w:pPr>
        <w:pStyle w:val="Bibliography"/>
        <w:numPr>
          <w:ilvl w:val="0"/>
          <w:numId w:val="16"/>
        </w:numPr>
        <w:rPr>
          <w:noProof/>
          <w:lang w:val="en-US"/>
        </w:rPr>
      </w:pPr>
      <w:r w:rsidRPr="0057195D">
        <w:rPr>
          <w:noProof/>
        </w:rPr>
        <w:t xml:space="preserve">Jorge, Mário Rui Gomes e Joaquim. </w:t>
      </w:r>
      <w:r w:rsidRPr="006B4119">
        <w:rPr>
          <w:noProof/>
          <w:lang w:val="en-US"/>
        </w:rPr>
        <w:t xml:space="preserve">1994. "Capítulo 7. Prototyping for Tiny Fingers." </w:t>
      </w:r>
      <w:r w:rsidRPr="006B4119">
        <w:rPr>
          <w:i/>
          <w:iCs/>
          <w:noProof/>
          <w:lang w:val="en-US"/>
        </w:rPr>
        <w:t>http://www.di.ubi.pt.</w:t>
      </w:r>
      <w:r w:rsidRPr="006B4119">
        <w:rPr>
          <w:noProof/>
          <w:lang w:val="en-US"/>
        </w:rPr>
        <w:t xml:space="preserve"> 04. Accessed 11 22, 2015. http://www.di.ubi.pt/~agomes/ihc/teoricas/07-cap.pdf.</w:t>
      </w:r>
    </w:p>
    <w:p w14:paraId="054CBE28" w14:textId="77777777" w:rsidR="007D5555" w:rsidRPr="0057195D" w:rsidRDefault="007D5555" w:rsidP="00A41A40">
      <w:pPr>
        <w:pStyle w:val="Bibliography"/>
        <w:numPr>
          <w:ilvl w:val="0"/>
          <w:numId w:val="16"/>
        </w:numPr>
        <w:rPr>
          <w:noProof/>
        </w:rPr>
      </w:pPr>
      <w:r w:rsidRPr="006B4119">
        <w:rPr>
          <w:noProof/>
          <w:lang w:val="en-US"/>
        </w:rPr>
        <w:t xml:space="preserve">M. Schwaber, K. and Beedle,. 2002. </w:t>
      </w:r>
      <w:r w:rsidRPr="006B4119">
        <w:rPr>
          <w:i/>
          <w:iCs/>
          <w:noProof/>
          <w:lang w:val="en-US"/>
        </w:rPr>
        <w:t>Agile Software Development with Scrum.</w:t>
      </w:r>
      <w:r w:rsidRPr="006B4119">
        <w:rPr>
          <w:noProof/>
          <w:lang w:val="en-US"/>
        </w:rPr>
        <w:t xml:space="preserve"> </w:t>
      </w:r>
      <w:r w:rsidRPr="0057195D">
        <w:rPr>
          <w:noProof/>
        </w:rPr>
        <w:t>New Jersey: Prentice-Hall.</w:t>
      </w:r>
    </w:p>
    <w:p w14:paraId="6C27A50C" w14:textId="77777777" w:rsidR="007D5555" w:rsidRPr="0057195D" w:rsidRDefault="007D5555" w:rsidP="00A41A40">
      <w:pPr>
        <w:pStyle w:val="Bibliography"/>
        <w:numPr>
          <w:ilvl w:val="0"/>
          <w:numId w:val="16"/>
        </w:numPr>
        <w:rPr>
          <w:noProof/>
        </w:rPr>
      </w:pPr>
      <w:r w:rsidRPr="0057195D">
        <w:rPr>
          <w:noProof/>
        </w:rPr>
        <w:t xml:space="preserve">Odell, J. Martin &amp; J. 1995. </w:t>
      </w:r>
      <w:r w:rsidRPr="0057195D">
        <w:rPr>
          <w:i/>
          <w:iCs/>
          <w:noProof/>
        </w:rPr>
        <w:t>Análise e Projeto Orientados a Objeto.</w:t>
      </w:r>
      <w:r w:rsidRPr="0057195D">
        <w:rPr>
          <w:noProof/>
        </w:rPr>
        <w:t xml:space="preserve"> São Paulo: Makron Books.</w:t>
      </w:r>
    </w:p>
    <w:p w14:paraId="47F3B71E" w14:textId="77777777" w:rsidR="007D5555" w:rsidRPr="006B4119" w:rsidRDefault="007D5555" w:rsidP="00A41A40">
      <w:pPr>
        <w:pStyle w:val="Bibliography"/>
        <w:numPr>
          <w:ilvl w:val="0"/>
          <w:numId w:val="16"/>
        </w:numPr>
        <w:rPr>
          <w:noProof/>
          <w:lang w:val="en-US"/>
        </w:rPr>
      </w:pPr>
      <w:r w:rsidRPr="006B4119">
        <w:rPr>
          <w:noProof/>
          <w:lang w:val="en-US"/>
        </w:rPr>
        <w:t xml:space="preserve">Pressman, Roger S. 2005. "Software engineering: a practitioner's approach." </w:t>
      </w:r>
      <w:r w:rsidRPr="006B4119">
        <w:rPr>
          <w:i/>
          <w:iCs/>
          <w:noProof/>
          <w:lang w:val="en-US"/>
        </w:rPr>
        <w:t>books.google.com.</w:t>
      </w:r>
      <w:r w:rsidRPr="006B4119">
        <w:rPr>
          <w:noProof/>
          <w:lang w:val="en-US"/>
        </w:rPr>
        <w:t xml:space="preserve"> http://books.google.com/books?hl=en&amp;lr=&amp;id=bL7QZHtWvaUC&amp;oi=fnd&amp;pg=PR27&amp;dq=pressman+software+1995&amp;ots=O6wccQsK9l&amp;sig=LAlR4xjKzJQ-6snNfGptiV8Mrnk.</w:t>
      </w:r>
    </w:p>
    <w:p w14:paraId="6BC4DA2E" w14:textId="77777777" w:rsidR="007D5555" w:rsidRPr="0057195D" w:rsidRDefault="007D5555" w:rsidP="00A41A40">
      <w:pPr>
        <w:pStyle w:val="Bibliography"/>
        <w:numPr>
          <w:ilvl w:val="0"/>
          <w:numId w:val="16"/>
        </w:numPr>
        <w:rPr>
          <w:noProof/>
        </w:rPr>
      </w:pPr>
      <w:r w:rsidRPr="006B4119">
        <w:rPr>
          <w:noProof/>
          <w:lang w:val="en-US"/>
        </w:rPr>
        <w:t xml:space="preserve">Royce, W.W. 1970. </w:t>
      </w:r>
      <w:r w:rsidRPr="006B4119">
        <w:rPr>
          <w:i/>
          <w:iCs/>
          <w:noProof/>
          <w:lang w:val="en-US"/>
        </w:rPr>
        <w:t>Managing the development of large software systems: concepts and techniques.</w:t>
      </w:r>
      <w:r w:rsidRPr="006B4119">
        <w:rPr>
          <w:noProof/>
          <w:lang w:val="en-US"/>
        </w:rPr>
        <w:t xml:space="preserve"> </w:t>
      </w:r>
      <w:r w:rsidRPr="0057195D">
        <w:rPr>
          <w:noProof/>
        </w:rPr>
        <w:t>Westcon, Los Angeles, CA.: IEEE .</w:t>
      </w:r>
    </w:p>
    <w:p w14:paraId="79F30035" w14:textId="77777777" w:rsidR="007D5555" w:rsidRPr="0057195D" w:rsidRDefault="007D5555" w:rsidP="00A41A40">
      <w:pPr>
        <w:pStyle w:val="Bibliography"/>
        <w:numPr>
          <w:ilvl w:val="0"/>
          <w:numId w:val="16"/>
        </w:numPr>
        <w:rPr>
          <w:noProof/>
        </w:rPr>
      </w:pPr>
      <w:r w:rsidRPr="0057195D">
        <w:rPr>
          <w:noProof/>
        </w:rPr>
        <w:t xml:space="preserve">Sampaio. 2007. </w:t>
      </w:r>
      <w:r w:rsidRPr="0057195D">
        <w:rPr>
          <w:i/>
          <w:iCs/>
          <w:noProof/>
        </w:rPr>
        <w:t>dsc.ufcg.</w:t>
      </w:r>
      <w:r w:rsidRPr="0057195D">
        <w:rPr>
          <w:noProof/>
        </w:rPr>
        <w:t xml:space="preserve"> 1. Accessed 10 18, 2015. http://www.dsc.ufcg.edu.br/~sampaio/cursos/2007.1/Graduacao/SI-II/Uml/diagramas/usecases/usecases.htm.</w:t>
      </w:r>
    </w:p>
    <w:p w14:paraId="7A5BE7DD" w14:textId="77777777" w:rsidR="007D5555" w:rsidRPr="006B4119" w:rsidRDefault="007D5555" w:rsidP="00A41A40">
      <w:pPr>
        <w:pStyle w:val="Bibliography"/>
        <w:numPr>
          <w:ilvl w:val="0"/>
          <w:numId w:val="16"/>
        </w:numPr>
        <w:rPr>
          <w:noProof/>
          <w:lang w:val="en-US"/>
        </w:rPr>
      </w:pPr>
      <w:r w:rsidRPr="0057195D">
        <w:rPr>
          <w:noProof/>
        </w:rPr>
        <w:lastRenderedPageBreak/>
        <w:t xml:space="preserve">Sara M. 2007. </w:t>
      </w:r>
      <w:r w:rsidRPr="0057195D">
        <w:rPr>
          <w:i/>
          <w:iCs/>
          <w:noProof/>
        </w:rPr>
        <w:t>Sistemas de Gestão de Base de Dados.</w:t>
      </w:r>
      <w:r w:rsidRPr="0057195D">
        <w:rPr>
          <w:noProof/>
        </w:rPr>
        <w:t xml:space="preserve"> </w:t>
      </w:r>
      <w:r w:rsidRPr="006B4119">
        <w:rPr>
          <w:noProof/>
          <w:lang w:val="en-US"/>
        </w:rPr>
        <w:t>11 26. Accessed 06 17, 2015. http://www.notapositiva.com/trab_estudantes/trab_estudantes/tic/tic_trabalhos/sistgestbd.htm.</w:t>
      </w:r>
    </w:p>
    <w:p w14:paraId="32DAF7CE" w14:textId="77777777" w:rsidR="008136A2" w:rsidRPr="006B4119" w:rsidRDefault="007D5555" w:rsidP="007D5555">
      <w:pPr>
        <w:pStyle w:val="BodyText"/>
        <w:spacing w:before="0" w:after="0" w:line="360" w:lineRule="auto"/>
        <w:rPr>
          <w:rFonts w:ascii="Times New Roman" w:hAnsi="Times New Roman" w:cs="Times New Roman"/>
          <w:lang w:val="en-US"/>
        </w:rPr>
      </w:pPr>
      <w:r w:rsidRPr="0057195D">
        <w:rPr>
          <w:rFonts w:ascii="Times New Roman" w:hAnsi="Times New Roman" w:cs="Times New Roman"/>
        </w:rPr>
        <w:fldChar w:fldCharType="end"/>
      </w:r>
    </w:p>
    <w:p w14:paraId="156170AE" w14:textId="1B64F47D" w:rsidR="00A510CD" w:rsidRPr="006B4119" w:rsidRDefault="00A510CD">
      <w:pPr>
        <w:spacing w:before="0" w:after="0" w:line="240" w:lineRule="auto"/>
        <w:jc w:val="left"/>
        <w:rPr>
          <w:b/>
          <w:bCs/>
          <w:caps/>
          <w:sz w:val="28"/>
          <w:szCs w:val="28"/>
          <w:lang w:val="en-US"/>
        </w:rPr>
      </w:pPr>
      <w:r w:rsidRPr="006B4119">
        <w:rPr>
          <w:lang w:val="en-US"/>
        </w:rPr>
        <w:br w:type="page"/>
      </w:r>
    </w:p>
    <w:p w14:paraId="423D620D" w14:textId="07BB8593" w:rsidR="007B147C" w:rsidRPr="0057195D" w:rsidRDefault="005C136D" w:rsidP="007B147C">
      <w:pPr>
        <w:pStyle w:val="Heading1"/>
      </w:pPr>
      <w:bookmarkStart w:id="152" w:name="_Toc260760899"/>
      <w:bookmarkStart w:id="153" w:name="_Toc454140026"/>
      <w:r w:rsidRPr="0057195D">
        <w:lastRenderedPageBreak/>
        <w:t>ANEXOS</w:t>
      </w:r>
      <w:bookmarkEnd w:id="152"/>
      <w:bookmarkEnd w:id="153"/>
    </w:p>
    <w:p w14:paraId="19B54197" w14:textId="2FAEF73E" w:rsidR="00E400DB" w:rsidRPr="0057195D" w:rsidRDefault="00E400DB" w:rsidP="00E400DB">
      <w:pPr>
        <w:pStyle w:val="BodyText"/>
        <w:rPr>
          <w:rFonts w:ascii="Times New Roman" w:hAnsi="Times New Roman" w:cs="Times New Roman"/>
        </w:rPr>
      </w:pPr>
      <w:r w:rsidRPr="0057195D">
        <w:rPr>
          <w:rFonts w:ascii="Times New Roman" w:hAnsi="Times New Roman" w:cs="Times New Roman"/>
        </w:rPr>
        <w:t>Encontre exemplos abaixo, de observações feitas durante a fase de investigação no caso de estudo.</w:t>
      </w:r>
    </w:p>
    <w:p w14:paraId="71E5177C" w14:textId="77777777" w:rsidR="00E400DB" w:rsidRPr="0057195D" w:rsidRDefault="00E400DB" w:rsidP="00E400DB">
      <w:pPr>
        <w:pStyle w:val="BodyText"/>
        <w:keepNext/>
      </w:pPr>
      <w:r w:rsidRPr="0057195D">
        <w:rPr>
          <w:noProof/>
          <w:lang w:val="en-US"/>
        </w:rPr>
        <w:drawing>
          <wp:inline distT="0" distB="0" distL="0" distR="0" wp14:anchorId="5C661C9C" wp14:editId="7F338A20">
            <wp:extent cx="5760720" cy="3239772"/>
            <wp:effectExtent l="0" t="0" r="0" b="0"/>
            <wp:docPr id="35" name="Picture 35" descr="C:\Users\ruigu\Downloads\FullSizeRend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igu\Downloads\FullSizeRender (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39772"/>
                    </a:xfrm>
                    <a:prstGeom prst="rect">
                      <a:avLst/>
                    </a:prstGeom>
                    <a:noFill/>
                    <a:ln>
                      <a:noFill/>
                    </a:ln>
                  </pic:spPr>
                </pic:pic>
              </a:graphicData>
            </a:graphic>
          </wp:inline>
        </w:drawing>
      </w:r>
    </w:p>
    <w:p w14:paraId="3DBDE84B" w14:textId="216C0261" w:rsidR="00E400DB" w:rsidRPr="0057195D" w:rsidRDefault="00E400DB" w:rsidP="00E400DB">
      <w:pPr>
        <w:pStyle w:val="Caption"/>
      </w:pPr>
      <w:bookmarkStart w:id="154" w:name="_Toc452376492"/>
      <w:r w:rsidRPr="0057195D">
        <w:t xml:space="preserve">Figura </w:t>
      </w:r>
      <w:r w:rsidRPr="0057195D">
        <w:fldChar w:fldCharType="begin"/>
      </w:r>
      <w:r w:rsidRPr="0057195D">
        <w:instrText xml:space="preserve"> SEQ Figura \* ARABIC </w:instrText>
      </w:r>
      <w:r w:rsidRPr="0057195D">
        <w:fldChar w:fldCharType="separate"/>
      </w:r>
      <w:r w:rsidR="00486692">
        <w:rPr>
          <w:noProof/>
        </w:rPr>
        <w:t>14</w:t>
      </w:r>
      <w:r w:rsidRPr="0057195D">
        <w:fldChar w:fldCharType="end"/>
      </w:r>
      <w:r w:rsidRPr="0057195D">
        <w:t xml:space="preserve">. Anexo: Fotografia livro de Mandato </w:t>
      </w:r>
      <w:bookmarkEnd w:id="154"/>
      <w:r w:rsidR="002C3D77" w:rsidRPr="0057195D">
        <w:t>Depreciado</w:t>
      </w:r>
    </w:p>
    <w:p w14:paraId="60A71C9F" w14:textId="1F5E5061" w:rsidR="00E400DB" w:rsidRPr="0057195D" w:rsidRDefault="00C65A19" w:rsidP="00E400DB">
      <w:pPr>
        <w:pStyle w:val="BodyText"/>
      </w:pPr>
      <w:r w:rsidRPr="0057195D">
        <w:t>:</w:t>
      </w:r>
    </w:p>
    <w:p w14:paraId="5018E0D9" w14:textId="77777777" w:rsidR="00E400DB" w:rsidRPr="0057195D" w:rsidRDefault="00E400DB" w:rsidP="00E400DB">
      <w:pPr>
        <w:pStyle w:val="BodyText"/>
        <w:keepNext/>
      </w:pPr>
      <w:r w:rsidRPr="0057195D">
        <w:rPr>
          <w:noProof/>
          <w:lang w:val="en-US"/>
        </w:rPr>
        <w:drawing>
          <wp:inline distT="0" distB="0" distL="0" distR="0" wp14:anchorId="1F1BA496" wp14:editId="2243CCBB">
            <wp:extent cx="5760720" cy="3239772"/>
            <wp:effectExtent l="0" t="0" r="0" b="0"/>
            <wp:docPr id="14" name="Picture 14" descr="C:\Users\ruigu\Download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igu\Downloads\FullSizeRend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239772"/>
                    </a:xfrm>
                    <a:prstGeom prst="rect">
                      <a:avLst/>
                    </a:prstGeom>
                    <a:noFill/>
                    <a:ln>
                      <a:noFill/>
                    </a:ln>
                  </pic:spPr>
                </pic:pic>
              </a:graphicData>
            </a:graphic>
          </wp:inline>
        </w:drawing>
      </w:r>
    </w:p>
    <w:p w14:paraId="5D6D8952" w14:textId="0AB581EF" w:rsidR="008754F6" w:rsidRPr="0057195D" w:rsidRDefault="00E400DB" w:rsidP="00E400DB">
      <w:pPr>
        <w:pStyle w:val="Caption"/>
      </w:pPr>
      <w:bookmarkStart w:id="155" w:name="_Toc452376493"/>
      <w:r w:rsidRPr="0057195D">
        <w:t xml:space="preserve">Figura </w:t>
      </w:r>
      <w:r w:rsidRPr="0057195D">
        <w:fldChar w:fldCharType="begin"/>
      </w:r>
      <w:r w:rsidRPr="0057195D">
        <w:instrText xml:space="preserve"> SEQ Figura \* ARABIC </w:instrText>
      </w:r>
      <w:r w:rsidRPr="0057195D">
        <w:fldChar w:fldCharType="separate"/>
      </w:r>
      <w:r w:rsidR="00486692">
        <w:rPr>
          <w:noProof/>
        </w:rPr>
        <w:t>15</w:t>
      </w:r>
      <w:r w:rsidRPr="0057195D">
        <w:fldChar w:fldCharType="end"/>
      </w:r>
      <w:r w:rsidRPr="0057195D">
        <w:t>.Erros de Registro no Livro de Entrada</w:t>
      </w:r>
      <w:bookmarkEnd w:id="155"/>
    </w:p>
    <w:p w14:paraId="0EEDBCAA" w14:textId="5AA7190D" w:rsidR="00E400DB" w:rsidRPr="0057195D" w:rsidRDefault="00E400DB" w:rsidP="008754F6">
      <w:pPr>
        <w:pStyle w:val="BodyText"/>
      </w:pPr>
    </w:p>
    <w:p w14:paraId="436DCEE0" w14:textId="77777777" w:rsidR="00E400DB" w:rsidRPr="0057195D" w:rsidRDefault="00E400DB" w:rsidP="00E400DB">
      <w:pPr>
        <w:pStyle w:val="BodyText"/>
        <w:keepNext/>
      </w:pPr>
      <w:r w:rsidRPr="0057195D">
        <w:rPr>
          <w:noProof/>
          <w:lang w:val="en-US"/>
        </w:rPr>
        <w:drawing>
          <wp:inline distT="0" distB="0" distL="0" distR="0" wp14:anchorId="35FA3375" wp14:editId="203A8CDE">
            <wp:extent cx="5760720" cy="3239772"/>
            <wp:effectExtent l="0" t="0" r="0" b="0"/>
            <wp:docPr id="15" name="Picture 15" descr="C:\Users\ruigu\Downloads\IMG_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igu\Downloads\IMG_123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239772"/>
                    </a:xfrm>
                    <a:prstGeom prst="rect">
                      <a:avLst/>
                    </a:prstGeom>
                    <a:noFill/>
                    <a:ln>
                      <a:noFill/>
                    </a:ln>
                  </pic:spPr>
                </pic:pic>
              </a:graphicData>
            </a:graphic>
          </wp:inline>
        </w:drawing>
      </w:r>
    </w:p>
    <w:p w14:paraId="57790035" w14:textId="606B29E0" w:rsidR="00E400DB" w:rsidRPr="0057195D" w:rsidRDefault="00E400DB" w:rsidP="00E400DB">
      <w:pPr>
        <w:pStyle w:val="Caption"/>
      </w:pPr>
      <w:bookmarkStart w:id="156" w:name="_Toc452376494"/>
      <w:r w:rsidRPr="0057195D">
        <w:t xml:space="preserve">Figura </w:t>
      </w:r>
      <w:r w:rsidRPr="0057195D">
        <w:fldChar w:fldCharType="begin"/>
      </w:r>
      <w:r w:rsidRPr="0057195D">
        <w:instrText xml:space="preserve"> SEQ Figura \* ARABIC </w:instrText>
      </w:r>
      <w:r w:rsidRPr="0057195D">
        <w:fldChar w:fldCharType="separate"/>
      </w:r>
      <w:r w:rsidR="00486692">
        <w:rPr>
          <w:noProof/>
        </w:rPr>
        <w:t>16</w:t>
      </w:r>
      <w:r w:rsidRPr="0057195D">
        <w:fldChar w:fldCharType="end"/>
      </w:r>
      <w:r w:rsidRPr="0057195D">
        <w:t>.Local de Armazenamento do Livros</w:t>
      </w:r>
      <w:bookmarkEnd w:id="156"/>
    </w:p>
    <w:p w14:paraId="7743BE60" w14:textId="77777777" w:rsidR="00E400DB" w:rsidRPr="0057195D" w:rsidRDefault="00E400DB" w:rsidP="00E400DB">
      <w:pPr>
        <w:pStyle w:val="Bibliografa"/>
        <w:keepNext/>
        <w:spacing w:before="0" w:after="0" w:line="360" w:lineRule="auto"/>
      </w:pPr>
      <w:r w:rsidRPr="0057195D">
        <w:rPr>
          <w:noProof/>
          <w:lang w:val="en-US"/>
        </w:rPr>
        <w:drawing>
          <wp:inline distT="0" distB="0" distL="0" distR="0" wp14:anchorId="09366654" wp14:editId="1EE9F73C">
            <wp:extent cx="5760720" cy="3239772"/>
            <wp:effectExtent l="0" t="0" r="0" b="0"/>
            <wp:docPr id="34" name="Picture 34" descr="C:\Users\ruigu\Downloads\FullSizeRende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igu\Downloads\FullSizeRender (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239772"/>
                    </a:xfrm>
                    <a:prstGeom prst="rect">
                      <a:avLst/>
                    </a:prstGeom>
                    <a:noFill/>
                    <a:ln>
                      <a:noFill/>
                    </a:ln>
                  </pic:spPr>
                </pic:pic>
              </a:graphicData>
            </a:graphic>
          </wp:inline>
        </w:drawing>
      </w:r>
    </w:p>
    <w:p w14:paraId="14C5396E" w14:textId="017AE57F" w:rsidR="007B147C" w:rsidRPr="0057195D" w:rsidRDefault="00E400DB" w:rsidP="00E400DB">
      <w:pPr>
        <w:pStyle w:val="Caption"/>
      </w:pPr>
      <w:bookmarkStart w:id="157" w:name="_Toc452376495"/>
      <w:r w:rsidRPr="0057195D">
        <w:t xml:space="preserve">Figura </w:t>
      </w:r>
      <w:r w:rsidRPr="0057195D">
        <w:fldChar w:fldCharType="begin"/>
      </w:r>
      <w:r w:rsidRPr="0057195D">
        <w:instrText xml:space="preserve"> SEQ Figura \* ARABIC </w:instrText>
      </w:r>
      <w:r w:rsidRPr="0057195D">
        <w:fldChar w:fldCharType="separate"/>
      </w:r>
      <w:r w:rsidR="00486692">
        <w:rPr>
          <w:noProof/>
        </w:rPr>
        <w:t>17</w:t>
      </w:r>
      <w:r w:rsidRPr="0057195D">
        <w:fldChar w:fldCharType="end"/>
      </w:r>
      <w:r w:rsidRPr="0057195D">
        <w:t>.Livro de Porta, exemplo de caligrafia ilegível</w:t>
      </w:r>
      <w:bookmarkEnd w:id="157"/>
    </w:p>
    <w:p w14:paraId="128D2E6B" w14:textId="77777777" w:rsidR="007B147C" w:rsidRPr="0057195D" w:rsidRDefault="007B147C" w:rsidP="007B147C">
      <w:pPr>
        <w:rPr>
          <w:szCs w:val="20"/>
        </w:rPr>
      </w:pPr>
      <w:r w:rsidRPr="0057195D">
        <w:br w:type="page"/>
      </w:r>
    </w:p>
    <w:p w14:paraId="2F96BFE2" w14:textId="4EA8481A" w:rsidR="005871B9" w:rsidRPr="0057195D" w:rsidRDefault="007B147C" w:rsidP="007B147C">
      <w:pPr>
        <w:pStyle w:val="Heading1"/>
      </w:pPr>
      <w:bookmarkStart w:id="158" w:name="_Toc454140027"/>
      <w:r w:rsidRPr="0057195D">
        <w:lastRenderedPageBreak/>
        <w:t>Anexo 2</w:t>
      </w:r>
      <w:bookmarkEnd w:id="158"/>
    </w:p>
    <w:p w14:paraId="28E2E3C4" w14:textId="4978D763" w:rsidR="007B147C" w:rsidRPr="0057195D" w:rsidRDefault="007B147C" w:rsidP="006B4119">
      <w:pPr>
        <w:pStyle w:val="Heading2"/>
      </w:pPr>
      <w:bookmarkStart w:id="159" w:name="_Toc454140028"/>
      <w:r w:rsidRPr="0057195D">
        <w:t>Manual de Instalação da aplicação</w:t>
      </w:r>
      <w:bookmarkEnd w:id="159"/>
    </w:p>
    <w:p w14:paraId="7F6DC6E2" w14:textId="3E9FE5E0" w:rsidR="005B7CBF" w:rsidRPr="0057195D" w:rsidRDefault="005B7CBF" w:rsidP="005B7CBF">
      <w:r w:rsidRPr="0057195D">
        <w:t xml:space="preserve">O presente documento tem como função descrever resumidamente os passos necessários para a instalação e configuração da aplicação. Este manual é </w:t>
      </w:r>
      <w:r w:rsidR="002C3D77" w:rsidRPr="0057195D">
        <w:t>direccionado</w:t>
      </w:r>
      <w:r w:rsidRPr="0057195D">
        <w:t xml:space="preserve"> a administradores de sistemas que tenham </w:t>
      </w:r>
      <w:r w:rsidR="00032157">
        <w:t>experiência</w:t>
      </w:r>
      <w:r w:rsidRPr="0057195D">
        <w:t xml:space="preserve"> básica em MySQL e aplicações J2EE  </w:t>
      </w:r>
    </w:p>
    <w:p w14:paraId="131D7CEB" w14:textId="77777777" w:rsidR="005B7CBF" w:rsidRPr="0057195D" w:rsidRDefault="005B7CBF" w:rsidP="005B7CBF">
      <w:r w:rsidRPr="0057195D">
        <w:t xml:space="preserve">2. Passos da instalação  </w:t>
      </w:r>
    </w:p>
    <w:p w14:paraId="14387B37" w14:textId="77777777" w:rsidR="005B7CBF" w:rsidRPr="0057195D" w:rsidRDefault="005B7CBF" w:rsidP="005B7CBF">
      <w:r w:rsidRPr="0057195D">
        <w:t xml:space="preserve">2.1 Instalação e configuração inicial do sistema </w:t>
      </w:r>
    </w:p>
    <w:p w14:paraId="070CF3F4" w14:textId="3EAB2CF3" w:rsidR="005B7CBF" w:rsidRPr="0057195D" w:rsidRDefault="005B7CBF" w:rsidP="005B7CBF">
      <w:r w:rsidRPr="0057195D">
        <w:t>O primeiro passo é preparar a máquina que deverá hospedar a aplicação esta máquina pode ser física ou virtual, mas aconselha-se que ela tenha os seguintes requisitos mínimos:</w:t>
      </w:r>
    </w:p>
    <w:p w14:paraId="1EF83C22" w14:textId="2C1D9A2E" w:rsidR="005B7CBF" w:rsidRPr="0057195D" w:rsidRDefault="005B7CBF" w:rsidP="005B7CBF">
      <w:pPr>
        <w:pStyle w:val="ListParagraph"/>
        <w:numPr>
          <w:ilvl w:val="0"/>
          <w:numId w:val="54"/>
        </w:numPr>
      </w:pPr>
      <w:r w:rsidRPr="0057195D">
        <w:t xml:space="preserve">Processador single-core com 2.4 GHz </w:t>
      </w:r>
    </w:p>
    <w:p w14:paraId="2D20C93F" w14:textId="6A5A71E9" w:rsidR="005B7CBF" w:rsidRPr="0057195D" w:rsidRDefault="005B7CBF" w:rsidP="005B7CBF">
      <w:pPr>
        <w:pStyle w:val="ListParagraph"/>
        <w:numPr>
          <w:ilvl w:val="0"/>
          <w:numId w:val="54"/>
        </w:numPr>
      </w:pPr>
      <w:r w:rsidRPr="0057195D">
        <w:t xml:space="preserve">2GB de memória </w:t>
      </w:r>
    </w:p>
    <w:p w14:paraId="3BEBC9D5" w14:textId="46B0D9BA" w:rsidR="007B147C" w:rsidRPr="0057195D" w:rsidRDefault="005B7CBF" w:rsidP="005B7CBF">
      <w:pPr>
        <w:pStyle w:val="ListParagraph"/>
        <w:numPr>
          <w:ilvl w:val="0"/>
          <w:numId w:val="54"/>
        </w:numPr>
      </w:pPr>
      <w:r w:rsidRPr="0057195D">
        <w:t>80 GB de espaço em disco.</w:t>
      </w:r>
    </w:p>
    <w:p w14:paraId="099D7CCE" w14:textId="24A7A4B7" w:rsidR="005B7CBF" w:rsidRPr="0057195D" w:rsidRDefault="005B7CBF" w:rsidP="005B7CBF">
      <w:r w:rsidRPr="0057195D">
        <w:t xml:space="preserve">Instale o Sistema Operativo na máquina e faça as configurações de rede necessárias de forma que a máquina tenha conexão os clientes. Quanto ao sistema Operativo como preferência aconselha-la o uso do Ubuntu na distribuição </w:t>
      </w:r>
      <w:r w:rsidR="002C3D77" w:rsidRPr="0057195D">
        <w:t>10.04,</w:t>
      </w:r>
      <w:r w:rsidRPr="0057195D">
        <w:t xml:space="preserve"> no entanto a aplicação é também compatível com as versões 8.04-12.04 do Ubuntu, Windows XP, Windows 7 ou superior.</w:t>
      </w:r>
    </w:p>
    <w:p w14:paraId="26064EC6" w14:textId="15E397D5" w:rsidR="005B7CBF" w:rsidRPr="0057195D" w:rsidRDefault="005B7CBF" w:rsidP="005B7CBF"/>
    <w:p w14:paraId="57448218" w14:textId="40C9DBFD" w:rsidR="005B7CBF" w:rsidRPr="0057195D" w:rsidRDefault="005B7CBF" w:rsidP="005B7CBF">
      <w:r w:rsidRPr="0057195D">
        <w:t xml:space="preserve">Instale o JRE (Java Runtime Environment) e configure correctamente as variáveis de ambiente. É </w:t>
      </w:r>
      <w:r w:rsidR="002C3D77" w:rsidRPr="0057195D">
        <w:t>importante</w:t>
      </w:r>
      <w:r w:rsidRPr="0057195D">
        <w:t xml:space="preserve"> que seja usada a versão 1.7 para evitar incompatibilidades.</w:t>
      </w:r>
    </w:p>
    <w:p w14:paraId="1DFC2A43" w14:textId="77777777" w:rsidR="005B7CBF" w:rsidRPr="0057195D" w:rsidRDefault="005B7CBF">
      <w:pPr>
        <w:spacing w:before="0" w:after="0" w:line="240" w:lineRule="auto"/>
        <w:jc w:val="left"/>
      </w:pPr>
      <w:r w:rsidRPr="0057195D">
        <w:br w:type="page"/>
      </w:r>
    </w:p>
    <w:p w14:paraId="7AE7D02C" w14:textId="14D377C1" w:rsidR="005B7CBF" w:rsidRPr="0057195D" w:rsidRDefault="0057195D" w:rsidP="006B4119">
      <w:pPr>
        <w:pStyle w:val="Heading2"/>
      </w:pPr>
      <w:bookmarkStart w:id="160" w:name="_Toc454140029"/>
      <w:r w:rsidRPr="0057195D">
        <w:lastRenderedPageBreak/>
        <w:t>Instalação</w:t>
      </w:r>
      <w:r w:rsidR="005B7CBF" w:rsidRPr="0057195D">
        <w:t xml:space="preserve"> do Mysql</w:t>
      </w:r>
      <w:bookmarkEnd w:id="160"/>
    </w:p>
    <w:p w14:paraId="5CD88D23" w14:textId="62FADE2E" w:rsidR="005B7CBF" w:rsidRPr="0057195D" w:rsidRDefault="0057195D" w:rsidP="005B7CBF">
      <w:pPr>
        <w:spacing w:after="100" w:afterAutospacing="1" w:line="276" w:lineRule="auto"/>
        <w:rPr>
          <w:color w:val="1D2021"/>
        </w:rPr>
      </w:pPr>
      <w:r>
        <w:rPr>
          <w:color w:val="1D2021"/>
        </w:rPr>
        <w:t>Primeiramente aced</w:t>
      </w:r>
      <w:r w:rsidR="005B7CBF" w:rsidRPr="0057195D">
        <w:rPr>
          <w:color w:val="1D2021"/>
        </w:rPr>
        <w:t>e o site oficial do MySQL, através do seguinte link:</w:t>
      </w:r>
    </w:p>
    <w:p w14:paraId="7AAB5838" w14:textId="77777777" w:rsidR="005B7CBF" w:rsidRPr="0057195D" w:rsidRDefault="005B7CBF" w:rsidP="005B7CBF">
      <w:pPr>
        <w:spacing w:after="100" w:afterAutospacing="1" w:line="276" w:lineRule="auto"/>
        <w:rPr>
          <w:color w:val="1D2021"/>
        </w:rPr>
      </w:pPr>
      <w:r w:rsidRPr="0057195D">
        <w:rPr>
          <w:color w:val="1D2021"/>
        </w:rPr>
        <w:t xml:space="preserve"> </w:t>
      </w:r>
      <w:hyperlink r:id="rId47" w:tgtFrame="_blank" w:history="1">
        <w:r w:rsidRPr="0057195D">
          <w:rPr>
            <w:color w:val="0000FF"/>
          </w:rPr>
          <w:t>http://www.mysql.com/</w:t>
        </w:r>
      </w:hyperlink>
    </w:p>
    <w:p w14:paraId="1A645AC0"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7277B6AD" wp14:editId="75A7EFC6">
            <wp:extent cx="5505450" cy="2568727"/>
            <wp:effectExtent l="0" t="0" r="0" b="3175"/>
            <wp:docPr id="8" name="Picture 8" descr="Site oficial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oficial do MySQ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5412" cy="2582707"/>
                    </a:xfrm>
                    <a:prstGeom prst="rect">
                      <a:avLst/>
                    </a:prstGeom>
                    <a:noFill/>
                    <a:ln>
                      <a:noFill/>
                    </a:ln>
                  </pic:spPr>
                </pic:pic>
              </a:graphicData>
            </a:graphic>
          </wp:inline>
        </w:drawing>
      </w:r>
    </w:p>
    <w:p w14:paraId="16FA3BB6" w14:textId="77777777" w:rsidR="005B7CBF" w:rsidRPr="0057195D" w:rsidRDefault="005B7CBF" w:rsidP="005B7CBF">
      <w:pPr>
        <w:spacing w:before="300" w:after="100" w:afterAutospacing="1" w:line="276" w:lineRule="auto"/>
        <w:rPr>
          <w:color w:val="1D2021"/>
        </w:rPr>
      </w:pPr>
      <w:r w:rsidRPr="0057195D">
        <w:rPr>
          <w:b/>
          <w:bCs/>
          <w:color w:val="1D2021"/>
        </w:rPr>
        <w:t>Figura 1:</w:t>
      </w:r>
      <w:r w:rsidRPr="0057195D">
        <w:rPr>
          <w:color w:val="1D2021"/>
        </w:rPr>
        <w:t xml:space="preserve"> Site oficial do MySQL</w:t>
      </w:r>
    </w:p>
    <w:p w14:paraId="18D1854B" w14:textId="77777777" w:rsidR="005B7CBF" w:rsidRPr="0057195D" w:rsidRDefault="005B7CBF" w:rsidP="005B7CBF">
      <w:pPr>
        <w:spacing w:before="300" w:after="100" w:afterAutospacing="1" w:line="276" w:lineRule="auto"/>
        <w:rPr>
          <w:color w:val="1D2021"/>
        </w:rPr>
      </w:pPr>
      <w:r w:rsidRPr="0057195D">
        <w:rPr>
          <w:color w:val="1D2021"/>
        </w:rPr>
        <w:t>Após o acesso a página, clique na aba DOWNLOADS(GA), para ter acesso a uma outra página, como mostra a figura 2:</w:t>
      </w:r>
    </w:p>
    <w:p w14:paraId="38F34F5C"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46A6728B" wp14:editId="2A847668">
            <wp:extent cx="5237674" cy="2815390"/>
            <wp:effectExtent l="0" t="0" r="1270" b="4445"/>
            <wp:docPr id="9" name="Picture 9" descr="Site oficial do MySQL mostrando a opção d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te oficial do MySQL mostrando a opção de downloa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6464" cy="2820115"/>
                    </a:xfrm>
                    <a:prstGeom prst="rect">
                      <a:avLst/>
                    </a:prstGeom>
                    <a:noFill/>
                    <a:ln>
                      <a:noFill/>
                    </a:ln>
                  </pic:spPr>
                </pic:pic>
              </a:graphicData>
            </a:graphic>
          </wp:inline>
        </w:drawing>
      </w:r>
    </w:p>
    <w:p w14:paraId="69385057" w14:textId="77777777" w:rsidR="005B7CBF" w:rsidRPr="0057195D" w:rsidRDefault="005B7CBF" w:rsidP="005B7CBF">
      <w:pPr>
        <w:spacing w:before="300" w:after="100" w:afterAutospacing="1" w:line="276" w:lineRule="auto"/>
        <w:rPr>
          <w:color w:val="1D2021"/>
        </w:rPr>
      </w:pPr>
      <w:r w:rsidRPr="0057195D">
        <w:rPr>
          <w:b/>
          <w:bCs/>
          <w:color w:val="1D2021"/>
        </w:rPr>
        <w:t>Figura 2:</w:t>
      </w:r>
      <w:r w:rsidRPr="0057195D">
        <w:rPr>
          <w:color w:val="1D2021"/>
        </w:rPr>
        <w:t xml:space="preserve"> Site oficial do MySQL mostrando a opção de download</w:t>
      </w:r>
    </w:p>
    <w:p w14:paraId="306F043B" w14:textId="6A963C3A" w:rsidR="005B7CBF" w:rsidRPr="0057195D" w:rsidRDefault="005B7CBF" w:rsidP="005B7CBF">
      <w:pPr>
        <w:spacing w:before="300" w:after="100" w:afterAutospacing="1" w:line="276" w:lineRule="auto"/>
        <w:rPr>
          <w:color w:val="1D2021"/>
        </w:rPr>
      </w:pPr>
      <w:r w:rsidRPr="0057195D">
        <w:rPr>
          <w:color w:val="1D2021"/>
        </w:rPr>
        <w:lastRenderedPageBreak/>
        <w:t>Clique no botão DOWNLOAD, como está sendo mostrado na figura 2, em seguida aguarde ser</w:t>
      </w:r>
      <w:r w:rsidR="0057195D">
        <w:rPr>
          <w:color w:val="1D2021"/>
        </w:rPr>
        <w:t>á</w:t>
      </w:r>
      <w:r w:rsidRPr="0057195D">
        <w:rPr>
          <w:color w:val="1D2021"/>
        </w:rPr>
        <w:t xml:space="preserve"> </w:t>
      </w:r>
      <w:r w:rsidR="0057195D" w:rsidRPr="0057195D">
        <w:rPr>
          <w:color w:val="1D2021"/>
        </w:rPr>
        <w:t>redireccionado</w:t>
      </w:r>
      <w:r w:rsidRPr="0057195D">
        <w:rPr>
          <w:color w:val="1D2021"/>
        </w:rPr>
        <w:t xml:space="preserve"> para outro passo, como mostra a figura 3:</w:t>
      </w:r>
    </w:p>
    <w:p w14:paraId="2E02111E"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6095DACF" wp14:editId="6FF80F3D">
            <wp:extent cx="4362450" cy="2515225"/>
            <wp:effectExtent l="0" t="0" r="0" b="0"/>
            <wp:docPr id="10" name="Picture 10" descr="Site oficial do MySQL mostrando o botão d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e oficial do MySQL mostrando o botão de downloa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8950" cy="2524738"/>
                    </a:xfrm>
                    <a:prstGeom prst="rect">
                      <a:avLst/>
                    </a:prstGeom>
                    <a:noFill/>
                    <a:ln>
                      <a:noFill/>
                    </a:ln>
                  </pic:spPr>
                </pic:pic>
              </a:graphicData>
            </a:graphic>
          </wp:inline>
        </w:drawing>
      </w:r>
    </w:p>
    <w:p w14:paraId="205782E4" w14:textId="77777777" w:rsidR="005B7CBF" w:rsidRPr="0057195D" w:rsidRDefault="005B7CBF" w:rsidP="005B7CBF">
      <w:pPr>
        <w:spacing w:before="300" w:after="100" w:afterAutospacing="1" w:line="276" w:lineRule="auto"/>
        <w:rPr>
          <w:color w:val="1D2021"/>
        </w:rPr>
      </w:pPr>
      <w:r w:rsidRPr="0057195D">
        <w:rPr>
          <w:b/>
          <w:bCs/>
          <w:color w:val="1D2021"/>
        </w:rPr>
        <w:t>Figura 3:</w:t>
      </w:r>
      <w:r w:rsidRPr="0057195D">
        <w:rPr>
          <w:color w:val="1D2021"/>
        </w:rPr>
        <w:t xml:space="preserve"> Site oficial do MySQL mostrando o botão de download</w:t>
      </w:r>
    </w:p>
    <w:p w14:paraId="58453A3F" w14:textId="77777777" w:rsidR="005B7CBF" w:rsidRPr="0057195D" w:rsidRDefault="005B7CBF" w:rsidP="005B7CBF">
      <w:pPr>
        <w:spacing w:before="300" w:after="100" w:afterAutospacing="1" w:line="276" w:lineRule="auto"/>
        <w:rPr>
          <w:color w:val="1D2021"/>
        </w:rPr>
      </w:pPr>
      <w:r w:rsidRPr="0057195D">
        <w:rPr>
          <w:color w:val="1D2021"/>
        </w:rPr>
        <w:t>Após o clique no botão DOWNLOAD mostrado na figura 3, aparecerá uma nova janela, caso não tenha se cadastrado no site do MySQL não será possível fazer o download do mesmo, veja na figura 4 a janela que aparecerá em seguida:</w:t>
      </w:r>
    </w:p>
    <w:p w14:paraId="72D85F6C"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1A6D8169" wp14:editId="760A627F">
            <wp:extent cx="4857750" cy="2778026"/>
            <wp:effectExtent l="0" t="0" r="0" b="3810"/>
            <wp:docPr id="12" name="Picture 12" descr="Site oficial do MySQL, fazer login ou 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te oficial do MySQL, fazer login ou cadastr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1176" cy="2779985"/>
                    </a:xfrm>
                    <a:prstGeom prst="rect">
                      <a:avLst/>
                    </a:prstGeom>
                    <a:noFill/>
                    <a:ln>
                      <a:noFill/>
                    </a:ln>
                  </pic:spPr>
                </pic:pic>
              </a:graphicData>
            </a:graphic>
          </wp:inline>
        </w:drawing>
      </w:r>
    </w:p>
    <w:p w14:paraId="71D19895" w14:textId="77777777" w:rsidR="005B7CBF" w:rsidRPr="0057195D" w:rsidRDefault="005B7CBF" w:rsidP="005B7CBF">
      <w:pPr>
        <w:spacing w:before="300" w:after="100" w:afterAutospacing="1" w:line="276" w:lineRule="auto"/>
        <w:rPr>
          <w:color w:val="1D2021"/>
        </w:rPr>
      </w:pPr>
      <w:r w:rsidRPr="0057195D">
        <w:rPr>
          <w:b/>
          <w:bCs/>
          <w:color w:val="1D2021"/>
        </w:rPr>
        <w:t>Figura 4:</w:t>
      </w:r>
      <w:r w:rsidRPr="0057195D">
        <w:rPr>
          <w:color w:val="1D2021"/>
        </w:rPr>
        <w:t xml:space="preserve"> Site oficial do MySQL, fazer login ou cadastro</w:t>
      </w:r>
    </w:p>
    <w:p w14:paraId="10D79121" w14:textId="77777777" w:rsidR="005B7CBF" w:rsidRPr="0057195D" w:rsidRDefault="005B7CBF" w:rsidP="005B7CBF">
      <w:pPr>
        <w:spacing w:before="300" w:after="100" w:afterAutospacing="1" w:line="276" w:lineRule="auto"/>
        <w:rPr>
          <w:color w:val="1D2021"/>
        </w:rPr>
      </w:pPr>
      <w:r w:rsidRPr="0057195D">
        <w:rPr>
          <w:color w:val="1D2021"/>
        </w:rPr>
        <w:lastRenderedPageBreak/>
        <w:t>Como mostrado na figura 4, a primeira opção (esquerda) é para quem já é cadastrado no site, a segunda opção (direita) é para fazer um novo cadastro. Não se preocupem o processo é rápido e fácil, basta clicar em PROCEED e uma nova janela surgirá, no caso apresentado na figura 5:</w:t>
      </w:r>
    </w:p>
    <w:p w14:paraId="38E76259"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07719BAD" wp14:editId="2C6DE0F0">
            <wp:extent cx="6096000" cy="3495675"/>
            <wp:effectExtent l="0" t="0" r="0" b="9525"/>
            <wp:docPr id="13" name="Picture 13" descr="Site oficial do MySQL, cadastro de novos usu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te oficial do MySQL, cadastro de novos usuári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495675"/>
                    </a:xfrm>
                    <a:prstGeom prst="rect">
                      <a:avLst/>
                    </a:prstGeom>
                    <a:noFill/>
                    <a:ln>
                      <a:noFill/>
                    </a:ln>
                  </pic:spPr>
                </pic:pic>
              </a:graphicData>
            </a:graphic>
          </wp:inline>
        </w:drawing>
      </w:r>
    </w:p>
    <w:p w14:paraId="1FB4D57D" w14:textId="77777777" w:rsidR="005B7CBF" w:rsidRPr="0057195D" w:rsidRDefault="005B7CBF" w:rsidP="005B7CBF">
      <w:pPr>
        <w:spacing w:before="300" w:after="100" w:afterAutospacing="1" w:line="276" w:lineRule="auto"/>
        <w:rPr>
          <w:color w:val="1D2021"/>
        </w:rPr>
      </w:pPr>
      <w:r w:rsidRPr="0057195D">
        <w:rPr>
          <w:b/>
          <w:bCs/>
          <w:color w:val="1D2021"/>
        </w:rPr>
        <w:t>Figura 5:</w:t>
      </w:r>
      <w:r w:rsidRPr="0057195D">
        <w:rPr>
          <w:color w:val="1D2021"/>
        </w:rPr>
        <w:t xml:space="preserve"> Site oficial do MySQL, cadastro de novos usuários</w:t>
      </w:r>
    </w:p>
    <w:p w14:paraId="776ED820" w14:textId="77777777" w:rsidR="005B7CBF" w:rsidRPr="0057195D" w:rsidRDefault="005B7CBF" w:rsidP="005B7CBF">
      <w:pPr>
        <w:spacing w:before="300" w:after="100" w:afterAutospacing="1" w:line="276" w:lineRule="auto"/>
        <w:rPr>
          <w:color w:val="1D2021"/>
        </w:rPr>
      </w:pPr>
      <w:r w:rsidRPr="0057195D">
        <w:rPr>
          <w:color w:val="1D2021"/>
        </w:rPr>
        <w:t>Depois deste processo faça o download, geralmente, dependendo da sua conexão com a internet pode demorar alguns minutos.</w:t>
      </w:r>
    </w:p>
    <w:p w14:paraId="72663AE8" w14:textId="77777777" w:rsidR="005B7CBF" w:rsidRPr="0057195D" w:rsidRDefault="005B7CBF" w:rsidP="005B7CBF">
      <w:pPr>
        <w:spacing w:before="300" w:after="100" w:afterAutospacing="1" w:line="276" w:lineRule="auto"/>
        <w:rPr>
          <w:color w:val="1D2021"/>
        </w:rPr>
      </w:pPr>
      <w:r w:rsidRPr="0057195D">
        <w:rPr>
          <w:color w:val="1D2021"/>
        </w:rPr>
        <w:t>Depois de baixar o arquivo de instalação do MySQL, vamos iniciar o processo de instalação. Dê um duplo clique no arquivo, e aparecerá uma nova janela, como mostra a figura 6:</w:t>
      </w:r>
    </w:p>
    <w:p w14:paraId="56EEDD14"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0E5B2DA8" wp14:editId="5AF35108">
            <wp:extent cx="3886200" cy="1504950"/>
            <wp:effectExtent l="0" t="0" r="0" b="0"/>
            <wp:docPr id="18" name="Picture 18" descr="Windows Configurando o MySQL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Configurando o MySQL Install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6200" cy="1504950"/>
                    </a:xfrm>
                    <a:prstGeom prst="rect">
                      <a:avLst/>
                    </a:prstGeom>
                    <a:noFill/>
                    <a:ln>
                      <a:noFill/>
                    </a:ln>
                  </pic:spPr>
                </pic:pic>
              </a:graphicData>
            </a:graphic>
          </wp:inline>
        </w:drawing>
      </w:r>
    </w:p>
    <w:p w14:paraId="24A4196A" w14:textId="77777777" w:rsidR="005B7CBF" w:rsidRPr="0057195D" w:rsidRDefault="005B7CBF" w:rsidP="005B7CBF">
      <w:pPr>
        <w:spacing w:before="300" w:after="100" w:afterAutospacing="1" w:line="276" w:lineRule="auto"/>
        <w:rPr>
          <w:color w:val="1D2021"/>
        </w:rPr>
      </w:pPr>
      <w:r w:rsidRPr="0057195D">
        <w:rPr>
          <w:b/>
          <w:bCs/>
          <w:color w:val="1D2021"/>
        </w:rPr>
        <w:t>Figura 6:</w:t>
      </w:r>
      <w:r w:rsidRPr="0057195D">
        <w:rPr>
          <w:color w:val="1D2021"/>
        </w:rPr>
        <w:t xml:space="preserve"> Windows Configurando o MySQL Installer</w:t>
      </w:r>
    </w:p>
    <w:p w14:paraId="466FC67B" w14:textId="18D1826D" w:rsidR="005B7CBF" w:rsidRPr="0057195D" w:rsidRDefault="005B7CBF" w:rsidP="005B7CBF">
      <w:pPr>
        <w:spacing w:before="300" w:after="100" w:afterAutospacing="1" w:line="276" w:lineRule="auto"/>
        <w:rPr>
          <w:color w:val="1D2021"/>
        </w:rPr>
      </w:pPr>
      <w:r w:rsidRPr="0057195D">
        <w:rPr>
          <w:color w:val="1D2021"/>
        </w:rPr>
        <w:lastRenderedPageBreak/>
        <w:t xml:space="preserve">O processo acima dependendo da configuração do seu computador pode demorar alguns minutos, e aparecerá sempre uma janela muito comum no Windows </w:t>
      </w:r>
      <w:r w:rsidR="0057195D">
        <w:rPr>
          <w:color w:val="1D2021"/>
        </w:rPr>
        <w:t>7</w:t>
      </w:r>
      <w:r w:rsidRPr="0057195D">
        <w:rPr>
          <w:color w:val="1D2021"/>
        </w:rPr>
        <w:t xml:space="preserve"> e Windows Vista, sempre permita a execução dos arquivos na nossa instalação.</w:t>
      </w:r>
    </w:p>
    <w:p w14:paraId="491E47C2" w14:textId="77777777" w:rsidR="005B7CBF" w:rsidRPr="0057195D" w:rsidRDefault="005B7CBF" w:rsidP="005B7CBF">
      <w:pPr>
        <w:spacing w:before="300" w:after="100" w:afterAutospacing="1" w:line="276" w:lineRule="auto"/>
        <w:rPr>
          <w:color w:val="1D2021"/>
        </w:rPr>
      </w:pPr>
      <w:r w:rsidRPr="0057195D">
        <w:rPr>
          <w:color w:val="1D2021"/>
        </w:rPr>
        <w:t>Finalmente chegamos a tela de boas vindas da instalação do MySQL, apresentada na figura 7:</w:t>
      </w:r>
    </w:p>
    <w:p w14:paraId="29B3A69C"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4378994A" wp14:editId="049D8F9E">
            <wp:extent cx="5562600" cy="4171951"/>
            <wp:effectExtent l="0" t="0" r="0" b="0"/>
            <wp:docPr id="19" name="Picture 19" descr="Janela de boas vindas da instalação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ela de boas vindas da instalação do MySQ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529" cy="4176398"/>
                    </a:xfrm>
                    <a:prstGeom prst="rect">
                      <a:avLst/>
                    </a:prstGeom>
                    <a:noFill/>
                    <a:ln>
                      <a:noFill/>
                    </a:ln>
                  </pic:spPr>
                </pic:pic>
              </a:graphicData>
            </a:graphic>
          </wp:inline>
        </w:drawing>
      </w:r>
    </w:p>
    <w:p w14:paraId="6C0B6CEF" w14:textId="77777777" w:rsidR="005B7CBF" w:rsidRPr="0057195D" w:rsidRDefault="005B7CBF" w:rsidP="005B7CBF">
      <w:pPr>
        <w:spacing w:before="300" w:after="100" w:afterAutospacing="1" w:line="276" w:lineRule="auto"/>
        <w:rPr>
          <w:color w:val="1D2021"/>
        </w:rPr>
      </w:pPr>
      <w:r w:rsidRPr="0057195D">
        <w:rPr>
          <w:b/>
          <w:bCs/>
          <w:color w:val="1D2021"/>
        </w:rPr>
        <w:t>Figura 7:</w:t>
      </w:r>
      <w:r w:rsidRPr="0057195D">
        <w:rPr>
          <w:color w:val="1D2021"/>
        </w:rPr>
        <w:t xml:space="preserve"> Janela de boas vindas da instalação do MySQL</w:t>
      </w:r>
    </w:p>
    <w:p w14:paraId="0D5F0ADB" w14:textId="77777777" w:rsidR="005B7CBF" w:rsidRPr="0057195D" w:rsidRDefault="005B7CBF" w:rsidP="005B7CBF">
      <w:pPr>
        <w:spacing w:before="300" w:after="100" w:afterAutospacing="1" w:line="276" w:lineRule="auto"/>
        <w:rPr>
          <w:color w:val="1D2021"/>
        </w:rPr>
      </w:pPr>
      <w:r w:rsidRPr="0057195D">
        <w:rPr>
          <w:color w:val="1D2021"/>
        </w:rPr>
        <w:t>Sobre a figura 7, temos três opções, sendo que uma delas é para instalação, vamos seguir adiante clicando em INSTALL MYSQL PRODUCTS, aparecerá a tela de acordo de licença do produto, apresentada na figura 8:</w:t>
      </w:r>
    </w:p>
    <w:p w14:paraId="12303B1E" w14:textId="77777777" w:rsidR="005B7CBF" w:rsidRPr="0057195D" w:rsidRDefault="005B7CBF" w:rsidP="005B7CBF">
      <w:pPr>
        <w:spacing w:before="300" w:after="100" w:afterAutospacing="1" w:line="276" w:lineRule="auto"/>
        <w:rPr>
          <w:color w:val="1D2021"/>
        </w:rPr>
        <w:sectPr w:rsidR="005B7CBF" w:rsidRPr="0057195D">
          <w:pgSz w:w="12240" w:h="15840"/>
          <w:pgMar w:top="1440" w:right="1440" w:bottom="1440" w:left="1440" w:header="720" w:footer="720" w:gutter="0"/>
          <w:cols w:space="720"/>
          <w:docGrid w:linePitch="360"/>
        </w:sectPr>
      </w:pPr>
    </w:p>
    <w:p w14:paraId="5F58B348" w14:textId="77777777" w:rsidR="005B7CBF" w:rsidRPr="0057195D" w:rsidRDefault="005B7CBF" w:rsidP="005B7CBF">
      <w:pPr>
        <w:spacing w:after="0" w:line="276" w:lineRule="auto"/>
        <w:rPr>
          <w:color w:val="1D2021"/>
        </w:rPr>
      </w:pPr>
      <w:r w:rsidRPr="0057195D">
        <w:rPr>
          <w:noProof/>
          <w:color w:val="1D2021"/>
          <w:lang w:val="en-US"/>
        </w:rPr>
        <w:lastRenderedPageBreak/>
        <w:drawing>
          <wp:inline distT="0" distB="0" distL="0" distR="0" wp14:anchorId="2B9B4ACF" wp14:editId="7F91B9B1">
            <wp:extent cx="2905125" cy="2572611"/>
            <wp:effectExtent l="0" t="0" r="0" b="0"/>
            <wp:docPr id="20" name="Picture 20" descr="Janela de acordo de licença do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ela de acordo de licença do produ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7575" cy="2574780"/>
                    </a:xfrm>
                    <a:prstGeom prst="rect">
                      <a:avLst/>
                    </a:prstGeom>
                    <a:noFill/>
                    <a:ln>
                      <a:noFill/>
                    </a:ln>
                  </pic:spPr>
                </pic:pic>
              </a:graphicData>
            </a:graphic>
          </wp:inline>
        </w:drawing>
      </w:r>
    </w:p>
    <w:p w14:paraId="68E2B2A3" w14:textId="77777777" w:rsidR="005B7CBF" w:rsidRPr="0057195D" w:rsidRDefault="005B7CBF" w:rsidP="005B7CBF">
      <w:pPr>
        <w:spacing w:before="300" w:after="100" w:afterAutospacing="1" w:line="276" w:lineRule="auto"/>
        <w:rPr>
          <w:color w:val="1D2021"/>
        </w:rPr>
      </w:pPr>
      <w:r w:rsidRPr="0057195D">
        <w:rPr>
          <w:b/>
          <w:bCs/>
          <w:color w:val="1D2021"/>
        </w:rPr>
        <w:t>Figura 8:</w:t>
      </w:r>
      <w:r w:rsidRPr="0057195D">
        <w:rPr>
          <w:color w:val="1D2021"/>
        </w:rPr>
        <w:t xml:space="preserve"> Janela de acordo de licença do produto</w:t>
      </w:r>
    </w:p>
    <w:p w14:paraId="5BEBFD1E" w14:textId="455DBBCE" w:rsidR="005B7CBF" w:rsidRPr="0057195D" w:rsidRDefault="005B7CBF" w:rsidP="005B7CBF">
      <w:pPr>
        <w:spacing w:before="300" w:after="100" w:afterAutospacing="1" w:line="276" w:lineRule="auto"/>
        <w:rPr>
          <w:color w:val="1D2021"/>
        </w:rPr>
      </w:pPr>
      <w:r w:rsidRPr="0057195D">
        <w:rPr>
          <w:color w:val="1D2021"/>
        </w:rPr>
        <w:t xml:space="preserve">Sobre a janela acima, clique em I ACCEPT THE </w:t>
      </w:r>
      <w:r w:rsidR="00D5168B">
        <w:rPr>
          <w:color w:val="1D2021"/>
        </w:rPr>
        <w:t>LICENCE</w:t>
      </w:r>
      <w:r w:rsidRPr="0057195D">
        <w:rPr>
          <w:color w:val="1D2021"/>
        </w:rPr>
        <w:t xml:space="preserve"> TERMS e clique em NEXT, e a janela para </w:t>
      </w:r>
      <w:r w:rsidR="0057195D" w:rsidRPr="0057195D">
        <w:rPr>
          <w:color w:val="1D2021"/>
        </w:rPr>
        <w:t>actualizar</w:t>
      </w:r>
      <w:r w:rsidRPr="0057195D">
        <w:rPr>
          <w:color w:val="1D2021"/>
        </w:rPr>
        <w:t xml:space="preserve"> ou encontrar produtos recentes aparecerá, como mostra a figura 9:</w:t>
      </w:r>
    </w:p>
    <w:p w14:paraId="075A42F1"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148DBAFB" wp14:editId="1C4AF671">
            <wp:extent cx="2898934" cy="2181016"/>
            <wp:effectExtent l="0" t="0" r="0" b="0"/>
            <wp:docPr id="31" name="Picture 31" descr="Janela para atualizar encontrar os produtos mais rec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ela para atualizar encontrar os produtos mais recent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6573" cy="2194287"/>
                    </a:xfrm>
                    <a:prstGeom prst="rect">
                      <a:avLst/>
                    </a:prstGeom>
                    <a:noFill/>
                    <a:ln>
                      <a:noFill/>
                    </a:ln>
                  </pic:spPr>
                </pic:pic>
              </a:graphicData>
            </a:graphic>
          </wp:inline>
        </w:drawing>
      </w:r>
    </w:p>
    <w:p w14:paraId="2CC6BF44" w14:textId="23509A76" w:rsidR="005B7CBF" w:rsidRPr="0057195D" w:rsidRDefault="005B7CBF" w:rsidP="005B7CBF">
      <w:pPr>
        <w:spacing w:before="300" w:after="100" w:afterAutospacing="1" w:line="276" w:lineRule="auto"/>
        <w:rPr>
          <w:color w:val="1D2021"/>
        </w:rPr>
      </w:pPr>
      <w:r w:rsidRPr="0057195D">
        <w:rPr>
          <w:b/>
          <w:bCs/>
          <w:color w:val="1D2021"/>
        </w:rPr>
        <w:t>Figura 9:</w:t>
      </w:r>
      <w:r w:rsidRPr="0057195D">
        <w:rPr>
          <w:color w:val="1D2021"/>
        </w:rPr>
        <w:t xml:space="preserve"> Janela para </w:t>
      </w:r>
      <w:r w:rsidR="0057195D" w:rsidRPr="0057195D">
        <w:rPr>
          <w:color w:val="1D2021"/>
        </w:rPr>
        <w:t>actualizar</w:t>
      </w:r>
      <w:r w:rsidRPr="0057195D">
        <w:rPr>
          <w:color w:val="1D2021"/>
        </w:rPr>
        <w:t xml:space="preserve"> encontrar os produtos mais recentes</w:t>
      </w:r>
    </w:p>
    <w:p w14:paraId="5FA45184" w14:textId="77777777" w:rsidR="005B7CBF" w:rsidRPr="0057195D" w:rsidRDefault="005B7CBF" w:rsidP="005B7CBF">
      <w:pPr>
        <w:spacing w:before="300" w:after="100" w:afterAutospacing="1" w:line="276" w:lineRule="auto"/>
        <w:rPr>
          <w:color w:val="1D2021"/>
        </w:rPr>
      </w:pPr>
      <w:r w:rsidRPr="0057195D">
        <w:rPr>
          <w:color w:val="1D2021"/>
        </w:rPr>
        <w:t>Na figura 9, temos as seguintes opções:</w:t>
      </w:r>
    </w:p>
    <w:p w14:paraId="3DD82F89" w14:textId="77777777" w:rsidR="005B7CBF" w:rsidRPr="0057195D" w:rsidRDefault="005B7CBF" w:rsidP="005B7CBF">
      <w:pPr>
        <w:numPr>
          <w:ilvl w:val="0"/>
          <w:numId w:val="55"/>
        </w:numPr>
        <w:spacing w:before="100" w:beforeAutospacing="1" w:after="100" w:afterAutospacing="1" w:line="276" w:lineRule="auto"/>
        <w:jc w:val="left"/>
        <w:rPr>
          <w:color w:val="1D2021"/>
        </w:rPr>
      </w:pPr>
      <w:r w:rsidRPr="0057195D">
        <w:rPr>
          <w:color w:val="1D2021"/>
        </w:rPr>
        <w:t>Conectar a internet;</w:t>
      </w:r>
    </w:p>
    <w:p w14:paraId="29A47AE7" w14:textId="244A6E3C" w:rsidR="005B7CBF" w:rsidRPr="0057195D" w:rsidRDefault="005B7CBF" w:rsidP="005B7CBF">
      <w:pPr>
        <w:numPr>
          <w:ilvl w:val="0"/>
          <w:numId w:val="55"/>
        </w:numPr>
        <w:spacing w:before="100" w:beforeAutospacing="1" w:after="100" w:afterAutospacing="1" w:line="276" w:lineRule="auto"/>
        <w:jc w:val="left"/>
        <w:rPr>
          <w:color w:val="1D2021"/>
        </w:rPr>
      </w:pPr>
      <w:r w:rsidRPr="0057195D">
        <w:rPr>
          <w:color w:val="1D2021"/>
        </w:rPr>
        <w:t xml:space="preserve">Buscar informações de </w:t>
      </w:r>
      <w:r w:rsidR="0057195D" w:rsidRPr="0057195D">
        <w:rPr>
          <w:color w:val="1D2021"/>
        </w:rPr>
        <w:t>actualização</w:t>
      </w:r>
      <w:r w:rsidRPr="0057195D">
        <w:rPr>
          <w:color w:val="1D2021"/>
        </w:rPr>
        <w:t xml:space="preserve"> de produto.</w:t>
      </w:r>
    </w:p>
    <w:p w14:paraId="260BCB7B" w14:textId="77777777" w:rsidR="005B7CBF" w:rsidRPr="0057195D" w:rsidRDefault="005B7CBF" w:rsidP="005B7CBF">
      <w:pPr>
        <w:spacing w:before="300" w:after="100" w:afterAutospacing="1" w:line="276" w:lineRule="auto"/>
        <w:rPr>
          <w:color w:val="1D2021"/>
        </w:rPr>
      </w:pPr>
      <w:r w:rsidRPr="0057195D">
        <w:rPr>
          <w:color w:val="1D2021"/>
        </w:rPr>
        <w:t>Estas duas opções servem para o momento da instalação, o próprio instalador do MySQL verifica se há versões mais recentes do produto, caso não ache necessário esta opção, simplesmente marque SKIP THE CHECK FOR UPDATES, ou se preferir, clique no botão EXECUTE.</w:t>
      </w:r>
    </w:p>
    <w:p w14:paraId="2D8A062D" w14:textId="77777777" w:rsidR="005B7CBF" w:rsidRPr="0057195D" w:rsidRDefault="005B7CBF" w:rsidP="005B7CBF">
      <w:pPr>
        <w:spacing w:before="300" w:after="100" w:afterAutospacing="1" w:line="276" w:lineRule="auto"/>
        <w:rPr>
          <w:color w:val="1D2021"/>
        </w:rPr>
      </w:pPr>
      <w:r w:rsidRPr="0057195D">
        <w:rPr>
          <w:color w:val="1D2021"/>
        </w:rPr>
        <w:t>Após clicar no botão EXECUTE aparecerá uma nova janela, com essa devemos ter um certo cuidado, veja na figura 10:</w:t>
      </w:r>
    </w:p>
    <w:p w14:paraId="231BB3AE"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02DD1CEE" wp14:editId="77AB7BB2">
            <wp:extent cx="2933700" cy="2200275"/>
            <wp:effectExtent l="0" t="0" r="0" b="9525"/>
            <wp:docPr id="32" name="Picture 32" descr="Janela de escolha do tipo de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nela de escolha do tipo de instalaçã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4132" cy="2200599"/>
                    </a:xfrm>
                    <a:prstGeom prst="rect">
                      <a:avLst/>
                    </a:prstGeom>
                    <a:noFill/>
                    <a:ln>
                      <a:noFill/>
                    </a:ln>
                  </pic:spPr>
                </pic:pic>
              </a:graphicData>
            </a:graphic>
          </wp:inline>
        </w:drawing>
      </w:r>
    </w:p>
    <w:p w14:paraId="78C8F10D" w14:textId="77777777" w:rsidR="005B7CBF" w:rsidRPr="0057195D" w:rsidRDefault="005B7CBF" w:rsidP="005B7CBF">
      <w:pPr>
        <w:spacing w:before="300" w:after="100" w:afterAutospacing="1" w:line="276" w:lineRule="auto"/>
        <w:rPr>
          <w:color w:val="1D2021"/>
        </w:rPr>
      </w:pPr>
      <w:r w:rsidRPr="0057195D">
        <w:rPr>
          <w:b/>
          <w:bCs/>
          <w:color w:val="1D2021"/>
        </w:rPr>
        <w:t>Figura 10:</w:t>
      </w:r>
      <w:r w:rsidRPr="0057195D">
        <w:rPr>
          <w:color w:val="1D2021"/>
        </w:rPr>
        <w:t xml:space="preserve"> Janela de escolha do tipo de instalação</w:t>
      </w:r>
    </w:p>
    <w:p w14:paraId="4FD46D91" w14:textId="77777777" w:rsidR="005B7CBF" w:rsidRPr="0057195D" w:rsidRDefault="005B7CBF" w:rsidP="005B7CBF">
      <w:pPr>
        <w:spacing w:before="300" w:after="100" w:afterAutospacing="1" w:line="276" w:lineRule="auto"/>
        <w:rPr>
          <w:color w:val="1D2021"/>
        </w:rPr>
      </w:pPr>
      <w:r w:rsidRPr="0057195D">
        <w:rPr>
          <w:color w:val="1D2021"/>
        </w:rPr>
        <w:t>Na janela acima temos várias opções, neste caso, isso vai depender de cada profissional e para que ele vai usar o MySQL. Note que no lado esquerdo o aplicativo nos dá informações bem detalhadas do que será instalado. Após a sua escolha, marque a opção de sua escolha e clique em NEXT.</w:t>
      </w:r>
    </w:p>
    <w:p w14:paraId="237C389B" w14:textId="77777777" w:rsidR="005B7CBF" w:rsidRPr="0057195D" w:rsidRDefault="005B7CBF" w:rsidP="005B7CBF">
      <w:pPr>
        <w:spacing w:before="300" w:after="100" w:afterAutospacing="1" w:line="276" w:lineRule="auto"/>
        <w:rPr>
          <w:color w:val="1D2021"/>
        </w:rPr>
      </w:pPr>
      <w:r w:rsidRPr="0057195D">
        <w:rPr>
          <w:color w:val="1D2021"/>
        </w:rPr>
        <w:t>Depois deste processo, uma nova janela surgirá, veja na figura 11:</w:t>
      </w:r>
    </w:p>
    <w:p w14:paraId="6F945F7B" w14:textId="77777777" w:rsidR="005B7CBF" w:rsidRPr="0057195D" w:rsidRDefault="005B7CBF" w:rsidP="005B7CBF">
      <w:pPr>
        <w:spacing w:after="0" w:line="276" w:lineRule="auto"/>
        <w:rPr>
          <w:color w:val="1D2021"/>
        </w:rPr>
      </w:pPr>
      <w:r w:rsidRPr="0057195D">
        <w:rPr>
          <w:noProof/>
          <w:color w:val="1D2021"/>
          <w:lang w:val="en-US"/>
        </w:rPr>
        <w:lastRenderedPageBreak/>
        <w:drawing>
          <wp:inline distT="0" distB="0" distL="0" distR="0" wp14:anchorId="08B56670" wp14:editId="32278A2A">
            <wp:extent cx="3073400" cy="2305050"/>
            <wp:effectExtent l="0" t="0" r="0" b="0"/>
            <wp:docPr id="39" name="Picture 39" descr="Janela para verificar os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ela para verificar os requisito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3400" cy="2305050"/>
                    </a:xfrm>
                    <a:prstGeom prst="rect">
                      <a:avLst/>
                    </a:prstGeom>
                    <a:noFill/>
                    <a:ln>
                      <a:noFill/>
                    </a:ln>
                  </pic:spPr>
                </pic:pic>
              </a:graphicData>
            </a:graphic>
          </wp:inline>
        </w:drawing>
      </w:r>
    </w:p>
    <w:p w14:paraId="2A1FF556" w14:textId="77777777" w:rsidR="005B7CBF" w:rsidRPr="0057195D" w:rsidRDefault="005B7CBF" w:rsidP="005B7CBF">
      <w:pPr>
        <w:spacing w:before="300" w:after="100" w:afterAutospacing="1" w:line="276" w:lineRule="auto"/>
        <w:rPr>
          <w:color w:val="1D2021"/>
        </w:rPr>
      </w:pPr>
      <w:r w:rsidRPr="0057195D">
        <w:rPr>
          <w:b/>
          <w:bCs/>
          <w:color w:val="1D2021"/>
        </w:rPr>
        <w:t>Figura 11:</w:t>
      </w:r>
      <w:r w:rsidRPr="0057195D">
        <w:rPr>
          <w:color w:val="1D2021"/>
        </w:rPr>
        <w:t xml:space="preserve"> Janela para verificar os requisitos</w:t>
      </w:r>
    </w:p>
    <w:p w14:paraId="27139D44" w14:textId="77777777" w:rsidR="005B7CBF" w:rsidRPr="0057195D" w:rsidRDefault="005B7CBF" w:rsidP="005B7CBF">
      <w:pPr>
        <w:spacing w:before="300" w:after="100" w:afterAutospacing="1" w:line="276" w:lineRule="auto"/>
        <w:rPr>
          <w:color w:val="1D2021"/>
        </w:rPr>
      </w:pPr>
      <w:r w:rsidRPr="0057195D">
        <w:rPr>
          <w:color w:val="1D2021"/>
        </w:rPr>
        <w:t>Note que na figura 11, existe um componente detectado que não está instalado no seu computador, mas não há problema, clique em EXECUTE que o próprio assistente vai baixá-lo para você, como mostra a figura 12:</w:t>
      </w:r>
    </w:p>
    <w:p w14:paraId="3684F5F2"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31EC3EEE" wp14:editId="4F3709DA">
            <wp:extent cx="2895600" cy="1847850"/>
            <wp:effectExtent l="0" t="0" r="0" b="0"/>
            <wp:docPr id="43" name="Picture 43" descr="Janela para verificar os requisitos, baixando um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ela para verificar os requisitos, baixando um aplicativ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5600" cy="1847850"/>
                    </a:xfrm>
                    <a:prstGeom prst="rect">
                      <a:avLst/>
                    </a:prstGeom>
                    <a:noFill/>
                    <a:ln>
                      <a:noFill/>
                    </a:ln>
                  </pic:spPr>
                </pic:pic>
              </a:graphicData>
            </a:graphic>
          </wp:inline>
        </w:drawing>
      </w:r>
    </w:p>
    <w:p w14:paraId="25DC2041" w14:textId="77777777" w:rsidR="005B7CBF" w:rsidRPr="0057195D" w:rsidRDefault="005B7CBF" w:rsidP="005B7CBF">
      <w:pPr>
        <w:spacing w:before="300" w:after="100" w:afterAutospacing="1" w:line="276" w:lineRule="auto"/>
        <w:rPr>
          <w:color w:val="1D2021"/>
        </w:rPr>
      </w:pPr>
      <w:r w:rsidRPr="0057195D">
        <w:rPr>
          <w:b/>
          <w:bCs/>
          <w:color w:val="1D2021"/>
        </w:rPr>
        <w:t>Figura 12:</w:t>
      </w:r>
      <w:r w:rsidRPr="0057195D">
        <w:rPr>
          <w:color w:val="1D2021"/>
        </w:rPr>
        <w:t xml:space="preserve"> Janela para verificar os requisitos, baixando um aplicativo</w:t>
      </w:r>
    </w:p>
    <w:p w14:paraId="08CE2134" w14:textId="77777777" w:rsidR="005B7CBF" w:rsidRPr="0057195D" w:rsidRDefault="005B7CBF" w:rsidP="005B7CBF">
      <w:pPr>
        <w:spacing w:before="300" w:after="100" w:afterAutospacing="1" w:line="276" w:lineRule="auto"/>
        <w:rPr>
          <w:color w:val="1D2021"/>
        </w:rPr>
      </w:pPr>
      <w:r w:rsidRPr="0057195D">
        <w:rPr>
          <w:color w:val="1D2021"/>
        </w:rPr>
        <w:t>Em seguida, após baixar o aplicativo que seria necessário para dar continuidade ao processo, veja mesma a janela como deverá ficar, na figura 13:</w:t>
      </w:r>
    </w:p>
    <w:p w14:paraId="66DC7538"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0D81BE6D" wp14:editId="457300FD">
            <wp:extent cx="3415030" cy="2305050"/>
            <wp:effectExtent l="0" t="0" r="0" b="0"/>
            <wp:docPr id="44" name="Picture 44" descr="Janela para verificar os requisitos, sem pen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ela para verificar os requisitos, sem pendencia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1323" cy="2329547"/>
                    </a:xfrm>
                    <a:prstGeom prst="rect">
                      <a:avLst/>
                    </a:prstGeom>
                    <a:noFill/>
                    <a:ln>
                      <a:noFill/>
                    </a:ln>
                  </pic:spPr>
                </pic:pic>
              </a:graphicData>
            </a:graphic>
          </wp:inline>
        </w:drawing>
      </w:r>
    </w:p>
    <w:p w14:paraId="3289E16D" w14:textId="0442D9BE" w:rsidR="005B7CBF" w:rsidRPr="0057195D" w:rsidRDefault="005B7CBF" w:rsidP="005B7CBF">
      <w:pPr>
        <w:spacing w:before="300" w:after="100" w:afterAutospacing="1" w:line="276" w:lineRule="auto"/>
        <w:rPr>
          <w:color w:val="1D2021"/>
        </w:rPr>
      </w:pPr>
      <w:r w:rsidRPr="0057195D">
        <w:rPr>
          <w:b/>
          <w:bCs/>
          <w:color w:val="1D2021"/>
        </w:rPr>
        <w:t>Figura 13:</w:t>
      </w:r>
      <w:r w:rsidRPr="0057195D">
        <w:rPr>
          <w:color w:val="1D2021"/>
        </w:rPr>
        <w:t xml:space="preserve"> Janela para verificar os requisitos, sem </w:t>
      </w:r>
      <w:r w:rsidR="00D5168B" w:rsidRPr="0057195D">
        <w:rPr>
          <w:color w:val="1D2021"/>
        </w:rPr>
        <w:t>pendências</w:t>
      </w:r>
    </w:p>
    <w:p w14:paraId="6E99E4A4" w14:textId="77777777" w:rsidR="005B7CBF" w:rsidRPr="0057195D" w:rsidRDefault="005B7CBF" w:rsidP="005B7CBF">
      <w:pPr>
        <w:spacing w:before="300" w:after="100" w:afterAutospacing="1" w:line="276" w:lineRule="auto"/>
        <w:rPr>
          <w:color w:val="1D2021"/>
        </w:rPr>
      </w:pPr>
      <w:r w:rsidRPr="0057195D">
        <w:rPr>
          <w:color w:val="1D2021"/>
        </w:rPr>
        <w:t>Após este processo, clique em NEXT para dar continuidade, a próxima janela mostrará tudo que será instalado, isso vai depender de quais opções você escolheu no processo mostrado na figura 10. Veja o resultado na figura 14:</w:t>
      </w:r>
    </w:p>
    <w:p w14:paraId="20E563D0"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67F9B5E3" wp14:editId="71C3A658">
            <wp:extent cx="3046004" cy="1962150"/>
            <wp:effectExtent l="0" t="0" r="2540" b="0"/>
            <wp:docPr id="45" name="Picture 45" descr="Janela do assistente mostrando tudo que será insta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ela do assistente mostrando tudo que será instalad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7438" cy="1963074"/>
                    </a:xfrm>
                    <a:prstGeom prst="rect">
                      <a:avLst/>
                    </a:prstGeom>
                    <a:noFill/>
                    <a:ln>
                      <a:noFill/>
                    </a:ln>
                  </pic:spPr>
                </pic:pic>
              </a:graphicData>
            </a:graphic>
          </wp:inline>
        </w:drawing>
      </w:r>
    </w:p>
    <w:p w14:paraId="1B32DC56" w14:textId="77777777" w:rsidR="005B7CBF" w:rsidRPr="0057195D" w:rsidRDefault="005B7CBF" w:rsidP="005B7CBF">
      <w:pPr>
        <w:spacing w:before="300" w:after="100" w:afterAutospacing="1" w:line="276" w:lineRule="auto"/>
        <w:rPr>
          <w:color w:val="1D2021"/>
        </w:rPr>
      </w:pPr>
      <w:r w:rsidRPr="0057195D">
        <w:rPr>
          <w:b/>
          <w:bCs/>
          <w:color w:val="1D2021"/>
        </w:rPr>
        <w:t>Figura 14:</w:t>
      </w:r>
      <w:r w:rsidRPr="0057195D">
        <w:rPr>
          <w:color w:val="1D2021"/>
        </w:rPr>
        <w:t xml:space="preserve"> Janela do assistente mostrando tudo que será instalado</w:t>
      </w:r>
    </w:p>
    <w:p w14:paraId="093B8472" w14:textId="77777777" w:rsidR="005B7CBF" w:rsidRPr="0057195D" w:rsidRDefault="005B7CBF" w:rsidP="005B7CBF">
      <w:pPr>
        <w:spacing w:before="300" w:after="100" w:afterAutospacing="1" w:line="276" w:lineRule="auto"/>
        <w:rPr>
          <w:color w:val="1D2021"/>
        </w:rPr>
      </w:pPr>
      <w:r w:rsidRPr="0057195D">
        <w:rPr>
          <w:color w:val="1D2021"/>
        </w:rPr>
        <w:t>Após este passo clique em EXECUTE, e veja na figura 15 o processo que irá ocorrer com cada uma das opções a serem instaladas.</w:t>
      </w:r>
    </w:p>
    <w:p w14:paraId="4B54BB8A" w14:textId="77777777" w:rsidR="005B7CBF" w:rsidRPr="0057195D" w:rsidRDefault="005B7CBF" w:rsidP="005B7CBF">
      <w:pPr>
        <w:spacing w:after="0" w:line="276" w:lineRule="auto"/>
        <w:rPr>
          <w:color w:val="1D2021"/>
        </w:rPr>
      </w:pPr>
      <w:r w:rsidRPr="0057195D">
        <w:rPr>
          <w:noProof/>
          <w:color w:val="1D2021"/>
          <w:lang w:val="en-US"/>
        </w:rPr>
        <w:lastRenderedPageBreak/>
        <w:drawing>
          <wp:inline distT="0" distB="0" distL="0" distR="0" wp14:anchorId="79D178D9" wp14:editId="741618D6">
            <wp:extent cx="2894319" cy="2152650"/>
            <wp:effectExtent l="0" t="0" r="1905" b="0"/>
            <wp:docPr id="46" name="Picture 46" descr="Processo de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cesso de instalaçã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8994" cy="2156127"/>
                    </a:xfrm>
                    <a:prstGeom prst="rect">
                      <a:avLst/>
                    </a:prstGeom>
                    <a:noFill/>
                    <a:ln>
                      <a:noFill/>
                    </a:ln>
                  </pic:spPr>
                </pic:pic>
              </a:graphicData>
            </a:graphic>
          </wp:inline>
        </w:drawing>
      </w:r>
    </w:p>
    <w:p w14:paraId="0CAB8AD5" w14:textId="77777777" w:rsidR="005B7CBF" w:rsidRPr="0057195D" w:rsidRDefault="005B7CBF" w:rsidP="005B7CBF">
      <w:pPr>
        <w:spacing w:before="300" w:after="100" w:afterAutospacing="1" w:line="276" w:lineRule="auto"/>
        <w:rPr>
          <w:color w:val="1D2021"/>
        </w:rPr>
      </w:pPr>
      <w:r w:rsidRPr="0057195D">
        <w:rPr>
          <w:b/>
          <w:bCs/>
          <w:color w:val="1D2021"/>
        </w:rPr>
        <w:t>Figura 15:</w:t>
      </w:r>
      <w:r w:rsidRPr="0057195D">
        <w:rPr>
          <w:color w:val="1D2021"/>
        </w:rPr>
        <w:t xml:space="preserve"> Processo de instalação</w:t>
      </w:r>
    </w:p>
    <w:p w14:paraId="2BF9BDDC" w14:textId="77777777" w:rsidR="005B7CBF" w:rsidRPr="0057195D" w:rsidRDefault="005B7CBF" w:rsidP="005B7CBF">
      <w:pPr>
        <w:spacing w:before="300" w:after="100" w:afterAutospacing="1" w:line="276" w:lineRule="auto"/>
        <w:rPr>
          <w:color w:val="1D2021"/>
        </w:rPr>
      </w:pPr>
      <w:r w:rsidRPr="0057195D">
        <w:rPr>
          <w:color w:val="1D2021"/>
        </w:rPr>
        <w:t>Após o termino deste processo, o botão NEXT ficará habilitado, clique nele e continue até a próxima janela CONFIGURATION OVERVIEW (visão geral da configuração), apresentada na figura 16:</w:t>
      </w:r>
    </w:p>
    <w:p w14:paraId="26F56868"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0EC3BB43" wp14:editId="05F3B403">
            <wp:extent cx="2794000" cy="2095500"/>
            <wp:effectExtent l="0" t="0" r="6350" b="0"/>
            <wp:docPr id="47" name="Picture 47" descr="Janela CONFIGUR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ela CONFIGURATION OVERVIE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4000" cy="2095500"/>
                    </a:xfrm>
                    <a:prstGeom prst="rect">
                      <a:avLst/>
                    </a:prstGeom>
                    <a:noFill/>
                    <a:ln>
                      <a:noFill/>
                    </a:ln>
                  </pic:spPr>
                </pic:pic>
              </a:graphicData>
            </a:graphic>
          </wp:inline>
        </w:drawing>
      </w:r>
    </w:p>
    <w:p w14:paraId="2FB31C33" w14:textId="77777777" w:rsidR="005B7CBF" w:rsidRPr="0057195D" w:rsidRDefault="005B7CBF" w:rsidP="005B7CBF">
      <w:pPr>
        <w:spacing w:before="300" w:after="100" w:afterAutospacing="1" w:line="276" w:lineRule="auto"/>
        <w:rPr>
          <w:color w:val="1D2021"/>
        </w:rPr>
      </w:pPr>
      <w:r w:rsidRPr="0057195D">
        <w:rPr>
          <w:b/>
          <w:bCs/>
          <w:color w:val="1D2021"/>
        </w:rPr>
        <w:t>Figura 16:</w:t>
      </w:r>
      <w:r w:rsidRPr="0057195D">
        <w:rPr>
          <w:color w:val="1D2021"/>
        </w:rPr>
        <w:t xml:space="preserve"> Janela CONFIGURATION OVERVIEW</w:t>
      </w:r>
    </w:p>
    <w:p w14:paraId="054D8FC5" w14:textId="77777777" w:rsidR="005B7CBF" w:rsidRPr="0057195D" w:rsidRDefault="005B7CBF" w:rsidP="005B7CBF">
      <w:pPr>
        <w:spacing w:before="300" w:after="100" w:afterAutospacing="1" w:line="276" w:lineRule="auto"/>
        <w:rPr>
          <w:color w:val="1D2021"/>
        </w:rPr>
      </w:pPr>
      <w:r w:rsidRPr="0057195D">
        <w:rPr>
          <w:color w:val="1D2021"/>
        </w:rPr>
        <w:t>Clique em NEXT para dar continuidade ao processo, em seguida aparecerá mais uma janela, como mostra a figura 17:</w:t>
      </w:r>
    </w:p>
    <w:p w14:paraId="0B9137BC"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714D932E" wp14:editId="48143F7A">
            <wp:extent cx="2565400" cy="1924050"/>
            <wp:effectExtent l="0" t="0" r="6350" b="0"/>
            <wp:docPr id="48" name="Picture 48" descr="&lt;p&gt;&#10;&#10;&lt;p&gt;&lt;strong&gt;Figura 17:&lt;/strong&gt;Configuração do MySQL&lt;/p&gt;&#10;&#10;&#10;&#10;&#10;&lt;p&gt;Na configuração do MySQL, podemos mudar a porta utilizada e o tipo de configuração do servidor: Developer Machine, Server Machine e Dedicated Machine, para o nosso caso, vamos deixar do jeito que está, clique em NEXT para irmos ao próximo passo.&lt;/p&gt;&lt;p&gt;Após clicar em NEXT, aparecerá uma janela para inserir uma senha para o administrador, como demonstrado na figura 18:&lt;/p&gt;&lt;img class='imagem_artigo' 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p&gt;&#10;&#10;&lt;p&gt;&lt;strong&gt;Figura 17:&lt;/strong&gt;Configuração do MySQL&lt;/p&gt;&#10;&#10;&#10;&#10;&#10;&lt;p&gt;Na configuração do MySQL, podemos mudar a porta utilizada e o tipo de configuração do servidor: Developer Machine, Server Machine e Dedicated Machine, para o nosso caso, vamos deixar do jeito que está, clique em NEXT para irmos ao próximo passo.&lt;/p&gt;&lt;p&gt;Após clicar em NEXT, aparecerá uma janela para inserir uma senha para o administrador, como demonstrado na figura 18:&lt;/p&gt;&lt;img class='imagem_artigo' src="/>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65400" cy="1924050"/>
                    </a:xfrm>
                    <a:prstGeom prst="rect">
                      <a:avLst/>
                    </a:prstGeom>
                    <a:noFill/>
                    <a:ln>
                      <a:noFill/>
                    </a:ln>
                  </pic:spPr>
                </pic:pic>
              </a:graphicData>
            </a:graphic>
          </wp:inline>
        </w:drawing>
      </w:r>
    </w:p>
    <w:p w14:paraId="5D13DF7E" w14:textId="06FF44A3" w:rsidR="005B7CBF" w:rsidRPr="0057195D" w:rsidRDefault="005B7CBF" w:rsidP="005B7CBF">
      <w:pPr>
        <w:spacing w:before="300" w:after="100" w:afterAutospacing="1" w:line="276" w:lineRule="auto"/>
        <w:rPr>
          <w:color w:val="1D2021"/>
        </w:rPr>
      </w:pPr>
      <w:r w:rsidRPr="0057195D">
        <w:rPr>
          <w:b/>
          <w:bCs/>
          <w:color w:val="1D2021"/>
        </w:rPr>
        <w:t xml:space="preserve">Figura </w:t>
      </w:r>
      <w:r w:rsidR="0057195D" w:rsidRPr="0057195D">
        <w:rPr>
          <w:b/>
          <w:bCs/>
          <w:color w:val="1D2021"/>
        </w:rPr>
        <w:t>17.</w:t>
      </w:r>
      <w:r w:rsidR="0057195D" w:rsidRPr="0057195D">
        <w:rPr>
          <w:color w:val="1D2021"/>
        </w:rPr>
        <w:t xml:space="preserve"> Configuração</w:t>
      </w:r>
      <w:r w:rsidRPr="0057195D">
        <w:rPr>
          <w:color w:val="1D2021"/>
        </w:rPr>
        <w:t xml:space="preserve"> do MySQL.</w:t>
      </w:r>
    </w:p>
    <w:p w14:paraId="5E71C774" w14:textId="7116EB2B" w:rsidR="005B7CBF" w:rsidRPr="0057195D" w:rsidRDefault="005B7CBF" w:rsidP="005B7CBF">
      <w:pPr>
        <w:spacing w:before="300" w:after="100" w:afterAutospacing="1" w:line="276" w:lineRule="auto"/>
        <w:rPr>
          <w:color w:val="1D2021"/>
        </w:rPr>
      </w:pPr>
      <w:r w:rsidRPr="0057195D">
        <w:rPr>
          <w:color w:val="1D2021"/>
        </w:rPr>
        <w:t xml:space="preserve">Na configuração do MySQL, podemos mudar a porta utilizada e o tipo de configuração do servidor: Developer Machine, Server Machine e Dedicated Machine, para o nosso caso, vamos deixar do jeito que está, clique em NEXT para irmos ao próximo passo. Após clicar em NEXT, aparecerá uma janela para inserir uma senha para o administrador, como demonstrado </w:t>
      </w:r>
      <w:r w:rsidR="0057195D" w:rsidRPr="0057195D">
        <w:rPr>
          <w:color w:val="1D2021"/>
        </w:rPr>
        <w:t>na</w:t>
      </w:r>
      <w:r w:rsidR="0057195D" w:rsidRPr="0057195D">
        <w:rPr>
          <w:b/>
          <w:bCs/>
          <w:color w:val="1D2021"/>
        </w:rPr>
        <w:t xml:space="preserve"> Figura</w:t>
      </w:r>
      <w:r w:rsidRPr="0057195D">
        <w:rPr>
          <w:b/>
          <w:bCs/>
          <w:color w:val="1D2021"/>
        </w:rPr>
        <w:t xml:space="preserve"> 18</w:t>
      </w:r>
      <w:r w:rsidRPr="0057195D">
        <w:rPr>
          <w:color w:val="1D2021"/>
        </w:rPr>
        <w:t>:</w:t>
      </w:r>
    </w:p>
    <w:p w14:paraId="4DFD8F72" w14:textId="77777777" w:rsidR="005B7CBF" w:rsidRPr="0057195D" w:rsidRDefault="005B7CBF" w:rsidP="005B7CBF">
      <w:pPr>
        <w:spacing w:after="0" w:line="276" w:lineRule="auto"/>
        <w:rPr>
          <w:color w:val="1D2021"/>
        </w:rPr>
      </w:pPr>
      <w:r w:rsidRPr="0057195D">
        <w:rPr>
          <w:color w:val="1D2021"/>
        </w:rPr>
        <w:br/>
      </w:r>
      <w:r w:rsidRPr="0057195D">
        <w:rPr>
          <w:noProof/>
          <w:color w:val="1D2021"/>
          <w:lang w:val="en-US"/>
        </w:rPr>
        <w:drawing>
          <wp:inline distT="0" distB="0" distL="0" distR="0" wp14:anchorId="4BD3F739" wp14:editId="1DC01FA0">
            <wp:extent cx="2724150" cy="2043113"/>
            <wp:effectExtent l="0" t="0" r="0" b="0"/>
            <wp:docPr id="49" name="Picture 49" descr="http://arquivo.devmedia.com.br/artigos/Roniere_Almeida/Instalacao_MySQL/Instalacao_MySQL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rquivo.devmedia.com.br/artigos/Roniere_Almeida/Instalacao_MySQL/Instalacao_MySQL1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6562" cy="2044922"/>
                    </a:xfrm>
                    <a:prstGeom prst="rect">
                      <a:avLst/>
                    </a:prstGeom>
                    <a:noFill/>
                    <a:ln>
                      <a:noFill/>
                    </a:ln>
                  </pic:spPr>
                </pic:pic>
              </a:graphicData>
            </a:graphic>
          </wp:inline>
        </w:drawing>
      </w:r>
    </w:p>
    <w:p w14:paraId="1374EE3F" w14:textId="76A5C126" w:rsidR="005B7CBF" w:rsidRPr="0057195D" w:rsidRDefault="005B7CBF" w:rsidP="005B7CBF">
      <w:pPr>
        <w:spacing w:before="300" w:after="100" w:afterAutospacing="1" w:line="276" w:lineRule="auto"/>
        <w:rPr>
          <w:color w:val="1D2021"/>
        </w:rPr>
      </w:pPr>
      <w:r w:rsidRPr="0057195D">
        <w:rPr>
          <w:b/>
          <w:bCs/>
          <w:color w:val="1D2021"/>
        </w:rPr>
        <w:t>Figura 18:</w:t>
      </w:r>
      <w:r w:rsidR="0057195D">
        <w:rPr>
          <w:color w:val="1D2021"/>
        </w:rPr>
        <w:t xml:space="preserve"> </w:t>
      </w:r>
      <w:r w:rsidRPr="0057195D">
        <w:rPr>
          <w:color w:val="1D2021"/>
        </w:rPr>
        <w:t>Definindo a senha do administrador</w:t>
      </w:r>
    </w:p>
    <w:p w14:paraId="07E49499" w14:textId="77777777" w:rsidR="005B7CBF" w:rsidRPr="0057195D" w:rsidRDefault="005B7CBF" w:rsidP="005B7CBF">
      <w:pPr>
        <w:spacing w:before="300" w:after="100" w:afterAutospacing="1" w:line="276" w:lineRule="auto"/>
        <w:rPr>
          <w:color w:val="1D2021"/>
        </w:rPr>
      </w:pPr>
      <w:r w:rsidRPr="0057195D">
        <w:rPr>
          <w:color w:val="1D2021"/>
        </w:rPr>
        <w:lastRenderedPageBreak/>
        <w:t>Após definir a senha do administrador clique em NEXT, novamente aparecerá uma nova janela, veja na figura 19:</w:t>
      </w:r>
    </w:p>
    <w:p w14:paraId="67255D6A"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6E89EF66" wp14:editId="3CB217B0">
            <wp:extent cx="3162300" cy="1771650"/>
            <wp:effectExtent l="0" t="0" r="0" b="0"/>
            <wp:docPr id="50" name="Picture 50" descr="Configura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ando o servid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0110" cy="1781628"/>
                    </a:xfrm>
                    <a:prstGeom prst="rect">
                      <a:avLst/>
                    </a:prstGeom>
                    <a:noFill/>
                    <a:ln>
                      <a:noFill/>
                    </a:ln>
                  </pic:spPr>
                </pic:pic>
              </a:graphicData>
            </a:graphic>
          </wp:inline>
        </w:drawing>
      </w:r>
    </w:p>
    <w:p w14:paraId="1F7D8F51" w14:textId="77777777" w:rsidR="005B7CBF" w:rsidRPr="0057195D" w:rsidRDefault="005B7CBF" w:rsidP="005B7CBF">
      <w:pPr>
        <w:spacing w:before="300" w:after="100" w:afterAutospacing="1" w:line="276" w:lineRule="auto"/>
        <w:rPr>
          <w:color w:val="1D2021"/>
        </w:rPr>
      </w:pPr>
      <w:r w:rsidRPr="0057195D">
        <w:rPr>
          <w:b/>
          <w:bCs/>
          <w:color w:val="1D2021"/>
        </w:rPr>
        <w:t>Figura 19:</w:t>
      </w:r>
      <w:r w:rsidRPr="0057195D">
        <w:rPr>
          <w:color w:val="1D2021"/>
        </w:rPr>
        <w:t xml:space="preserve"> Configurando o servidor</w:t>
      </w:r>
    </w:p>
    <w:p w14:paraId="2EEFC7CE" w14:textId="77777777" w:rsidR="005B7CBF" w:rsidRPr="0057195D" w:rsidRDefault="005B7CBF" w:rsidP="005B7CBF">
      <w:pPr>
        <w:spacing w:before="300" w:after="100" w:afterAutospacing="1" w:line="276" w:lineRule="auto"/>
        <w:rPr>
          <w:color w:val="1D2021"/>
        </w:rPr>
      </w:pPr>
      <w:r w:rsidRPr="0057195D">
        <w:rPr>
          <w:color w:val="1D2021"/>
        </w:rPr>
        <w:t>Na figura acima tem o WINDOWS SERVICE NAME, a opção de inicializar o MySQL com o sistema operacional e por último executar como conta do sistema padrão ou usuário personalizado. Caso deseje, desmarque a opção de inicializar o MySQL, já as outras configurações, deixe como está, clique em NEXT para o próximo passo, como mostra a figura 20:</w:t>
      </w:r>
    </w:p>
    <w:p w14:paraId="3FD0F836"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174389B1" wp14:editId="1505FB1C">
            <wp:extent cx="3022387" cy="2247900"/>
            <wp:effectExtent l="0" t="0" r="6985" b="0"/>
            <wp:docPr id="51" name="Picture 51" descr="Configura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ando o servid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7763" cy="2251898"/>
                    </a:xfrm>
                    <a:prstGeom prst="rect">
                      <a:avLst/>
                    </a:prstGeom>
                    <a:noFill/>
                    <a:ln>
                      <a:noFill/>
                    </a:ln>
                  </pic:spPr>
                </pic:pic>
              </a:graphicData>
            </a:graphic>
          </wp:inline>
        </w:drawing>
      </w:r>
    </w:p>
    <w:p w14:paraId="4ECF094E" w14:textId="77777777" w:rsidR="005B7CBF" w:rsidRPr="0057195D" w:rsidRDefault="005B7CBF" w:rsidP="005B7CBF">
      <w:pPr>
        <w:spacing w:before="300" w:after="100" w:afterAutospacing="1" w:line="276" w:lineRule="auto"/>
        <w:rPr>
          <w:color w:val="1D2021"/>
        </w:rPr>
      </w:pPr>
      <w:r w:rsidRPr="0057195D">
        <w:rPr>
          <w:b/>
          <w:bCs/>
          <w:color w:val="1D2021"/>
        </w:rPr>
        <w:t>Figura 20:</w:t>
      </w:r>
      <w:r w:rsidRPr="0057195D">
        <w:rPr>
          <w:color w:val="1D2021"/>
        </w:rPr>
        <w:t xml:space="preserve"> Configurando o servidor</w:t>
      </w:r>
    </w:p>
    <w:p w14:paraId="77A4DF6E" w14:textId="77777777" w:rsidR="005B7CBF" w:rsidRPr="0057195D" w:rsidRDefault="005B7CBF" w:rsidP="005B7CBF">
      <w:pPr>
        <w:spacing w:before="300" w:after="100" w:afterAutospacing="1" w:line="276" w:lineRule="auto"/>
        <w:rPr>
          <w:color w:val="1D2021"/>
        </w:rPr>
      </w:pPr>
      <w:r w:rsidRPr="0057195D">
        <w:rPr>
          <w:color w:val="1D2021"/>
        </w:rPr>
        <w:t>Apos o término, clique em NEXT para seguir para o próximo passo, continuando a configuração do servidor, como apresentada na figura 21:</w:t>
      </w:r>
    </w:p>
    <w:p w14:paraId="0B1C86F6"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217F104E" wp14:editId="22A13D7B">
            <wp:extent cx="2791866" cy="2076450"/>
            <wp:effectExtent l="0" t="0" r="8890" b="0"/>
            <wp:docPr id="52" name="Picture 52" descr="Configura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ando o servid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1108" cy="2083324"/>
                    </a:xfrm>
                    <a:prstGeom prst="rect">
                      <a:avLst/>
                    </a:prstGeom>
                    <a:noFill/>
                    <a:ln>
                      <a:noFill/>
                    </a:ln>
                  </pic:spPr>
                </pic:pic>
              </a:graphicData>
            </a:graphic>
          </wp:inline>
        </w:drawing>
      </w:r>
    </w:p>
    <w:p w14:paraId="6072328E" w14:textId="77777777" w:rsidR="005B7CBF" w:rsidRPr="0057195D" w:rsidRDefault="005B7CBF" w:rsidP="005B7CBF">
      <w:pPr>
        <w:spacing w:before="300" w:after="100" w:afterAutospacing="1" w:line="276" w:lineRule="auto"/>
        <w:rPr>
          <w:color w:val="1D2021"/>
        </w:rPr>
      </w:pPr>
      <w:r w:rsidRPr="0057195D">
        <w:rPr>
          <w:b/>
          <w:bCs/>
          <w:color w:val="1D2021"/>
        </w:rPr>
        <w:t>Figura 21:</w:t>
      </w:r>
      <w:r w:rsidRPr="0057195D">
        <w:rPr>
          <w:color w:val="1D2021"/>
        </w:rPr>
        <w:t xml:space="preserve"> Configurando o servidor</w:t>
      </w:r>
    </w:p>
    <w:p w14:paraId="180A4B5A"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1EC0538E" wp14:editId="53522715">
            <wp:extent cx="2831465" cy="2133600"/>
            <wp:effectExtent l="0" t="0" r="6985" b="0"/>
            <wp:docPr id="53" name="Picture 53" descr="Continuação da configuração d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inuação da configuração do servid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36517" cy="2137407"/>
                    </a:xfrm>
                    <a:prstGeom prst="rect">
                      <a:avLst/>
                    </a:prstGeom>
                    <a:noFill/>
                    <a:ln>
                      <a:noFill/>
                    </a:ln>
                  </pic:spPr>
                </pic:pic>
              </a:graphicData>
            </a:graphic>
          </wp:inline>
        </w:drawing>
      </w:r>
    </w:p>
    <w:p w14:paraId="5DF98666" w14:textId="77777777" w:rsidR="005B7CBF" w:rsidRPr="0057195D" w:rsidRDefault="005B7CBF" w:rsidP="005B7CBF">
      <w:pPr>
        <w:spacing w:before="300" w:after="100" w:afterAutospacing="1" w:line="276" w:lineRule="auto"/>
        <w:rPr>
          <w:color w:val="1D2021"/>
        </w:rPr>
      </w:pPr>
      <w:r w:rsidRPr="0057195D">
        <w:rPr>
          <w:b/>
          <w:bCs/>
          <w:color w:val="1D2021"/>
        </w:rPr>
        <w:t>Figura 22:</w:t>
      </w:r>
      <w:r w:rsidRPr="0057195D">
        <w:rPr>
          <w:color w:val="1D2021"/>
        </w:rPr>
        <w:t xml:space="preserve"> Continuação da configuração do servidor</w:t>
      </w:r>
    </w:p>
    <w:p w14:paraId="48A5D491" w14:textId="77777777" w:rsidR="005B7CBF" w:rsidRPr="0057195D" w:rsidRDefault="005B7CBF" w:rsidP="005B7CBF">
      <w:pPr>
        <w:spacing w:before="300" w:after="100" w:afterAutospacing="1" w:line="276" w:lineRule="auto"/>
        <w:rPr>
          <w:color w:val="1D2021"/>
        </w:rPr>
      </w:pPr>
      <w:r w:rsidRPr="0057195D">
        <w:rPr>
          <w:color w:val="1D2021"/>
        </w:rPr>
        <w:t>Após este processo aparecerá uma janela informando a finalização do processo de instalação do MySQL, clique em finish e pronto.</w:t>
      </w:r>
    </w:p>
    <w:p w14:paraId="1CD88C87" w14:textId="63929B84" w:rsidR="005B7CBF" w:rsidRPr="0057195D" w:rsidRDefault="005B7CBF" w:rsidP="005B7CBF">
      <w:pPr>
        <w:spacing w:before="300" w:after="100" w:afterAutospacing="1" w:line="276" w:lineRule="auto"/>
        <w:rPr>
          <w:color w:val="1D2021"/>
        </w:rPr>
      </w:pPr>
      <w:r w:rsidRPr="0057195D">
        <w:rPr>
          <w:color w:val="1D2021"/>
        </w:rPr>
        <w:t xml:space="preserve">Agora vamos visualizar o novo MySQL. Clique no botão INICIAR, TODOS OS PROGRAMAS, MYSQL, MYSQL </w:t>
      </w:r>
      <w:r w:rsidRPr="0057195D">
        <w:rPr>
          <w:color w:val="1D2021"/>
        </w:rPr>
        <w:lastRenderedPageBreak/>
        <w:t>WORKBENCH 5.</w:t>
      </w:r>
      <w:r w:rsidR="0057195D" w:rsidRPr="0057195D">
        <w:rPr>
          <w:color w:val="1D2021"/>
        </w:rPr>
        <w:t>2. CE</w:t>
      </w:r>
      <w:r w:rsidRPr="0057195D">
        <w:rPr>
          <w:color w:val="1D2021"/>
        </w:rPr>
        <w:t>, aparecerão as seguintes janelas em sequência, como mostram as figuras 23 e 24:</w:t>
      </w:r>
    </w:p>
    <w:p w14:paraId="3A93E651"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11B228D3" wp14:editId="7AD4D21C">
            <wp:extent cx="2699926" cy="1562100"/>
            <wp:effectExtent l="0" t="0" r="5715" b="0"/>
            <wp:docPr id="54" name="Picture 54" descr="Janela de boas vindas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ela de boas vindas do MySQ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5774" cy="1565484"/>
                    </a:xfrm>
                    <a:prstGeom prst="rect">
                      <a:avLst/>
                    </a:prstGeom>
                    <a:noFill/>
                    <a:ln>
                      <a:noFill/>
                    </a:ln>
                  </pic:spPr>
                </pic:pic>
              </a:graphicData>
            </a:graphic>
          </wp:inline>
        </w:drawing>
      </w:r>
    </w:p>
    <w:p w14:paraId="56F79202" w14:textId="77777777" w:rsidR="005B7CBF" w:rsidRPr="0057195D" w:rsidRDefault="005B7CBF" w:rsidP="005B7CBF">
      <w:pPr>
        <w:spacing w:before="300" w:after="100" w:afterAutospacing="1" w:line="276" w:lineRule="auto"/>
        <w:rPr>
          <w:color w:val="1D2021"/>
        </w:rPr>
      </w:pPr>
      <w:r w:rsidRPr="0057195D">
        <w:rPr>
          <w:b/>
          <w:bCs/>
          <w:color w:val="1D2021"/>
        </w:rPr>
        <w:t>Figura 23:</w:t>
      </w:r>
      <w:r w:rsidRPr="0057195D">
        <w:rPr>
          <w:color w:val="1D2021"/>
        </w:rPr>
        <w:t xml:space="preserve"> Janela de boas vindas do MySQL</w:t>
      </w:r>
    </w:p>
    <w:p w14:paraId="72A935BC"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518D637F" wp14:editId="382EEB8F">
            <wp:extent cx="2823411" cy="1676400"/>
            <wp:effectExtent l="0" t="0" r="0" b="0"/>
            <wp:docPr id="56" name="Picture 56" descr="Ferramenta do MySQL em execu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rramenta do MySQL em execuçã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34433" cy="1682944"/>
                    </a:xfrm>
                    <a:prstGeom prst="rect">
                      <a:avLst/>
                    </a:prstGeom>
                    <a:noFill/>
                    <a:ln>
                      <a:noFill/>
                    </a:ln>
                  </pic:spPr>
                </pic:pic>
              </a:graphicData>
            </a:graphic>
          </wp:inline>
        </w:drawing>
      </w:r>
    </w:p>
    <w:p w14:paraId="607F536C" w14:textId="77777777" w:rsidR="005B7CBF" w:rsidRPr="0057195D" w:rsidRDefault="005B7CBF" w:rsidP="005B7CBF">
      <w:pPr>
        <w:spacing w:before="300" w:after="100" w:afterAutospacing="1" w:line="276" w:lineRule="auto"/>
        <w:rPr>
          <w:color w:val="1D2021"/>
        </w:rPr>
      </w:pPr>
      <w:r w:rsidRPr="0057195D">
        <w:rPr>
          <w:b/>
          <w:bCs/>
          <w:color w:val="1D2021"/>
        </w:rPr>
        <w:t>Figura 24:</w:t>
      </w:r>
      <w:r w:rsidRPr="0057195D">
        <w:rPr>
          <w:color w:val="1D2021"/>
        </w:rPr>
        <w:t xml:space="preserve"> Ferramenta do MySQL em execução</w:t>
      </w:r>
    </w:p>
    <w:p w14:paraId="0FB04641" w14:textId="77777777" w:rsidR="005B7CBF" w:rsidRPr="0057195D" w:rsidRDefault="005B7CBF" w:rsidP="005B7CBF">
      <w:pPr>
        <w:spacing w:before="300" w:after="100" w:afterAutospacing="1" w:line="276" w:lineRule="auto"/>
        <w:rPr>
          <w:color w:val="1D2021"/>
        </w:rPr>
      </w:pPr>
      <w:r w:rsidRPr="0057195D">
        <w:rPr>
          <w:color w:val="1D2021"/>
        </w:rPr>
        <w:t>Para entrarmos na ferramenta, clique duas vezes em LOCALINSTANCE MYSQL55, em seguida aparecerá uma pequena tela com login e senha, vista na figura 25:</w:t>
      </w:r>
    </w:p>
    <w:p w14:paraId="7883F44A"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7B0FA06B" wp14:editId="218A100D">
            <wp:extent cx="2722857" cy="1419225"/>
            <wp:effectExtent l="0" t="0" r="1905" b="0"/>
            <wp:docPr id="57" name="Picture 57" descr="Janela de login para acesso a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ela de login para acesso ao MySQ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30147" cy="1423025"/>
                    </a:xfrm>
                    <a:prstGeom prst="rect">
                      <a:avLst/>
                    </a:prstGeom>
                    <a:noFill/>
                    <a:ln>
                      <a:noFill/>
                    </a:ln>
                  </pic:spPr>
                </pic:pic>
              </a:graphicData>
            </a:graphic>
          </wp:inline>
        </w:drawing>
      </w:r>
    </w:p>
    <w:p w14:paraId="793FC26D" w14:textId="77777777" w:rsidR="005B7CBF" w:rsidRPr="0057195D" w:rsidRDefault="005B7CBF" w:rsidP="005B7CBF">
      <w:pPr>
        <w:spacing w:before="300" w:after="100" w:afterAutospacing="1" w:line="276" w:lineRule="auto"/>
        <w:rPr>
          <w:color w:val="1D2021"/>
        </w:rPr>
      </w:pPr>
      <w:r w:rsidRPr="0057195D">
        <w:rPr>
          <w:b/>
          <w:bCs/>
          <w:color w:val="1D2021"/>
        </w:rPr>
        <w:t>Figura 25:</w:t>
      </w:r>
      <w:r w:rsidRPr="0057195D">
        <w:rPr>
          <w:color w:val="1D2021"/>
        </w:rPr>
        <w:t xml:space="preserve"> Janela de login para acesso ao MySQL</w:t>
      </w:r>
    </w:p>
    <w:p w14:paraId="1E12C011" w14:textId="77777777" w:rsidR="005B7CBF" w:rsidRPr="0057195D" w:rsidRDefault="005B7CBF" w:rsidP="005B7CBF">
      <w:pPr>
        <w:spacing w:before="300" w:after="100" w:afterAutospacing="1" w:line="276" w:lineRule="auto"/>
        <w:rPr>
          <w:color w:val="1D2021"/>
        </w:rPr>
      </w:pPr>
      <w:r w:rsidRPr="0057195D">
        <w:rPr>
          <w:color w:val="1D2021"/>
        </w:rPr>
        <w:t>Entre com a senha informada na instalação e clique em OK, pronto, finalmente veremos um novo visual do MySQL, como mostra a figura 26:</w:t>
      </w:r>
    </w:p>
    <w:p w14:paraId="505F1861" w14:textId="77777777" w:rsidR="005B7CBF" w:rsidRPr="0057195D" w:rsidRDefault="005B7CBF" w:rsidP="005B7CBF">
      <w:pPr>
        <w:spacing w:after="0" w:line="276" w:lineRule="auto"/>
        <w:rPr>
          <w:color w:val="1D2021"/>
        </w:rPr>
      </w:pPr>
      <w:r w:rsidRPr="0057195D">
        <w:rPr>
          <w:noProof/>
          <w:color w:val="1D2021"/>
          <w:lang w:val="en-US"/>
        </w:rPr>
        <w:drawing>
          <wp:inline distT="0" distB="0" distL="0" distR="0" wp14:anchorId="48967AD8" wp14:editId="4FF38C2E">
            <wp:extent cx="3024000" cy="1800225"/>
            <wp:effectExtent l="0" t="0" r="5080" b="0"/>
            <wp:docPr id="58" name="Picture 58" descr="Janela de desenvolvimento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ela de desenvolvimento do MySQ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31271" cy="1804554"/>
                    </a:xfrm>
                    <a:prstGeom prst="rect">
                      <a:avLst/>
                    </a:prstGeom>
                    <a:noFill/>
                    <a:ln>
                      <a:noFill/>
                    </a:ln>
                  </pic:spPr>
                </pic:pic>
              </a:graphicData>
            </a:graphic>
          </wp:inline>
        </w:drawing>
      </w:r>
    </w:p>
    <w:p w14:paraId="6B3710A9" w14:textId="77777777" w:rsidR="005B7CBF" w:rsidRPr="0057195D" w:rsidRDefault="005B7CBF" w:rsidP="005B7CBF">
      <w:pPr>
        <w:spacing w:before="300" w:after="100" w:afterAutospacing="1" w:line="276" w:lineRule="auto"/>
        <w:rPr>
          <w:color w:val="1D2021"/>
        </w:rPr>
      </w:pPr>
      <w:r w:rsidRPr="0057195D">
        <w:rPr>
          <w:b/>
          <w:bCs/>
          <w:color w:val="1D2021"/>
        </w:rPr>
        <w:t>Figura 26:</w:t>
      </w:r>
      <w:r w:rsidRPr="0057195D">
        <w:rPr>
          <w:color w:val="1D2021"/>
        </w:rPr>
        <w:t xml:space="preserve"> Janela de desenvolvimento do MySQL</w:t>
      </w:r>
    </w:p>
    <w:p w14:paraId="05B2533A" w14:textId="77777777" w:rsidR="004E5E99" w:rsidRPr="0057195D" w:rsidRDefault="005B7CBF" w:rsidP="004E5E99">
      <w:pPr>
        <w:spacing w:before="300" w:after="100" w:afterAutospacing="1" w:line="276" w:lineRule="auto"/>
      </w:pPr>
      <w:r w:rsidRPr="0057195D">
        <w:rPr>
          <w:color w:val="1D2021"/>
        </w:rPr>
        <w:t xml:space="preserve">Com isso finalizamos a instalação desse SGBD que agora está pronto para uso. Espero que as informações aqui apresentadas possam ser úteis para quem usa ou pretende usar essa nova versão do </w:t>
      </w:r>
      <w:hyperlink r:id="rId74" w:tgtFrame="_blank" w:tooltip="Curso de MySQL Completo - DevMedia Cursos" w:history="1">
        <w:r w:rsidRPr="0057195D">
          <w:rPr>
            <w:color w:val="0000FF"/>
          </w:rPr>
          <w:t>MySQL</w:t>
        </w:r>
      </w:hyperlink>
      <w:r w:rsidR="004E5E99" w:rsidRPr="0057195D">
        <w:t xml:space="preserve"> </w:t>
      </w:r>
    </w:p>
    <w:p w14:paraId="29DDD83C" w14:textId="7BB76CA5" w:rsidR="004E5E99" w:rsidRPr="0057195D" w:rsidRDefault="004E5E99" w:rsidP="004E5E99">
      <w:pPr>
        <w:spacing w:before="300" w:after="100" w:afterAutospacing="1" w:line="276" w:lineRule="auto"/>
      </w:pPr>
      <w:r w:rsidRPr="0057195D">
        <w:t xml:space="preserve">Aceda ao MySQL E execute os comandos abaixo para criar a base de dados, carregar os dados nela </w:t>
      </w:r>
      <w:r w:rsidR="002C3D77">
        <w:t>e criar um utilizador para acede</w:t>
      </w:r>
      <w:r w:rsidRPr="0057195D">
        <w:t xml:space="preserve">r a base de dados: </w:t>
      </w:r>
    </w:p>
    <w:p w14:paraId="6F1EDDB9" w14:textId="07062840" w:rsidR="004E5E99" w:rsidRPr="006B4119" w:rsidRDefault="004E5E99" w:rsidP="004E5E99">
      <w:pPr>
        <w:spacing w:before="300" w:after="100" w:afterAutospacing="1" w:line="276" w:lineRule="auto"/>
        <w:jc w:val="left"/>
        <w:rPr>
          <w:lang w:val="en-US"/>
        </w:rPr>
      </w:pPr>
      <w:r w:rsidRPr="006B4119">
        <w:rPr>
          <w:lang w:val="en-US"/>
        </w:rPr>
        <w:t xml:space="preserve">Create database pfc; </w:t>
      </w:r>
      <w:r w:rsidR="002C3D77" w:rsidRPr="006B4119">
        <w:rPr>
          <w:lang w:val="en-US"/>
        </w:rPr>
        <w:t>use</w:t>
      </w:r>
      <w:r w:rsidRPr="006B4119">
        <w:rPr>
          <w:lang w:val="en-US"/>
        </w:rPr>
        <w:t xml:space="preserve"> pfc; source </w:t>
      </w:r>
    </w:p>
    <w:p w14:paraId="4F7DFDB6" w14:textId="3D11CE29" w:rsidR="004E5E99" w:rsidRPr="0057195D" w:rsidRDefault="004E5E99" w:rsidP="004E5E99">
      <w:pPr>
        <w:spacing w:before="300" w:after="100" w:afterAutospacing="1" w:line="276" w:lineRule="auto"/>
        <w:jc w:val="left"/>
      </w:pPr>
      <w:r w:rsidRPr="0057195D">
        <w:t xml:space="preserve">&lt;Disco&gt;: \ pfc.war\data_base\dump\pfc_full.sql </w:t>
      </w:r>
    </w:p>
    <w:p w14:paraId="372F3864" w14:textId="6537176E" w:rsidR="004E5E99" w:rsidRPr="006B4119" w:rsidRDefault="004E5E99" w:rsidP="004E5E99">
      <w:pPr>
        <w:spacing w:before="300" w:after="100" w:afterAutospacing="1" w:line="276" w:lineRule="auto"/>
        <w:jc w:val="left"/>
        <w:rPr>
          <w:color w:val="0000FF"/>
          <w:lang w:val="en-US"/>
        </w:rPr>
      </w:pPr>
      <w:r w:rsidRPr="006B4119">
        <w:rPr>
          <w:lang w:val="en-US"/>
        </w:rPr>
        <w:t>grant all privileges on pfc.* to username@localhost identified by ‘password’;</w:t>
      </w:r>
      <w:r w:rsidRPr="006B4119">
        <w:rPr>
          <w:color w:val="0000FF"/>
          <w:lang w:val="en-US"/>
        </w:rPr>
        <w:br w:type="page"/>
      </w:r>
    </w:p>
    <w:p w14:paraId="248F7829" w14:textId="77777777" w:rsidR="004E5E99" w:rsidRPr="006B4119" w:rsidRDefault="004E5E99" w:rsidP="005B7CBF">
      <w:pPr>
        <w:spacing w:before="300" w:after="100" w:afterAutospacing="1" w:line="276" w:lineRule="auto"/>
        <w:rPr>
          <w:color w:val="1D2021"/>
          <w:lang w:val="en-US"/>
        </w:rPr>
        <w:sectPr w:rsidR="004E5E99" w:rsidRPr="006B4119" w:rsidSect="005B7CBF">
          <w:pgSz w:w="12240" w:h="15840"/>
          <w:pgMar w:top="1440" w:right="1440" w:bottom="1440" w:left="1440" w:header="720" w:footer="720" w:gutter="0"/>
          <w:cols w:num="2" w:space="720"/>
          <w:docGrid w:linePitch="360"/>
        </w:sectPr>
      </w:pPr>
    </w:p>
    <w:p w14:paraId="05E5E593" w14:textId="77777777" w:rsidR="00C65A19" w:rsidRPr="002C3D77" w:rsidRDefault="00C65A19" w:rsidP="006B4119">
      <w:pPr>
        <w:pStyle w:val="Heading2"/>
      </w:pPr>
      <w:bookmarkStart w:id="161" w:name="_Toc454140030"/>
      <w:r w:rsidRPr="002C3D77">
        <w:lastRenderedPageBreak/>
        <w:t>Instalação do Tomcat</w:t>
      </w:r>
      <w:bookmarkEnd w:id="161"/>
    </w:p>
    <w:p w14:paraId="5FA4EDAD" w14:textId="2880CEE4" w:rsidR="00C65A19" w:rsidRPr="0057195D" w:rsidRDefault="00C65A19" w:rsidP="00C65A19">
      <w:pPr>
        <w:spacing w:before="300" w:after="100" w:afterAutospacing="1" w:line="240" w:lineRule="auto"/>
        <w:rPr>
          <w:color w:val="1D2021"/>
        </w:rPr>
      </w:pPr>
      <w:r w:rsidRPr="0057195D">
        <w:rPr>
          <w:color w:val="1D2021"/>
        </w:rPr>
        <w:t>A instalação será demonstrada na versão 7 do Tomcat, onde se tem</w:t>
      </w:r>
      <w:r w:rsidR="002C3D77">
        <w:rPr>
          <w:color w:val="1D2021"/>
        </w:rPr>
        <w:t xml:space="preserve"> o auxílio do instalador. Aceda</w:t>
      </w:r>
      <w:r w:rsidRPr="0057195D">
        <w:rPr>
          <w:color w:val="1D2021"/>
        </w:rPr>
        <w:t xml:space="preserve"> link abaixo para download do programa:</w:t>
      </w:r>
    </w:p>
    <w:p w14:paraId="553EE54E" w14:textId="77777777" w:rsidR="00C65A19" w:rsidRPr="0057195D" w:rsidRDefault="00C11369" w:rsidP="00C65A19">
      <w:pPr>
        <w:spacing w:before="300" w:after="100" w:afterAutospacing="1" w:line="240" w:lineRule="auto"/>
        <w:rPr>
          <w:color w:val="1D2021"/>
        </w:rPr>
      </w:pPr>
      <w:hyperlink r:id="rId75" w:tgtFrame="_blank" w:history="1">
        <w:r w:rsidR="00C65A19" w:rsidRPr="0057195D">
          <w:rPr>
            <w:color w:val="0000FF"/>
          </w:rPr>
          <w:t>http://tomcat.apache.org/download-70.cgi</w:t>
        </w:r>
      </w:hyperlink>
    </w:p>
    <w:p w14:paraId="68EFCAE8" w14:textId="2E7CD595" w:rsidR="00C65A19" w:rsidRPr="0057195D" w:rsidRDefault="002C3D77" w:rsidP="00C65A19">
      <w:pPr>
        <w:spacing w:before="300" w:after="100" w:afterAutospacing="1" w:line="240" w:lineRule="auto"/>
        <w:rPr>
          <w:color w:val="1D2021"/>
        </w:rPr>
      </w:pPr>
      <w:r>
        <w:rPr>
          <w:color w:val="1D2021"/>
        </w:rPr>
        <w:t>Ao acede</w:t>
      </w:r>
      <w:r w:rsidR="00C65A19" w:rsidRPr="0057195D">
        <w:rPr>
          <w:color w:val="1D2021"/>
        </w:rPr>
        <w:t>r o link acima será apresentada a imagem da figura 1. Para baixar é necessário escolher a versão do instalador, nesse caso escolher o que está destacado na imagem.</w:t>
      </w:r>
    </w:p>
    <w:p w14:paraId="524823DC" w14:textId="77777777" w:rsidR="00C65A19" w:rsidRPr="0057195D" w:rsidRDefault="00C65A19" w:rsidP="00C65A19">
      <w:pPr>
        <w:spacing w:after="0" w:line="240" w:lineRule="auto"/>
        <w:rPr>
          <w:color w:val="1D2021"/>
        </w:rPr>
      </w:pPr>
      <w:r w:rsidRPr="0057195D">
        <w:rPr>
          <w:noProof/>
          <w:color w:val="1D2021"/>
          <w:lang w:val="en-US"/>
        </w:rPr>
        <w:drawing>
          <wp:inline distT="0" distB="0" distL="0" distR="0" wp14:anchorId="5B1AD73F" wp14:editId="62A9D61C">
            <wp:extent cx="2654501" cy="1658982"/>
            <wp:effectExtent l="0" t="0" r="0" b="0"/>
            <wp:docPr id="81" name="Picture 81" descr="Download da versão do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da versão do Tomca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9851" cy="1668575"/>
                    </a:xfrm>
                    <a:prstGeom prst="rect">
                      <a:avLst/>
                    </a:prstGeom>
                    <a:noFill/>
                    <a:ln>
                      <a:noFill/>
                    </a:ln>
                  </pic:spPr>
                </pic:pic>
              </a:graphicData>
            </a:graphic>
          </wp:inline>
        </w:drawing>
      </w:r>
    </w:p>
    <w:p w14:paraId="3494993F" w14:textId="77777777" w:rsidR="00C65A19" w:rsidRPr="0057195D" w:rsidRDefault="00C65A19" w:rsidP="00C65A19">
      <w:pPr>
        <w:spacing w:before="300" w:after="100" w:afterAutospacing="1" w:line="240" w:lineRule="auto"/>
        <w:rPr>
          <w:color w:val="1D2021"/>
        </w:rPr>
      </w:pPr>
      <w:r w:rsidRPr="0057195D">
        <w:rPr>
          <w:b/>
          <w:bCs/>
          <w:color w:val="1D2021"/>
        </w:rPr>
        <w:t>Figura 1:</w:t>
      </w:r>
      <w:r w:rsidRPr="0057195D">
        <w:rPr>
          <w:color w:val="1D2021"/>
        </w:rPr>
        <w:t xml:space="preserve"> Download da versão do Tomcat</w:t>
      </w:r>
    </w:p>
    <w:p w14:paraId="43C7D60F" w14:textId="77777777" w:rsidR="00C65A19" w:rsidRPr="0057195D" w:rsidRDefault="00C65A19" w:rsidP="00C65A19">
      <w:pPr>
        <w:spacing w:before="300" w:after="100" w:afterAutospacing="1" w:line="240" w:lineRule="auto"/>
        <w:rPr>
          <w:color w:val="1D2021"/>
        </w:rPr>
      </w:pPr>
      <w:r w:rsidRPr="0057195D">
        <w:rPr>
          <w:color w:val="1D2021"/>
        </w:rPr>
        <w:t>Após baixar o arquivo, execute-o e prossiga com os passos mostrados nas imagens abaixo:</w:t>
      </w:r>
    </w:p>
    <w:p w14:paraId="646BE4EC" w14:textId="77777777" w:rsidR="00C65A19" w:rsidRPr="0057195D" w:rsidRDefault="00C65A19" w:rsidP="00C65A19">
      <w:pPr>
        <w:spacing w:after="0" w:line="240" w:lineRule="auto"/>
        <w:rPr>
          <w:color w:val="1D2021"/>
        </w:rPr>
      </w:pPr>
      <w:r w:rsidRPr="0057195D">
        <w:rPr>
          <w:noProof/>
          <w:color w:val="1D2021"/>
          <w:lang w:val="en-US"/>
        </w:rPr>
        <w:drawing>
          <wp:inline distT="0" distB="0" distL="0" distR="0" wp14:anchorId="024ACAE9" wp14:editId="0A57073E">
            <wp:extent cx="2404800" cy="1828800"/>
            <wp:effectExtent l="0" t="0" r="0" b="0"/>
            <wp:docPr id="82" name="Picture 82" descr="Tela inicial da instalação do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a inicial da instalação do Tomca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0880" cy="1833424"/>
                    </a:xfrm>
                    <a:prstGeom prst="rect">
                      <a:avLst/>
                    </a:prstGeom>
                    <a:noFill/>
                    <a:ln>
                      <a:noFill/>
                    </a:ln>
                  </pic:spPr>
                </pic:pic>
              </a:graphicData>
            </a:graphic>
          </wp:inline>
        </w:drawing>
      </w:r>
    </w:p>
    <w:p w14:paraId="1A3A2C05" w14:textId="77777777" w:rsidR="00C65A19" w:rsidRPr="0057195D" w:rsidRDefault="00C65A19" w:rsidP="00C65A19">
      <w:pPr>
        <w:spacing w:before="300" w:after="100" w:afterAutospacing="1" w:line="240" w:lineRule="auto"/>
        <w:rPr>
          <w:color w:val="1D2021"/>
        </w:rPr>
      </w:pPr>
      <w:r w:rsidRPr="0057195D">
        <w:rPr>
          <w:b/>
          <w:bCs/>
          <w:color w:val="1D2021"/>
        </w:rPr>
        <w:t>Figura 2:</w:t>
      </w:r>
      <w:r w:rsidRPr="0057195D">
        <w:rPr>
          <w:color w:val="1D2021"/>
        </w:rPr>
        <w:t xml:space="preserve"> Tela inicial da instalação do Tomcat</w:t>
      </w:r>
    </w:p>
    <w:p w14:paraId="44B78013" w14:textId="77777777" w:rsidR="00C65A19" w:rsidRPr="0057195D" w:rsidRDefault="00C65A19" w:rsidP="00C65A19">
      <w:pPr>
        <w:spacing w:after="0" w:line="240" w:lineRule="auto"/>
        <w:rPr>
          <w:color w:val="1D2021"/>
        </w:rPr>
      </w:pPr>
      <w:r w:rsidRPr="0057195D">
        <w:rPr>
          <w:noProof/>
          <w:color w:val="1D2021"/>
          <w:lang w:val="en-US"/>
        </w:rPr>
        <w:drawing>
          <wp:inline distT="0" distB="0" distL="0" distR="0" wp14:anchorId="47BD8AA6" wp14:editId="627CEBB5">
            <wp:extent cx="2927350" cy="2238215"/>
            <wp:effectExtent l="0" t="0" r="6350" b="0"/>
            <wp:docPr id="83" name="Picture 83" descr="Tela de aco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la de acordo"/>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38076" cy="2246416"/>
                    </a:xfrm>
                    <a:prstGeom prst="rect">
                      <a:avLst/>
                    </a:prstGeom>
                    <a:noFill/>
                    <a:ln>
                      <a:noFill/>
                    </a:ln>
                  </pic:spPr>
                </pic:pic>
              </a:graphicData>
            </a:graphic>
          </wp:inline>
        </w:drawing>
      </w:r>
    </w:p>
    <w:p w14:paraId="4EB944F3" w14:textId="77777777" w:rsidR="00C65A19" w:rsidRPr="0057195D" w:rsidRDefault="00C65A19" w:rsidP="00C65A19">
      <w:pPr>
        <w:spacing w:before="300" w:after="100" w:afterAutospacing="1" w:line="240" w:lineRule="auto"/>
        <w:rPr>
          <w:color w:val="1D2021"/>
        </w:rPr>
      </w:pPr>
      <w:r w:rsidRPr="0057195D">
        <w:rPr>
          <w:b/>
          <w:bCs/>
          <w:color w:val="1D2021"/>
        </w:rPr>
        <w:t>Figura 3:</w:t>
      </w:r>
      <w:r w:rsidRPr="0057195D">
        <w:rPr>
          <w:color w:val="1D2021"/>
        </w:rPr>
        <w:t xml:space="preserve"> Tela de acordo</w:t>
      </w:r>
    </w:p>
    <w:p w14:paraId="3496F545" w14:textId="77777777" w:rsidR="00C65A19" w:rsidRPr="0057195D" w:rsidRDefault="00C65A19" w:rsidP="00C65A19">
      <w:pPr>
        <w:spacing w:after="0" w:line="240" w:lineRule="auto"/>
        <w:rPr>
          <w:color w:val="1D2021"/>
        </w:rPr>
      </w:pPr>
      <w:r w:rsidRPr="0057195D">
        <w:rPr>
          <w:noProof/>
          <w:color w:val="1D2021"/>
          <w:lang w:val="en-US"/>
        </w:rPr>
        <w:drawing>
          <wp:inline distT="0" distB="0" distL="0" distR="0" wp14:anchorId="4C4953C1" wp14:editId="341EE84F">
            <wp:extent cx="2927598" cy="2257425"/>
            <wp:effectExtent l="0" t="0" r="6350" b="0"/>
            <wp:docPr id="84" name="Picture 84" descr="Tipo de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po de instalaçã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33345" cy="2261857"/>
                    </a:xfrm>
                    <a:prstGeom prst="rect">
                      <a:avLst/>
                    </a:prstGeom>
                    <a:noFill/>
                    <a:ln>
                      <a:noFill/>
                    </a:ln>
                  </pic:spPr>
                </pic:pic>
              </a:graphicData>
            </a:graphic>
          </wp:inline>
        </w:drawing>
      </w:r>
    </w:p>
    <w:p w14:paraId="1E4C2D7D" w14:textId="77777777" w:rsidR="00C65A19" w:rsidRPr="0057195D" w:rsidRDefault="00C65A19" w:rsidP="00C65A19">
      <w:pPr>
        <w:spacing w:before="300" w:after="100" w:afterAutospacing="1" w:line="240" w:lineRule="auto"/>
        <w:rPr>
          <w:color w:val="1D2021"/>
        </w:rPr>
      </w:pPr>
      <w:r w:rsidRPr="0057195D">
        <w:rPr>
          <w:b/>
          <w:bCs/>
          <w:color w:val="1D2021"/>
        </w:rPr>
        <w:t>Figura 4:</w:t>
      </w:r>
      <w:r w:rsidRPr="0057195D">
        <w:rPr>
          <w:color w:val="1D2021"/>
        </w:rPr>
        <w:t xml:space="preserve"> Tipo de instalação</w:t>
      </w:r>
    </w:p>
    <w:p w14:paraId="6B79CA95" w14:textId="16AF1E54" w:rsidR="00C65A19" w:rsidRPr="0057195D" w:rsidRDefault="00C65A19" w:rsidP="00C65A19">
      <w:pPr>
        <w:spacing w:before="300" w:after="100" w:afterAutospacing="1" w:line="240" w:lineRule="auto"/>
        <w:rPr>
          <w:color w:val="1D2021"/>
        </w:rPr>
      </w:pPr>
      <w:r w:rsidRPr="0057195D">
        <w:rPr>
          <w:color w:val="1D2021"/>
        </w:rPr>
        <w:t>Na figura 5, não será preciso mudar nenhuma configuração, apenas basta inserir uma credencial nos campos “Username” e “Password”, geralmente o padrão usado é a palavra “admin” para os dois campos. Essa credencial de</w:t>
      </w:r>
      <w:r w:rsidR="002C3D77">
        <w:rPr>
          <w:color w:val="1D2021"/>
        </w:rPr>
        <w:t>pois será usada quando for acedi</w:t>
      </w:r>
      <w:r w:rsidRPr="0057195D">
        <w:rPr>
          <w:color w:val="1D2021"/>
        </w:rPr>
        <w:t xml:space="preserve">do o “localhost” do Tomcat para </w:t>
      </w:r>
      <w:r w:rsidR="002C3D77" w:rsidRPr="0057195D">
        <w:rPr>
          <w:color w:val="1D2021"/>
        </w:rPr>
        <w:t>efectuar</w:t>
      </w:r>
      <w:r w:rsidRPr="0057195D">
        <w:rPr>
          <w:color w:val="1D2021"/>
        </w:rPr>
        <w:t xml:space="preserve"> os deploys das aplicações.</w:t>
      </w:r>
    </w:p>
    <w:p w14:paraId="3A5D9C7B" w14:textId="77777777" w:rsidR="00C65A19" w:rsidRPr="0057195D" w:rsidRDefault="00C65A19" w:rsidP="00C65A19">
      <w:pPr>
        <w:spacing w:after="0" w:line="240" w:lineRule="auto"/>
        <w:rPr>
          <w:color w:val="1D2021"/>
        </w:rPr>
      </w:pPr>
      <w:r w:rsidRPr="0057195D">
        <w:rPr>
          <w:noProof/>
          <w:color w:val="1D2021"/>
          <w:lang w:val="en-US"/>
        </w:rPr>
        <w:lastRenderedPageBreak/>
        <w:drawing>
          <wp:inline distT="0" distB="0" distL="0" distR="0" wp14:anchorId="20C2E655" wp14:editId="700B173A">
            <wp:extent cx="3002762" cy="2295525"/>
            <wp:effectExtent l="0" t="0" r="7620" b="0"/>
            <wp:docPr id="85" name="Picture 85" descr="Configurações do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ações do Tomca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08960" cy="2300263"/>
                    </a:xfrm>
                    <a:prstGeom prst="rect">
                      <a:avLst/>
                    </a:prstGeom>
                    <a:noFill/>
                    <a:ln>
                      <a:noFill/>
                    </a:ln>
                  </pic:spPr>
                </pic:pic>
              </a:graphicData>
            </a:graphic>
          </wp:inline>
        </w:drawing>
      </w:r>
    </w:p>
    <w:p w14:paraId="3448F952" w14:textId="77777777" w:rsidR="00C65A19" w:rsidRPr="0057195D" w:rsidRDefault="00C65A19" w:rsidP="00C65A19">
      <w:pPr>
        <w:spacing w:before="300" w:after="100" w:afterAutospacing="1" w:line="240" w:lineRule="auto"/>
        <w:rPr>
          <w:color w:val="1D2021"/>
        </w:rPr>
      </w:pPr>
      <w:r w:rsidRPr="0057195D">
        <w:rPr>
          <w:b/>
          <w:bCs/>
          <w:color w:val="1D2021"/>
        </w:rPr>
        <w:t>Figura 5:</w:t>
      </w:r>
      <w:r w:rsidRPr="0057195D">
        <w:rPr>
          <w:color w:val="1D2021"/>
        </w:rPr>
        <w:t xml:space="preserve"> Configurações do Tomcat</w:t>
      </w:r>
    </w:p>
    <w:p w14:paraId="6E918212" w14:textId="77777777" w:rsidR="00C65A19" w:rsidRPr="0057195D" w:rsidRDefault="00C65A19" w:rsidP="00C65A19">
      <w:pPr>
        <w:spacing w:after="0" w:line="240" w:lineRule="auto"/>
        <w:rPr>
          <w:color w:val="1D2021"/>
        </w:rPr>
      </w:pPr>
      <w:r w:rsidRPr="0057195D">
        <w:rPr>
          <w:noProof/>
          <w:color w:val="1D2021"/>
          <w:lang w:val="en-US"/>
        </w:rPr>
        <w:drawing>
          <wp:inline distT="0" distB="0" distL="0" distR="0" wp14:anchorId="74870FCB" wp14:editId="7C75C52B">
            <wp:extent cx="2732170" cy="2105025"/>
            <wp:effectExtent l="0" t="0" r="0" b="0"/>
            <wp:docPr id="86" name="Picture 86" descr="Localização d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lização do Ja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0034" cy="2111084"/>
                    </a:xfrm>
                    <a:prstGeom prst="rect">
                      <a:avLst/>
                    </a:prstGeom>
                    <a:noFill/>
                    <a:ln>
                      <a:noFill/>
                    </a:ln>
                  </pic:spPr>
                </pic:pic>
              </a:graphicData>
            </a:graphic>
          </wp:inline>
        </w:drawing>
      </w:r>
    </w:p>
    <w:p w14:paraId="5F37F116" w14:textId="77777777" w:rsidR="00C65A19" w:rsidRPr="0057195D" w:rsidRDefault="00C65A19" w:rsidP="00C65A19">
      <w:pPr>
        <w:spacing w:before="300" w:after="100" w:afterAutospacing="1" w:line="240" w:lineRule="auto"/>
        <w:rPr>
          <w:color w:val="1D2021"/>
        </w:rPr>
      </w:pPr>
      <w:r w:rsidRPr="0057195D">
        <w:rPr>
          <w:b/>
          <w:bCs/>
          <w:color w:val="1D2021"/>
        </w:rPr>
        <w:t>Figura 6:</w:t>
      </w:r>
      <w:r w:rsidRPr="0057195D">
        <w:rPr>
          <w:color w:val="1D2021"/>
        </w:rPr>
        <w:t xml:space="preserve"> Localização do Java</w:t>
      </w:r>
    </w:p>
    <w:p w14:paraId="0028BF46" w14:textId="77777777" w:rsidR="00C65A19" w:rsidRPr="0057195D" w:rsidRDefault="00C65A19" w:rsidP="00C65A19">
      <w:pPr>
        <w:spacing w:before="300" w:after="100" w:afterAutospacing="1" w:line="240" w:lineRule="auto"/>
        <w:rPr>
          <w:color w:val="1D2021"/>
        </w:rPr>
      </w:pPr>
      <w:r w:rsidRPr="0057195D">
        <w:rPr>
          <w:color w:val="1D2021"/>
        </w:rPr>
        <w:t>Quando for realizar a escolha da instalação do Tomcat, sempre insira em uma pasta dentro do disco local (C:), pois às vezes o Windows não pode iniciar direito os serviços do servidor por falta de privilégios de acesso na pasta.</w:t>
      </w:r>
    </w:p>
    <w:p w14:paraId="363E9195" w14:textId="77777777" w:rsidR="00C65A19" w:rsidRPr="0057195D" w:rsidRDefault="00C65A19" w:rsidP="00C65A19">
      <w:pPr>
        <w:spacing w:after="0" w:line="240" w:lineRule="auto"/>
        <w:rPr>
          <w:color w:val="1D2021"/>
        </w:rPr>
      </w:pPr>
      <w:r w:rsidRPr="0057195D">
        <w:rPr>
          <w:noProof/>
          <w:color w:val="1D2021"/>
          <w:lang w:val="en-US"/>
        </w:rPr>
        <w:drawing>
          <wp:inline distT="0" distB="0" distL="0" distR="0" wp14:anchorId="4D1A0E83" wp14:editId="7BAB9639">
            <wp:extent cx="2999089" cy="2295525"/>
            <wp:effectExtent l="0" t="0" r="0" b="0"/>
            <wp:docPr id="87" name="Picture 87" descr="Local da instalação do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da instalação do Tomca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05292" cy="2300273"/>
                    </a:xfrm>
                    <a:prstGeom prst="rect">
                      <a:avLst/>
                    </a:prstGeom>
                    <a:noFill/>
                    <a:ln>
                      <a:noFill/>
                    </a:ln>
                  </pic:spPr>
                </pic:pic>
              </a:graphicData>
            </a:graphic>
          </wp:inline>
        </w:drawing>
      </w:r>
    </w:p>
    <w:p w14:paraId="1963E0F7" w14:textId="77777777" w:rsidR="00C65A19" w:rsidRPr="0057195D" w:rsidRDefault="00C65A19" w:rsidP="00C65A19">
      <w:pPr>
        <w:spacing w:before="300" w:after="100" w:afterAutospacing="1" w:line="240" w:lineRule="auto"/>
        <w:rPr>
          <w:color w:val="1D2021"/>
        </w:rPr>
      </w:pPr>
      <w:r w:rsidRPr="0057195D">
        <w:rPr>
          <w:b/>
          <w:bCs/>
          <w:color w:val="1D2021"/>
        </w:rPr>
        <w:t>Figura 7:</w:t>
      </w:r>
      <w:r w:rsidRPr="0057195D">
        <w:rPr>
          <w:color w:val="1D2021"/>
        </w:rPr>
        <w:t xml:space="preserve"> Local da instalação do Tomcat</w:t>
      </w:r>
    </w:p>
    <w:p w14:paraId="27BA31CF" w14:textId="77777777" w:rsidR="00C65A19" w:rsidRPr="0057195D" w:rsidRDefault="00C65A19" w:rsidP="00C65A19">
      <w:pPr>
        <w:rPr>
          <w:b/>
          <w:bCs/>
          <w:color w:val="00545E"/>
          <w:sz w:val="43"/>
          <w:szCs w:val="43"/>
        </w:rPr>
      </w:pPr>
      <w:r w:rsidRPr="0057195D">
        <w:rPr>
          <w:b/>
          <w:bCs/>
          <w:color w:val="00545E"/>
          <w:sz w:val="43"/>
          <w:szCs w:val="43"/>
        </w:rPr>
        <w:br w:type="page"/>
      </w:r>
    </w:p>
    <w:p w14:paraId="2D159004" w14:textId="77777777" w:rsidR="00C65A19" w:rsidRPr="002C3D77" w:rsidRDefault="00C65A19" w:rsidP="006B4119">
      <w:pPr>
        <w:pStyle w:val="Heading2"/>
        <w:rPr>
          <w:sz w:val="36"/>
        </w:rPr>
      </w:pPr>
      <w:bookmarkStart w:id="162" w:name="_Toc454140031"/>
      <w:r w:rsidRPr="002C3D77">
        <w:lastRenderedPageBreak/>
        <w:t>Usando o Manager do Tomcat</w:t>
      </w:r>
      <w:bookmarkEnd w:id="162"/>
    </w:p>
    <w:p w14:paraId="2F42BDAD" w14:textId="1BCFDE61" w:rsidR="00C65A19" w:rsidRPr="0057195D" w:rsidRDefault="00C65A19" w:rsidP="00C65A19">
      <w:pPr>
        <w:spacing w:before="300" w:after="100" w:afterAutospacing="1" w:line="240" w:lineRule="auto"/>
        <w:rPr>
          <w:color w:val="1D2021"/>
        </w:rPr>
      </w:pPr>
      <w:r w:rsidRPr="0057195D">
        <w:rPr>
          <w:color w:val="1D2021"/>
        </w:rPr>
        <w:t>O manager do Tomcat é um aplicativo que possibilita gerenciar as aplicações in</w:t>
      </w:r>
      <w:r w:rsidR="002C3D77">
        <w:rPr>
          <w:color w:val="1D2021"/>
        </w:rPr>
        <w:t>staladas, sendo possível acede</w:t>
      </w:r>
      <w:r w:rsidRPr="0057195D">
        <w:rPr>
          <w:color w:val="1D2021"/>
        </w:rPr>
        <w:t>-lo pelo endereço do localhost (http://localhost:8080).</w:t>
      </w:r>
    </w:p>
    <w:p w14:paraId="2E734F9E" w14:textId="653E11D2" w:rsidR="00C65A19" w:rsidRPr="0057195D" w:rsidRDefault="00C65A19" w:rsidP="00C65A19">
      <w:pPr>
        <w:spacing w:before="300" w:after="100" w:afterAutospacing="1" w:line="240" w:lineRule="auto"/>
        <w:rPr>
          <w:color w:val="1D2021"/>
        </w:rPr>
      </w:pPr>
      <w:r w:rsidRPr="0057195D">
        <w:rPr>
          <w:color w:val="1D2021"/>
        </w:rPr>
        <w:t>Após realizado esse tipo de instalação do Tomcat, é preciso ace</w:t>
      </w:r>
      <w:r w:rsidR="002C3D77">
        <w:rPr>
          <w:color w:val="1D2021"/>
        </w:rPr>
        <w:t>de</w:t>
      </w:r>
      <w:r w:rsidRPr="0057195D">
        <w:rPr>
          <w:color w:val="1D2021"/>
        </w:rPr>
        <w:t>r os serviços do Windows para realizar a inicializaç</w:t>
      </w:r>
      <w:r w:rsidR="002C3D77">
        <w:rPr>
          <w:color w:val="1D2021"/>
        </w:rPr>
        <w:t>ão dos serviços. Portanto aceda</w:t>
      </w:r>
      <w:r w:rsidRPr="0057195D">
        <w:rPr>
          <w:color w:val="1D2021"/>
        </w:rPr>
        <w:t xml:space="preserve"> o menu “</w:t>
      </w:r>
      <w:r w:rsidR="002C3D77">
        <w:rPr>
          <w:color w:val="1D2021"/>
        </w:rPr>
        <w:t>Start</w:t>
      </w:r>
      <w:r w:rsidRPr="0057195D">
        <w:rPr>
          <w:color w:val="1D2021"/>
        </w:rPr>
        <w:t>” e digite “services.msc” como mostrado na figura 8.</w:t>
      </w:r>
    </w:p>
    <w:p w14:paraId="18C23BF7" w14:textId="77777777" w:rsidR="00C65A19" w:rsidRPr="0057195D" w:rsidRDefault="00C65A19" w:rsidP="00C65A19">
      <w:pPr>
        <w:spacing w:after="0" w:line="240" w:lineRule="auto"/>
        <w:rPr>
          <w:color w:val="1D2021"/>
        </w:rPr>
      </w:pPr>
      <w:r w:rsidRPr="0057195D">
        <w:rPr>
          <w:noProof/>
          <w:color w:val="1D2021"/>
          <w:lang w:val="en-US"/>
        </w:rPr>
        <w:drawing>
          <wp:inline distT="0" distB="0" distL="0" distR="0" wp14:anchorId="00AEF25C" wp14:editId="52946B64">
            <wp:extent cx="2112791" cy="2323432"/>
            <wp:effectExtent l="0" t="0" r="1905" b="1270"/>
            <wp:docPr id="88" name="Picture 88" descr="Comando para acessar os serviços do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ando para acessar os serviços do Window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31374" cy="2343867"/>
                    </a:xfrm>
                    <a:prstGeom prst="rect">
                      <a:avLst/>
                    </a:prstGeom>
                    <a:noFill/>
                    <a:ln>
                      <a:noFill/>
                    </a:ln>
                  </pic:spPr>
                </pic:pic>
              </a:graphicData>
            </a:graphic>
          </wp:inline>
        </w:drawing>
      </w:r>
    </w:p>
    <w:p w14:paraId="6E8324DB" w14:textId="216F5BF7" w:rsidR="00C65A19" w:rsidRPr="0057195D" w:rsidRDefault="00C65A19" w:rsidP="00C65A19">
      <w:pPr>
        <w:spacing w:before="300" w:after="100" w:afterAutospacing="1" w:line="240" w:lineRule="auto"/>
        <w:rPr>
          <w:color w:val="1D2021"/>
        </w:rPr>
      </w:pPr>
      <w:r w:rsidRPr="0057195D">
        <w:rPr>
          <w:b/>
          <w:bCs/>
          <w:color w:val="1D2021"/>
        </w:rPr>
        <w:t>Figura 8:</w:t>
      </w:r>
      <w:r w:rsidR="002C3D77">
        <w:rPr>
          <w:color w:val="1D2021"/>
        </w:rPr>
        <w:t xml:space="preserve"> Comando para aceder</w:t>
      </w:r>
      <w:r w:rsidRPr="0057195D">
        <w:rPr>
          <w:color w:val="1D2021"/>
        </w:rPr>
        <w:t xml:space="preserve"> os serviços do Windows</w:t>
      </w:r>
    </w:p>
    <w:p w14:paraId="3829D341" w14:textId="77777777" w:rsidR="00C65A19" w:rsidRPr="0057195D" w:rsidRDefault="00C65A19" w:rsidP="00C65A19">
      <w:pPr>
        <w:spacing w:after="0" w:line="240" w:lineRule="auto"/>
        <w:rPr>
          <w:color w:val="1D2021"/>
        </w:rPr>
      </w:pPr>
      <w:r w:rsidRPr="0057195D">
        <w:rPr>
          <w:noProof/>
          <w:color w:val="1D2021"/>
          <w:lang w:val="en-US"/>
        </w:rPr>
        <w:drawing>
          <wp:inline distT="0" distB="0" distL="0" distR="0" wp14:anchorId="22E8CF78" wp14:editId="586C025D">
            <wp:extent cx="3386667" cy="809625"/>
            <wp:effectExtent l="0" t="0" r="4445" b="0"/>
            <wp:docPr id="89" name="Picture 89" descr="Lista dos serviços do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 dos serviços do Window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92468" cy="811012"/>
                    </a:xfrm>
                    <a:prstGeom prst="rect">
                      <a:avLst/>
                    </a:prstGeom>
                    <a:noFill/>
                    <a:ln>
                      <a:noFill/>
                    </a:ln>
                  </pic:spPr>
                </pic:pic>
              </a:graphicData>
            </a:graphic>
          </wp:inline>
        </w:drawing>
      </w:r>
    </w:p>
    <w:p w14:paraId="379A3B75" w14:textId="77777777" w:rsidR="00C65A19" w:rsidRPr="0057195D" w:rsidRDefault="00C65A19" w:rsidP="00C65A19">
      <w:pPr>
        <w:spacing w:before="300" w:after="100" w:afterAutospacing="1" w:line="240" w:lineRule="auto"/>
        <w:rPr>
          <w:color w:val="1D2021"/>
        </w:rPr>
      </w:pPr>
      <w:r w:rsidRPr="0057195D">
        <w:rPr>
          <w:b/>
          <w:bCs/>
          <w:color w:val="1D2021"/>
        </w:rPr>
        <w:t>Figura 9:</w:t>
      </w:r>
      <w:r w:rsidRPr="0057195D">
        <w:rPr>
          <w:color w:val="1D2021"/>
        </w:rPr>
        <w:t xml:space="preserve"> Lista dos serviços do Windows</w:t>
      </w:r>
    </w:p>
    <w:p w14:paraId="32E7BEFD" w14:textId="2B2208D9" w:rsidR="00C65A19" w:rsidRPr="0057195D" w:rsidRDefault="002C3D77" w:rsidP="004E5E99">
      <w:pPr>
        <w:spacing w:before="300" w:after="100" w:afterAutospacing="1" w:line="240" w:lineRule="auto"/>
        <w:rPr>
          <w:color w:val="1D2021"/>
        </w:rPr>
      </w:pPr>
      <w:r>
        <w:rPr>
          <w:color w:val="1D2021"/>
        </w:rPr>
        <w:t>Após acede</w:t>
      </w:r>
      <w:r w:rsidR="00C65A19" w:rsidRPr="0057195D">
        <w:rPr>
          <w:color w:val="1D2021"/>
        </w:rPr>
        <w:t>r os serviços do Windows é preciso inicializar o serviço do Tomcat, clicando duas vezes na linha exibida na imagem da figura 10 e clicar no botão “Iniciar” da figura 11.</w:t>
      </w:r>
    </w:p>
    <w:p w14:paraId="7F96AE52" w14:textId="77777777" w:rsidR="00C65A19" w:rsidRPr="0057195D" w:rsidRDefault="00C65A19" w:rsidP="00C65A19">
      <w:pPr>
        <w:spacing w:after="0" w:line="240" w:lineRule="auto"/>
        <w:rPr>
          <w:color w:val="1D2021"/>
        </w:rPr>
      </w:pPr>
      <w:r w:rsidRPr="0057195D">
        <w:rPr>
          <w:noProof/>
          <w:color w:val="1D2021"/>
          <w:lang w:val="en-US"/>
        </w:rPr>
        <w:drawing>
          <wp:inline distT="0" distB="0" distL="0" distR="0" wp14:anchorId="42A38679" wp14:editId="166A9DE3">
            <wp:extent cx="2582333" cy="2905125"/>
            <wp:effectExtent l="0" t="0" r="8890" b="0"/>
            <wp:docPr id="90" name="Picture 90" descr="Propriedades do serviço do Tomcat no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priedades do serviço do Tomcat no Window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82333" cy="2905125"/>
                    </a:xfrm>
                    <a:prstGeom prst="rect">
                      <a:avLst/>
                    </a:prstGeom>
                    <a:noFill/>
                    <a:ln>
                      <a:noFill/>
                    </a:ln>
                  </pic:spPr>
                </pic:pic>
              </a:graphicData>
            </a:graphic>
          </wp:inline>
        </w:drawing>
      </w:r>
    </w:p>
    <w:p w14:paraId="52AA8BC1" w14:textId="4AA111FA" w:rsidR="00C65A19" w:rsidRPr="0057195D" w:rsidRDefault="00C65A19" w:rsidP="00C65A19">
      <w:pPr>
        <w:spacing w:before="300" w:after="100" w:afterAutospacing="1" w:line="240" w:lineRule="auto"/>
        <w:rPr>
          <w:color w:val="1D2021"/>
        </w:rPr>
      </w:pPr>
      <w:r w:rsidRPr="0057195D">
        <w:rPr>
          <w:b/>
          <w:bCs/>
          <w:color w:val="1D2021"/>
        </w:rPr>
        <w:t>Figura 10:</w:t>
      </w:r>
      <w:r w:rsidRPr="0057195D">
        <w:rPr>
          <w:color w:val="1D2021"/>
        </w:rPr>
        <w:t xml:space="preserve"> Propriedades do serviço do Tomcat no Windows</w:t>
      </w:r>
    </w:p>
    <w:p w14:paraId="203B768B" w14:textId="54C4F316" w:rsidR="0057195D" w:rsidRPr="0057195D" w:rsidRDefault="0057195D" w:rsidP="00C65A19">
      <w:pPr>
        <w:spacing w:before="300" w:after="100" w:afterAutospacing="1" w:line="240" w:lineRule="auto"/>
        <w:rPr>
          <w:color w:val="1D2021"/>
        </w:rPr>
      </w:pPr>
      <w:r w:rsidRPr="0057195D">
        <w:rPr>
          <w:color w:val="1D2021"/>
        </w:rPr>
        <w:t xml:space="preserve">Copie o ficheiro </w:t>
      </w:r>
      <w:r w:rsidRPr="0057195D">
        <w:rPr>
          <w:i/>
          <w:color w:val="1D2021"/>
        </w:rPr>
        <w:t>Pfc.war</w:t>
      </w:r>
      <w:r w:rsidRPr="0057195D">
        <w:rPr>
          <w:color w:val="1D2021"/>
        </w:rPr>
        <w:t xml:space="preserve"> para o </w:t>
      </w:r>
      <w:r w:rsidR="002C3D77" w:rsidRPr="0057195D">
        <w:rPr>
          <w:color w:val="1D2021"/>
        </w:rPr>
        <w:t>directório</w:t>
      </w:r>
      <w:r w:rsidRPr="0057195D">
        <w:rPr>
          <w:color w:val="1D2021"/>
        </w:rPr>
        <w:t xml:space="preserve"> TOMCAT_HOME/webapps.</w:t>
      </w:r>
    </w:p>
    <w:p w14:paraId="0F9D09BB" w14:textId="1EF082EB" w:rsidR="00C65A19" w:rsidRPr="0057195D" w:rsidRDefault="00C65A19" w:rsidP="005C52B8">
      <w:pPr>
        <w:spacing w:before="300" w:after="100" w:afterAutospacing="1" w:line="240" w:lineRule="auto"/>
        <w:rPr>
          <w:color w:val="1D2021"/>
        </w:rPr>
        <w:sectPr w:rsidR="00C65A19" w:rsidRPr="0057195D" w:rsidSect="00C11369">
          <w:pgSz w:w="12240" w:h="15840"/>
          <w:pgMar w:top="1440" w:right="1440" w:bottom="1440" w:left="1440" w:header="720" w:footer="720" w:gutter="0"/>
          <w:cols w:num="2" w:space="720"/>
          <w:docGrid w:linePitch="360"/>
        </w:sectPr>
      </w:pPr>
      <w:r w:rsidRPr="0057195D">
        <w:rPr>
          <w:color w:val="1D2021"/>
        </w:rPr>
        <w:t>Ao conseguir inicial</w:t>
      </w:r>
      <w:r w:rsidR="002C3D77">
        <w:rPr>
          <w:color w:val="1D2021"/>
        </w:rPr>
        <w:t>izar o serviço do Tomcat, aceda</w:t>
      </w:r>
      <w:r w:rsidRPr="0057195D">
        <w:rPr>
          <w:color w:val="1D2021"/>
        </w:rPr>
        <w:t xml:space="preserve"> o endereço http://localhost:8080</w:t>
      </w:r>
      <w:r w:rsidR="0057195D" w:rsidRPr="0057195D">
        <w:rPr>
          <w:color w:val="1D2021"/>
        </w:rPr>
        <w:t>/Pfc</w:t>
      </w:r>
      <w:r w:rsidRPr="0057195D">
        <w:rPr>
          <w:color w:val="1D2021"/>
        </w:rPr>
        <w:t xml:space="preserve"> através de qualquer </w:t>
      </w:r>
      <w:r w:rsidR="0035316D">
        <w:rPr>
          <w:color w:val="1D2021"/>
        </w:rPr>
        <w:t>navegadoR</w:t>
      </w:r>
    </w:p>
    <w:p w14:paraId="3E8E8118" w14:textId="77777777" w:rsidR="005871B9" w:rsidRPr="0057195D" w:rsidRDefault="005871B9" w:rsidP="004E5E99">
      <w:pPr>
        <w:pStyle w:val="Bibliografa"/>
        <w:spacing w:before="0" w:after="0" w:line="360" w:lineRule="auto"/>
      </w:pPr>
    </w:p>
    <w:sectPr w:rsidR="005871B9" w:rsidRPr="0057195D" w:rsidSect="00A510CD">
      <w:headerReference w:type="default" r:id="rId86"/>
      <w:pgSz w:w="11907" w:h="16840" w:code="9"/>
      <w:pgMar w:top="1701" w:right="1134" w:bottom="1134" w:left="1701"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78F35" w14:textId="77777777" w:rsidR="00C11369" w:rsidRDefault="00C11369">
      <w:r>
        <w:separator/>
      </w:r>
    </w:p>
  </w:endnote>
  <w:endnote w:type="continuationSeparator" w:id="0">
    <w:p w14:paraId="5E1F6F69" w14:textId="77777777" w:rsidR="00C11369" w:rsidRDefault="00C11369">
      <w:r>
        <w:continuationSeparator/>
      </w:r>
    </w:p>
  </w:endnote>
  <w:endnote w:type="continuationNotice" w:id="1">
    <w:p w14:paraId="67102758" w14:textId="77777777" w:rsidR="00C0513E" w:rsidRDefault="00C0513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B0503020000020004"/>
    <w:charset w:val="81"/>
    <w:family w:val="auto"/>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FBB57" w14:textId="77777777" w:rsidR="00C11369" w:rsidRDefault="00C11369" w:rsidP="00266C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E2EC5E" w14:textId="77777777" w:rsidR="00C11369" w:rsidRDefault="00C11369" w:rsidP="00AC1E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63ABF" w14:textId="77777777" w:rsidR="00486692" w:rsidRDefault="004866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11F2C" w14:textId="77777777" w:rsidR="00486692" w:rsidRDefault="004866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11172" w14:textId="1F152089" w:rsidR="00C11369" w:rsidRPr="00266CFA" w:rsidRDefault="00C11369" w:rsidP="00C95F06">
    <w:pPr>
      <w:pStyle w:val="Footer"/>
      <w:framePr w:wrap="around" w:vAnchor="text" w:hAnchor="margin" w:xAlign="right" w:y="1"/>
      <w:rPr>
        <w:rStyle w:val="PageNumber"/>
        <w:sz w:val="18"/>
        <w:szCs w:val="18"/>
      </w:rPr>
    </w:pPr>
    <w:r w:rsidRPr="00266CFA">
      <w:rPr>
        <w:rStyle w:val="PageNumber"/>
        <w:sz w:val="18"/>
        <w:szCs w:val="18"/>
      </w:rPr>
      <w:fldChar w:fldCharType="begin"/>
    </w:r>
    <w:r w:rsidRPr="00266CFA">
      <w:rPr>
        <w:rStyle w:val="PageNumber"/>
        <w:sz w:val="18"/>
        <w:szCs w:val="18"/>
      </w:rPr>
      <w:instrText xml:space="preserve">PAGE  </w:instrText>
    </w:r>
    <w:r w:rsidRPr="00266CFA">
      <w:rPr>
        <w:rStyle w:val="PageNumber"/>
        <w:sz w:val="18"/>
        <w:szCs w:val="18"/>
      </w:rPr>
      <w:fldChar w:fldCharType="separate"/>
    </w:r>
    <w:r w:rsidR="00265A3B">
      <w:rPr>
        <w:rStyle w:val="PageNumber"/>
        <w:noProof/>
        <w:sz w:val="18"/>
        <w:szCs w:val="18"/>
      </w:rPr>
      <w:t>IX</w:t>
    </w:r>
    <w:r w:rsidRPr="00266CFA">
      <w:rPr>
        <w:rStyle w:val="PageNumber"/>
        <w:sz w:val="18"/>
        <w:szCs w:val="18"/>
      </w:rPr>
      <w:fldChar w:fldCharType="end"/>
    </w:r>
  </w:p>
  <w:p w14:paraId="1D96EE2D" w14:textId="77777777" w:rsidR="00C11369" w:rsidRDefault="00C11369" w:rsidP="00266CF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E59ED" w14:textId="4F115D8C" w:rsidR="00C11369" w:rsidRPr="00266CFA" w:rsidRDefault="00C11369" w:rsidP="00C95F06">
    <w:pPr>
      <w:pStyle w:val="Footer"/>
      <w:framePr w:wrap="around" w:vAnchor="text" w:hAnchor="margin" w:xAlign="right" w:y="1"/>
      <w:rPr>
        <w:rStyle w:val="PageNumber"/>
        <w:sz w:val="18"/>
        <w:szCs w:val="18"/>
      </w:rPr>
    </w:pPr>
    <w:r w:rsidRPr="00266CFA">
      <w:rPr>
        <w:rStyle w:val="PageNumber"/>
        <w:sz w:val="18"/>
        <w:szCs w:val="18"/>
      </w:rPr>
      <w:fldChar w:fldCharType="begin"/>
    </w:r>
    <w:r w:rsidRPr="00266CFA">
      <w:rPr>
        <w:rStyle w:val="PageNumber"/>
        <w:sz w:val="18"/>
        <w:szCs w:val="18"/>
      </w:rPr>
      <w:instrText xml:space="preserve">PAGE  </w:instrText>
    </w:r>
    <w:r w:rsidRPr="00266CFA">
      <w:rPr>
        <w:rStyle w:val="PageNumber"/>
        <w:sz w:val="18"/>
        <w:szCs w:val="18"/>
      </w:rPr>
      <w:fldChar w:fldCharType="separate"/>
    </w:r>
    <w:r w:rsidR="00265A3B">
      <w:rPr>
        <w:rStyle w:val="PageNumber"/>
        <w:noProof/>
        <w:sz w:val="18"/>
        <w:szCs w:val="18"/>
      </w:rPr>
      <w:t>9</w:t>
    </w:r>
    <w:r w:rsidRPr="00266CFA">
      <w:rPr>
        <w:rStyle w:val="PageNumber"/>
        <w:sz w:val="18"/>
        <w:szCs w:val="18"/>
      </w:rPr>
      <w:fldChar w:fldCharType="end"/>
    </w:r>
    <w:r>
      <w:rPr>
        <w:rStyle w:val="PageNumber"/>
        <w:sz w:val="18"/>
        <w:szCs w:val="18"/>
      </w:rPr>
      <w:t>/58</w:t>
    </w:r>
  </w:p>
  <w:p w14:paraId="6171E42B" w14:textId="77777777" w:rsidR="00C11369" w:rsidRDefault="00C11369" w:rsidP="00266C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D54A9" w14:textId="77777777" w:rsidR="00C11369" w:rsidRDefault="00C11369">
      <w:r>
        <w:separator/>
      </w:r>
    </w:p>
  </w:footnote>
  <w:footnote w:type="continuationSeparator" w:id="0">
    <w:p w14:paraId="5F550589" w14:textId="77777777" w:rsidR="00C11369" w:rsidRDefault="00C11369">
      <w:r>
        <w:continuationSeparator/>
      </w:r>
    </w:p>
  </w:footnote>
  <w:footnote w:type="continuationNotice" w:id="1">
    <w:p w14:paraId="7C351C29" w14:textId="77777777" w:rsidR="00C0513E" w:rsidRDefault="00C0513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24F8" w14:textId="77777777" w:rsidR="00486692" w:rsidRDefault="004866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24F57" w14:textId="77777777" w:rsidR="00486692" w:rsidRDefault="004866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BB965" w14:textId="77777777" w:rsidR="00486692" w:rsidRDefault="004866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3108E" w14:textId="77777777" w:rsidR="00C11369" w:rsidRPr="00263C32" w:rsidRDefault="00C11369" w:rsidP="00263C32">
    <w:pPr>
      <w:pStyle w:val="Header"/>
      <w:rPr>
        <w:szCs w:val="22"/>
      </w:rPr>
    </w:pPr>
    <w:r w:rsidRPr="00151601">
      <w:rPr>
        <w:szCs w:val="22"/>
      </w:rPr>
      <w:t xml:space="preserve">Protótipo de um Sistema de Informação para a Gestão de Processos Judiciais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202B3" w14:textId="77777777" w:rsidR="00C11369" w:rsidRPr="00263C32" w:rsidRDefault="00C11369" w:rsidP="00263C32">
    <w:pPr>
      <w:pStyle w:val="Header"/>
      <w:rPr>
        <w:szCs w:val="22"/>
      </w:rPr>
    </w:pPr>
    <w:r w:rsidRPr="00151601">
      <w:rPr>
        <w:szCs w:val="22"/>
      </w:rPr>
      <w:t xml:space="preserve">Protótipo de um Sistema de Informação para a Gestão de Processos Judiciais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3248C" w14:textId="62E1F52D" w:rsidR="00C11369" w:rsidRPr="00263C32" w:rsidRDefault="00C11369" w:rsidP="00263C32">
    <w:pPr>
      <w:pStyle w:val="Header"/>
      <w:rPr>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156BBC4"/>
    <w:lvl w:ilvl="0">
      <w:start w:val="1"/>
      <w:numFmt w:val="decimal"/>
      <w:pStyle w:val="ListNumber"/>
      <w:lvlText w:val="%1."/>
      <w:lvlJc w:val="left"/>
      <w:pPr>
        <w:tabs>
          <w:tab w:val="num" w:pos="360"/>
        </w:tabs>
        <w:ind w:left="360" w:hanging="360"/>
      </w:pPr>
    </w:lvl>
  </w:abstractNum>
  <w:abstractNum w:abstractNumId="1" w15:restartNumberingAfterBreak="0">
    <w:nsid w:val="009C11BD"/>
    <w:multiLevelType w:val="hybridMultilevel"/>
    <w:tmpl w:val="5F64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C09E1"/>
    <w:multiLevelType w:val="hybridMultilevel"/>
    <w:tmpl w:val="4C220DF0"/>
    <w:lvl w:ilvl="0" w:tplc="04160001">
      <w:start w:val="1"/>
      <w:numFmt w:val="bullet"/>
      <w:lvlText w:val=""/>
      <w:lvlJc w:val="left"/>
      <w:pPr>
        <w:tabs>
          <w:tab w:val="num" w:pos="360"/>
        </w:tabs>
        <w:ind w:left="360" w:hanging="360"/>
      </w:pPr>
      <w:rPr>
        <w:rFonts w:ascii="Symbol" w:hAnsi="Symbol" w:hint="default"/>
      </w:rPr>
    </w:lvl>
    <w:lvl w:ilvl="1" w:tplc="04160003">
      <w:start w:val="1"/>
      <w:numFmt w:val="decimal"/>
      <w:lvlText w:val="%2."/>
      <w:lvlJc w:val="left"/>
      <w:pPr>
        <w:tabs>
          <w:tab w:val="num" w:pos="1080"/>
        </w:tabs>
        <w:ind w:left="1080" w:hanging="360"/>
      </w:pPr>
    </w:lvl>
    <w:lvl w:ilvl="2" w:tplc="04160005">
      <w:start w:val="1"/>
      <w:numFmt w:val="decimal"/>
      <w:lvlText w:val="%3."/>
      <w:lvlJc w:val="left"/>
      <w:pPr>
        <w:tabs>
          <w:tab w:val="num" w:pos="1800"/>
        </w:tabs>
        <w:ind w:left="1800" w:hanging="360"/>
      </w:pPr>
    </w:lvl>
    <w:lvl w:ilvl="3" w:tplc="04160001">
      <w:start w:val="1"/>
      <w:numFmt w:val="decimal"/>
      <w:lvlText w:val="%4."/>
      <w:lvlJc w:val="left"/>
      <w:pPr>
        <w:tabs>
          <w:tab w:val="num" w:pos="2520"/>
        </w:tabs>
        <w:ind w:left="2520" w:hanging="360"/>
      </w:pPr>
    </w:lvl>
    <w:lvl w:ilvl="4" w:tplc="04160003">
      <w:start w:val="1"/>
      <w:numFmt w:val="decimal"/>
      <w:lvlText w:val="%5."/>
      <w:lvlJc w:val="left"/>
      <w:pPr>
        <w:tabs>
          <w:tab w:val="num" w:pos="3240"/>
        </w:tabs>
        <w:ind w:left="3240" w:hanging="360"/>
      </w:pPr>
    </w:lvl>
    <w:lvl w:ilvl="5" w:tplc="04160005">
      <w:start w:val="1"/>
      <w:numFmt w:val="decimal"/>
      <w:lvlText w:val="%6."/>
      <w:lvlJc w:val="left"/>
      <w:pPr>
        <w:tabs>
          <w:tab w:val="num" w:pos="3960"/>
        </w:tabs>
        <w:ind w:left="3960" w:hanging="360"/>
      </w:pPr>
    </w:lvl>
    <w:lvl w:ilvl="6" w:tplc="04160001">
      <w:start w:val="1"/>
      <w:numFmt w:val="decimal"/>
      <w:lvlText w:val="%7."/>
      <w:lvlJc w:val="left"/>
      <w:pPr>
        <w:tabs>
          <w:tab w:val="num" w:pos="4680"/>
        </w:tabs>
        <w:ind w:left="4680" w:hanging="360"/>
      </w:pPr>
    </w:lvl>
    <w:lvl w:ilvl="7" w:tplc="04160003">
      <w:start w:val="1"/>
      <w:numFmt w:val="decimal"/>
      <w:lvlText w:val="%8."/>
      <w:lvlJc w:val="left"/>
      <w:pPr>
        <w:tabs>
          <w:tab w:val="num" w:pos="5400"/>
        </w:tabs>
        <w:ind w:left="5400" w:hanging="360"/>
      </w:pPr>
    </w:lvl>
    <w:lvl w:ilvl="8" w:tplc="04160005">
      <w:start w:val="1"/>
      <w:numFmt w:val="decimal"/>
      <w:lvlText w:val="%9."/>
      <w:lvlJc w:val="left"/>
      <w:pPr>
        <w:tabs>
          <w:tab w:val="num" w:pos="6120"/>
        </w:tabs>
        <w:ind w:left="6120" w:hanging="360"/>
      </w:pPr>
    </w:lvl>
  </w:abstractNum>
  <w:abstractNum w:abstractNumId="3" w15:restartNumberingAfterBreak="0">
    <w:nsid w:val="07A02E69"/>
    <w:multiLevelType w:val="hybridMultilevel"/>
    <w:tmpl w:val="567434F6"/>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070B4"/>
    <w:multiLevelType w:val="hybridMultilevel"/>
    <w:tmpl w:val="E0C6CF62"/>
    <w:lvl w:ilvl="0" w:tplc="7786C2E8">
      <w:start w:val="1"/>
      <w:numFmt w:val="bullet"/>
      <w:lvlText w:val="•"/>
      <w:lvlJc w:val="left"/>
      <w:pPr>
        <w:tabs>
          <w:tab w:val="num" w:pos="720"/>
        </w:tabs>
        <w:ind w:left="720" w:hanging="360"/>
      </w:pPr>
      <w:rPr>
        <w:rFonts w:ascii="Arial" w:hAnsi="Arial" w:hint="default"/>
      </w:rPr>
    </w:lvl>
    <w:lvl w:ilvl="1" w:tplc="C76E6AF0" w:tentative="1">
      <w:start w:val="1"/>
      <w:numFmt w:val="bullet"/>
      <w:lvlText w:val="•"/>
      <w:lvlJc w:val="left"/>
      <w:pPr>
        <w:tabs>
          <w:tab w:val="num" w:pos="1440"/>
        </w:tabs>
        <w:ind w:left="1440" w:hanging="360"/>
      </w:pPr>
      <w:rPr>
        <w:rFonts w:ascii="Arial" w:hAnsi="Arial" w:hint="default"/>
      </w:rPr>
    </w:lvl>
    <w:lvl w:ilvl="2" w:tplc="ED7E9F5E" w:tentative="1">
      <w:start w:val="1"/>
      <w:numFmt w:val="bullet"/>
      <w:lvlText w:val="•"/>
      <w:lvlJc w:val="left"/>
      <w:pPr>
        <w:tabs>
          <w:tab w:val="num" w:pos="2160"/>
        </w:tabs>
        <w:ind w:left="2160" w:hanging="360"/>
      </w:pPr>
      <w:rPr>
        <w:rFonts w:ascii="Arial" w:hAnsi="Arial" w:hint="default"/>
      </w:rPr>
    </w:lvl>
    <w:lvl w:ilvl="3" w:tplc="82846964" w:tentative="1">
      <w:start w:val="1"/>
      <w:numFmt w:val="bullet"/>
      <w:lvlText w:val="•"/>
      <w:lvlJc w:val="left"/>
      <w:pPr>
        <w:tabs>
          <w:tab w:val="num" w:pos="2880"/>
        </w:tabs>
        <w:ind w:left="2880" w:hanging="360"/>
      </w:pPr>
      <w:rPr>
        <w:rFonts w:ascii="Arial" w:hAnsi="Arial" w:hint="default"/>
      </w:rPr>
    </w:lvl>
    <w:lvl w:ilvl="4" w:tplc="8AAEB23C" w:tentative="1">
      <w:start w:val="1"/>
      <w:numFmt w:val="bullet"/>
      <w:lvlText w:val="•"/>
      <w:lvlJc w:val="left"/>
      <w:pPr>
        <w:tabs>
          <w:tab w:val="num" w:pos="3600"/>
        </w:tabs>
        <w:ind w:left="3600" w:hanging="360"/>
      </w:pPr>
      <w:rPr>
        <w:rFonts w:ascii="Arial" w:hAnsi="Arial" w:hint="default"/>
      </w:rPr>
    </w:lvl>
    <w:lvl w:ilvl="5" w:tplc="16867900" w:tentative="1">
      <w:start w:val="1"/>
      <w:numFmt w:val="bullet"/>
      <w:lvlText w:val="•"/>
      <w:lvlJc w:val="left"/>
      <w:pPr>
        <w:tabs>
          <w:tab w:val="num" w:pos="4320"/>
        </w:tabs>
        <w:ind w:left="4320" w:hanging="360"/>
      </w:pPr>
      <w:rPr>
        <w:rFonts w:ascii="Arial" w:hAnsi="Arial" w:hint="default"/>
      </w:rPr>
    </w:lvl>
    <w:lvl w:ilvl="6" w:tplc="528AD52A" w:tentative="1">
      <w:start w:val="1"/>
      <w:numFmt w:val="bullet"/>
      <w:lvlText w:val="•"/>
      <w:lvlJc w:val="left"/>
      <w:pPr>
        <w:tabs>
          <w:tab w:val="num" w:pos="5040"/>
        </w:tabs>
        <w:ind w:left="5040" w:hanging="360"/>
      </w:pPr>
      <w:rPr>
        <w:rFonts w:ascii="Arial" w:hAnsi="Arial" w:hint="default"/>
      </w:rPr>
    </w:lvl>
    <w:lvl w:ilvl="7" w:tplc="61EAA938" w:tentative="1">
      <w:start w:val="1"/>
      <w:numFmt w:val="bullet"/>
      <w:lvlText w:val="•"/>
      <w:lvlJc w:val="left"/>
      <w:pPr>
        <w:tabs>
          <w:tab w:val="num" w:pos="5760"/>
        </w:tabs>
        <w:ind w:left="5760" w:hanging="360"/>
      </w:pPr>
      <w:rPr>
        <w:rFonts w:ascii="Arial" w:hAnsi="Arial" w:hint="default"/>
      </w:rPr>
    </w:lvl>
    <w:lvl w:ilvl="8" w:tplc="488455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4A0E51"/>
    <w:multiLevelType w:val="hybridMultilevel"/>
    <w:tmpl w:val="EF6A3F98"/>
    <w:lvl w:ilvl="0" w:tplc="55E0D7CE">
      <w:start w:val="1"/>
      <w:numFmt w:val="bullet"/>
      <w:lvlText w:val="•"/>
      <w:lvlJc w:val="left"/>
      <w:pPr>
        <w:tabs>
          <w:tab w:val="num" w:pos="720"/>
        </w:tabs>
        <w:ind w:left="720" w:hanging="360"/>
      </w:pPr>
      <w:rPr>
        <w:rFonts w:ascii="Arial" w:hAnsi="Arial" w:hint="default"/>
      </w:rPr>
    </w:lvl>
    <w:lvl w:ilvl="1" w:tplc="1E0C2996">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510E36"/>
    <w:multiLevelType w:val="hybridMultilevel"/>
    <w:tmpl w:val="E52EA486"/>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329E7"/>
    <w:multiLevelType w:val="hybridMultilevel"/>
    <w:tmpl w:val="0F72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5E788B"/>
    <w:multiLevelType w:val="hybridMultilevel"/>
    <w:tmpl w:val="A39E8732"/>
    <w:lvl w:ilvl="0" w:tplc="8C9CE690">
      <w:numFmt w:val="bullet"/>
      <w:lvlText w:val="·"/>
      <w:lvlJc w:val="left"/>
      <w:pPr>
        <w:ind w:left="615" w:hanging="555"/>
      </w:pPr>
      <w:rPr>
        <w:rFonts w:ascii="Times New Roman" w:eastAsia="Times New Roman"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0E741FFF"/>
    <w:multiLevelType w:val="hybridMultilevel"/>
    <w:tmpl w:val="78360E20"/>
    <w:lvl w:ilvl="0" w:tplc="55E0D7CE">
      <w:start w:val="1"/>
      <w:numFmt w:val="bullet"/>
      <w:lvlText w:val="•"/>
      <w:lvlJc w:val="left"/>
      <w:pPr>
        <w:tabs>
          <w:tab w:val="num" w:pos="720"/>
        </w:tabs>
        <w:ind w:left="720" w:hanging="360"/>
      </w:pPr>
      <w:rPr>
        <w:rFonts w:ascii="Arial" w:hAnsi="Arial" w:hint="default"/>
      </w:rPr>
    </w:lvl>
    <w:lvl w:ilvl="1" w:tplc="86A83DD0" w:tentative="1">
      <w:start w:val="1"/>
      <w:numFmt w:val="bullet"/>
      <w:lvlText w:val="•"/>
      <w:lvlJc w:val="left"/>
      <w:pPr>
        <w:tabs>
          <w:tab w:val="num" w:pos="1440"/>
        </w:tabs>
        <w:ind w:left="1440" w:hanging="360"/>
      </w:pPr>
      <w:rPr>
        <w:rFonts w:ascii="Arial" w:hAnsi="Arial" w:hint="default"/>
      </w:rPr>
    </w:lvl>
    <w:lvl w:ilvl="2" w:tplc="BF3CE0C4" w:tentative="1">
      <w:start w:val="1"/>
      <w:numFmt w:val="bullet"/>
      <w:lvlText w:val="•"/>
      <w:lvlJc w:val="left"/>
      <w:pPr>
        <w:tabs>
          <w:tab w:val="num" w:pos="2160"/>
        </w:tabs>
        <w:ind w:left="2160" w:hanging="360"/>
      </w:pPr>
      <w:rPr>
        <w:rFonts w:ascii="Arial" w:hAnsi="Arial" w:hint="default"/>
      </w:rPr>
    </w:lvl>
    <w:lvl w:ilvl="3" w:tplc="83806556" w:tentative="1">
      <w:start w:val="1"/>
      <w:numFmt w:val="bullet"/>
      <w:lvlText w:val="•"/>
      <w:lvlJc w:val="left"/>
      <w:pPr>
        <w:tabs>
          <w:tab w:val="num" w:pos="2880"/>
        </w:tabs>
        <w:ind w:left="2880" w:hanging="360"/>
      </w:pPr>
      <w:rPr>
        <w:rFonts w:ascii="Arial" w:hAnsi="Arial" w:hint="default"/>
      </w:rPr>
    </w:lvl>
    <w:lvl w:ilvl="4" w:tplc="2BA83FBE" w:tentative="1">
      <w:start w:val="1"/>
      <w:numFmt w:val="bullet"/>
      <w:lvlText w:val="•"/>
      <w:lvlJc w:val="left"/>
      <w:pPr>
        <w:tabs>
          <w:tab w:val="num" w:pos="3600"/>
        </w:tabs>
        <w:ind w:left="3600" w:hanging="360"/>
      </w:pPr>
      <w:rPr>
        <w:rFonts w:ascii="Arial" w:hAnsi="Arial" w:hint="default"/>
      </w:rPr>
    </w:lvl>
    <w:lvl w:ilvl="5" w:tplc="D3A63F08" w:tentative="1">
      <w:start w:val="1"/>
      <w:numFmt w:val="bullet"/>
      <w:lvlText w:val="•"/>
      <w:lvlJc w:val="left"/>
      <w:pPr>
        <w:tabs>
          <w:tab w:val="num" w:pos="4320"/>
        </w:tabs>
        <w:ind w:left="4320" w:hanging="360"/>
      </w:pPr>
      <w:rPr>
        <w:rFonts w:ascii="Arial" w:hAnsi="Arial" w:hint="default"/>
      </w:rPr>
    </w:lvl>
    <w:lvl w:ilvl="6" w:tplc="A428353A" w:tentative="1">
      <w:start w:val="1"/>
      <w:numFmt w:val="bullet"/>
      <w:lvlText w:val="•"/>
      <w:lvlJc w:val="left"/>
      <w:pPr>
        <w:tabs>
          <w:tab w:val="num" w:pos="5040"/>
        </w:tabs>
        <w:ind w:left="5040" w:hanging="360"/>
      </w:pPr>
      <w:rPr>
        <w:rFonts w:ascii="Arial" w:hAnsi="Arial" w:hint="default"/>
      </w:rPr>
    </w:lvl>
    <w:lvl w:ilvl="7" w:tplc="6C6E3A32" w:tentative="1">
      <w:start w:val="1"/>
      <w:numFmt w:val="bullet"/>
      <w:lvlText w:val="•"/>
      <w:lvlJc w:val="left"/>
      <w:pPr>
        <w:tabs>
          <w:tab w:val="num" w:pos="5760"/>
        </w:tabs>
        <w:ind w:left="5760" w:hanging="360"/>
      </w:pPr>
      <w:rPr>
        <w:rFonts w:ascii="Arial" w:hAnsi="Arial" w:hint="default"/>
      </w:rPr>
    </w:lvl>
    <w:lvl w:ilvl="8" w:tplc="001EDA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F32193C"/>
    <w:multiLevelType w:val="multilevel"/>
    <w:tmpl w:val="908E023A"/>
    <w:styleLink w:val="Style1"/>
    <w:lvl w:ilvl="0">
      <w:start w:val="1"/>
      <w:numFmt w:val="decimal"/>
      <w:suff w:val="space"/>
      <w:lvlText w:val="%1"/>
      <w:lvlJc w:val="center"/>
      <w:pPr>
        <w:ind w:left="720" w:hanging="360"/>
      </w:pPr>
      <w:rPr>
        <w:rFonts w:hint="default"/>
        <w:b/>
      </w:rPr>
    </w:lvl>
    <w:lvl w:ilvl="1">
      <w:start w:val="1"/>
      <w:numFmt w:val="decimal"/>
      <w:suff w:val="space"/>
      <w:lvlText w:val="%1.%2."/>
      <w:lvlJc w:val="left"/>
      <w:pPr>
        <w:ind w:left="1080" w:hanging="360"/>
      </w:pPr>
      <w:rPr>
        <w:rFonts w:hint="default"/>
        <w:b/>
      </w:rPr>
    </w:lvl>
    <w:lvl w:ilvl="2">
      <w:start w:val="1"/>
      <w:numFmt w:val="decimal"/>
      <w:suff w:val="space"/>
      <w:lvlText w:val="%1.%2.%3."/>
      <w:lvlJc w:val="left"/>
      <w:pPr>
        <w:ind w:left="1440" w:hanging="360"/>
      </w:pPr>
      <w:rPr>
        <w:rFonts w:hint="default"/>
        <w:b/>
      </w:rPr>
    </w:lvl>
    <w:lvl w:ilvl="3">
      <w:start w:val="1"/>
      <w:numFmt w:val="decimal"/>
      <w:suff w:val="space"/>
      <w:lvlText w:val="%1.%2.%3.%4."/>
      <w:lvlJc w:val="left"/>
      <w:pPr>
        <w:ind w:left="1800" w:hanging="360"/>
      </w:pPr>
      <w:rPr>
        <w:rFonts w:hint="default"/>
        <w:b/>
      </w:rPr>
    </w:lvl>
    <w:lvl w:ilvl="4">
      <w:start w:val="1"/>
      <w:numFmt w:val="decimal"/>
      <w:suff w:val="space"/>
      <w:lvlText w:val="%1.%2.%3.%4.%5."/>
      <w:lvlJc w:val="left"/>
      <w:pPr>
        <w:ind w:left="2160" w:hanging="360"/>
      </w:pPr>
      <w:rPr>
        <w:rFonts w:hint="default"/>
        <w:b/>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150D460D"/>
    <w:multiLevelType w:val="hybridMultilevel"/>
    <w:tmpl w:val="4A365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1855D9"/>
    <w:multiLevelType w:val="multilevel"/>
    <w:tmpl w:val="509010B6"/>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none"/>
      <w:lvlText w:val=""/>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63D4A62"/>
    <w:multiLevelType w:val="hybridMultilevel"/>
    <w:tmpl w:val="905811A0"/>
    <w:lvl w:ilvl="0" w:tplc="1E0C2996">
      <w:start w:val="1"/>
      <w:numFmt w:val="bullet"/>
      <w:lvlText w:val="•"/>
      <w:lvlJc w:val="left"/>
      <w:pPr>
        <w:ind w:left="615" w:hanging="555"/>
      </w:pPr>
      <w:rPr>
        <w:rFonts w:ascii="Arial" w:hAnsi="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19C25064"/>
    <w:multiLevelType w:val="multilevel"/>
    <w:tmpl w:val="9C1E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7A04AA"/>
    <w:multiLevelType w:val="multilevel"/>
    <w:tmpl w:val="35742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E427829"/>
    <w:multiLevelType w:val="hybridMultilevel"/>
    <w:tmpl w:val="3B3CD6EC"/>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4E493B"/>
    <w:multiLevelType w:val="hybridMultilevel"/>
    <w:tmpl w:val="407C48CE"/>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D205B8"/>
    <w:multiLevelType w:val="hybridMultilevel"/>
    <w:tmpl w:val="49349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CD15E5"/>
    <w:multiLevelType w:val="multilevel"/>
    <w:tmpl w:val="633206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2380585"/>
    <w:multiLevelType w:val="hybridMultilevel"/>
    <w:tmpl w:val="EEF6D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285251"/>
    <w:multiLevelType w:val="hybridMultilevel"/>
    <w:tmpl w:val="45DC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B575C8"/>
    <w:multiLevelType w:val="hybridMultilevel"/>
    <w:tmpl w:val="A14424B2"/>
    <w:lvl w:ilvl="0" w:tplc="55E0D7CE">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A7CB4"/>
    <w:multiLevelType w:val="hybridMultilevel"/>
    <w:tmpl w:val="D4E61708"/>
    <w:lvl w:ilvl="0" w:tplc="1E0C2996">
      <w:start w:val="1"/>
      <w:numFmt w:val="bullet"/>
      <w:lvlText w:val="•"/>
      <w:lvlJc w:val="left"/>
      <w:pPr>
        <w:ind w:left="615" w:hanging="555"/>
      </w:pPr>
      <w:rPr>
        <w:rFonts w:ascii="Arial" w:hAnsi="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15:restartNumberingAfterBreak="0">
    <w:nsid w:val="29832FBB"/>
    <w:multiLevelType w:val="hybridMultilevel"/>
    <w:tmpl w:val="1DA0D428"/>
    <w:lvl w:ilvl="0" w:tplc="1E0C299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DC0AC8"/>
    <w:multiLevelType w:val="multilevel"/>
    <w:tmpl w:val="9B0461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2D31591"/>
    <w:multiLevelType w:val="hybridMultilevel"/>
    <w:tmpl w:val="3642F322"/>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DF5A5A"/>
    <w:multiLevelType w:val="multilevel"/>
    <w:tmpl w:val="ED905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70C0EBE"/>
    <w:multiLevelType w:val="hybridMultilevel"/>
    <w:tmpl w:val="96663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11876"/>
    <w:multiLevelType w:val="hybridMultilevel"/>
    <w:tmpl w:val="D12C44C4"/>
    <w:lvl w:ilvl="0" w:tplc="8C9CE690">
      <w:numFmt w:val="bullet"/>
      <w:lvlText w:val="·"/>
      <w:lvlJc w:val="left"/>
      <w:pPr>
        <w:ind w:left="615" w:hanging="555"/>
      </w:pPr>
      <w:rPr>
        <w:rFonts w:ascii="Times New Roman" w:eastAsia="Times New Roman"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3B1B36D2"/>
    <w:multiLevelType w:val="hybridMultilevel"/>
    <w:tmpl w:val="A11ADC72"/>
    <w:lvl w:ilvl="0" w:tplc="8E6A1A9A">
      <w:start w:val="1"/>
      <w:numFmt w:val="bullet"/>
      <w:lvlText w:val="•"/>
      <w:lvlJc w:val="left"/>
      <w:pPr>
        <w:tabs>
          <w:tab w:val="num" w:pos="720"/>
        </w:tabs>
        <w:ind w:left="720" w:hanging="360"/>
      </w:pPr>
      <w:rPr>
        <w:rFonts w:ascii="Arial" w:hAnsi="Arial" w:hint="default"/>
      </w:rPr>
    </w:lvl>
    <w:lvl w:ilvl="1" w:tplc="DDA23332">
      <w:numFmt w:val="bullet"/>
      <w:lvlText w:val="•"/>
      <w:lvlJc w:val="left"/>
      <w:pPr>
        <w:tabs>
          <w:tab w:val="num" w:pos="1440"/>
        </w:tabs>
        <w:ind w:left="1440" w:hanging="360"/>
      </w:pPr>
      <w:rPr>
        <w:rFonts w:ascii="Arial" w:hAnsi="Arial" w:hint="default"/>
      </w:rPr>
    </w:lvl>
    <w:lvl w:ilvl="2" w:tplc="730024C0" w:tentative="1">
      <w:start w:val="1"/>
      <w:numFmt w:val="bullet"/>
      <w:lvlText w:val="•"/>
      <w:lvlJc w:val="left"/>
      <w:pPr>
        <w:tabs>
          <w:tab w:val="num" w:pos="2160"/>
        </w:tabs>
        <w:ind w:left="2160" w:hanging="360"/>
      </w:pPr>
      <w:rPr>
        <w:rFonts w:ascii="Arial" w:hAnsi="Arial" w:hint="default"/>
      </w:rPr>
    </w:lvl>
    <w:lvl w:ilvl="3" w:tplc="471C7210" w:tentative="1">
      <w:start w:val="1"/>
      <w:numFmt w:val="bullet"/>
      <w:lvlText w:val="•"/>
      <w:lvlJc w:val="left"/>
      <w:pPr>
        <w:tabs>
          <w:tab w:val="num" w:pos="2880"/>
        </w:tabs>
        <w:ind w:left="2880" w:hanging="360"/>
      </w:pPr>
      <w:rPr>
        <w:rFonts w:ascii="Arial" w:hAnsi="Arial" w:hint="default"/>
      </w:rPr>
    </w:lvl>
    <w:lvl w:ilvl="4" w:tplc="64B04C58" w:tentative="1">
      <w:start w:val="1"/>
      <w:numFmt w:val="bullet"/>
      <w:lvlText w:val="•"/>
      <w:lvlJc w:val="left"/>
      <w:pPr>
        <w:tabs>
          <w:tab w:val="num" w:pos="3600"/>
        </w:tabs>
        <w:ind w:left="3600" w:hanging="360"/>
      </w:pPr>
      <w:rPr>
        <w:rFonts w:ascii="Arial" w:hAnsi="Arial" w:hint="default"/>
      </w:rPr>
    </w:lvl>
    <w:lvl w:ilvl="5" w:tplc="56A0B23E" w:tentative="1">
      <w:start w:val="1"/>
      <w:numFmt w:val="bullet"/>
      <w:lvlText w:val="•"/>
      <w:lvlJc w:val="left"/>
      <w:pPr>
        <w:tabs>
          <w:tab w:val="num" w:pos="4320"/>
        </w:tabs>
        <w:ind w:left="4320" w:hanging="360"/>
      </w:pPr>
      <w:rPr>
        <w:rFonts w:ascii="Arial" w:hAnsi="Arial" w:hint="default"/>
      </w:rPr>
    </w:lvl>
    <w:lvl w:ilvl="6" w:tplc="81BA5394" w:tentative="1">
      <w:start w:val="1"/>
      <w:numFmt w:val="bullet"/>
      <w:lvlText w:val="•"/>
      <w:lvlJc w:val="left"/>
      <w:pPr>
        <w:tabs>
          <w:tab w:val="num" w:pos="5040"/>
        </w:tabs>
        <w:ind w:left="5040" w:hanging="360"/>
      </w:pPr>
      <w:rPr>
        <w:rFonts w:ascii="Arial" w:hAnsi="Arial" w:hint="default"/>
      </w:rPr>
    </w:lvl>
    <w:lvl w:ilvl="7" w:tplc="B5E81D18" w:tentative="1">
      <w:start w:val="1"/>
      <w:numFmt w:val="bullet"/>
      <w:lvlText w:val="•"/>
      <w:lvlJc w:val="left"/>
      <w:pPr>
        <w:tabs>
          <w:tab w:val="num" w:pos="5760"/>
        </w:tabs>
        <w:ind w:left="5760" w:hanging="360"/>
      </w:pPr>
      <w:rPr>
        <w:rFonts w:ascii="Arial" w:hAnsi="Arial" w:hint="default"/>
      </w:rPr>
    </w:lvl>
    <w:lvl w:ilvl="8" w:tplc="9D5E871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12B6197"/>
    <w:multiLevelType w:val="multilevel"/>
    <w:tmpl w:val="620A9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441A4F59"/>
    <w:multiLevelType w:val="hybridMultilevel"/>
    <w:tmpl w:val="51C8ECC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15:restartNumberingAfterBreak="0">
    <w:nsid w:val="45F462CA"/>
    <w:multiLevelType w:val="hybridMultilevel"/>
    <w:tmpl w:val="69E010CA"/>
    <w:lvl w:ilvl="0" w:tplc="1E0C299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9271BD0"/>
    <w:multiLevelType w:val="hybridMultilevel"/>
    <w:tmpl w:val="81C616FE"/>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B53421"/>
    <w:multiLevelType w:val="hybridMultilevel"/>
    <w:tmpl w:val="E6CCB2B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6" w15:restartNumberingAfterBreak="0">
    <w:nsid w:val="51753198"/>
    <w:multiLevelType w:val="hybridMultilevel"/>
    <w:tmpl w:val="C1C4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180B4A"/>
    <w:multiLevelType w:val="multilevel"/>
    <w:tmpl w:val="9454F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7D26EFA"/>
    <w:multiLevelType w:val="multilevel"/>
    <w:tmpl w:val="D5D02E68"/>
    <w:lvl w:ilvl="0">
      <w:start w:val="1"/>
      <w:numFmt w:val="decimal"/>
      <w:pStyle w:val="Heading1"/>
      <w:suff w:val="space"/>
      <w:lvlText w:val="%1"/>
      <w:lvlJc w:val="center"/>
      <w:pPr>
        <w:ind w:left="990" w:firstLine="0"/>
      </w:pPr>
      <w:rPr>
        <w:rFonts w:hint="default"/>
        <w:b/>
        <w:color w:val="FFFFFF" w:themeColor="background1"/>
      </w:rPr>
    </w:lvl>
    <w:lvl w:ilvl="1">
      <w:start w:val="1"/>
      <w:numFmt w:val="decimal"/>
      <w:pStyle w:val="Heading2"/>
      <w:suff w:val="space"/>
      <w:lvlText w:val="%1.%2."/>
      <w:lvlJc w:val="left"/>
      <w:pPr>
        <w:ind w:left="144"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36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10" w:firstLine="0"/>
      </w:pPr>
      <w:rPr>
        <w:rFonts w:ascii="Times New Roman" w:hAnsi="Times New Roman" w:hint="default"/>
        <w:b/>
        <w:i w:val="0"/>
        <w:sz w:val="24"/>
      </w:rPr>
    </w:lvl>
    <w:lvl w:ilvl="4">
      <w:start w:val="1"/>
      <w:numFmt w:val="decimal"/>
      <w:pStyle w:val="Heading5"/>
      <w:suff w:val="space"/>
      <w:lvlText w:val="%1.%2.%3.%4.%5."/>
      <w:lvlJc w:val="left"/>
      <w:pPr>
        <w:ind w:left="576" w:firstLine="0"/>
      </w:pPr>
      <w:rPr>
        <w:rFonts w:ascii="Times New Roman" w:hAnsi="Times New Roman" w:cs="Times New Roman" w:hint="default"/>
        <w:b/>
      </w:rPr>
    </w:lvl>
    <w:lvl w:ilvl="5">
      <w:start w:val="1"/>
      <w:numFmt w:val="lowerRoman"/>
      <w:lvlText w:val="(%6)"/>
      <w:lvlJc w:val="left"/>
      <w:pPr>
        <w:ind w:left="720" w:firstLine="0"/>
      </w:pPr>
      <w:rPr>
        <w:rFonts w:hint="default"/>
      </w:rPr>
    </w:lvl>
    <w:lvl w:ilvl="6">
      <w:start w:val="1"/>
      <w:numFmt w:val="decimal"/>
      <w:lvlText w:val="%7."/>
      <w:lvlJc w:val="left"/>
      <w:pPr>
        <w:ind w:left="864" w:firstLine="0"/>
      </w:pPr>
      <w:rPr>
        <w:rFonts w:hint="default"/>
      </w:rPr>
    </w:lvl>
    <w:lvl w:ilvl="7">
      <w:start w:val="1"/>
      <w:numFmt w:val="lowerLetter"/>
      <w:lvlText w:val="%8."/>
      <w:lvlJc w:val="left"/>
      <w:pPr>
        <w:ind w:left="1008" w:firstLine="0"/>
      </w:pPr>
      <w:rPr>
        <w:rFonts w:hint="default"/>
      </w:rPr>
    </w:lvl>
    <w:lvl w:ilvl="8">
      <w:start w:val="1"/>
      <w:numFmt w:val="lowerRoman"/>
      <w:lvlText w:val="%9."/>
      <w:lvlJc w:val="left"/>
      <w:pPr>
        <w:ind w:left="1152" w:firstLine="0"/>
      </w:pPr>
      <w:rPr>
        <w:rFonts w:hint="default"/>
      </w:rPr>
    </w:lvl>
  </w:abstractNum>
  <w:abstractNum w:abstractNumId="39" w15:restartNumberingAfterBreak="0">
    <w:nsid w:val="5A2C262E"/>
    <w:multiLevelType w:val="hybridMultilevel"/>
    <w:tmpl w:val="E62CE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1A000EB"/>
    <w:multiLevelType w:val="hybridMultilevel"/>
    <w:tmpl w:val="E0746C3A"/>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A35492"/>
    <w:multiLevelType w:val="multilevel"/>
    <w:tmpl w:val="7754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6B0C8C"/>
    <w:multiLevelType w:val="hybridMultilevel"/>
    <w:tmpl w:val="F0547E88"/>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484990"/>
    <w:multiLevelType w:val="hybridMultilevel"/>
    <w:tmpl w:val="98E06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191425"/>
    <w:multiLevelType w:val="hybridMultilevel"/>
    <w:tmpl w:val="E182DA7A"/>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38395F"/>
    <w:multiLevelType w:val="multilevel"/>
    <w:tmpl w:val="84C626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6" w15:restartNumberingAfterBreak="0">
    <w:nsid w:val="6F2A75DD"/>
    <w:multiLevelType w:val="hybridMultilevel"/>
    <w:tmpl w:val="DF0083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1477409"/>
    <w:multiLevelType w:val="hybridMultilevel"/>
    <w:tmpl w:val="BAE45B76"/>
    <w:lvl w:ilvl="0" w:tplc="1E0C2996">
      <w:start w:val="1"/>
      <w:numFmt w:val="bullet"/>
      <w:lvlText w:val="•"/>
      <w:lvlJc w:val="left"/>
      <w:pPr>
        <w:tabs>
          <w:tab w:val="num" w:pos="720"/>
        </w:tabs>
        <w:ind w:left="720" w:hanging="360"/>
      </w:pPr>
      <w:rPr>
        <w:rFonts w:ascii="Arial" w:hAnsi="Arial" w:hint="default"/>
      </w:rPr>
    </w:lvl>
    <w:lvl w:ilvl="1" w:tplc="C0B46242">
      <w:start w:val="1"/>
      <w:numFmt w:val="bullet"/>
      <w:lvlText w:val="•"/>
      <w:lvlJc w:val="left"/>
      <w:pPr>
        <w:tabs>
          <w:tab w:val="num" w:pos="1440"/>
        </w:tabs>
        <w:ind w:left="1440" w:hanging="360"/>
      </w:pPr>
      <w:rPr>
        <w:rFonts w:ascii="Arial" w:hAnsi="Arial" w:hint="default"/>
      </w:rPr>
    </w:lvl>
    <w:lvl w:ilvl="2" w:tplc="1CB6EC54" w:tentative="1">
      <w:start w:val="1"/>
      <w:numFmt w:val="bullet"/>
      <w:lvlText w:val="•"/>
      <w:lvlJc w:val="left"/>
      <w:pPr>
        <w:tabs>
          <w:tab w:val="num" w:pos="2160"/>
        </w:tabs>
        <w:ind w:left="2160" w:hanging="360"/>
      </w:pPr>
      <w:rPr>
        <w:rFonts w:ascii="Arial" w:hAnsi="Arial" w:hint="default"/>
      </w:rPr>
    </w:lvl>
    <w:lvl w:ilvl="3" w:tplc="D1868428" w:tentative="1">
      <w:start w:val="1"/>
      <w:numFmt w:val="bullet"/>
      <w:lvlText w:val="•"/>
      <w:lvlJc w:val="left"/>
      <w:pPr>
        <w:tabs>
          <w:tab w:val="num" w:pos="2880"/>
        </w:tabs>
        <w:ind w:left="2880" w:hanging="360"/>
      </w:pPr>
      <w:rPr>
        <w:rFonts w:ascii="Arial" w:hAnsi="Arial" w:hint="default"/>
      </w:rPr>
    </w:lvl>
    <w:lvl w:ilvl="4" w:tplc="6494FF86" w:tentative="1">
      <w:start w:val="1"/>
      <w:numFmt w:val="bullet"/>
      <w:lvlText w:val="•"/>
      <w:lvlJc w:val="left"/>
      <w:pPr>
        <w:tabs>
          <w:tab w:val="num" w:pos="3600"/>
        </w:tabs>
        <w:ind w:left="3600" w:hanging="360"/>
      </w:pPr>
      <w:rPr>
        <w:rFonts w:ascii="Arial" w:hAnsi="Arial" w:hint="default"/>
      </w:rPr>
    </w:lvl>
    <w:lvl w:ilvl="5" w:tplc="3F644AF8" w:tentative="1">
      <w:start w:val="1"/>
      <w:numFmt w:val="bullet"/>
      <w:lvlText w:val="•"/>
      <w:lvlJc w:val="left"/>
      <w:pPr>
        <w:tabs>
          <w:tab w:val="num" w:pos="4320"/>
        </w:tabs>
        <w:ind w:left="4320" w:hanging="360"/>
      </w:pPr>
      <w:rPr>
        <w:rFonts w:ascii="Arial" w:hAnsi="Arial" w:hint="default"/>
      </w:rPr>
    </w:lvl>
    <w:lvl w:ilvl="6" w:tplc="91B2E280" w:tentative="1">
      <w:start w:val="1"/>
      <w:numFmt w:val="bullet"/>
      <w:lvlText w:val="•"/>
      <w:lvlJc w:val="left"/>
      <w:pPr>
        <w:tabs>
          <w:tab w:val="num" w:pos="5040"/>
        </w:tabs>
        <w:ind w:left="5040" w:hanging="360"/>
      </w:pPr>
      <w:rPr>
        <w:rFonts w:ascii="Arial" w:hAnsi="Arial" w:hint="default"/>
      </w:rPr>
    </w:lvl>
    <w:lvl w:ilvl="7" w:tplc="D6B0CE14" w:tentative="1">
      <w:start w:val="1"/>
      <w:numFmt w:val="bullet"/>
      <w:lvlText w:val="•"/>
      <w:lvlJc w:val="left"/>
      <w:pPr>
        <w:tabs>
          <w:tab w:val="num" w:pos="5760"/>
        </w:tabs>
        <w:ind w:left="5760" w:hanging="360"/>
      </w:pPr>
      <w:rPr>
        <w:rFonts w:ascii="Arial" w:hAnsi="Arial" w:hint="default"/>
      </w:rPr>
    </w:lvl>
    <w:lvl w:ilvl="8" w:tplc="633A207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6334294"/>
    <w:multiLevelType w:val="hybridMultilevel"/>
    <w:tmpl w:val="B3C0851C"/>
    <w:lvl w:ilvl="0" w:tplc="8C9CE690">
      <w:numFmt w:val="bullet"/>
      <w:lvlText w:val="·"/>
      <w:lvlJc w:val="left"/>
      <w:pPr>
        <w:ind w:left="615" w:hanging="555"/>
      </w:pPr>
      <w:rPr>
        <w:rFonts w:ascii="Times New Roman" w:eastAsia="Times New Roman"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9" w15:restartNumberingAfterBreak="0">
    <w:nsid w:val="7820476F"/>
    <w:multiLevelType w:val="hybridMultilevel"/>
    <w:tmpl w:val="6024CCC6"/>
    <w:lvl w:ilvl="0" w:tplc="1E0C2996">
      <w:start w:val="1"/>
      <w:numFmt w:val="bullet"/>
      <w:lvlText w:val="•"/>
      <w:lvlJc w:val="left"/>
      <w:pPr>
        <w:ind w:left="615" w:hanging="555"/>
      </w:pPr>
      <w:rPr>
        <w:rFonts w:ascii="Arial" w:hAnsi="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0" w15:restartNumberingAfterBreak="0">
    <w:nsid w:val="7A612639"/>
    <w:multiLevelType w:val="hybridMultilevel"/>
    <w:tmpl w:val="48D0B880"/>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7A63F0"/>
    <w:multiLevelType w:val="hybridMultilevel"/>
    <w:tmpl w:val="569AD406"/>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46"/>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20"/>
  </w:num>
  <w:num w:numId="13">
    <w:abstractNumId w:val="14"/>
  </w:num>
  <w:num w:numId="14">
    <w:abstractNumId w:val="36"/>
  </w:num>
  <w:num w:numId="15">
    <w:abstractNumId w:val="32"/>
  </w:num>
  <w:num w:numId="16">
    <w:abstractNumId w:val="39"/>
  </w:num>
  <w:num w:numId="17">
    <w:abstractNumId w:val="12"/>
  </w:num>
  <w:num w:numId="18">
    <w:abstractNumId w:val="11"/>
  </w:num>
  <w:num w:numId="19">
    <w:abstractNumId w:val="10"/>
  </w:num>
  <w:num w:numId="20">
    <w:abstractNumId w:val="38"/>
  </w:num>
  <w:num w:numId="21">
    <w:abstractNumId w:val="38"/>
  </w:num>
  <w:num w:numId="22">
    <w:abstractNumId w:val="43"/>
  </w:num>
  <w:num w:numId="23">
    <w:abstractNumId w:val="4"/>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8"/>
  </w:num>
  <w:num w:numId="27">
    <w:abstractNumId w:val="18"/>
  </w:num>
  <w:num w:numId="28">
    <w:abstractNumId w:val="47"/>
  </w:num>
  <w:num w:numId="29">
    <w:abstractNumId w:val="24"/>
  </w:num>
  <w:num w:numId="30">
    <w:abstractNumId w:val="6"/>
  </w:num>
  <w:num w:numId="31">
    <w:abstractNumId w:val="51"/>
  </w:num>
  <w:num w:numId="32">
    <w:abstractNumId w:val="16"/>
  </w:num>
  <w:num w:numId="33">
    <w:abstractNumId w:val="34"/>
  </w:num>
  <w:num w:numId="34">
    <w:abstractNumId w:val="42"/>
  </w:num>
  <w:num w:numId="35">
    <w:abstractNumId w:val="33"/>
  </w:num>
  <w:num w:numId="3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40"/>
  </w:num>
  <w:num w:numId="39">
    <w:abstractNumId w:val="17"/>
  </w:num>
  <w:num w:numId="40">
    <w:abstractNumId w:val="29"/>
  </w:num>
  <w:num w:numId="41">
    <w:abstractNumId w:val="23"/>
  </w:num>
  <w:num w:numId="42">
    <w:abstractNumId w:val="48"/>
  </w:num>
  <w:num w:numId="43">
    <w:abstractNumId w:val="13"/>
  </w:num>
  <w:num w:numId="44">
    <w:abstractNumId w:val="8"/>
  </w:num>
  <w:num w:numId="45">
    <w:abstractNumId w:val="49"/>
  </w:num>
  <w:num w:numId="46">
    <w:abstractNumId w:val="50"/>
  </w:num>
  <w:num w:numId="47">
    <w:abstractNumId w:val="26"/>
  </w:num>
  <w:num w:numId="48">
    <w:abstractNumId w:val="44"/>
  </w:num>
  <w:num w:numId="49">
    <w:abstractNumId w:val="3"/>
  </w:num>
  <w:num w:numId="50">
    <w:abstractNumId w:val="9"/>
  </w:num>
  <w:num w:numId="51">
    <w:abstractNumId w:val="30"/>
  </w:num>
  <w:num w:numId="52">
    <w:abstractNumId w:val="22"/>
  </w:num>
  <w:num w:numId="53">
    <w:abstractNumId w:val="5"/>
  </w:num>
  <w:num w:numId="54">
    <w:abstractNumId w:val="35"/>
  </w:num>
  <w:num w:numId="55">
    <w:abstractNumId w:val="4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activeWritingStyle w:appName="MSWord" w:lang="pt-PT" w:vendorID="64" w:dllVersion="131078" w:nlCheck="1" w:checkStyle="0"/>
  <w:activeWritingStyle w:appName="MSWord" w:lang="en-US" w:vendorID="64" w:dllVersion="131078" w:nlCheck="1" w:checkStyle="0"/>
  <w:activeWritingStyle w:appName="MSWord" w:lang="en-GB" w:vendorID="64" w:dllVersion="131078"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659"/>
    <w:rsid w:val="00014843"/>
    <w:rsid w:val="00025477"/>
    <w:rsid w:val="00025F14"/>
    <w:rsid w:val="00030506"/>
    <w:rsid w:val="00031B55"/>
    <w:rsid w:val="00032157"/>
    <w:rsid w:val="0003594E"/>
    <w:rsid w:val="00037B83"/>
    <w:rsid w:val="000414C6"/>
    <w:rsid w:val="00042F2A"/>
    <w:rsid w:val="00046E20"/>
    <w:rsid w:val="000502E3"/>
    <w:rsid w:val="0005259B"/>
    <w:rsid w:val="000566A8"/>
    <w:rsid w:val="000578B5"/>
    <w:rsid w:val="00060446"/>
    <w:rsid w:val="00061C5C"/>
    <w:rsid w:val="000636CB"/>
    <w:rsid w:val="00067AA4"/>
    <w:rsid w:val="0007179D"/>
    <w:rsid w:val="00076EC1"/>
    <w:rsid w:val="0008065F"/>
    <w:rsid w:val="00091DF3"/>
    <w:rsid w:val="00093F73"/>
    <w:rsid w:val="000944F8"/>
    <w:rsid w:val="00095208"/>
    <w:rsid w:val="0009742F"/>
    <w:rsid w:val="000975FE"/>
    <w:rsid w:val="000A071B"/>
    <w:rsid w:val="000A3C7E"/>
    <w:rsid w:val="000A4248"/>
    <w:rsid w:val="000A5127"/>
    <w:rsid w:val="000A798A"/>
    <w:rsid w:val="000B0E68"/>
    <w:rsid w:val="000B1DF9"/>
    <w:rsid w:val="000C09FD"/>
    <w:rsid w:val="000C20BF"/>
    <w:rsid w:val="000C6B01"/>
    <w:rsid w:val="000D3DD9"/>
    <w:rsid w:val="000D4673"/>
    <w:rsid w:val="000E0510"/>
    <w:rsid w:val="000E140C"/>
    <w:rsid w:val="000E5BD5"/>
    <w:rsid w:val="000E5F69"/>
    <w:rsid w:val="000E6984"/>
    <w:rsid w:val="0010070C"/>
    <w:rsid w:val="00101036"/>
    <w:rsid w:val="001015CF"/>
    <w:rsid w:val="00104E1F"/>
    <w:rsid w:val="00105EBD"/>
    <w:rsid w:val="00113DFA"/>
    <w:rsid w:val="00116DFF"/>
    <w:rsid w:val="00120343"/>
    <w:rsid w:val="00120F9C"/>
    <w:rsid w:val="00120FEB"/>
    <w:rsid w:val="0012167D"/>
    <w:rsid w:val="00137EE1"/>
    <w:rsid w:val="001416F5"/>
    <w:rsid w:val="00142DBE"/>
    <w:rsid w:val="00151601"/>
    <w:rsid w:val="00152AFA"/>
    <w:rsid w:val="00157A78"/>
    <w:rsid w:val="001627C1"/>
    <w:rsid w:val="00170659"/>
    <w:rsid w:val="001719A3"/>
    <w:rsid w:val="0017439C"/>
    <w:rsid w:val="0017740D"/>
    <w:rsid w:val="00177549"/>
    <w:rsid w:val="00182302"/>
    <w:rsid w:val="00183906"/>
    <w:rsid w:val="00183B57"/>
    <w:rsid w:val="00184871"/>
    <w:rsid w:val="00184EFD"/>
    <w:rsid w:val="00186E81"/>
    <w:rsid w:val="0019495F"/>
    <w:rsid w:val="0019548D"/>
    <w:rsid w:val="001A069B"/>
    <w:rsid w:val="001A08C0"/>
    <w:rsid w:val="001A28E7"/>
    <w:rsid w:val="001A69B3"/>
    <w:rsid w:val="001A7E11"/>
    <w:rsid w:val="001B01FF"/>
    <w:rsid w:val="001B723B"/>
    <w:rsid w:val="001C083C"/>
    <w:rsid w:val="001C15F3"/>
    <w:rsid w:val="001C21BF"/>
    <w:rsid w:val="001C43FD"/>
    <w:rsid w:val="001C5F2B"/>
    <w:rsid w:val="001C6CD5"/>
    <w:rsid w:val="001D136D"/>
    <w:rsid w:val="001D15D6"/>
    <w:rsid w:val="001D3850"/>
    <w:rsid w:val="001D3DB8"/>
    <w:rsid w:val="001D7896"/>
    <w:rsid w:val="001E5495"/>
    <w:rsid w:val="001E5530"/>
    <w:rsid w:val="001E5776"/>
    <w:rsid w:val="00203377"/>
    <w:rsid w:val="00210618"/>
    <w:rsid w:val="00210A3F"/>
    <w:rsid w:val="0021281E"/>
    <w:rsid w:val="00213F03"/>
    <w:rsid w:val="00231FBD"/>
    <w:rsid w:val="00234285"/>
    <w:rsid w:val="0023465C"/>
    <w:rsid w:val="00240E55"/>
    <w:rsid w:val="00241EC9"/>
    <w:rsid w:val="00242DEC"/>
    <w:rsid w:val="0024334E"/>
    <w:rsid w:val="002442D9"/>
    <w:rsid w:val="00253FBE"/>
    <w:rsid w:val="00261CA6"/>
    <w:rsid w:val="00263C32"/>
    <w:rsid w:val="00265A3B"/>
    <w:rsid w:val="00266CFA"/>
    <w:rsid w:val="00276B6E"/>
    <w:rsid w:val="00282A55"/>
    <w:rsid w:val="00282F64"/>
    <w:rsid w:val="00283D9B"/>
    <w:rsid w:val="00284A43"/>
    <w:rsid w:val="00296E0B"/>
    <w:rsid w:val="00297747"/>
    <w:rsid w:val="002A6C41"/>
    <w:rsid w:val="002B0BB3"/>
    <w:rsid w:val="002B2DC3"/>
    <w:rsid w:val="002B72F7"/>
    <w:rsid w:val="002C237C"/>
    <w:rsid w:val="002C3D77"/>
    <w:rsid w:val="002C79DF"/>
    <w:rsid w:val="002D318B"/>
    <w:rsid w:val="002E2115"/>
    <w:rsid w:val="002E45D6"/>
    <w:rsid w:val="002F00F8"/>
    <w:rsid w:val="002F0AD0"/>
    <w:rsid w:val="002F31E9"/>
    <w:rsid w:val="002F42E6"/>
    <w:rsid w:val="002F668D"/>
    <w:rsid w:val="002F7D08"/>
    <w:rsid w:val="00301C29"/>
    <w:rsid w:val="00306CED"/>
    <w:rsid w:val="00307722"/>
    <w:rsid w:val="00310674"/>
    <w:rsid w:val="00312797"/>
    <w:rsid w:val="00315D10"/>
    <w:rsid w:val="00324158"/>
    <w:rsid w:val="00332B34"/>
    <w:rsid w:val="00336D08"/>
    <w:rsid w:val="0034518A"/>
    <w:rsid w:val="0034740D"/>
    <w:rsid w:val="0035316D"/>
    <w:rsid w:val="00370B01"/>
    <w:rsid w:val="00375A1C"/>
    <w:rsid w:val="00375D29"/>
    <w:rsid w:val="00377B52"/>
    <w:rsid w:val="00383013"/>
    <w:rsid w:val="00392653"/>
    <w:rsid w:val="003941CA"/>
    <w:rsid w:val="0039532A"/>
    <w:rsid w:val="003A3F35"/>
    <w:rsid w:val="003A5A56"/>
    <w:rsid w:val="003A5B10"/>
    <w:rsid w:val="003A7D0F"/>
    <w:rsid w:val="003B0C42"/>
    <w:rsid w:val="003C2CA2"/>
    <w:rsid w:val="003C657C"/>
    <w:rsid w:val="003D0773"/>
    <w:rsid w:val="003D4741"/>
    <w:rsid w:val="003D4B9B"/>
    <w:rsid w:val="003D61C5"/>
    <w:rsid w:val="003E5A53"/>
    <w:rsid w:val="003F13B6"/>
    <w:rsid w:val="003F622F"/>
    <w:rsid w:val="003F6340"/>
    <w:rsid w:val="004000EA"/>
    <w:rsid w:val="00400396"/>
    <w:rsid w:val="004042DB"/>
    <w:rsid w:val="00405517"/>
    <w:rsid w:val="0040559F"/>
    <w:rsid w:val="00405A22"/>
    <w:rsid w:val="00410072"/>
    <w:rsid w:val="004108B8"/>
    <w:rsid w:val="00411773"/>
    <w:rsid w:val="004131B5"/>
    <w:rsid w:val="004139E5"/>
    <w:rsid w:val="00415264"/>
    <w:rsid w:val="00426AE8"/>
    <w:rsid w:val="0043231A"/>
    <w:rsid w:val="0044458F"/>
    <w:rsid w:val="004448BC"/>
    <w:rsid w:val="00444C49"/>
    <w:rsid w:val="0046462C"/>
    <w:rsid w:val="00465472"/>
    <w:rsid w:val="00466C2C"/>
    <w:rsid w:val="004679E2"/>
    <w:rsid w:val="00473D2F"/>
    <w:rsid w:val="00475DE4"/>
    <w:rsid w:val="00480A2A"/>
    <w:rsid w:val="00486692"/>
    <w:rsid w:val="004866CE"/>
    <w:rsid w:val="00493587"/>
    <w:rsid w:val="00493DD4"/>
    <w:rsid w:val="00495F5E"/>
    <w:rsid w:val="004A2005"/>
    <w:rsid w:val="004A35C2"/>
    <w:rsid w:val="004A704F"/>
    <w:rsid w:val="004B7B36"/>
    <w:rsid w:val="004C3935"/>
    <w:rsid w:val="004C406B"/>
    <w:rsid w:val="004D1916"/>
    <w:rsid w:val="004D7BBE"/>
    <w:rsid w:val="004E4FBA"/>
    <w:rsid w:val="004E5635"/>
    <w:rsid w:val="004E5E99"/>
    <w:rsid w:val="004F0D5D"/>
    <w:rsid w:val="004F2BB7"/>
    <w:rsid w:val="00500CD9"/>
    <w:rsid w:val="00502126"/>
    <w:rsid w:val="00512A09"/>
    <w:rsid w:val="00513D4E"/>
    <w:rsid w:val="00515CF7"/>
    <w:rsid w:val="00520602"/>
    <w:rsid w:val="00532D39"/>
    <w:rsid w:val="00535A9C"/>
    <w:rsid w:val="00544FAC"/>
    <w:rsid w:val="00554414"/>
    <w:rsid w:val="00554728"/>
    <w:rsid w:val="00556593"/>
    <w:rsid w:val="00557AD6"/>
    <w:rsid w:val="00560276"/>
    <w:rsid w:val="005614BD"/>
    <w:rsid w:val="00567399"/>
    <w:rsid w:val="00567B6C"/>
    <w:rsid w:val="00570AEF"/>
    <w:rsid w:val="0057195D"/>
    <w:rsid w:val="00573BFA"/>
    <w:rsid w:val="0057412E"/>
    <w:rsid w:val="00574E3C"/>
    <w:rsid w:val="00583E2D"/>
    <w:rsid w:val="00586625"/>
    <w:rsid w:val="005871B9"/>
    <w:rsid w:val="00590528"/>
    <w:rsid w:val="0059332B"/>
    <w:rsid w:val="00593E25"/>
    <w:rsid w:val="00597C44"/>
    <w:rsid w:val="005A44E1"/>
    <w:rsid w:val="005A5B19"/>
    <w:rsid w:val="005B1ECA"/>
    <w:rsid w:val="005B7CBF"/>
    <w:rsid w:val="005C136D"/>
    <w:rsid w:val="005C52B8"/>
    <w:rsid w:val="005D5BD5"/>
    <w:rsid w:val="005E26CE"/>
    <w:rsid w:val="005E2AE8"/>
    <w:rsid w:val="005E606D"/>
    <w:rsid w:val="005E6245"/>
    <w:rsid w:val="005E7443"/>
    <w:rsid w:val="005F12E3"/>
    <w:rsid w:val="00606BF8"/>
    <w:rsid w:val="006128C8"/>
    <w:rsid w:val="00613296"/>
    <w:rsid w:val="006171CB"/>
    <w:rsid w:val="00621DA9"/>
    <w:rsid w:val="006249F9"/>
    <w:rsid w:val="006304C7"/>
    <w:rsid w:val="00631C9D"/>
    <w:rsid w:val="006349B3"/>
    <w:rsid w:val="006445FD"/>
    <w:rsid w:val="00650BEF"/>
    <w:rsid w:val="00654F31"/>
    <w:rsid w:val="00661658"/>
    <w:rsid w:val="006618F7"/>
    <w:rsid w:val="00661DD3"/>
    <w:rsid w:val="006640EC"/>
    <w:rsid w:val="00665BB7"/>
    <w:rsid w:val="0066765D"/>
    <w:rsid w:val="00667B56"/>
    <w:rsid w:val="006705F1"/>
    <w:rsid w:val="0067758B"/>
    <w:rsid w:val="00692D9C"/>
    <w:rsid w:val="00696510"/>
    <w:rsid w:val="006A0846"/>
    <w:rsid w:val="006A3CE8"/>
    <w:rsid w:val="006A5D8D"/>
    <w:rsid w:val="006A6EE3"/>
    <w:rsid w:val="006B229C"/>
    <w:rsid w:val="006B29BE"/>
    <w:rsid w:val="006B369D"/>
    <w:rsid w:val="006B4119"/>
    <w:rsid w:val="006C1509"/>
    <w:rsid w:val="006C2FA8"/>
    <w:rsid w:val="006D12DC"/>
    <w:rsid w:val="006D4D90"/>
    <w:rsid w:val="006E0D74"/>
    <w:rsid w:val="006E21F6"/>
    <w:rsid w:val="006E2347"/>
    <w:rsid w:val="00703C15"/>
    <w:rsid w:val="007047B1"/>
    <w:rsid w:val="00715B82"/>
    <w:rsid w:val="00716FFF"/>
    <w:rsid w:val="00721468"/>
    <w:rsid w:val="00741653"/>
    <w:rsid w:val="00752894"/>
    <w:rsid w:val="007555F5"/>
    <w:rsid w:val="00755A4C"/>
    <w:rsid w:val="00756A9F"/>
    <w:rsid w:val="00765336"/>
    <w:rsid w:val="007715ED"/>
    <w:rsid w:val="00775DE8"/>
    <w:rsid w:val="00777F0D"/>
    <w:rsid w:val="007806F7"/>
    <w:rsid w:val="0078241D"/>
    <w:rsid w:val="00787609"/>
    <w:rsid w:val="007923A1"/>
    <w:rsid w:val="00793ABB"/>
    <w:rsid w:val="007B147C"/>
    <w:rsid w:val="007B1940"/>
    <w:rsid w:val="007B71E2"/>
    <w:rsid w:val="007C29C7"/>
    <w:rsid w:val="007C39BA"/>
    <w:rsid w:val="007C7044"/>
    <w:rsid w:val="007D5555"/>
    <w:rsid w:val="007E1A73"/>
    <w:rsid w:val="007E5356"/>
    <w:rsid w:val="007E5B27"/>
    <w:rsid w:val="007F16CA"/>
    <w:rsid w:val="007F25EF"/>
    <w:rsid w:val="007F4A40"/>
    <w:rsid w:val="007F613A"/>
    <w:rsid w:val="00801FBC"/>
    <w:rsid w:val="0081144D"/>
    <w:rsid w:val="0081177C"/>
    <w:rsid w:val="00812066"/>
    <w:rsid w:val="008136A2"/>
    <w:rsid w:val="00814AA5"/>
    <w:rsid w:val="00816B4A"/>
    <w:rsid w:val="008245D8"/>
    <w:rsid w:val="0082478C"/>
    <w:rsid w:val="00825929"/>
    <w:rsid w:val="00825B20"/>
    <w:rsid w:val="0083060D"/>
    <w:rsid w:val="0083071D"/>
    <w:rsid w:val="00835094"/>
    <w:rsid w:val="008365AB"/>
    <w:rsid w:val="00842C75"/>
    <w:rsid w:val="008448EF"/>
    <w:rsid w:val="00845E94"/>
    <w:rsid w:val="00846678"/>
    <w:rsid w:val="00852D06"/>
    <w:rsid w:val="0085502F"/>
    <w:rsid w:val="0085622C"/>
    <w:rsid w:val="00856DD4"/>
    <w:rsid w:val="00857AE9"/>
    <w:rsid w:val="00857BB1"/>
    <w:rsid w:val="00861B0A"/>
    <w:rsid w:val="0086282D"/>
    <w:rsid w:val="008713EC"/>
    <w:rsid w:val="008752CE"/>
    <w:rsid w:val="008754F6"/>
    <w:rsid w:val="00883553"/>
    <w:rsid w:val="00884282"/>
    <w:rsid w:val="008850C1"/>
    <w:rsid w:val="0088649D"/>
    <w:rsid w:val="00887729"/>
    <w:rsid w:val="00892513"/>
    <w:rsid w:val="008A205B"/>
    <w:rsid w:val="008A5BC6"/>
    <w:rsid w:val="008A6B4D"/>
    <w:rsid w:val="008A7DB9"/>
    <w:rsid w:val="008B34E5"/>
    <w:rsid w:val="008B5FED"/>
    <w:rsid w:val="008C09B8"/>
    <w:rsid w:val="008C253F"/>
    <w:rsid w:val="008C2745"/>
    <w:rsid w:val="008C4726"/>
    <w:rsid w:val="008D3837"/>
    <w:rsid w:val="008D4140"/>
    <w:rsid w:val="008D6C2F"/>
    <w:rsid w:val="008D6D3B"/>
    <w:rsid w:val="008E3552"/>
    <w:rsid w:val="008E6589"/>
    <w:rsid w:val="008F3FCD"/>
    <w:rsid w:val="008F4EE1"/>
    <w:rsid w:val="00902100"/>
    <w:rsid w:val="0090260F"/>
    <w:rsid w:val="0090263E"/>
    <w:rsid w:val="00905010"/>
    <w:rsid w:val="00910B39"/>
    <w:rsid w:val="00912A27"/>
    <w:rsid w:val="00913927"/>
    <w:rsid w:val="009167F0"/>
    <w:rsid w:val="009245F3"/>
    <w:rsid w:val="00925FE9"/>
    <w:rsid w:val="00931C11"/>
    <w:rsid w:val="00933DFA"/>
    <w:rsid w:val="00940E75"/>
    <w:rsid w:val="00942498"/>
    <w:rsid w:val="00944B77"/>
    <w:rsid w:val="00944BC4"/>
    <w:rsid w:val="00961C12"/>
    <w:rsid w:val="0096258A"/>
    <w:rsid w:val="00966A98"/>
    <w:rsid w:val="009743C6"/>
    <w:rsid w:val="00975331"/>
    <w:rsid w:val="009775AC"/>
    <w:rsid w:val="00983F1E"/>
    <w:rsid w:val="00985253"/>
    <w:rsid w:val="00991C08"/>
    <w:rsid w:val="00995308"/>
    <w:rsid w:val="009A02D2"/>
    <w:rsid w:val="009A0D0E"/>
    <w:rsid w:val="009A218A"/>
    <w:rsid w:val="009A27B3"/>
    <w:rsid w:val="009B41B3"/>
    <w:rsid w:val="009B6980"/>
    <w:rsid w:val="009C0141"/>
    <w:rsid w:val="009C17D2"/>
    <w:rsid w:val="009C4521"/>
    <w:rsid w:val="009C756F"/>
    <w:rsid w:val="009D040A"/>
    <w:rsid w:val="009D39A0"/>
    <w:rsid w:val="009D4432"/>
    <w:rsid w:val="009D5EA8"/>
    <w:rsid w:val="009E33D1"/>
    <w:rsid w:val="00A0011D"/>
    <w:rsid w:val="00A03A72"/>
    <w:rsid w:val="00A03D78"/>
    <w:rsid w:val="00A05ACD"/>
    <w:rsid w:val="00A107E4"/>
    <w:rsid w:val="00A14E86"/>
    <w:rsid w:val="00A1617D"/>
    <w:rsid w:val="00A2119D"/>
    <w:rsid w:val="00A30770"/>
    <w:rsid w:val="00A32817"/>
    <w:rsid w:val="00A40C16"/>
    <w:rsid w:val="00A41A40"/>
    <w:rsid w:val="00A42A3E"/>
    <w:rsid w:val="00A43472"/>
    <w:rsid w:val="00A47EE5"/>
    <w:rsid w:val="00A5004A"/>
    <w:rsid w:val="00A50AD3"/>
    <w:rsid w:val="00A510CD"/>
    <w:rsid w:val="00A512B2"/>
    <w:rsid w:val="00A5326A"/>
    <w:rsid w:val="00A53A35"/>
    <w:rsid w:val="00A547CF"/>
    <w:rsid w:val="00A56824"/>
    <w:rsid w:val="00A57514"/>
    <w:rsid w:val="00A575F8"/>
    <w:rsid w:val="00A666D3"/>
    <w:rsid w:val="00A75AA7"/>
    <w:rsid w:val="00A76381"/>
    <w:rsid w:val="00A8117B"/>
    <w:rsid w:val="00A90081"/>
    <w:rsid w:val="00A92D9B"/>
    <w:rsid w:val="00A9382A"/>
    <w:rsid w:val="00A956B7"/>
    <w:rsid w:val="00A964DD"/>
    <w:rsid w:val="00AA1277"/>
    <w:rsid w:val="00AA169F"/>
    <w:rsid w:val="00AA23FE"/>
    <w:rsid w:val="00AA4E18"/>
    <w:rsid w:val="00AA6BE6"/>
    <w:rsid w:val="00AB4FBE"/>
    <w:rsid w:val="00AB55D4"/>
    <w:rsid w:val="00AC1E3A"/>
    <w:rsid w:val="00AC2AF3"/>
    <w:rsid w:val="00AC3FED"/>
    <w:rsid w:val="00AC4CA6"/>
    <w:rsid w:val="00AC5671"/>
    <w:rsid w:val="00AC67CA"/>
    <w:rsid w:val="00AD7435"/>
    <w:rsid w:val="00AE0BB9"/>
    <w:rsid w:val="00AF0E94"/>
    <w:rsid w:val="00AF2243"/>
    <w:rsid w:val="00AF642E"/>
    <w:rsid w:val="00B00C9C"/>
    <w:rsid w:val="00B051F2"/>
    <w:rsid w:val="00B20197"/>
    <w:rsid w:val="00B31325"/>
    <w:rsid w:val="00B31911"/>
    <w:rsid w:val="00B41BC8"/>
    <w:rsid w:val="00B45081"/>
    <w:rsid w:val="00B52780"/>
    <w:rsid w:val="00B52F60"/>
    <w:rsid w:val="00B53909"/>
    <w:rsid w:val="00B53AFA"/>
    <w:rsid w:val="00B56448"/>
    <w:rsid w:val="00B56807"/>
    <w:rsid w:val="00B574EF"/>
    <w:rsid w:val="00B60D98"/>
    <w:rsid w:val="00B6164D"/>
    <w:rsid w:val="00B6611C"/>
    <w:rsid w:val="00B773B9"/>
    <w:rsid w:val="00B777BF"/>
    <w:rsid w:val="00B82286"/>
    <w:rsid w:val="00B83417"/>
    <w:rsid w:val="00B85810"/>
    <w:rsid w:val="00B8667E"/>
    <w:rsid w:val="00B90D27"/>
    <w:rsid w:val="00B91703"/>
    <w:rsid w:val="00B94F33"/>
    <w:rsid w:val="00BA0B0F"/>
    <w:rsid w:val="00BB0B4B"/>
    <w:rsid w:val="00BB0DC9"/>
    <w:rsid w:val="00BC5FF1"/>
    <w:rsid w:val="00BC6A4B"/>
    <w:rsid w:val="00BC6E4A"/>
    <w:rsid w:val="00BD1874"/>
    <w:rsid w:val="00BD5F02"/>
    <w:rsid w:val="00BE3745"/>
    <w:rsid w:val="00BF133D"/>
    <w:rsid w:val="00C02040"/>
    <w:rsid w:val="00C029ED"/>
    <w:rsid w:val="00C04C22"/>
    <w:rsid w:val="00C0513E"/>
    <w:rsid w:val="00C05328"/>
    <w:rsid w:val="00C072A4"/>
    <w:rsid w:val="00C11369"/>
    <w:rsid w:val="00C12371"/>
    <w:rsid w:val="00C1527A"/>
    <w:rsid w:val="00C159A2"/>
    <w:rsid w:val="00C2210F"/>
    <w:rsid w:val="00C23C1D"/>
    <w:rsid w:val="00C30C05"/>
    <w:rsid w:val="00C33759"/>
    <w:rsid w:val="00C337DD"/>
    <w:rsid w:val="00C33A41"/>
    <w:rsid w:val="00C363A7"/>
    <w:rsid w:val="00C373CE"/>
    <w:rsid w:val="00C37D04"/>
    <w:rsid w:val="00C40E53"/>
    <w:rsid w:val="00C41D93"/>
    <w:rsid w:val="00C43E9B"/>
    <w:rsid w:val="00C50DF7"/>
    <w:rsid w:val="00C537AF"/>
    <w:rsid w:val="00C54319"/>
    <w:rsid w:val="00C55B7B"/>
    <w:rsid w:val="00C6152B"/>
    <w:rsid w:val="00C619C2"/>
    <w:rsid w:val="00C657F2"/>
    <w:rsid w:val="00C65A19"/>
    <w:rsid w:val="00C6703D"/>
    <w:rsid w:val="00C70660"/>
    <w:rsid w:val="00C76FE6"/>
    <w:rsid w:val="00C77637"/>
    <w:rsid w:val="00C802E6"/>
    <w:rsid w:val="00C85A75"/>
    <w:rsid w:val="00C95F06"/>
    <w:rsid w:val="00C966AC"/>
    <w:rsid w:val="00C96FEB"/>
    <w:rsid w:val="00CA5553"/>
    <w:rsid w:val="00CB3211"/>
    <w:rsid w:val="00CC15E2"/>
    <w:rsid w:val="00CD06D3"/>
    <w:rsid w:val="00CE0C11"/>
    <w:rsid w:val="00CE71C6"/>
    <w:rsid w:val="00CF18EF"/>
    <w:rsid w:val="00CF4583"/>
    <w:rsid w:val="00D02555"/>
    <w:rsid w:val="00D02761"/>
    <w:rsid w:val="00D028FE"/>
    <w:rsid w:val="00D0345A"/>
    <w:rsid w:val="00D0421F"/>
    <w:rsid w:val="00D13281"/>
    <w:rsid w:val="00D14C67"/>
    <w:rsid w:val="00D151EF"/>
    <w:rsid w:val="00D17DA8"/>
    <w:rsid w:val="00D22052"/>
    <w:rsid w:val="00D32FB8"/>
    <w:rsid w:val="00D34798"/>
    <w:rsid w:val="00D47314"/>
    <w:rsid w:val="00D50082"/>
    <w:rsid w:val="00D5123E"/>
    <w:rsid w:val="00D5124D"/>
    <w:rsid w:val="00D5168B"/>
    <w:rsid w:val="00D64DB8"/>
    <w:rsid w:val="00D71082"/>
    <w:rsid w:val="00D75E9F"/>
    <w:rsid w:val="00D8286D"/>
    <w:rsid w:val="00D874C6"/>
    <w:rsid w:val="00DA41F0"/>
    <w:rsid w:val="00DB57F3"/>
    <w:rsid w:val="00DC2E6D"/>
    <w:rsid w:val="00DC3DF1"/>
    <w:rsid w:val="00DC58AE"/>
    <w:rsid w:val="00DD383D"/>
    <w:rsid w:val="00DD7894"/>
    <w:rsid w:val="00DE0AF1"/>
    <w:rsid w:val="00DF35F4"/>
    <w:rsid w:val="00DF6348"/>
    <w:rsid w:val="00E02722"/>
    <w:rsid w:val="00E03717"/>
    <w:rsid w:val="00E070D8"/>
    <w:rsid w:val="00E1122F"/>
    <w:rsid w:val="00E11B42"/>
    <w:rsid w:val="00E12EAD"/>
    <w:rsid w:val="00E135BA"/>
    <w:rsid w:val="00E14B3D"/>
    <w:rsid w:val="00E20C2F"/>
    <w:rsid w:val="00E21C5F"/>
    <w:rsid w:val="00E23A3A"/>
    <w:rsid w:val="00E23C8C"/>
    <w:rsid w:val="00E24307"/>
    <w:rsid w:val="00E30198"/>
    <w:rsid w:val="00E3211D"/>
    <w:rsid w:val="00E3232E"/>
    <w:rsid w:val="00E326C6"/>
    <w:rsid w:val="00E32829"/>
    <w:rsid w:val="00E34849"/>
    <w:rsid w:val="00E375A9"/>
    <w:rsid w:val="00E400DB"/>
    <w:rsid w:val="00E4500C"/>
    <w:rsid w:val="00E4702C"/>
    <w:rsid w:val="00E53808"/>
    <w:rsid w:val="00E633AF"/>
    <w:rsid w:val="00E638C9"/>
    <w:rsid w:val="00E655F5"/>
    <w:rsid w:val="00E7303C"/>
    <w:rsid w:val="00E816D4"/>
    <w:rsid w:val="00E8283B"/>
    <w:rsid w:val="00E831EB"/>
    <w:rsid w:val="00E86BDC"/>
    <w:rsid w:val="00E94AA1"/>
    <w:rsid w:val="00E94AAB"/>
    <w:rsid w:val="00E96CF5"/>
    <w:rsid w:val="00EA140B"/>
    <w:rsid w:val="00EA64D2"/>
    <w:rsid w:val="00EA7B30"/>
    <w:rsid w:val="00EB19E1"/>
    <w:rsid w:val="00EB526D"/>
    <w:rsid w:val="00EB793A"/>
    <w:rsid w:val="00EC4DBE"/>
    <w:rsid w:val="00EC5AA5"/>
    <w:rsid w:val="00ED0405"/>
    <w:rsid w:val="00ED05C7"/>
    <w:rsid w:val="00EE3EE8"/>
    <w:rsid w:val="00EE643B"/>
    <w:rsid w:val="00F07DCA"/>
    <w:rsid w:val="00F14230"/>
    <w:rsid w:val="00F150FD"/>
    <w:rsid w:val="00F221EE"/>
    <w:rsid w:val="00F24460"/>
    <w:rsid w:val="00F316AE"/>
    <w:rsid w:val="00F40C7A"/>
    <w:rsid w:val="00F45EF6"/>
    <w:rsid w:val="00F477E0"/>
    <w:rsid w:val="00F50CED"/>
    <w:rsid w:val="00F51AEC"/>
    <w:rsid w:val="00F53E21"/>
    <w:rsid w:val="00F60E4C"/>
    <w:rsid w:val="00F61344"/>
    <w:rsid w:val="00F613F5"/>
    <w:rsid w:val="00F65412"/>
    <w:rsid w:val="00F72755"/>
    <w:rsid w:val="00F74849"/>
    <w:rsid w:val="00F75C47"/>
    <w:rsid w:val="00F778F5"/>
    <w:rsid w:val="00F77E1A"/>
    <w:rsid w:val="00F80731"/>
    <w:rsid w:val="00F81158"/>
    <w:rsid w:val="00F81DF8"/>
    <w:rsid w:val="00F82C73"/>
    <w:rsid w:val="00F85B3F"/>
    <w:rsid w:val="00F920CB"/>
    <w:rsid w:val="00F96C72"/>
    <w:rsid w:val="00FA2CA8"/>
    <w:rsid w:val="00FB7AC0"/>
    <w:rsid w:val="00FD0799"/>
    <w:rsid w:val="00FD1CA1"/>
    <w:rsid w:val="00FD2E5C"/>
    <w:rsid w:val="00FD5BC5"/>
    <w:rsid w:val="00FE285D"/>
    <w:rsid w:val="00FE2D39"/>
    <w:rsid w:val="00FE3DA6"/>
    <w:rsid w:val="00FE3DC8"/>
    <w:rsid w:val="00FE7521"/>
    <w:rsid w:val="00FF2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ED05D9F"/>
  <w15:docId w15:val="{DF3C15CC-9E98-4C97-AD7F-AF56B6CE8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5BA"/>
    <w:pPr>
      <w:spacing w:before="120" w:after="120" w:line="360" w:lineRule="auto"/>
      <w:jc w:val="both"/>
    </w:pPr>
    <w:rPr>
      <w:sz w:val="24"/>
      <w:szCs w:val="24"/>
      <w:lang w:val="pt-PT"/>
    </w:rPr>
  </w:style>
  <w:style w:type="paragraph" w:styleId="Heading1">
    <w:name w:val="heading 1"/>
    <w:basedOn w:val="Normal"/>
    <w:next w:val="BodyText"/>
    <w:link w:val="Heading1Char"/>
    <w:autoRedefine/>
    <w:uiPriority w:val="9"/>
    <w:qFormat/>
    <w:rsid w:val="00AF2243"/>
    <w:pPr>
      <w:keepNext/>
      <w:keepLines/>
      <w:numPr>
        <w:numId w:val="21"/>
      </w:numPr>
      <w:spacing w:before="0" w:after="0"/>
      <w:jc w:val="center"/>
      <w:outlineLvl w:val="0"/>
    </w:pPr>
    <w:rPr>
      <w:b/>
      <w:bCs/>
      <w:caps/>
      <w:sz w:val="28"/>
      <w:szCs w:val="28"/>
    </w:rPr>
  </w:style>
  <w:style w:type="paragraph" w:styleId="Heading2">
    <w:name w:val="heading 2"/>
    <w:basedOn w:val="Normal"/>
    <w:next w:val="BodyText"/>
    <w:autoRedefine/>
    <w:qFormat/>
    <w:rsid w:val="00BB0DC9"/>
    <w:pPr>
      <w:keepNext/>
      <w:keepLines/>
      <w:numPr>
        <w:ilvl w:val="1"/>
        <w:numId w:val="21"/>
      </w:numPr>
      <w:spacing w:before="0" w:after="0"/>
      <w:outlineLvl w:val="1"/>
    </w:pPr>
    <w:rPr>
      <w:b/>
      <w:bCs/>
      <w:iCs/>
      <w:sz w:val="26"/>
      <w:szCs w:val="26"/>
    </w:rPr>
  </w:style>
  <w:style w:type="paragraph" w:styleId="Heading3">
    <w:name w:val="heading 3"/>
    <w:basedOn w:val="Normal"/>
    <w:next w:val="BodyText"/>
    <w:link w:val="Heading3Char"/>
    <w:autoRedefine/>
    <w:qFormat/>
    <w:rsid w:val="00142DBE"/>
    <w:pPr>
      <w:keepNext/>
      <w:keepLines/>
      <w:numPr>
        <w:ilvl w:val="2"/>
        <w:numId w:val="21"/>
      </w:numPr>
      <w:spacing w:before="0" w:after="0"/>
      <w:outlineLvl w:val="2"/>
    </w:pPr>
    <w:rPr>
      <w:b/>
      <w:szCs w:val="22"/>
      <w:lang w:eastAsia="pt-BR"/>
    </w:rPr>
  </w:style>
  <w:style w:type="paragraph" w:styleId="Heading4">
    <w:name w:val="heading 4"/>
    <w:basedOn w:val="Normal"/>
    <w:next w:val="BodyText"/>
    <w:qFormat/>
    <w:rsid w:val="00B60D98"/>
    <w:pPr>
      <w:keepNext/>
      <w:keepLines/>
      <w:numPr>
        <w:ilvl w:val="3"/>
        <w:numId w:val="21"/>
      </w:numPr>
      <w:spacing w:line="480" w:lineRule="auto"/>
      <w:outlineLvl w:val="3"/>
    </w:pPr>
    <w:rPr>
      <w:b/>
      <w:bCs/>
      <w:szCs w:val="28"/>
    </w:rPr>
  </w:style>
  <w:style w:type="paragraph" w:styleId="Heading5">
    <w:name w:val="heading 5"/>
    <w:basedOn w:val="Normal"/>
    <w:next w:val="Heading1"/>
    <w:qFormat/>
    <w:rsid w:val="00FE7521"/>
    <w:pPr>
      <w:keepNext/>
      <w:keepLines/>
      <w:numPr>
        <w:ilvl w:val="4"/>
        <w:numId w:val="21"/>
      </w:numPr>
      <w:spacing w:line="480" w:lineRule="auto"/>
      <w:outlineLvl w:val="4"/>
    </w:pPr>
    <w:rPr>
      <w:b/>
      <w:bCs/>
      <w:iCs/>
      <w:szCs w:val="26"/>
    </w:rPr>
  </w:style>
  <w:style w:type="paragraph" w:styleId="Heading6">
    <w:name w:val="heading 6"/>
    <w:basedOn w:val="Normal"/>
    <w:next w:val="Normal"/>
    <w:qFormat/>
    <w:rsid w:val="00FE285D"/>
    <w:pPr>
      <w:numPr>
        <w:ilvl w:val="5"/>
        <w:numId w:val="2"/>
      </w:numPr>
      <w:spacing w:before="240" w:after="60"/>
      <w:outlineLvl w:val="5"/>
    </w:pPr>
    <w:rPr>
      <w:b/>
      <w:bCs/>
      <w:szCs w:val="22"/>
    </w:rPr>
  </w:style>
  <w:style w:type="paragraph" w:styleId="Heading7">
    <w:name w:val="heading 7"/>
    <w:basedOn w:val="Normal"/>
    <w:next w:val="Normal"/>
    <w:qFormat/>
    <w:rsid w:val="00FE285D"/>
    <w:pPr>
      <w:numPr>
        <w:ilvl w:val="6"/>
        <w:numId w:val="2"/>
      </w:numPr>
      <w:spacing w:before="240" w:after="60"/>
      <w:outlineLvl w:val="6"/>
    </w:pPr>
  </w:style>
  <w:style w:type="paragraph" w:styleId="Heading8">
    <w:name w:val="heading 8"/>
    <w:basedOn w:val="Normal"/>
    <w:next w:val="Normal"/>
    <w:qFormat/>
    <w:rsid w:val="00FE285D"/>
    <w:pPr>
      <w:numPr>
        <w:ilvl w:val="7"/>
        <w:numId w:val="2"/>
      </w:numPr>
      <w:spacing w:before="240" w:after="60"/>
      <w:outlineLvl w:val="7"/>
    </w:pPr>
    <w:rPr>
      <w:i/>
      <w:iCs/>
    </w:rPr>
  </w:style>
  <w:style w:type="paragraph" w:styleId="Heading9">
    <w:name w:val="heading 9"/>
    <w:basedOn w:val="Normal"/>
    <w:next w:val="Normal"/>
    <w:qFormat/>
    <w:pPr>
      <w:keepNext/>
      <w:keepLines/>
      <w:pageBreakBefore/>
      <w:numPr>
        <w:ilvl w:val="8"/>
        <w:numId w:val="2"/>
      </w:numPr>
      <w:spacing w:line="480" w:lineRule="auto"/>
      <w:jc w:val="center"/>
      <w:outlineLvl w:val="8"/>
    </w:pPr>
    <w:rPr>
      <w:rFonts w:cs="Arial"/>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spacing w:after="240"/>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link w:val="BodyTextChar"/>
    <w:rsid w:val="0017740D"/>
    <w:pPr>
      <w:suppressAutoHyphens/>
      <w:spacing w:line="240" w:lineRule="auto"/>
    </w:pPr>
    <w:rPr>
      <w:rFonts w:ascii="Arial" w:hAnsi="Arial" w:cs="Verdana"/>
      <w:szCs w:val="22"/>
    </w:rPr>
  </w:style>
  <w:style w:type="character" w:styleId="CommentReference">
    <w:name w:val="annotation reference"/>
    <w:semiHidden/>
    <w:rPr>
      <w:sz w:val="16"/>
      <w:szCs w:val="16"/>
    </w:rPr>
  </w:style>
  <w:style w:type="paragraph" w:styleId="BodyTextIndent">
    <w:name w:val="Body Text Indent"/>
    <w:basedOn w:val="Normal"/>
    <w:pPr>
      <w:ind w:left="720"/>
    </w:pPr>
  </w:style>
  <w:style w:type="paragraph" w:styleId="BlockText">
    <w:name w:val="Block Text"/>
    <w:basedOn w:val="Normal"/>
    <w:pPr>
      <w:ind w:left="720" w:right="720"/>
    </w:pPr>
  </w:style>
  <w:style w:type="paragraph" w:styleId="Caption">
    <w:name w:val="caption"/>
    <w:basedOn w:val="Normal"/>
    <w:next w:val="Normal"/>
    <w:link w:val="CaptionChar"/>
    <w:qFormat/>
    <w:pPr>
      <w:keepLines/>
      <w:spacing w:after="240"/>
    </w:pPr>
    <w:rPr>
      <w:bCs/>
      <w:i/>
      <w:szCs w:val="20"/>
    </w:rPr>
  </w:style>
  <w:style w:type="paragraph" w:styleId="Title">
    <w:name w:val="Title"/>
    <w:basedOn w:val="Normal"/>
    <w:qFormat/>
    <w:pPr>
      <w:spacing w:before="1200"/>
      <w:jc w:val="center"/>
    </w:pPr>
    <w:rPr>
      <w:rFonts w:cs="Arial"/>
      <w:b/>
      <w:bCs/>
      <w:kern w:val="28"/>
      <w:sz w:val="32"/>
      <w:szCs w:val="32"/>
    </w:rPr>
  </w:style>
  <w:style w:type="paragraph" w:customStyle="1" w:styleId="AuthorList">
    <w:name w:val="Author List"/>
    <w:basedOn w:val="Normal"/>
    <w:next w:val="Normal"/>
    <w:pPr>
      <w:keepLines/>
      <w:spacing w:before="240" w:after="100" w:afterAutospacing="1" w:line="240" w:lineRule="auto"/>
      <w:jc w:val="center"/>
    </w:pPr>
    <w:rPr>
      <w:b/>
    </w:rPr>
  </w:style>
  <w:style w:type="paragraph" w:styleId="CommentText">
    <w:name w:val="annotation text"/>
    <w:basedOn w:val="Normal"/>
    <w:link w:val="CommentTextChar"/>
    <w:semiHidden/>
    <w:rPr>
      <w:sz w:val="20"/>
      <w:szCs w:val="20"/>
    </w:rPr>
  </w:style>
  <w:style w:type="paragraph" w:styleId="TOC2">
    <w:name w:val="toc 2"/>
    <w:basedOn w:val="Normal"/>
    <w:next w:val="Normal"/>
    <w:autoRedefine/>
    <w:uiPriority w:val="39"/>
    <w:rsid w:val="00C02040"/>
    <w:pPr>
      <w:spacing w:before="0" w:after="0" w:line="240" w:lineRule="auto"/>
      <w:ind w:left="720"/>
      <w:jc w:val="left"/>
    </w:pPr>
  </w:style>
  <w:style w:type="paragraph" w:customStyle="1" w:styleId="SubmissionInfo">
    <w:name w:val="Submission Info"/>
    <w:basedOn w:val="Normal"/>
    <w:next w:val="Normal"/>
    <w:pPr>
      <w:spacing w:before="1200" w:after="1200"/>
      <w:ind w:left="1440" w:right="1440"/>
      <w:jc w:val="center"/>
    </w:pPr>
  </w:style>
  <w:style w:type="paragraph" w:customStyle="1" w:styleId="SUMARIO">
    <w:name w:val="SUMARIO"/>
    <w:basedOn w:val="BodyText"/>
    <w:rsid w:val="00A30770"/>
    <w:pPr>
      <w:spacing w:before="2160" w:after="2160"/>
      <w:jc w:val="center"/>
    </w:pPr>
    <w:rPr>
      <w:b/>
      <w:sz w:val="32"/>
    </w:rPr>
  </w:style>
  <w:style w:type="paragraph" w:customStyle="1" w:styleId="InstitutionInformation">
    <w:name w:val="Institution Information"/>
    <w:basedOn w:val="Normal"/>
    <w:next w:val="Normal"/>
    <w:rsid w:val="000636CB"/>
    <w:pPr>
      <w:spacing w:before="1680" w:after="0"/>
      <w:jc w:val="center"/>
    </w:pPr>
    <w:rPr>
      <w:b/>
      <w:sz w:val="28"/>
    </w:rPr>
  </w:style>
  <w:style w:type="paragraph" w:styleId="TOC1">
    <w:name w:val="toc 1"/>
    <w:basedOn w:val="Normal"/>
    <w:next w:val="Normal"/>
    <w:autoRedefine/>
    <w:uiPriority w:val="39"/>
    <w:rsid w:val="0005259B"/>
    <w:pPr>
      <w:tabs>
        <w:tab w:val="right" w:leader="dot" w:pos="9062"/>
      </w:tabs>
      <w:spacing w:before="0" w:after="0"/>
      <w:jc w:val="left"/>
    </w:pPr>
    <w:rPr>
      <w:caps/>
      <w:noProof/>
    </w:rPr>
  </w:style>
  <w:style w:type="paragraph" w:styleId="TOC3">
    <w:name w:val="toc 3"/>
    <w:basedOn w:val="Normal"/>
    <w:next w:val="Normal"/>
    <w:autoRedefine/>
    <w:uiPriority w:val="39"/>
    <w:rsid w:val="00F45EF6"/>
    <w:pPr>
      <w:tabs>
        <w:tab w:val="right" w:leader="dot" w:pos="9062"/>
      </w:tabs>
      <w:spacing w:before="0" w:after="0"/>
      <w:ind w:left="1440"/>
    </w:pPr>
    <w:rPr>
      <w:b/>
      <w:bCs/>
      <w:noProof/>
    </w:rPr>
  </w:style>
  <w:style w:type="paragraph" w:styleId="TOC4">
    <w:name w:val="toc 4"/>
    <w:basedOn w:val="Normal"/>
    <w:next w:val="Normal"/>
    <w:autoRedefine/>
    <w:semiHidden/>
    <w:pPr>
      <w:spacing w:after="240"/>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TableofFigures">
    <w:name w:val="table of figures"/>
    <w:basedOn w:val="Normal"/>
    <w:next w:val="Normal"/>
    <w:uiPriority w:val="99"/>
    <w:pPr>
      <w:spacing w:line="480" w:lineRule="auto"/>
      <w:ind w:left="475" w:hanging="475"/>
    </w:pPr>
  </w:style>
  <w:style w:type="paragraph" w:customStyle="1" w:styleId="Bibliografa">
    <w:name w:val="Bibliografía"/>
    <w:basedOn w:val="Normal"/>
    <w:autoRedefine/>
    <w:rsid w:val="004B7B36"/>
    <w:pPr>
      <w:spacing w:line="240" w:lineRule="auto"/>
    </w:pPr>
    <w:rPr>
      <w:color w:val="000000"/>
    </w:rPr>
  </w:style>
  <w:style w:type="paragraph" w:customStyle="1" w:styleId="AbstractText">
    <w:name w:val="Abstract Text"/>
    <w:basedOn w:val="Normal"/>
    <w:pPr>
      <w:spacing w:line="480" w:lineRule="auto"/>
    </w:pPr>
  </w:style>
  <w:style w:type="character" w:styleId="FootnoteReference">
    <w:name w:val="footnote reference"/>
    <w:semiHidden/>
    <w:rPr>
      <w:vertAlign w:val="superscript"/>
    </w:rPr>
  </w:style>
  <w:style w:type="paragraph" w:customStyle="1" w:styleId="EstiloSUMARIOPrimeralnea0cmDespus12pto">
    <w:name w:val="Estilo SUMARIO + Primera línea:  0 cm Después:  12 pto"/>
    <w:basedOn w:val="SUMARIO"/>
    <w:rsid w:val="00493587"/>
    <w:pPr>
      <w:spacing w:after="240"/>
    </w:pPr>
    <w:rPr>
      <w:bCs/>
      <w:szCs w:val="20"/>
    </w:rPr>
  </w:style>
  <w:style w:type="paragraph" w:styleId="ListNumber">
    <w:name w:val="List Number"/>
    <w:basedOn w:val="Normal"/>
    <w:rsid w:val="00520602"/>
    <w:pPr>
      <w:numPr>
        <w:numId w:val="1"/>
      </w:numPr>
    </w:pPr>
  </w:style>
  <w:style w:type="table" w:styleId="TableGrid">
    <w:name w:val="Table Grid"/>
    <w:basedOn w:val="TableNormal"/>
    <w:rsid w:val="00AA23FE"/>
    <w:pPr>
      <w:spacing w:before="120"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rsid w:val="00AA23FE"/>
    <w:pPr>
      <w:spacing w:before="120" w:after="12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Classic1">
    <w:name w:val="Table Classic 1"/>
    <w:basedOn w:val="TableNormal"/>
    <w:rsid w:val="00AA23FE"/>
    <w:pPr>
      <w:spacing w:before="120" w:after="12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ripadeTabla">
    <w:name w:val="Tripa de Tabla"/>
    <w:basedOn w:val="BodyText"/>
    <w:autoRedefine/>
    <w:rsid w:val="00AA23FE"/>
    <w:pPr>
      <w:spacing w:before="0" w:after="0"/>
    </w:pPr>
    <w:rPr>
      <w:i/>
      <w:iCs/>
      <w:sz w:val="20"/>
    </w:rPr>
  </w:style>
  <w:style w:type="paragraph" w:styleId="BodyText2">
    <w:name w:val="Body Text 2"/>
    <w:basedOn w:val="Normal"/>
    <w:rsid w:val="004139E5"/>
    <w:pPr>
      <w:spacing w:line="480" w:lineRule="auto"/>
    </w:pPr>
  </w:style>
  <w:style w:type="paragraph" w:customStyle="1" w:styleId="western">
    <w:name w:val="western"/>
    <w:basedOn w:val="Normal"/>
    <w:rsid w:val="00261CA6"/>
    <w:pPr>
      <w:spacing w:before="100" w:beforeAutospacing="1" w:after="0" w:line="240" w:lineRule="auto"/>
    </w:pPr>
    <w:rPr>
      <w:lang w:eastAsia="es-ES"/>
    </w:rPr>
  </w:style>
  <w:style w:type="paragraph" w:customStyle="1" w:styleId="vinetas-western">
    <w:name w:val="vinetas-western"/>
    <w:basedOn w:val="Normal"/>
    <w:rsid w:val="00261CA6"/>
    <w:pPr>
      <w:spacing w:before="100" w:beforeAutospacing="1" w:after="0" w:line="240" w:lineRule="auto"/>
      <w:ind w:left="284"/>
    </w:pPr>
    <w:rPr>
      <w:lang w:eastAsia="es-ES"/>
    </w:rPr>
  </w:style>
  <w:style w:type="paragraph" w:customStyle="1" w:styleId="enumeracion-western">
    <w:name w:val="enumeracion-western"/>
    <w:basedOn w:val="Normal"/>
    <w:rsid w:val="00F07DCA"/>
    <w:pPr>
      <w:spacing w:before="100" w:beforeAutospacing="1" w:after="0" w:line="240" w:lineRule="auto"/>
    </w:pPr>
    <w:rPr>
      <w:lang w:eastAsia="es-ES"/>
    </w:rPr>
  </w:style>
  <w:style w:type="paragraph" w:customStyle="1" w:styleId="western1">
    <w:name w:val="western1"/>
    <w:basedOn w:val="Normal"/>
    <w:rsid w:val="00F07DCA"/>
    <w:pPr>
      <w:spacing w:before="100" w:beforeAutospacing="1" w:after="0" w:line="240" w:lineRule="auto"/>
    </w:pPr>
    <w:rPr>
      <w:lang w:eastAsia="es-ES"/>
    </w:rPr>
  </w:style>
  <w:style w:type="paragraph" w:styleId="NormalWeb">
    <w:name w:val="Normal (Web)"/>
    <w:basedOn w:val="Normal"/>
    <w:uiPriority w:val="99"/>
    <w:rsid w:val="009C4521"/>
    <w:pPr>
      <w:spacing w:before="100" w:beforeAutospacing="1" w:after="100" w:afterAutospacing="1" w:line="240" w:lineRule="auto"/>
      <w:jc w:val="left"/>
    </w:pPr>
    <w:rPr>
      <w:lang w:eastAsia="es-ES"/>
    </w:rPr>
  </w:style>
  <w:style w:type="character" w:customStyle="1" w:styleId="longtext1">
    <w:name w:val="long_text1"/>
    <w:rsid w:val="00D64DB8"/>
    <w:rPr>
      <w:sz w:val="23"/>
      <w:szCs w:val="23"/>
    </w:rPr>
  </w:style>
  <w:style w:type="character" w:customStyle="1" w:styleId="shorttext1">
    <w:name w:val="short_text1"/>
    <w:rsid w:val="006E21F6"/>
    <w:rPr>
      <w:sz w:val="29"/>
      <w:szCs w:val="29"/>
    </w:rPr>
  </w:style>
  <w:style w:type="character" w:customStyle="1" w:styleId="mediumtext1">
    <w:name w:val="medium_text1"/>
    <w:rsid w:val="006E21F6"/>
    <w:rPr>
      <w:sz w:val="24"/>
      <w:szCs w:val="24"/>
    </w:rPr>
  </w:style>
  <w:style w:type="character" w:customStyle="1" w:styleId="CaptionChar">
    <w:name w:val="Caption Char"/>
    <w:link w:val="Caption"/>
    <w:rsid w:val="00F81DF8"/>
    <w:rPr>
      <w:rFonts w:ascii="Verdana" w:hAnsi="Verdana"/>
      <w:bCs/>
      <w:i/>
      <w:sz w:val="22"/>
      <w:lang w:val="es-ES" w:eastAsia="en-US" w:bidi="ar-SA"/>
    </w:rPr>
  </w:style>
  <w:style w:type="paragraph" w:customStyle="1" w:styleId="Abrev">
    <w:name w:val="Abrev"/>
    <w:basedOn w:val="Normal"/>
    <w:rsid w:val="00E02722"/>
    <w:pPr>
      <w:widowControl w:val="0"/>
      <w:spacing w:before="60" w:after="60" w:line="240" w:lineRule="auto"/>
      <w:ind w:left="567"/>
    </w:pPr>
    <w:rPr>
      <w:rFonts w:ascii="Arial" w:hAnsi="Arial"/>
      <w:sz w:val="20"/>
      <w:szCs w:val="20"/>
      <w:lang w:val="en-GB"/>
    </w:rPr>
  </w:style>
  <w:style w:type="character" w:styleId="HTMLSample">
    <w:name w:val="HTML Sample"/>
    <w:rsid w:val="00410072"/>
    <w:rPr>
      <w:rFonts w:ascii="Courier New" w:hAnsi="Courier New" w:cs="Courier New"/>
    </w:rPr>
  </w:style>
  <w:style w:type="paragraph" w:styleId="FootnoteText">
    <w:name w:val="footnote text"/>
    <w:basedOn w:val="Normal"/>
    <w:link w:val="FootnoteTextChar"/>
    <w:rsid w:val="00E8283B"/>
    <w:pPr>
      <w:spacing w:before="0" w:after="0" w:line="240" w:lineRule="auto"/>
    </w:pPr>
    <w:rPr>
      <w:sz w:val="20"/>
      <w:szCs w:val="20"/>
    </w:rPr>
  </w:style>
  <w:style w:type="character" w:customStyle="1" w:styleId="FootnoteTextChar">
    <w:name w:val="Footnote Text Char"/>
    <w:link w:val="FootnoteText"/>
    <w:rsid w:val="00E8283B"/>
    <w:rPr>
      <w:rFonts w:ascii="Verdana" w:hAnsi="Verdana"/>
      <w:lang w:val="es-ES"/>
    </w:rPr>
  </w:style>
  <w:style w:type="table" w:customStyle="1" w:styleId="Tabelanormal">
    <w:name w:val="Tabela normal"/>
    <w:semiHidden/>
    <w:rsid w:val="00E8283B"/>
    <w:tblPr>
      <w:tblCellMar>
        <w:top w:w="0" w:type="dxa"/>
        <w:left w:w="108" w:type="dxa"/>
        <w:bottom w:w="0" w:type="dxa"/>
        <w:right w:w="108" w:type="dxa"/>
      </w:tblCellMar>
    </w:tblPr>
  </w:style>
  <w:style w:type="character" w:customStyle="1" w:styleId="BodyTextChar">
    <w:name w:val="Body Text Char"/>
    <w:link w:val="BodyText"/>
    <w:rsid w:val="00845E94"/>
    <w:rPr>
      <w:rFonts w:ascii="Arial" w:hAnsi="Arial" w:cs="Verdana"/>
      <w:sz w:val="24"/>
      <w:szCs w:val="22"/>
      <w:lang w:val="es-ES"/>
    </w:rPr>
  </w:style>
  <w:style w:type="character" w:customStyle="1" w:styleId="Heading1Char">
    <w:name w:val="Heading 1 Char"/>
    <w:basedOn w:val="DefaultParagraphFont"/>
    <w:link w:val="Heading1"/>
    <w:uiPriority w:val="9"/>
    <w:rsid w:val="00AF2243"/>
    <w:rPr>
      <w:b/>
      <w:bCs/>
      <w:caps/>
      <w:sz w:val="28"/>
      <w:szCs w:val="28"/>
      <w:lang w:val="pt-PT"/>
    </w:rPr>
  </w:style>
  <w:style w:type="paragraph" w:styleId="Bibliography">
    <w:name w:val="Bibliography"/>
    <w:basedOn w:val="Normal"/>
    <w:next w:val="Normal"/>
    <w:uiPriority w:val="37"/>
    <w:unhideWhenUsed/>
    <w:rsid w:val="007D5555"/>
  </w:style>
  <w:style w:type="paragraph" w:styleId="ListParagraph">
    <w:name w:val="List Paragraph"/>
    <w:basedOn w:val="Normal"/>
    <w:uiPriority w:val="34"/>
    <w:qFormat/>
    <w:rsid w:val="00B52F60"/>
    <w:pPr>
      <w:ind w:left="720"/>
      <w:contextualSpacing/>
    </w:pPr>
  </w:style>
  <w:style w:type="character" w:customStyle="1" w:styleId="apple-converted-space">
    <w:name w:val="apple-converted-space"/>
    <w:basedOn w:val="DefaultParagraphFont"/>
    <w:rsid w:val="0024334E"/>
  </w:style>
  <w:style w:type="character" w:styleId="Strong">
    <w:name w:val="Strong"/>
    <w:basedOn w:val="DefaultParagraphFont"/>
    <w:uiPriority w:val="22"/>
    <w:qFormat/>
    <w:rsid w:val="0024334E"/>
    <w:rPr>
      <w:b/>
      <w:bCs/>
    </w:rPr>
  </w:style>
  <w:style w:type="character" w:customStyle="1" w:styleId="Heading3Char">
    <w:name w:val="Heading 3 Char"/>
    <w:basedOn w:val="DefaultParagraphFont"/>
    <w:link w:val="Heading3"/>
    <w:rsid w:val="00142DBE"/>
    <w:rPr>
      <w:b/>
      <w:sz w:val="24"/>
      <w:szCs w:val="22"/>
      <w:lang w:val="pt-PT" w:eastAsia="pt-BR"/>
    </w:rPr>
  </w:style>
  <w:style w:type="numbering" w:customStyle="1" w:styleId="Style1">
    <w:name w:val="Style1"/>
    <w:uiPriority w:val="99"/>
    <w:rsid w:val="00A5004A"/>
    <w:pPr>
      <w:numPr>
        <w:numId w:val="19"/>
      </w:numPr>
    </w:pPr>
  </w:style>
  <w:style w:type="paragraph" w:styleId="BalloonText">
    <w:name w:val="Balloon Text"/>
    <w:basedOn w:val="Normal"/>
    <w:link w:val="BalloonTextChar"/>
    <w:rsid w:val="00A40C1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A40C16"/>
    <w:rPr>
      <w:rFonts w:ascii="Tahoma" w:hAnsi="Tahoma" w:cs="Tahoma"/>
      <w:sz w:val="16"/>
      <w:szCs w:val="16"/>
      <w:lang w:val="pt-PT"/>
    </w:rPr>
  </w:style>
  <w:style w:type="paragraph" w:styleId="CommentSubject">
    <w:name w:val="annotation subject"/>
    <w:basedOn w:val="CommentText"/>
    <w:next w:val="CommentText"/>
    <w:link w:val="CommentSubjectChar"/>
    <w:rsid w:val="00A40C16"/>
    <w:pPr>
      <w:spacing w:line="240" w:lineRule="auto"/>
    </w:pPr>
    <w:rPr>
      <w:b/>
      <w:bCs/>
    </w:rPr>
  </w:style>
  <w:style w:type="character" w:customStyle="1" w:styleId="CommentTextChar">
    <w:name w:val="Comment Text Char"/>
    <w:basedOn w:val="DefaultParagraphFont"/>
    <w:link w:val="CommentText"/>
    <w:semiHidden/>
    <w:rsid w:val="00A40C16"/>
    <w:rPr>
      <w:rFonts w:ascii="Verdana" w:hAnsi="Verdana"/>
      <w:lang w:val="pt-PT"/>
    </w:rPr>
  </w:style>
  <w:style w:type="character" w:customStyle="1" w:styleId="CommentSubjectChar">
    <w:name w:val="Comment Subject Char"/>
    <w:basedOn w:val="CommentTextChar"/>
    <w:link w:val="CommentSubject"/>
    <w:rsid w:val="00A40C16"/>
    <w:rPr>
      <w:rFonts w:ascii="Verdana" w:hAnsi="Verdana"/>
      <w:b/>
      <w:bCs/>
      <w:lang w:val="pt-PT"/>
    </w:rPr>
  </w:style>
  <w:style w:type="paragraph" w:styleId="NoSpacing">
    <w:name w:val="No Spacing"/>
    <w:link w:val="NoSpacingChar"/>
    <w:uiPriority w:val="1"/>
    <w:qFormat/>
    <w:rsid w:val="0066765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6765D"/>
    <w:rPr>
      <w:rFonts w:asciiTheme="minorHAnsi" w:eastAsiaTheme="minorEastAsia" w:hAnsiTheme="minorHAnsi" w:cstheme="minorBidi"/>
      <w:sz w:val="22"/>
      <w:szCs w:val="22"/>
    </w:rPr>
  </w:style>
  <w:style w:type="paragraph" w:styleId="Revision">
    <w:name w:val="Revision"/>
    <w:hidden/>
    <w:uiPriority w:val="99"/>
    <w:semiHidden/>
    <w:rsid w:val="008D6D3B"/>
    <w:rPr>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54626">
      <w:bodyDiv w:val="1"/>
      <w:marLeft w:val="0"/>
      <w:marRight w:val="0"/>
      <w:marTop w:val="0"/>
      <w:marBottom w:val="0"/>
      <w:divBdr>
        <w:top w:val="none" w:sz="0" w:space="0" w:color="auto"/>
        <w:left w:val="none" w:sz="0" w:space="0" w:color="auto"/>
        <w:bottom w:val="none" w:sz="0" w:space="0" w:color="auto"/>
        <w:right w:val="none" w:sz="0" w:space="0" w:color="auto"/>
      </w:divBdr>
    </w:div>
    <w:div w:id="280692355">
      <w:bodyDiv w:val="1"/>
      <w:marLeft w:val="0"/>
      <w:marRight w:val="0"/>
      <w:marTop w:val="0"/>
      <w:marBottom w:val="0"/>
      <w:divBdr>
        <w:top w:val="none" w:sz="0" w:space="0" w:color="auto"/>
        <w:left w:val="none" w:sz="0" w:space="0" w:color="auto"/>
        <w:bottom w:val="none" w:sz="0" w:space="0" w:color="auto"/>
        <w:right w:val="none" w:sz="0" w:space="0" w:color="auto"/>
      </w:divBdr>
      <w:divsChild>
        <w:div w:id="2133278208">
          <w:marLeft w:val="1080"/>
          <w:marRight w:val="0"/>
          <w:marTop w:val="100"/>
          <w:marBottom w:val="0"/>
          <w:divBdr>
            <w:top w:val="none" w:sz="0" w:space="0" w:color="auto"/>
            <w:left w:val="none" w:sz="0" w:space="0" w:color="auto"/>
            <w:bottom w:val="none" w:sz="0" w:space="0" w:color="auto"/>
            <w:right w:val="none" w:sz="0" w:space="0" w:color="auto"/>
          </w:divBdr>
        </w:div>
      </w:divsChild>
    </w:div>
    <w:div w:id="351346988">
      <w:bodyDiv w:val="1"/>
      <w:marLeft w:val="0"/>
      <w:marRight w:val="0"/>
      <w:marTop w:val="0"/>
      <w:marBottom w:val="0"/>
      <w:divBdr>
        <w:top w:val="none" w:sz="0" w:space="0" w:color="auto"/>
        <w:left w:val="none" w:sz="0" w:space="0" w:color="auto"/>
        <w:bottom w:val="none" w:sz="0" w:space="0" w:color="auto"/>
        <w:right w:val="none" w:sz="0" w:space="0" w:color="auto"/>
      </w:divBdr>
    </w:div>
    <w:div w:id="471488421">
      <w:bodyDiv w:val="1"/>
      <w:marLeft w:val="0"/>
      <w:marRight w:val="0"/>
      <w:marTop w:val="0"/>
      <w:marBottom w:val="0"/>
      <w:divBdr>
        <w:top w:val="none" w:sz="0" w:space="0" w:color="auto"/>
        <w:left w:val="none" w:sz="0" w:space="0" w:color="auto"/>
        <w:bottom w:val="none" w:sz="0" w:space="0" w:color="auto"/>
        <w:right w:val="none" w:sz="0" w:space="0" w:color="auto"/>
      </w:divBdr>
    </w:div>
    <w:div w:id="486242134">
      <w:bodyDiv w:val="1"/>
      <w:marLeft w:val="0"/>
      <w:marRight w:val="0"/>
      <w:marTop w:val="0"/>
      <w:marBottom w:val="0"/>
      <w:divBdr>
        <w:top w:val="none" w:sz="0" w:space="0" w:color="auto"/>
        <w:left w:val="none" w:sz="0" w:space="0" w:color="auto"/>
        <w:bottom w:val="none" w:sz="0" w:space="0" w:color="auto"/>
        <w:right w:val="none" w:sz="0" w:space="0" w:color="auto"/>
      </w:divBdr>
      <w:divsChild>
        <w:div w:id="1434132733">
          <w:marLeft w:val="0"/>
          <w:marRight w:val="0"/>
          <w:marTop w:val="0"/>
          <w:marBottom w:val="0"/>
          <w:divBdr>
            <w:top w:val="none" w:sz="0" w:space="0" w:color="auto"/>
            <w:left w:val="none" w:sz="0" w:space="0" w:color="auto"/>
            <w:bottom w:val="none" w:sz="0" w:space="0" w:color="auto"/>
            <w:right w:val="none" w:sz="0" w:space="0" w:color="auto"/>
          </w:divBdr>
          <w:divsChild>
            <w:div w:id="940333415">
              <w:marLeft w:val="0"/>
              <w:marRight w:val="0"/>
              <w:marTop w:val="0"/>
              <w:marBottom w:val="0"/>
              <w:divBdr>
                <w:top w:val="none" w:sz="0" w:space="0" w:color="auto"/>
                <w:left w:val="none" w:sz="0" w:space="0" w:color="auto"/>
                <w:bottom w:val="none" w:sz="0" w:space="0" w:color="auto"/>
                <w:right w:val="none" w:sz="0" w:space="0" w:color="auto"/>
              </w:divBdr>
              <w:divsChild>
                <w:div w:id="1799644375">
                  <w:marLeft w:val="0"/>
                  <w:marRight w:val="0"/>
                  <w:marTop w:val="0"/>
                  <w:marBottom w:val="0"/>
                  <w:divBdr>
                    <w:top w:val="none" w:sz="0" w:space="0" w:color="auto"/>
                    <w:left w:val="none" w:sz="0" w:space="0" w:color="auto"/>
                    <w:bottom w:val="none" w:sz="0" w:space="0" w:color="auto"/>
                    <w:right w:val="none" w:sz="0" w:space="0" w:color="auto"/>
                  </w:divBdr>
                  <w:divsChild>
                    <w:div w:id="798302703">
                      <w:marLeft w:val="0"/>
                      <w:marRight w:val="0"/>
                      <w:marTop w:val="0"/>
                      <w:marBottom w:val="0"/>
                      <w:divBdr>
                        <w:top w:val="none" w:sz="0" w:space="0" w:color="auto"/>
                        <w:left w:val="none" w:sz="0" w:space="0" w:color="auto"/>
                        <w:bottom w:val="none" w:sz="0" w:space="0" w:color="auto"/>
                        <w:right w:val="none" w:sz="0" w:space="0" w:color="auto"/>
                      </w:divBdr>
                      <w:divsChild>
                        <w:div w:id="30612817">
                          <w:marLeft w:val="0"/>
                          <w:marRight w:val="0"/>
                          <w:marTop w:val="0"/>
                          <w:marBottom w:val="0"/>
                          <w:divBdr>
                            <w:top w:val="none" w:sz="0" w:space="0" w:color="auto"/>
                            <w:left w:val="none" w:sz="0" w:space="0" w:color="auto"/>
                            <w:bottom w:val="none" w:sz="0" w:space="0" w:color="auto"/>
                            <w:right w:val="none" w:sz="0" w:space="0" w:color="auto"/>
                          </w:divBdr>
                          <w:divsChild>
                            <w:div w:id="499544015">
                              <w:marLeft w:val="0"/>
                              <w:marRight w:val="0"/>
                              <w:marTop w:val="0"/>
                              <w:marBottom w:val="0"/>
                              <w:divBdr>
                                <w:top w:val="none" w:sz="0" w:space="0" w:color="auto"/>
                                <w:left w:val="none" w:sz="0" w:space="0" w:color="auto"/>
                                <w:bottom w:val="none" w:sz="0" w:space="0" w:color="auto"/>
                                <w:right w:val="none" w:sz="0" w:space="0" w:color="auto"/>
                              </w:divBdr>
                              <w:divsChild>
                                <w:div w:id="1145321333">
                                  <w:marLeft w:val="0"/>
                                  <w:marRight w:val="0"/>
                                  <w:marTop w:val="0"/>
                                  <w:marBottom w:val="0"/>
                                  <w:divBdr>
                                    <w:top w:val="none" w:sz="0" w:space="0" w:color="auto"/>
                                    <w:left w:val="none" w:sz="0" w:space="0" w:color="auto"/>
                                    <w:bottom w:val="none" w:sz="0" w:space="0" w:color="auto"/>
                                    <w:right w:val="none" w:sz="0" w:space="0" w:color="auto"/>
                                  </w:divBdr>
                                  <w:divsChild>
                                    <w:div w:id="1947154758">
                                      <w:marLeft w:val="0"/>
                                      <w:marRight w:val="0"/>
                                      <w:marTop w:val="0"/>
                                      <w:marBottom w:val="0"/>
                                      <w:divBdr>
                                        <w:top w:val="none" w:sz="0" w:space="0" w:color="auto"/>
                                        <w:left w:val="none" w:sz="0" w:space="0" w:color="auto"/>
                                        <w:bottom w:val="none" w:sz="0" w:space="0" w:color="auto"/>
                                        <w:right w:val="none" w:sz="0" w:space="0" w:color="auto"/>
                                      </w:divBdr>
                                      <w:divsChild>
                                        <w:div w:id="1541161331">
                                          <w:marLeft w:val="0"/>
                                          <w:marRight w:val="0"/>
                                          <w:marTop w:val="0"/>
                                          <w:marBottom w:val="0"/>
                                          <w:divBdr>
                                            <w:top w:val="none" w:sz="0" w:space="0" w:color="auto"/>
                                            <w:left w:val="none" w:sz="0" w:space="0" w:color="auto"/>
                                            <w:bottom w:val="none" w:sz="0" w:space="0" w:color="auto"/>
                                            <w:right w:val="none" w:sz="0" w:space="0" w:color="auto"/>
                                          </w:divBdr>
                                          <w:divsChild>
                                            <w:div w:id="17337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1893375">
      <w:bodyDiv w:val="1"/>
      <w:marLeft w:val="0"/>
      <w:marRight w:val="0"/>
      <w:marTop w:val="0"/>
      <w:marBottom w:val="0"/>
      <w:divBdr>
        <w:top w:val="none" w:sz="0" w:space="0" w:color="auto"/>
        <w:left w:val="none" w:sz="0" w:space="0" w:color="auto"/>
        <w:bottom w:val="none" w:sz="0" w:space="0" w:color="auto"/>
        <w:right w:val="none" w:sz="0" w:space="0" w:color="auto"/>
      </w:divBdr>
      <w:divsChild>
        <w:div w:id="6531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0008">
      <w:bodyDiv w:val="1"/>
      <w:marLeft w:val="0"/>
      <w:marRight w:val="0"/>
      <w:marTop w:val="0"/>
      <w:marBottom w:val="0"/>
      <w:divBdr>
        <w:top w:val="none" w:sz="0" w:space="0" w:color="auto"/>
        <w:left w:val="none" w:sz="0" w:space="0" w:color="auto"/>
        <w:bottom w:val="none" w:sz="0" w:space="0" w:color="auto"/>
        <w:right w:val="none" w:sz="0" w:space="0" w:color="auto"/>
      </w:divBdr>
    </w:div>
    <w:div w:id="678193248">
      <w:bodyDiv w:val="1"/>
      <w:marLeft w:val="0"/>
      <w:marRight w:val="0"/>
      <w:marTop w:val="0"/>
      <w:marBottom w:val="0"/>
      <w:divBdr>
        <w:top w:val="none" w:sz="0" w:space="0" w:color="auto"/>
        <w:left w:val="none" w:sz="0" w:space="0" w:color="auto"/>
        <w:bottom w:val="none" w:sz="0" w:space="0" w:color="auto"/>
        <w:right w:val="none" w:sz="0" w:space="0" w:color="auto"/>
      </w:divBdr>
    </w:div>
    <w:div w:id="693194948">
      <w:bodyDiv w:val="1"/>
      <w:marLeft w:val="0"/>
      <w:marRight w:val="0"/>
      <w:marTop w:val="0"/>
      <w:marBottom w:val="0"/>
      <w:divBdr>
        <w:top w:val="none" w:sz="0" w:space="0" w:color="auto"/>
        <w:left w:val="none" w:sz="0" w:space="0" w:color="auto"/>
        <w:bottom w:val="none" w:sz="0" w:space="0" w:color="auto"/>
        <w:right w:val="none" w:sz="0" w:space="0" w:color="auto"/>
      </w:divBdr>
      <w:divsChild>
        <w:div w:id="1122306960">
          <w:marLeft w:val="0"/>
          <w:marRight w:val="0"/>
          <w:marTop w:val="0"/>
          <w:marBottom w:val="0"/>
          <w:divBdr>
            <w:top w:val="none" w:sz="0" w:space="0" w:color="auto"/>
            <w:left w:val="none" w:sz="0" w:space="0" w:color="auto"/>
            <w:bottom w:val="none" w:sz="0" w:space="0" w:color="auto"/>
            <w:right w:val="none" w:sz="0" w:space="0" w:color="auto"/>
          </w:divBdr>
          <w:divsChild>
            <w:div w:id="495614970">
              <w:marLeft w:val="0"/>
              <w:marRight w:val="0"/>
              <w:marTop w:val="0"/>
              <w:marBottom w:val="0"/>
              <w:divBdr>
                <w:top w:val="none" w:sz="0" w:space="0" w:color="auto"/>
                <w:left w:val="none" w:sz="0" w:space="0" w:color="auto"/>
                <w:bottom w:val="none" w:sz="0" w:space="0" w:color="auto"/>
                <w:right w:val="none" w:sz="0" w:space="0" w:color="auto"/>
              </w:divBdr>
              <w:divsChild>
                <w:div w:id="1637032079">
                  <w:marLeft w:val="480"/>
                  <w:marRight w:val="480"/>
                  <w:marTop w:val="0"/>
                  <w:marBottom w:val="0"/>
                  <w:divBdr>
                    <w:top w:val="none" w:sz="0" w:space="0" w:color="auto"/>
                    <w:left w:val="none" w:sz="0" w:space="0" w:color="auto"/>
                    <w:bottom w:val="none" w:sz="0" w:space="0" w:color="auto"/>
                    <w:right w:val="none" w:sz="0" w:space="0" w:color="auto"/>
                  </w:divBdr>
                  <w:divsChild>
                    <w:div w:id="1840846488">
                      <w:marLeft w:val="480"/>
                      <w:marRight w:val="480"/>
                      <w:marTop w:val="0"/>
                      <w:marBottom w:val="0"/>
                      <w:divBdr>
                        <w:top w:val="none" w:sz="0" w:space="0" w:color="auto"/>
                        <w:left w:val="none" w:sz="0" w:space="0" w:color="auto"/>
                        <w:bottom w:val="none" w:sz="0" w:space="0" w:color="auto"/>
                        <w:right w:val="none" w:sz="0" w:space="0" w:color="auto"/>
                      </w:divBdr>
                      <w:divsChild>
                        <w:div w:id="20185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21942">
      <w:bodyDiv w:val="1"/>
      <w:marLeft w:val="0"/>
      <w:marRight w:val="0"/>
      <w:marTop w:val="0"/>
      <w:marBottom w:val="0"/>
      <w:divBdr>
        <w:top w:val="none" w:sz="0" w:space="0" w:color="auto"/>
        <w:left w:val="none" w:sz="0" w:space="0" w:color="auto"/>
        <w:bottom w:val="none" w:sz="0" w:space="0" w:color="auto"/>
        <w:right w:val="none" w:sz="0" w:space="0" w:color="auto"/>
      </w:divBdr>
    </w:div>
    <w:div w:id="832140132">
      <w:bodyDiv w:val="1"/>
      <w:marLeft w:val="0"/>
      <w:marRight w:val="0"/>
      <w:marTop w:val="0"/>
      <w:marBottom w:val="0"/>
      <w:divBdr>
        <w:top w:val="none" w:sz="0" w:space="0" w:color="auto"/>
        <w:left w:val="none" w:sz="0" w:space="0" w:color="auto"/>
        <w:bottom w:val="none" w:sz="0" w:space="0" w:color="auto"/>
        <w:right w:val="none" w:sz="0" w:space="0" w:color="auto"/>
      </w:divBdr>
    </w:div>
    <w:div w:id="852182622">
      <w:bodyDiv w:val="1"/>
      <w:marLeft w:val="0"/>
      <w:marRight w:val="0"/>
      <w:marTop w:val="0"/>
      <w:marBottom w:val="0"/>
      <w:divBdr>
        <w:top w:val="none" w:sz="0" w:space="0" w:color="auto"/>
        <w:left w:val="none" w:sz="0" w:space="0" w:color="auto"/>
        <w:bottom w:val="none" w:sz="0" w:space="0" w:color="auto"/>
        <w:right w:val="none" w:sz="0" w:space="0" w:color="auto"/>
      </w:divBdr>
    </w:div>
    <w:div w:id="860170626">
      <w:bodyDiv w:val="1"/>
      <w:marLeft w:val="0"/>
      <w:marRight w:val="0"/>
      <w:marTop w:val="0"/>
      <w:marBottom w:val="0"/>
      <w:divBdr>
        <w:top w:val="none" w:sz="0" w:space="0" w:color="auto"/>
        <w:left w:val="none" w:sz="0" w:space="0" w:color="auto"/>
        <w:bottom w:val="none" w:sz="0" w:space="0" w:color="auto"/>
        <w:right w:val="none" w:sz="0" w:space="0" w:color="auto"/>
      </w:divBdr>
    </w:div>
    <w:div w:id="957831622">
      <w:bodyDiv w:val="1"/>
      <w:marLeft w:val="0"/>
      <w:marRight w:val="0"/>
      <w:marTop w:val="0"/>
      <w:marBottom w:val="0"/>
      <w:divBdr>
        <w:top w:val="none" w:sz="0" w:space="0" w:color="auto"/>
        <w:left w:val="none" w:sz="0" w:space="0" w:color="auto"/>
        <w:bottom w:val="none" w:sz="0" w:space="0" w:color="auto"/>
        <w:right w:val="none" w:sz="0" w:space="0" w:color="auto"/>
      </w:divBdr>
    </w:div>
    <w:div w:id="974405098">
      <w:bodyDiv w:val="1"/>
      <w:marLeft w:val="0"/>
      <w:marRight w:val="0"/>
      <w:marTop w:val="0"/>
      <w:marBottom w:val="0"/>
      <w:divBdr>
        <w:top w:val="none" w:sz="0" w:space="0" w:color="auto"/>
        <w:left w:val="none" w:sz="0" w:space="0" w:color="auto"/>
        <w:bottom w:val="none" w:sz="0" w:space="0" w:color="auto"/>
        <w:right w:val="none" w:sz="0" w:space="0" w:color="auto"/>
      </w:divBdr>
    </w:div>
    <w:div w:id="997461715">
      <w:bodyDiv w:val="1"/>
      <w:marLeft w:val="0"/>
      <w:marRight w:val="0"/>
      <w:marTop w:val="0"/>
      <w:marBottom w:val="0"/>
      <w:divBdr>
        <w:top w:val="none" w:sz="0" w:space="0" w:color="auto"/>
        <w:left w:val="none" w:sz="0" w:space="0" w:color="auto"/>
        <w:bottom w:val="none" w:sz="0" w:space="0" w:color="auto"/>
        <w:right w:val="none" w:sz="0" w:space="0" w:color="auto"/>
      </w:divBdr>
    </w:div>
    <w:div w:id="1227450114">
      <w:bodyDiv w:val="1"/>
      <w:marLeft w:val="0"/>
      <w:marRight w:val="0"/>
      <w:marTop w:val="0"/>
      <w:marBottom w:val="0"/>
      <w:divBdr>
        <w:top w:val="none" w:sz="0" w:space="0" w:color="auto"/>
        <w:left w:val="none" w:sz="0" w:space="0" w:color="auto"/>
        <w:bottom w:val="none" w:sz="0" w:space="0" w:color="auto"/>
        <w:right w:val="none" w:sz="0" w:space="0" w:color="auto"/>
      </w:divBdr>
    </w:div>
    <w:div w:id="1279873261">
      <w:bodyDiv w:val="1"/>
      <w:marLeft w:val="0"/>
      <w:marRight w:val="0"/>
      <w:marTop w:val="0"/>
      <w:marBottom w:val="0"/>
      <w:divBdr>
        <w:top w:val="none" w:sz="0" w:space="0" w:color="auto"/>
        <w:left w:val="none" w:sz="0" w:space="0" w:color="auto"/>
        <w:bottom w:val="none" w:sz="0" w:space="0" w:color="auto"/>
        <w:right w:val="none" w:sz="0" w:space="0" w:color="auto"/>
      </w:divBdr>
    </w:div>
    <w:div w:id="1497572985">
      <w:bodyDiv w:val="1"/>
      <w:marLeft w:val="0"/>
      <w:marRight w:val="0"/>
      <w:marTop w:val="0"/>
      <w:marBottom w:val="0"/>
      <w:divBdr>
        <w:top w:val="none" w:sz="0" w:space="0" w:color="auto"/>
        <w:left w:val="none" w:sz="0" w:space="0" w:color="auto"/>
        <w:bottom w:val="none" w:sz="0" w:space="0" w:color="auto"/>
        <w:right w:val="none" w:sz="0" w:space="0" w:color="auto"/>
      </w:divBdr>
    </w:div>
    <w:div w:id="1499153637">
      <w:bodyDiv w:val="1"/>
      <w:marLeft w:val="0"/>
      <w:marRight w:val="0"/>
      <w:marTop w:val="0"/>
      <w:marBottom w:val="0"/>
      <w:divBdr>
        <w:top w:val="none" w:sz="0" w:space="0" w:color="auto"/>
        <w:left w:val="none" w:sz="0" w:space="0" w:color="auto"/>
        <w:bottom w:val="none" w:sz="0" w:space="0" w:color="auto"/>
        <w:right w:val="none" w:sz="0" w:space="0" w:color="auto"/>
      </w:divBdr>
    </w:div>
    <w:div w:id="1630041887">
      <w:bodyDiv w:val="1"/>
      <w:marLeft w:val="0"/>
      <w:marRight w:val="0"/>
      <w:marTop w:val="0"/>
      <w:marBottom w:val="0"/>
      <w:divBdr>
        <w:top w:val="none" w:sz="0" w:space="0" w:color="auto"/>
        <w:left w:val="none" w:sz="0" w:space="0" w:color="auto"/>
        <w:bottom w:val="none" w:sz="0" w:space="0" w:color="auto"/>
        <w:right w:val="none" w:sz="0" w:space="0" w:color="auto"/>
      </w:divBdr>
    </w:div>
    <w:div w:id="1642929643">
      <w:bodyDiv w:val="1"/>
      <w:marLeft w:val="0"/>
      <w:marRight w:val="0"/>
      <w:marTop w:val="0"/>
      <w:marBottom w:val="0"/>
      <w:divBdr>
        <w:top w:val="none" w:sz="0" w:space="0" w:color="auto"/>
        <w:left w:val="none" w:sz="0" w:space="0" w:color="auto"/>
        <w:bottom w:val="none" w:sz="0" w:space="0" w:color="auto"/>
        <w:right w:val="none" w:sz="0" w:space="0" w:color="auto"/>
      </w:divBdr>
    </w:div>
    <w:div w:id="1696034057">
      <w:bodyDiv w:val="1"/>
      <w:marLeft w:val="0"/>
      <w:marRight w:val="0"/>
      <w:marTop w:val="0"/>
      <w:marBottom w:val="0"/>
      <w:divBdr>
        <w:top w:val="none" w:sz="0" w:space="0" w:color="auto"/>
        <w:left w:val="none" w:sz="0" w:space="0" w:color="auto"/>
        <w:bottom w:val="none" w:sz="0" w:space="0" w:color="auto"/>
        <w:right w:val="none" w:sz="0" w:space="0" w:color="auto"/>
      </w:divBdr>
      <w:divsChild>
        <w:div w:id="382872894">
          <w:marLeft w:val="360"/>
          <w:marRight w:val="0"/>
          <w:marTop w:val="200"/>
          <w:marBottom w:val="0"/>
          <w:divBdr>
            <w:top w:val="none" w:sz="0" w:space="0" w:color="auto"/>
            <w:left w:val="none" w:sz="0" w:space="0" w:color="auto"/>
            <w:bottom w:val="none" w:sz="0" w:space="0" w:color="auto"/>
            <w:right w:val="none" w:sz="0" w:space="0" w:color="auto"/>
          </w:divBdr>
        </w:div>
        <w:div w:id="631516789">
          <w:marLeft w:val="1080"/>
          <w:marRight w:val="0"/>
          <w:marTop w:val="100"/>
          <w:marBottom w:val="0"/>
          <w:divBdr>
            <w:top w:val="none" w:sz="0" w:space="0" w:color="auto"/>
            <w:left w:val="none" w:sz="0" w:space="0" w:color="auto"/>
            <w:bottom w:val="none" w:sz="0" w:space="0" w:color="auto"/>
            <w:right w:val="none" w:sz="0" w:space="0" w:color="auto"/>
          </w:divBdr>
        </w:div>
        <w:div w:id="734209585">
          <w:marLeft w:val="360"/>
          <w:marRight w:val="0"/>
          <w:marTop w:val="200"/>
          <w:marBottom w:val="0"/>
          <w:divBdr>
            <w:top w:val="none" w:sz="0" w:space="0" w:color="auto"/>
            <w:left w:val="none" w:sz="0" w:space="0" w:color="auto"/>
            <w:bottom w:val="none" w:sz="0" w:space="0" w:color="auto"/>
            <w:right w:val="none" w:sz="0" w:space="0" w:color="auto"/>
          </w:divBdr>
        </w:div>
        <w:div w:id="1026523008">
          <w:marLeft w:val="1080"/>
          <w:marRight w:val="0"/>
          <w:marTop w:val="100"/>
          <w:marBottom w:val="0"/>
          <w:divBdr>
            <w:top w:val="none" w:sz="0" w:space="0" w:color="auto"/>
            <w:left w:val="none" w:sz="0" w:space="0" w:color="auto"/>
            <w:bottom w:val="none" w:sz="0" w:space="0" w:color="auto"/>
            <w:right w:val="none" w:sz="0" w:space="0" w:color="auto"/>
          </w:divBdr>
        </w:div>
        <w:div w:id="1101954312">
          <w:marLeft w:val="360"/>
          <w:marRight w:val="0"/>
          <w:marTop w:val="200"/>
          <w:marBottom w:val="0"/>
          <w:divBdr>
            <w:top w:val="none" w:sz="0" w:space="0" w:color="auto"/>
            <w:left w:val="none" w:sz="0" w:space="0" w:color="auto"/>
            <w:bottom w:val="none" w:sz="0" w:space="0" w:color="auto"/>
            <w:right w:val="none" w:sz="0" w:space="0" w:color="auto"/>
          </w:divBdr>
        </w:div>
        <w:div w:id="1472794966">
          <w:marLeft w:val="1080"/>
          <w:marRight w:val="0"/>
          <w:marTop w:val="100"/>
          <w:marBottom w:val="0"/>
          <w:divBdr>
            <w:top w:val="none" w:sz="0" w:space="0" w:color="auto"/>
            <w:left w:val="none" w:sz="0" w:space="0" w:color="auto"/>
            <w:bottom w:val="none" w:sz="0" w:space="0" w:color="auto"/>
            <w:right w:val="none" w:sz="0" w:space="0" w:color="auto"/>
          </w:divBdr>
        </w:div>
        <w:div w:id="1848444744">
          <w:marLeft w:val="1080"/>
          <w:marRight w:val="0"/>
          <w:marTop w:val="100"/>
          <w:marBottom w:val="0"/>
          <w:divBdr>
            <w:top w:val="none" w:sz="0" w:space="0" w:color="auto"/>
            <w:left w:val="none" w:sz="0" w:space="0" w:color="auto"/>
            <w:bottom w:val="none" w:sz="0" w:space="0" w:color="auto"/>
            <w:right w:val="none" w:sz="0" w:space="0" w:color="auto"/>
          </w:divBdr>
        </w:div>
        <w:div w:id="2034650001">
          <w:marLeft w:val="360"/>
          <w:marRight w:val="0"/>
          <w:marTop w:val="200"/>
          <w:marBottom w:val="0"/>
          <w:divBdr>
            <w:top w:val="none" w:sz="0" w:space="0" w:color="auto"/>
            <w:left w:val="none" w:sz="0" w:space="0" w:color="auto"/>
            <w:bottom w:val="none" w:sz="0" w:space="0" w:color="auto"/>
            <w:right w:val="none" w:sz="0" w:space="0" w:color="auto"/>
          </w:divBdr>
        </w:div>
      </w:divsChild>
    </w:div>
    <w:div w:id="1717240144">
      <w:bodyDiv w:val="1"/>
      <w:marLeft w:val="0"/>
      <w:marRight w:val="0"/>
      <w:marTop w:val="0"/>
      <w:marBottom w:val="0"/>
      <w:divBdr>
        <w:top w:val="none" w:sz="0" w:space="0" w:color="auto"/>
        <w:left w:val="none" w:sz="0" w:space="0" w:color="auto"/>
        <w:bottom w:val="none" w:sz="0" w:space="0" w:color="auto"/>
        <w:right w:val="none" w:sz="0" w:space="0" w:color="auto"/>
      </w:divBdr>
    </w:div>
    <w:div w:id="1717972528">
      <w:bodyDiv w:val="1"/>
      <w:marLeft w:val="0"/>
      <w:marRight w:val="0"/>
      <w:marTop w:val="0"/>
      <w:marBottom w:val="0"/>
      <w:divBdr>
        <w:top w:val="none" w:sz="0" w:space="0" w:color="auto"/>
        <w:left w:val="none" w:sz="0" w:space="0" w:color="auto"/>
        <w:bottom w:val="none" w:sz="0" w:space="0" w:color="auto"/>
        <w:right w:val="none" w:sz="0" w:space="0" w:color="auto"/>
      </w:divBdr>
      <w:divsChild>
        <w:div w:id="349524610">
          <w:marLeft w:val="0"/>
          <w:marRight w:val="0"/>
          <w:marTop w:val="0"/>
          <w:marBottom w:val="0"/>
          <w:divBdr>
            <w:top w:val="none" w:sz="0" w:space="0" w:color="auto"/>
            <w:left w:val="none" w:sz="0" w:space="0" w:color="auto"/>
            <w:bottom w:val="none" w:sz="0" w:space="0" w:color="auto"/>
            <w:right w:val="none" w:sz="0" w:space="0" w:color="auto"/>
          </w:divBdr>
          <w:divsChild>
            <w:div w:id="409932491">
              <w:marLeft w:val="0"/>
              <w:marRight w:val="0"/>
              <w:marTop w:val="0"/>
              <w:marBottom w:val="0"/>
              <w:divBdr>
                <w:top w:val="none" w:sz="0" w:space="0" w:color="auto"/>
                <w:left w:val="none" w:sz="0" w:space="0" w:color="auto"/>
                <w:bottom w:val="none" w:sz="0" w:space="0" w:color="auto"/>
                <w:right w:val="none" w:sz="0" w:space="0" w:color="auto"/>
              </w:divBdr>
            </w:div>
            <w:div w:id="1199587885">
              <w:marLeft w:val="0"/>
              <w:marRight w:val="0"/>
              <w:marTop w:val="0"/>
              <w:marBottom w:val="0"/>
              <w:divBdr>
                <w:top w:val="none" w:sz="0" w:space="0" w:color="auto"/>
                <w:left w:val="none" w:sz="0" w:space="0" w:color="auto"/>
                <w:bottom w:val="none" w:sz="0" w:space="0" w:color="auto"/>
                <w:right w:val="none" w:sz="0" w:space="0" w:color="auto"/>
              </w:divBdr>
            </w:div>
            <w:div w:id="2110808323">
              <w:marLeft w:val="0"/>
              <w:marRight w:val="0"/>
              <w:marTop w:val="0"/>
              <w:marBottom w:val="0"/>
              <w:divBdr>
                <w:top w:val="none" w:sz="0" w:space="0" w:color="auto"/>
                <w:left w:val="none" w:sz="0" w:space="0" w:color="auto"/>
                <w:bottom w:val="none" w:sz="0" w:space="0" w:color="auto"/>
                <w:right w:val="none" w:sz="0" w:space="0" w:color="auto"/>
              </w:divBdr>
            </w:div>
          </w:divsChild>
        </w:div>
        <w:div w:id="920025160">
          <w:marLeft w:val="0"/>
          <w:marRight w:val="0"/>
          <w:marTop w:val="0"/>
          <w:marBottom w:val="0"/>
          <w:divBdr>
            <w:top w:val="none" w:sz="0" w:space="0" w:color="auto"/>
            <w:left w:val="none" w:sz="0" w:space="0" w:color="auto"/>
            <w:bottom w:val="none" w:sz="0" w:space="0" w:color="auto"/>
            <w:right w:val="none" w:sz="0" w:space="0" w:color="auto"/>
          </w:divBdr>
        </w:div>
        <w:div w:id="17450286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1124594">
              <w:marLeft w:val="0"/>
              <w:marRight w:val="0"/>
              <w:marTop w:val="0"/>
              <w:marBottom w:val="0"/>
              <w:divBdr>
                <w:top w:val="none" w:sz="0" w:space="0" w:color="auto"/>
                <w:left w:val="none" w:sz="0" w:space="0" w:color="auto"/>
                <w:bottom w:val="none" w:sz="0" w:space="0" w:color="auto"/>
                <w:right w:val="none" w:sz="0" w:space="0" w:color="auto"/>
              </w:divBdr>
            </w:div>
            <w:div w:id="1649548419">
              <w:marLeft w:val="0"/>
              <w:marRight w:val="0"/>
              <w:marTop w:val="0"/>
              <w:marBottom w:val="0"/>
              <w:divBdr>
                <w:top w:val="none" w:sz="0" w:space="0" w:color="auto"/>
                <w:left w:val="none" w:sz="0" w:space="0" w:color="auto"/>
                <w:bottom w:val="none" w:sz="0" w:space="0" w:color="auto"/>
                <w:right w:val="none" w:sz="0" w:space="0" w:color="auto"/>
              </w:divBdr>
            </w:div>
          </w:divsChild>
        </w:div>
        <w:div w:id="1940524146">
          <w:marLeft w:val="0"/>
          <w:marRight w:val="0"/>
          <w:marTop w:val="0"/>
          <w:marBottom w:val="0"/>
          <w:divBdr>
            <w:top w:val="none" w:sz="0" w:space="0" w:color="auto"/>
            <w:left w:val="none" w:sz="0" w:space="0" w:color="auto"/>
            <w:bottom w:val="none" w:sz="0" w:space="0" w:color="auto"/>
            <w:right w:val="none" w:sz="0" w:space="0" w:color="auto"/>
          </w:divBdr>
        </w:div>
        <w:div w:id="1959992287">
          <w:marLeft w:val="0"/>
          <w:marRight w:val="0"/>
          <w:marTop w:val="0"/>
          <w:marBottom w:val="0"/>
          <w:divBdr>
            <w:top w:val="none" w:sz="0" w:space="0" w:color="auto"/>
            <w:left w:val="none" w:sz="0" w:space="0" w:color="auto"/>
            <w:bottom w:val="none" w:sz="0" w:space="0" w:color="auto"/>
            <w:right w:val="none" w:sz="0" w:space="0" w:color="auto"/>
          </w:divBdr>
          <w:divsChild>
            <w:div w:id="1725443151">
              <w:marLeft w:val="0"/>
              <w:marRight w:val="0"/>
              <w:marTop w:val="0"/>
              <w:marBottom w:val="0"/>
              <w:divBdr>
                <w:top w:val="none" w:sz="0" w:space="0" w:color="auto"/>
                <w:left w:val="none" w:sz="0" w:space="0" w:color="auto"/>
                <w:bottom w:val="none" w:sz="0" w:space="0" w:color="auto"/>
                <w:right w:val="none" w:sz="0" w:space="0" w:color="auto"/>
              </w:divBdr>
            </w:div>
          </w:divsChild>
        </w:div>
        <w:div w:id="2075201203">
          <w:marLeft w:val="0"/>
          <w:marRight w:val="0"/>
          <w:marTop w:val="0"/>
          <w:marBottom w:val="0"/>
          <w:divBdr>
            <w:top w:val="none" w:sz="0" w:space="0" w:color="auto"/>
            <w:left w:val="none" w:sz="0" w:space="0" w:color="auto"/>
            <w:bottom w:val="none" w:sz="0" w:space="0" w:color="auto"/>
            <w:right w:val="none" w:sz="0" w:space="0" w:color="auto"/>
          </w:divBdr>
        </w:div>
      </w:divsChild>
    </w:div>
    <w:div w:id="1728142249">
      <w:bodyDiv w:val="1"/>
      <w:marLeft w:val="0"/>
      <w:marRight w:val="0"/>
      <w:marTop w:val="0"/>
      <w:marBottom w:val="0"/>
      <w:divBdr>
        <w:top w:val="none" w:sz="0" w:space="0" w:color="auto"/>
        <w:left w:val="none" w:sz="0" w:space="0" w:color="auto"/>
        <w:bottom w:val="none" w:sz="0" w:space="0" w:color="auto"/>
        <w:right w:val="none" w:sz="0" w:space="0" w:color="auto"/>
      </w:divBdr>
    </w:div>
    <w:div w:id="1775783330">
      <w:bodyDiv w:val="1"/>
      <w:marLeft w:val="0"/>
      <w:marRight w:val="0"/>
      <w:marTop w:val="0"/>
      <w:marBottom w:val="0"/>
      <w:divBdr>
        <w:top w:val="none" w:sz="0" w:space="0" w:color="auto"/>
        <w:left w:val="none" w:sz="0" w:space="0" w:color="auto"/>
        <w:bottom w:val="none" w:sz="0" w:space="0" w:color="auto"/>
        <w:right w:val="none" w:sz="0" w:space="0" w:color="auto"/>
      </w:divBdr>
    </w:div>
    <w:div w:id="1834879024">
      <w:bodyDiv w:val="1"/>
      <w:marLeft w:val="0"/>
      <w:marRight w:val="0"/>
      <w:marTop w:val="0"/>
      <w:marBottom w:val="0"/>
      <w:divBdr>
        <w:top w:val="none" w:sz="0" w:space="0" w:color="auto"/>
        <w:left w:val="none" w:sz="0" w:space="0" w:color="auto"/>
        <w:bottom w:val="none" w:sz="0" w:space="0" w:color="auto"/>
        <w:right w:val="none" w:sz="0" w:space="0" w:color="auto"/>
      </w:divBdr>
    </w:div>
    <w:div w:id="1860119992">
      <w:bodyDiv w:val="1"/>
      <w:marLeft w:val="0"/>
      <w:marRight w:val="0"/>
      <w:marTop w:val="0"/>
      <w:marBottom w:val="0"/>
      <w:divBdr>
        <w:top w:val="none" w:sz="0" w:space="0" w:color="auto"/>
        <w:left w:val="none" w:sz="0" w:space="0" w:color="auto"/>
        <w:bottom w:val="none" w:sz="0" w:space="0" w:color="auto"/>
        <w:right w:val="none" w:sz="0" w:space="0" w:color="auto"/>
      </w:divBdr>
    </w:div>
    <w:div w:id="1879972746">
      <w:bodyDiv w:val="1"/>
      <w:marLeft w:val="0"/>
      <w:marRight w:val="0"/>
      <w:marTop w:val="0"/>
      <w:marBottom w:val="0"/>
      <w:divBdr>
        <w:top w:val="none" w:sz="0" w:space="0" w:color="auto"/>
        <w:left w:val="none" w:sz="0" w:space="0" w:color="auto"/>
        <w:bottom w:val="none" w:sz="0" w:space="0" w:color="auto"/>
        <w:right w:val="none" w:sz="0" w:space="0" w:color="auto"/>
      </w:divBdr>
    </w:div>
    <w:div w:id="1892111330">
      <w:bodyDiv w:val="1"/>
      <w:marLeft w:val="0"/>
      <w:marRight w:val="0"/>
      <w:marTop w:val="0"/>
      <w:marBottom w:val="0"/>
      <w:divBdr>
        <w:top w:val="none" w:sz="0" w:space="0" w:color="auto"/>
        <w:left w:val="none" w:sz="0" w:space="0" w:color="auto"/>
        <w:bottom w:val="none" w:sz="0" w:space="0" w:color="auto"/>
        <w:right w:val="none" w:sz="0" w:space="0" w:color="auto"/>
      </w:divBdr>
      <w:divsChild>
        <w:div w:id="1813787254">
          <w:marLeft w:val="1080"/>
          <w:marRight w:val="0"/>
          <w:marTop w:val="100"/>
          <w:marBottom w:val="0"/>
          <w:divBdr>
            <w:top w:val="none" w:sz="0" w:space="0" w:color="auto"/>
            <w:left w:val="none" w:sz="0" w:space="0" w:color="auto"/>
            <w:bottom w:val="none" w:sz="0" w:space="0" w:color="auto"/>
            <w:right w:val="none" w:sz="0" w:space="0" w:color="auto"/>
          </w:divBdr>
        </w:div>
      </w:divsChild>
    </w:div>
    <w:div w:id="1941446727">
      <w:bodyDiv w:val="1"/>
      <w:marLeft w:val="0"/>
      <w:marRight w:val="0"/>
      <w:marTop w:val="0"/>
      <w:marBottom w:val="0"/>
      <w:divBdr>
        <w:top w:val="none" w:sz="0" w:space="0" w:color="auto"/>
        <w:left w:val="none" w:sz="0" w:space="0" w:color="auto"/>
        <w:bottom w:val="none" w:sz="0" w:space="0" w:color="auto"/>
        <w:right w:val="none" w:sz="0" w:space="0" w:color="auto"/>
      </w:divBdr>
      <w:divsChild>
        <w:div w:id="368267750">
          <w:marLeft w:val="360"/>
          <w:marRight w:val="0"/>
          <w:marTop w:val="200"/>
          <w:marBottom w:val="0"/>
          <w:divBdr>
            <w:top w:val="none" w:sz="0" w:space="0" w:color="auto"/>
            <w:left w:val="none" w:sz="0" w:space="0" w:color="auto"/>
            <w:bottom w:val="none" w:sz="0" w:space="0" w:color="auto"/>
            <w:right w:val="none" w:sz="0" w:space="0" w:color="auto"/>
          </w:divBdr>
        </w:div>
        <w:div w:id="588657587">
          <w:marLeft w:val="360"/>
          <w:marRight w:val="0"/>
          <w:marTop w:val="200"/>
          <w:marBottom w:val="0"/>
          <w:divBdr>
            <w:top w:val="none" w:sz="0" w:space="0" w:color="auto"/>
            <w:left w:val="none" w:sz="0" w:space="0" w:color="auto"/>
            <w:bottom w:val="none" w:sz="0" w:space="0" w:color="auto"/>
            <w:right w:val="none" w:sz="0" w:space="0" w:color="auto"/>
          </w:divBdr>
        </w:div>
        <w:div w:id="673609121">
          <w:marLeft w:val="360"/>
          <w:marRight w:val="0"/>
          <w:marTop w:val="200"/>
          <w:marBottom w:val="0"/>
          <w:divBdr>
            <w:top w:val="none" w:sz="0" w:space="0" w:color="auto"/>
            <w:left w:val="none" w:sz="0" w:space="0" w:color="auto"/>
            <w:bottom w:val="none" w:sz="0" w:space="0" w:color="auto"/>
            <w:right w:val="none" w:sz="0" w:space="0" w:color="auto"/>
          </w:divBdr>
        </w:div>
        <w:div w:id="690226944">
          <w:marLeft w:val="360"/>
          <w:marRight w:val="0"/>
          <w:marTop w:val="200"/>
          <w:marBottom w:val="0"/>
          <w:divBdr>
            <w:top w:val="none" w:sz="0" w:space="0" w:color="auto"/>
            <w:left w:val="none" w:sz="0" w:space="0" w:color="auto"/>
            <w:bottom w:val="none" w:sz="0" w:space="0" w:color="auto"/>
            <w:right w:val="none" w:sz="0" w:space="0" w:color="auto"/>
          </w:divBdr>
        </w:div>
        <w:div w:id="778913629">
          <w:marLeft w:val="360"/>
          <w:marRight w:val="0"/>
          <w:marTop w:val="200"/>
          <w:marBottom w:val="0"/>
          <w:divBdr>
            <w:top w:val="none" w:sz="0" w:space="0" w:color="auto"/>
            <w:left w:val="none" w:sz="0" w:space="0" w:color="auto"/>
            <w:bottom w:val="none" w:sz="0" w:space="0" w:color="auto"/>
            <w:right w:val="none" w:sz="0" w:space="0" w:color="auto"/>
          </w:divBdr>
        </w:div>
        <w:div w:id="902834085">
          <w:marLeft w:val="360"/>
          <w:marRight w:val="0"/>
          <w:marTop w:val="200"/>
          <w:marBottom w:val="0"/>
          <w:divBdr>
            <w:top w:val="none" w:sz="0" w:space="0" w:color="auto"/>
            <w:left w:val="none" w:sz="0" w:space="0" w:color="auto"/>
            <w:bottom w:val="none" w:sz="0" w:space="0" w:color="auto"/>
            <w:right w:val="none" w:sz="0" w:space="0" w:color="auto"/>
          </w:divBdr>
        </w:div>
        <w:div w:id="1356998682">
          <w:marLeft w:val="360"/>
          <w:marRight w:val="0"/>
          <w:marTop w:val="200"/>
          <w:marBottom w:val="0"/>
          <w:divBdr>
            <w:top w:val="none" w:sz="0" w:space="0" w:color="auto"/>
            <w:left w:val="none" w:sz="0" w:space="0" w:color="auto"/>
            <w:bottom w:val="none" w:sz="0" w:space="0" w:color="auto"/>
            <w:right w:val="none" w:sz="0" w:space="0" w:color="auto"/>
          </w:divBdr>
        </w:div>
        <w:div w:id="1437170666">
          <w:marLeft w:val="360"/>
          <w:marRight w:val="0"/>
          <w:marTop w:val="200"/>
          <w:marBottom w:val="0"/>
          <w:divBdr>
            <w:top w:val="none" w:sz="0" w:space="0" w:color="auto"/>
            <w:left w:val="none" w:sz="0" w:space="0" w:color="auto"/>
            <w:bottom w:val="none" w:sz="0" w:space="0" w:color="auto"/>
            <w:right w:val="none" w:sz="0" w:space="0" w:color="auto"/>
          </w:divBdr>
        </w:div>
        <w:div w:id="2039157484">
          <w:marLeft w:val="360"/>
          <w:marRight w:val="0"/>
          <w:marTop w:val="200"/>
          <w:marBottom w:val="0"/>
          <w:divBdr>
            <w:top w:val="none" w:sz="0" w:space="0" w:color="auto"/>
            <w:left w:val="none" w:sz="0" w:space="0" w:color="auto"/>
            <w:bottom w:val="none" w:sz="0" w:space="0" w:color="auto"/>
            <w:right w:val="none" w:sz="0" w:space="0" w:color="auto"/>
          </w:divBdr>
        </w:div>
      </w:divsChild>
    </w:div>
    <w:div w:id="1949241133">
      <w:bodyDiv w:val="1"/>
      <w:marLeft w:val="0"/>
      <w:marRight w:val="0"/>
      <w:marTop w:val="0"/>
      <w:marBottom w:val="0"/>
      <w:divBdr>
        <w:top w:val="none" w:sz="0" w:space="0" w:color="auto"/>
        <w:left w:val="none" w:sz="0" w:space="0" w:color="auto"/>
        <w:bottom w:val="none" w:sz="0" w:space="0" w:color="auto"/>
        <w:right w:val="none" w:sz="0" w:space="0" w:color="auto"/>
      </w:divBdr>
      <w:divsChild>
        <w:div w:id="1059205363">
          <w:marLeft w:val="0"/>
          <w:marRight w:val="0"/>
          <w:marTop w:val="0"/>
          <w:marBottom w:val="0"/>
          <w:divBdr>
            <w:top w:val="none" w:sz="0" w:space="0" w:color="auto"/>
            <w:left w:val="none" w:sz="0" w:space="0" w:color="auto"/>
            <w:bottom w:val="none" w:sz="0" w:space="0" w:color="auto"/>
            <w:right w:val="none" w:sz="0" w:space="0" w:color="auto"/>
          </w:divBdr>
          <w:divsChild>
            <w:div w:id="295990151">
              <w:marLeft w:val="0"/>
              <w:marRight w:val="0"/>
              <w:marTop w:val="0"/>
              <w:marBottom w:val="0"/>
              <w:divBdr>
                <w:top w:val="none" w:sz="0" w:space="0" w:color="auto"/>
                <w:left w:val="none" w:sz="0" w:space="0" w:color="auto"/>
                <w:bottom w:val="none" w:sz="0" w:space="0" w:color="auto"/>
                <w:right w:val="none" w:sz="0" w:space="0" w:color="auto"/>
              </w:divBdr>
              <w:divsChild>
                <w:div w:id="1790128225">
                  <w:marLeft w:val="480"/>
                  <w:marRight w:val="480"/>
                  <w:marTop w:val="0"/>
                  <w:marBottom w:val="0"/>
                  <w:divBdr>
                    <w:top w:val="none" w:sz="0" w:space="0" w:color="auto"/>
                    <w:left w:val="none" w:sz="0" w:space="0" w:color="auto"/>
                    <w:bottom w:val="none" w:sz="0" w:space="0" w:color="auto"/>
                    <w:right w:val="none" w:sz="0" w:space="0" w:color="auto"/>
                  </w:divBdr>
                  <w:divsChild>
                    <w:div w:id="165049642">
                      <w:marLeft w:val="480"/>
                      <w:marRight w:val="480"/>
                      <w:marTop w:val="0"/>
                      <w:marBottom w:val="0"/>
                      <w:divBdr>
                        <w:top w:val="none" w:sz="0" w:space="0" w:color="auto"/>
                        <w:left w:val="none" w:sz="0" w:space="0" w:color="auto"/>
                        <w:bottom w:val="none" w:sz="0" w:space="0" w:color="auto"/>
                        <w:right w:val="none" w:sz="0" w:space="0" w:color="auto"/>
                      </w:divBdr>
                      <w:divsChild>
                        <w:div w:id="16591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415717">
      <w:bodyDiv w:val="1"/>
      <w:marLeft w:val="0"/>
      <w:marRight w:val="0"/>
      <w:marTop w:val="0"/>
      <w:marBottom w:val="0"/>
      <w:divBdr>
        <w:top w:val="none" w:sz="0" w:space="0" w:color="auto"/>
        <w:left w:val="none" w:sz="0" w:space="0" w:color="auto"/>
        <w:bottom w:val="none" w:sz="0" w:space="0" w:color="auto"/>
        <w:right w:val="none" w:sz="0" w:space="0" w:color="auto"/>
      </w:divBdr>
    </w:div>
    <w:div w:id="208170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hyperlink" Target="http://www.notapositiva.com/trab_estudantes/trab_estudantes/tic/tic_trabalhos/sistgestbd.htm" TargetMode="External"/><Relationship Id="rId42" Type="http://schemas.openxmlformats.org/officeDocument/2006/relationships/header" Target="header5.xml"/><Relationship Id="rId47" Type="http://schemas.openxmlformats.org/officeDocument/2006/relationships/hyperlink" Target="http://www.mysql.com/" TargetMode="External"/><Relationship Id="rId63" Type="http://schemas.openxmlformats.org/officeDocument/2006/relationships/image" Target="media/image37.jpeg"/><Relationship Id="rId68" Type="http://schemas.openxmlformats.org/officeDocument/2006/relationships/image" Target="media/image42.jpeg"/><Relationship Id="rId84" Type="http://schemas.openxmlformats.org/officeDocument/2006/relationships/image" Target="media/image56.png"/><Relationship Id="rId16" Type="http://schemas.openxmlformats.org/officeDocument/2006/relationships/hyperlink" Target="file:///C:\Users\ruigu\Downloads\Rui%20Fernandes%20PFC%20revisao3.docx"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7.jpeg"/><Relationship Id="rId58" Type="http://schemas.openxmlformats.org/officeDocument/2006/relationships/image" Target="media/image32.jpeg"/><Relationship Id="rId74" Type="http://schemas.openxmlformats.org/officeDocument/2006/relationships/hyperlink" Target="http://www.devmedia.com.br/curso/mysql-completo/281" TargetMode="External"/><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diagramQuickStyle" Target="diagrams/quickStyle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18.jpeg"/><Relationship Id="rId48" Type="http://schemas.openxmlformats.org/officeDocument/2006/relationships/image" Target="media/image22.jpeg"/><Relationship Id="rId56" Type="http://schemas.openxmlformats.org/officeDocument/2006/relationships/image" Target="media/image30.jpeg"/><Relationship Id="rId64" Type="http://schemas.openxmlformats.org/officeDocument/2006/relationships/image" Target="media/image38.jpeg"/><Relationship Id="rId69" Type="http://schemas.openxmlformats.org/officeDocument/2006/relationships/image" Target="media/image43.jpe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image" Target="media/image46.jpe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diagramData" Target="diagrams/data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jpeg"/><Relationship Id="rId59" Type="http://schemas.openxmlformats.org/officeDocument/2006/relationships/image" Target="media/image33.jpeg"/><Relationship Id="rId67" Type="http://schemas.openxmlformats.org/officeDocument/2006/relationships/image" Target="media/image41.jpeg"/><Relationship Id="rId20" Type="http://schemas.openxmlformats.org/officeDocument/2006/relationships/hyperlink" Target="http://www.notapositiva.com/trab_estudantes/trab_estudantes/tic/tic_trabalhos/sistgestbd.htm" TargetMode="External"/><Relationship Id="rId41" Type="http://schemas.openxmlformats.org/officeDocument/2006/relationships/footer" Target="footer5.xml"/><Relationship Id="rId54" Type="http://schemas.openxmlformats.org/officeDocument/2006/relationships/image" Target="media/image28.jpeg"/><Relationship Id="rId62" Type="http://schemas.openxmlformats.org/officeDocument/2006/relationships/image" Target="media/image36.jpeg"/><Relationship Id="rId70" Type="http://schemas.openxmlformats.org/officeDocument/2006/relationships/image" Target="media/image44.jpeg"/><Relationship Id="rId75" Type="http://schemas.openxmlformats.org/officeDocument/2006/relationships/hyperlink" Target="http://tomcat.apache.org/download-70.cgi" TargetMode="External"/><Relationship Id="rId83" Type="http://schemas.openxmlformats.org/officeDocument/2006/relationships/image" Target="media/image5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diagramColors" Target="diagrams/colors1.xml"/><Relationship Id="rId36" Type="http://schemas.openxmlformats.org/officeDocument/2006/relationships/image" Target="media/image13.png"/><Relationship Id="rId49" Type="http://schemas.openxmlformats.org/officeDocument/2006/relationships/image" Target="media/image23.jpeg"/><Relationship Id="rId57" Type="http://schemas.openxmlformats.org/officeDocument/2006/relationships/image" Target="media/image31.jpeg"/><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19.jpeg"/><Relationship Id="rId52" Type="http://schemas.openxmlformats.org/officeDocument/2006/relationships/image" Target="media/image26.jpeg"/><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image" Target="media/image47.jpe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4.jpeg"/><Relationship Id="rId55" Type="http://schemas.openxmlformats.org/officeDocument/2006/relationships/image" Target="media/image29.jpe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image" Target="media/image20.jpeg"/><Relationship Id="rId66" Type="http://schemas.openxmlformats.org/officeDocument/2006/relationships/image" Target="media/image40.jpeg"/><Relationship Id="rId87" Type="http://schemas.openxmlformats.org/officeDocument/2006/relationships/fontTable" Target="fontTable.xml"/><Relationship Id="rId61" Type="http://schemas.openxmlformats.org/officeDocument/2006/relationships/image" Target="media/image35.jpeg"/><Relationship Id="rId82"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malagon\Desktop\PFC_Template%20(1)%20draft.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B0685A-0B8A-4BF1-B48A-E29835D95FA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3A8E9CA-1DCE-4D1F-A095-62E7764AA54C}">
      <dgm:prSet phldrT="[Texto]"/>
      <dgm:spPr/>
      <dgm:t>
        <a:bodyPr/>
        <a:lstStyle/>
        <a:p>
          <a:r>
            <a:rPr lang="en-US"/>
            <a:t>Juiza Presidente</a:t>
          </a:r>
        </a:p>
      </dgm:t>
    </dgm:pt>
    <dgm:pt modelId="{0EF65CF8-EA76-4C8A-A010-E16DC59EE033}" type="parTrans" cxnId="{63597A73-3FBA-4E25-8599-3954BAA1391B}">
      <dgm:prSet/>
      <dgm:spPr/>
      <dgm:t>
        <a:bodyPr/>
        <a:lstStyle/>
        <a:p>
          <a:endParaRPr lang="en-US"/>
        </a:p>
      </dgm:t>
    </dgm:pt>
    <dgm:pt modelId="{F4C8EA3A-DB0F-45A5-80AE-63A560A135F9}" type="sibTrans" cxnId="{63597A73-3FBA-4E25-8599-3954BAA1391B}">
      <dgm:prSet/>
      <dgm:spPr/>
      <dgm:t>
        <a:bodyPr/>
        <a:lstStyle/>
        <a:p>
          <a:endParaRPr lang="en-US"/>
        </a:p>
      </dgm:t>
    </dgm:pt>
    <dgm:pt modelId="{5E4578B4-F78B-427E-80EA-7792141CFF13}">
      <dgm:prSet phldrT="[Texto]"/>
      <dgm:spPr/>
      <dgm:t>
        <a:bodyPr/>
        <a:lstStyle/>
        <a:p>
          <a:r>
            <a:rPr lang="en-US"/>
            <a:t>Juiz da 1 Secç</a:t>
          </a:r>
          <a:r>
            <a:rPr lang="en-US">
              <a:latin typeface="Times New Roman"/>
              <a:cs typeface="Times New Roman"/>
            </a:rPr>
            <a:t>ã</a:t>
          </a:r>
          <a:r>
            <a:rPr lang="en-US"/>
            <a:t>o</a:t>
          </a:r>
        </a:p>
      </dgm:t>
    </dgm:pt>
    <dgm:pt modelId="{AB24DB34-57C3-4642-A3C4-7E99BAFBA20C}" type="parTrans" cxnId="{1DEB1DCB-0AA9-4585-8916-BABE118DF4E8}">
      <dgm:prSet/>
      <dgm:spPr/>
      <dgm:t>
        <a:bodyPr/>
        <a:lstStyle/>
        <a:p>
          <a:endParaRPr lang="en-US"/>
        </a:p>
      </dgm:t>
    </dgm:pt>
    <dgm:pt modelId="{1127A67E-6E74-4660-B987-7E878EF0A25B}" type="sibTrans" cxnId="{1DEB1DCB-0AA9-4585-8916-BABE118DF4E8}">
      <dgm:prSet/>
      <dgm:spPr/>
      <dgm:t>
        <a:bodyPr/>
        <a:lstStyle/>
        <a:p>
          <a:endParaRPr lang="en-US"/>
        </a:p>
      </dgm:t>
    </dgm:pt>
    <dgm:pt modelId="{DF4DAF2E-6345-4B3C-9E33-7078EDDDA50D}">
      <dgm:prSet phldrT="[Texto]"/>
      <dgm:spPr/>
      <dgm:t>
        <a:bodyPr/>
        <a:lstStyle/>
        <a:p>
          <a:r>
            <a:rPr lang="en-US"/>
            <a:t>Cartório da 1 Secç</a:t>
          </a:r>
          <a:r>
            <a:rPr lang="en-US">
              <a:latin typeface="Times New Roman"/>
              <a:cs typeface="Times New Roman"/>
            </a:rPr>
            <a:t>ã</a:t>
          </a:r>
          <a:r>
            <a:rPr lang="en-US"/>
            <a:t>o</a:t>
          </a:r>
        </a:p>
      </dgm:t>
    </dgm:pt>
    <dgm:pt modelId="{C38F8FE3-0690-46B4-B7E5-B9153F0D3599}" type="parTrans" cxnId="{8426C15C-73BB-4BEB-B37F-DCF1F65DB0E2}">
      <dgm:prSet/>
      <dgm:spPr/>
      <dgm:t>
        <a:bodyPr/>
        <a:lstStyle/>
        <a:p>
          <a:endParaRPr lang="en-US"/>
        </a:p>
      </dgm:t>
    </dgm:pt>
    <dgm:pt modelId="{91708AE9-8D13-4064-9931-8FE9095A0F42}" type="sibTrans" cxnId="{8426C15C-73BB-4BEB-B37F-DCF1F65DB0E2}">
      <dgm:prSet/>
      <dgm:spPr/>
      <dgm:t>
        <a:bodyPr/>
        <a:lstStyle/>
        <a:p>
          <a:endParaRPr lang="en-US"/>
        </a:p>
      </dgm:t>
    </dgm:pt>
    <dgm:pt modelId="{B1A887EC-BB5B-4D82-A5FF-63345FFB76AE}">
      <dgm:prSet phldrT="[Texto]"/>
      <dgm:spPr/>
      <dgm:t>
        <a:bodyPr/>
        <a:lstStyle/>
        <a:p>
          <a:r>
            <a:rPr lang="en-US"/>
            <a:t>Adminitradora Judicial</a:t>
          </a:r>
        </a:p>
      </dgm:t>
    </dgm:pt>
    <dgm:pt modelId="{41964D66-22D7-4C0A-9ADC-A53AA66BBCD1}" type="parTrans" cxnId="{98756F04-22F8-4505-81C0-BF7D07D48DE4}">
      <dgm:prSet/>
      <dgm:spPr/>
      <dgm:t>
        <a:bodyPr/>
        <a:lstStyle/>
        <a:p>
          <a:endParaRPr lang="en-US"/>
        </a:p>
      </dgm:t>
    </dgm:pt>
    <dgm:pt modelId="{CAFFB139-7080-4EF7-A1DB-CB1E9556E58A}" type="sibTrans" cxnId="{98756F04-22F8-4505-81C0-BF7D07D48DE4}">
      <dgm:prSet/>
      <dgm:spPr/>
      <dgm:t>
        <a:bodyPr/>
        <a:lstStyle/>
        <a:p>
          <a:endParaRPr lang="en-US"/>
        </a:p>
      </dgm:t>
    </dgm:pt>
    <dgm:pt modelId="{87263943-7729-48CA-A1F1-214156C6A07C}">
      <dgm:prSet phldrT="[Texto]"/>
      <dgm:spPr/>
      <dgm:t>
        <a:bodyPr/>
        <a:lstStyle/>
        <a:p>
          <a:r>
            <a:rPr lang="en-US"/>
            <a:t>Secretaria </a:t>
          </a:r>
          <a:r>
            <a:rPr lang="pt-PT"/>
            <a:t>Geral</a:t>
          </a:r>
          <a:endParaRPr lang="en-US"/>
        </a:p>
      </dgm:t>
    </dgm:pt>
    <dgm:pt modelId="{4F044C65-37EC-42D1-BE3B-D1F924C9966B}" type="parTrans" cxnId="{5DD974F1-27BC-447E-958B-1AD2CABFEB42}">
      <dgm:prSet/>
      <dgm:spPr/>
      <dgm:t>
        <a:bodyPr/>
        <a:lstStyle/>
        <a:p>
          <a:endParaRPr lang="en-US"/>
        </a:p>
      </dgm:t>
    </dgm:pt>
    <dgm:pt modelId="{157CC0C4-B33E-405C-BF73-07EE49710FE9}" type="sibTrans" cxnId="{5DD974F1-27BC-447E-958B-1AD2CABFEB42}">
      <dgm:prSet/>
      <dgm:spPr/>
      <dgm:t>
        <a:bodyPr/>
        <a:lstStyle/>
        <a:p>
          <a:endParaRPr lang="en-US"/>
        </a:p>
      </dgm:t>
    </dgm:pt>
    <dgm:pt modelId="{68AC7E55-E7FF-4D4E-9673-C99D77CE3E14}">
      <dgm:prSet/>
      <dgm:spPr/>
      <dgm:t>
        <a:bodyPr/>
        <a:lstStyle/>
        <a:p>
          <a:r>
            <a:rPr lang="en-US"/>
            <a:t>Juiz da 3 Secção</a:t>
          </a:r>
        </a:p>
      </dgm:t>
    </dgm:pt>
    <dgm:pt modelId="{5C25800C-0862-457B-9093-15A655EF7585}" type="parTrans" cxnId="{3A88F822-C4E3-4954-9C20-5DC28CFF3518}">
      <dgm:prSet/>
      <dgm:spPr/>
      <dgm:t>
        <a:bodyPr/>
        <a:lstStyle/>
        <a:p>
          <a:endParaRPr lang="en-US"/>
        </a:p>
      </dgm:t>
    </dgm:pt>
    <dgm:pt modelId="{1DCC81B1-8398-4869-B374-37E029183306}" type="sibTrans" cxnId="{3A88F822-C4E3-4954-9C20-5DC28CFF3518}">
      <dgm:prSet/>
      <dgm:spPr/>
      <dgm:t>
        <a:bodyPr/>
        <a:lstStyle/>
        <a:p>
          <a:endParaRPr lang="en-US"/>
        </a:p>
      </dgm:t>
    </dgm:pt>
    <dgm:pt modelId="{24EB9A97-1C70-43CF-89EE-4E25C2C1870C}">
      <dgm:prSet/>
      <dgm:spPr/>
      <dgm:t>
        <a:bodyPr/>
        <a:lstStyle/>
        <a:p>
          <a:r>
            <a:rPr lang="en-US"/>
            <a:t>Cartória da 3 Secç</a:t>
          </a:r>
          <a:r>
            <a:rPr lang="en-US">
              <a:latin typeface="Times New Roman"/>
              <a:cs typeface="Times New Roman"/>
            </a:rPr>
            <a:t>ã</a:t>
          </a:r>
          <a:r>
            <a:rPr lang="en-US"/>
            <a:t>o</a:t>
          </a:r>
        </a:p>
      </dgm:t>
    </dgm:pt>
    <dgm:pt modelId="{16C58F24-6E41-4CF7-81B7-1AC42F5570E4}" type="parTrans" cxnId="{DD933D78-4029-4212-BDFA-CE0B94EA354A}">
      <dgm:prSet/>
      <dgm:spPr/>
      <dgm:t>
        <a:bodyPr/>
        <a:lstStyle/>
        <a:p>
          <a:endParaRPr lang="en-US"/>
        </a:p>
      </dgm:t>
    </dgm:pt>
    <dgm:pt modelId="{7C5606EC-732D-4442-9143-90B942FFB958}" type="sibTrans" cxnId="{DD933D78-4029-4212-BDFA-CE0B94EA354A}">
      <dgm:prSet/>
      <dgm:spPr/>
      <dgm:t>
        <a:bodyPr/>
        <a:lstStyle/>
        <a:p>
          <a:endParaRPr lang="en-US"/>
        </a:p>
      </dgm:t>
    </dgm:pt>
    <dgm:pt modelId="{74D3559F-7B60-4322-895C-B34E95A2D8E0}">
      <dgm:prSet/>
      <dgm:spPr/>
      <dgm:t>
        <a:bodyPr/>
        <a:lstStyle/>
        <a:p>
          <a:r>
            <a:rPr lang="en-US"/>
            <a:t>Juiza da 2 Secção</a:t>
          </a:r>
        </a:p>
      </dgm:t>
    </dgm:pt>
    <dgm:pt modelId="{A8F6B6D4-717D-4293-A6A5-D3F220FCD6F9}" type="parTrans" cxnId="{D12C9226-3833-49E1-A7EE-42B9062C2CB9}">
      <dgm:prSet/>
      <dgm:spPr/>
      <dgm:t>
        <a:bodyPr/>
        <a:lstStyle/>
        <a:p>
          <a:endParaRPr lang="en-US"/>
        </a:p>
      </dgm:t>
    </dgm:pt>
    <dgm:pt modelId="{7F207638-7033-48BF-81A3-A53BF05CD131}" type="sibTrans" cxnId="{D12C9226-3833-49E1-A7EE-42B9062C2CB9}">
      <dgm:prSet/>
      <dgm:spPr/>
      <dgm:t>
        <a:bodyPr/>
        <a:lstStyle/>
        <a:p>
          <a:endParaRPr lang="en-US"/>
        </a:p>
      </dgm:t>
    </dgm:pt>
    <dgm:pt modelId="{F6DDE220-5B07-44CD-8FBE-BA76E7847CDE}">
      <dgm:prSet/>
      <dgm:spPr/>
      <dgm:t>
        <a:bodyPr/>
        <a:lstStyle/>
        <a:p>
          <a:r>
            <a:rPr lang="en-US"/>
            <a:t>Cartório da 2 Secç</a:t>
          </a:r>
          <a:r>
            <a:rPr lang="en-US">
              <a:latin typeface="Times New Roman"/>
              <a:cs typeface="Times New Roman"/>
            </a:rPr>
            <a:t>ã</a:t>
          </a:r>
          <a:r>
            <a:rPr lang="en-US"/>
            <a:t>o</a:t>
          </a:r>
        </a:p>
      </dgm:t>
    </dgm:pt>
    <dgm:pt modelId="{3BE69FF4-E240-4CE5-BE12-2B8FACF4705A}" type="parTrans" cxnId="{E87D8D78-FE6C-45EF-BCC5-B0EEF35D241C}">
      <dgm:prSet/>
      <dgm:spPr/>
      <dgm:t>
        <a:bodyPr/>
        <a:lstStyle/>
        <a:p>
          <a:endParaRPr lang="en-US"/>
        </a:p>
      </dgm:t>
    </dgm:pt>
    <dgm:pt modelId="{E7D3ED8D-4A73-4575-A532-A130D892928D}" type="sibTrans" cxnId="{E87D8D78-FE6C-45EF-BCC5-B0EEF35D241C}">
      <dgm:prSet/>
      <dgm:spPr/>
      <dgm:t>
        <a:bodyPr/>
        <a:lstStyle/>
        <a:p>
          <a:endParaRPr lang="en-US"/>
        </a:p>
      </dgm:t>
    </dgm:pt>
    <dgm:pt modelId="{A4D24A3E-CD00-43E8-90FE-6152BD767BAD}">
      <dgm:prSet/>
      <dgm:spPr/>
      <dgm:t>
        <a:bodyPr/>
        <a:lstStyle/>
        <a:p>
          <a:r>
            <a:rPr lang="en-US"/>
            <a:t>Cartório da Curadoria</a:t>
          </a:r>
        </a:p>
      </dgm:t>
    </dgm:pt>
    <dgm:pt modelId="{CB40E7A5-0DDE-4A98-89DD-598699F030C0}" type="parTrans" cxnId="{0E8F9EA4-4BD3-4032-B358-3D0374968F73}">
      <dgm:prSet/>
      <dgm:spPr/>
      <dgm:t>
        <a:bodyPr/>
        <a:lstStyle/>
        <a:p>
          <a:endParaRPr lang="en-US"/>
        </a:p>
      </dgm:t>
    </dgm:pt>
    <dgm:pt modelId="{179594A1-3FA5-4CA6-9A74-C1144B625EAD}" type="sibTrans" cxnId="{0E8F9EA4-4BD3-4032-B358-3D0374968F73}">
      <dgm:prSet/>
      <dgm:spPr/>
      <dgm:t>
        <a:bodyPr/>
        <a:lstStyle/>
        <a:p>
          <a:endParaRPr lang="en-US"/>
        </a:p>
      </dgm:t>
    </dgm:pt>
    <dgm:pt modelId="{F4A9FAC0-7948-4644-B007-A805884C53CD}">
      <dgm:prSet/>
      <dgm:spPr/>
      <dgm:t>
        <a:bodyPr/>
        <a:lstStyle/>
        <a:p>
          <a:r>
            <a:rPr lang="en-US"/>
            <a:t>Curadoria de Menores</a:t>
          </a:r>
        </a:p>
      </dgm:t>
    </dgm:pt>
    <dgm:pt modelId="{5B76668D-1474-4094-B607-AEE7AA0744C8}" type="parTrans" cxnId="{0D9B99B3-CBEA-4887-8A3D-52B42B8A87DC}">
      <dgm:prSet/>
      <dgm:spPr/>
      <dgm:t>
        <a:bodyPr/>
        <a:lstStyle/>
        <a:p>
          <a:endParaRPr lang="en-US"/>
        </a:p>
      </dgm:t>
    </dgm:pt>
    <dgm:pt modelId="{5D2D00CF-425C-412D-8009-1979DDE7A5A5}" type="sibTrans" cxnId="{0D9B99B3-CBEA-4887-8A3D-52B42B8A87DC}">
      <dgm:prSet/>
      <dgm:spPr/>
      <dgm:t>
        <a:bodyPr/>
        <a:lstStyle/>
        <a:p>
          <a:endParaRPr lang="en-US"/>
        </a:p>
      </dgm:t>
    </dgm:pt>
    <dgm:pt modelId="{2CEB35F0-9613-4180-82A9-8F64DBC7F9C9}">
      <dgm:prSet phldrT="[Texto]"/>
      <dgm:spPr/>
      <dgm:t>
        <a:bodyPr/>
        <a:lstStyle/>
        <a:p>
          <a:r>
            <a:rPr lang="en-US"/>
            <a:t>Escrivao da Seccao 1</a:t>
          </a:r>
        </a:p>
      </dgm:t>
    </dgm:pt>
    <dgm:pt modelId="{FA952C75-98B0-421B-9A83-91FC75150659}" type="parTrans" cxnId="{070B6363-B884-4A22-8C81-DA7126D8D90E}">
      <dgm:prSet/>
      <dgm:spPr/>
      <dgm:t>
        <a:bodyPr/>
        <a:lstStyle/>
        <a:p>
          <a:endParaRPr lang="en-US"/>
        </a:p>
      </dgm:t>
    </dgm:pt>
    <dgm:pt modelId="{71346430-F83A-4CDF-AF3A-4F5654A6B627}" type="sibTrans" cxnId="{070B6363-B884-4A22-8C81-DA7126D8D90E}">
      <dgm:prSet/>
      <dgm:spPr/>
      <dgm:t>
        <a:bodyPr/>
        <a:lstStyle/>
        <a:p>
          <a:endParaRPr lang="en-US"/>
        </a:p>
      </dgm:t>
    </dgm:pt>
    <dgm:pt modelId="{70EA5EA3-791B-4E27-9E94-1AF52421C12A}">
      <dgm:prSet phldrT="[Texto]"/>
      <dgm:spPr/>
      <dgm:t>
        <a:bodyPr/>
        <a:lstStyle/>
        <a:p>
          <a:r>
            <a:rPr lang="en-US"/>
            <a:t>Ajudante 1</a:t>
          </a:r>
        </a:p>
      </dgm:t>
    </dgm:pt>
    <dgm:pt modelId="{2435B7C2-816E-491F-8FE8-21179D819F64}" type="parTrans" cxnId="{BB80F0E6-7872-4F0C-B8EB-E4A43E802ED1}">
      <dgm:prSet/>
      <dgm:spPr/>
      <dgm:t>
        <a:bodyPr/>
        <a:lstStyle/>
        <a:p>
          <a:endParaRPr lang="en-US"/>
        </a:p>
      </dgm:t>
    </dgm:pt>
    <dgm:pt modelId="{396AC2EB-5888-4E3A-894D-101809F4E68A}" type="sibTrans" cxnId="{BB80F0E6-7872-4F0C-B8EB-E4A43E802ED1}">
      <dgm:prSet/>
      <dgm:spPr/>
      <dgm:t>
        <a:bodyPr/>
        <a:lstStyle/>
        <a:p>
          <a:endParaRPr lang="en-US"/>
        </a:p>
      </dgm:t>
    </dgm:pt>
    <dgm:pt modelId="{A7DD910E-C3EE-4960-9010-8C3393240621}">
      <dgm:prSet phldrT="[Texto]"/>
      <dgm:spPr/>
      <dgm:t>
        <a:bodyPr/>
        <a:lstStyle/>
        <a:p>
          <a:r>
            <a:rPr lang="en-US"/>
            <a:t>Ajudante 2</a:t>
          </a:r>
        </a:p>
      </dgm:t>
    </dgm:pt>
    <dgm:pt modelId="{29AB4276-95DE-4ADD-B5F9-3BC649B969FD}" type="parTrans" cxnId="{C5DE7E4F-FD46-4954-915A-246853FA939C}">
      <dgm:prSet/>
      <dgm:spPr/>
      <dgm:t>
        <a:bodyPr/>
        <a:lstStyle/>
        <a:p>
          <a:endParaRPr lang="en-US"/>
        </a:p>
      </dgm:t>
    </dgm:pt>
    <dgm:pt modelId="{36B02A7C-60C4-41B3-B651-D815590CBD21}" type="sibTrans" cxnId="{C5DE7E4F-FD46-4954-915A-246853FA939C}">
      <dgm:prSet/>
      <dgm:spPr/>
      <dgm:t>
        <a:bodyPr/>
        <a:lstStyle/>
        <a:p>
          <a:endParaRPr lang="en-US"/>
        </a:p>
      </dgm:t>
    </dgm:pt>
    <dgm:pt modelId="{E3E649A1-2AB1-421E-AB65-594B68AF70DF}">
      <dgm:prSet phldrT="[Texto]"/>
      <dgm:spPr/>
      <dgm:t>
        <a:bodyPr/>
        <a:lstStyle/>
        <a:p>
          <a:r>
            <a:rPr lang="en-US"/>
            <a:t>Ajudante 3</a:t>
          </a:r>
        </a:p>
      </dgm:t>
    </dgm:pt>
    <dgm:pt modelId="{026E36E1-65BE-4418-A3F1-2E179881E31A}" type="parTrans" cxnId="{E916FA78-51DA-4331-B485-A8C954E6AAF6}">
      <dgm:prSet/>
      <dgm:spPr/>
      <dgm:t>
        <a:bodyPr/>
        <a:lstStyle/>
        <a:p>
          <a:endParaRPr lang="en-US"/>
        </a:p>
      </dgm:t>
    </dgm:pt>
    <dgm:pt modelId="{9C4C18F3-7FCD-4C08-9118-B043A8EB6EBE}" type="sibTrans" cxnId="{E916FA78-51DA-4331-B485-A8C954E6AAF6}">
      <dgm:prSet/>
      <dgm:spPr/>
      <dgm:t>
        <a:bodyPr/>
        <a:lstStyle/>
        <a:p>
          <a:endParaRPr lang="en-US"/>
        </a:p>
      </dgm:t>
    </dgm:pt>
    <dgm:pt modelId="{3B000739-C868-4A61-9D71-536BD051ACEF}">
      <dgm:prSet/>
      <dgm:spPr/>
      <dgm:t>
        <a:bodyPr/>
        <a:lstStyle/>
        <a:p>
          <a:r>
            <a:rPr lang="en-US"/>
            <a:t>Escrivao da Seccao 2</a:t>
          </a:r>
        </a:p>
      </dgm:t>
    </dgm:pt>
    <dgm:pt modelId="{07DBCC66-8865-4A75-B6EC-9A57FB466789}" type="parTrans" cxnId="{C466DC40-DFF9-4F5B-81D6-3DF1C88747FE}">
      <dgm:prSet/>
      <dgm:spPr/>
      <dgm:t>
        <a:bodyPr/>
        <a:lstStyle/>
        <a:p>
          <a:endParaRPr lang="en-US"/>
        </a:p>
      </dgm:t>
    </dgm:pt>
    <dgm:pt modelId="{D44FC8B9-6DF1-48ED-A55F-BDA054929497}" type="sibTrans" cxnId="{C466DC40-DFF9-4F5B-81D6-3DF1C88747FE}">
      <dgm:prSet/>
      <dgm:spPr/>
      <dgm:t>
        <a:bodyPr/>
        <a:lstStyle/>
        <a:p>
          <a:endParaRPr lang="en-US"/>
        </a:p>
      </dgm:t>
    </dgm:pt>
    <dgm:pt modelId="{D021B6DF-0809-4CF0-824F-694322EA74D1}">
      <dgm:prSet/>
      <dgm:spPr/>
      <dgm:t>
        <a:bodyPr/>
        <a:lstStyle/>
        <a:p>
          <a:r>
            <a:rPr lang="en-US"/>
            <a:t>Ajudante 1</a:t>
          </a:r>
        </a:p>
      </dgm:t>
    </dgm:pt>
    <dgm:pt modelId="{5B9A2B36-29F4-43B1-BD2A-822F80904F81}" type="parTrans" cxnId="{1D3252C7-84A9-44AD-8D0A-4032CAFCC66B}">
      <dgm:prSet/>
      <dgm:spPr/>
      <dgm:t>
        <a:bodyPr/>
        <a:lstStyle/>
        <a:p>
          <a:endParaRPr lang="en-US"/>
        </a:p>
      </dgm:t>
    </dgm:pt>
    <dgm:pt modelId="{27AC0986-0A7C-4B5A-8CB2-3C63F21CCB9D}" type="sibTrans" cxnId="{1D3252C7-84A9-44AD-8D0A-4032CAFCC66B}">
      <dgm:prSet/>
      <dgm:spPr/>
      <dgm:t>
        <a:bodyPr/>
        <a:lstStyle/>
        <a:p>
          <a:endParaRPr lang="en-US"/>
        </a:p>
      </dgm:t>
    </dgm:pt>
    <dgm:pt modelId="{124D5C9E-61C5-4871-8768-BDABCE46596F}">
      <dgm:prSet/>
      <dgm:spPr/>
      <dgm:t>
        <a:bodyPr/>
        <a:lstStyle/>
        <a:p>
          <a:r>
            <a:rPr lang="en-US"/>
            <a:t>Ajudante 3</a:t>
          </a:r>
        </a:p>
      </dgm:t>
    </dgm:pt>
    <dgm:pt modelId="{792662B8-CE0C-4918-B171-957472F5C26B}" type="parTrans" cxnId="{2632CDEF-6B6A-4F8D-97A8-C373461AB1EF}">
      <dgm:prSet/>
      <dgm:spPr/>
      <dgm:t>
        <a:bodyPr/>
        <a:lstStyle/>
        <a:p>
          <a:endParaRPr lang="en-US"/>
        </a:p>
      </dgm:t>
    </dgm:pt>
    <dgm:pt modelId="{81AECAB2-3F68-46AA-AD3B-BA8294132F84}" type="sibTrans" cxnId="{2632CDEF-6B6A-4F8D-97A8-C373461AB1EF}">
      <dgm:prSet/>
      <dgm:spPr/>
      <dgm:t>
        <a:bodyPr/>
        <a:lstStyle/>
        <a:p>
          <a:endParaRPr lang="en-US"/>
        </a:p>
      </dgm:t>
    </dgm:pt>
    <dgm:pt modelId="{C0850CB7-D38F-400D-9D44-2EFB2AF32947}">
      <dgm:prSet/>
      <dgm:spPr/>
      <dgm:t>
        <a:bodyPr/>
        <a:lstStyle/>
        <a:p>
          <a:r>
            <a:rPr lang="en-US"/>
            <a:t>Ajudante 2</a:t>
          </a:r>
        </a:p>
      </dgm:t>
    </dgm:pt>
    <dgm:pt modelId="{954F5B1E-927F-48B1-AAD8-E10FFD3D05A0}" type="parTrans" cxnId="{5E769B1B-2E41-41B0-BD12-78B7F49DFA4A}">
      <dgm:prSet/>
      <dgm:spPr/>
      <dgm:t>
        <a:bodyPr/>
        <a:lstStyle/>
        <a:p>
          <a:endParaRPr lang="en-US"/>
        </a:p>
      </dgm:t>
    </dgm:pt>
    <dgm:pt modelId="{44EA1F6B-BD18-47E2-9AB3-8DB8C76E737A}" type="sibTrans" cxnId="{5E769B1B-2E41-41B0-BD12-78B7F49DFA4A}">
      <dgm:prSet/>
      <dgm:spPr/>
      <dgm:t>
        <a:bodyPr/>
        <a:lstStyle/>
        <a:p>
          <a:endParaRPr lang="en-US"/>
        </a:p>
      </dgm:t>
    </dgm:pt>
    <dgm:pt modelId="{4F5F9C77-23D8-47F0-8CB8-3B0EF7717DD6}">
      <dgm:prSet/>
      <dgm:spPr/>
      <dgm:t>
        <a:bodyPr/>
        <a:lstStyle/>
        <a:p>
          <a:r>
            <a:rPr lang="en-US"/>
            <a:t>Escrivao da Seccao 3</a:t>
          </a:r>
        </a:p>
      </dgm:t>
    </dgm:pt>
    <dgm:pt modelId="{8EA031B4-946F-40EC-BD0A-43C698AF2E29}" type="parTrans" cxnId="{11919A3D-E1D5-48E2-977E-07BBFBC36DA7}">
      <dgm:prSet/>
      <dgm:spPr/>
      <dgm:t>
        <a:bodyPr/>
        <a:lstStyle/>
        <a:p>
          <a:endParaRPr lang="en-US"/>
        </a:p>
      </dgm:t>
    </dgm:pt>
    <dgm:pt modelId="{91425320-7700-40C4-ADE1-8E38B3C36591}" type="sibTrans" cxnId="{11919A3D-E1D5-48E2-977E-07BBFBC36DA7}">
      <dgm:prSet/>
      <dgm:spPr/>
      <dgm:t>
        <a:bodyPr/>
        <a:lstStyle/>
        <a:p>
          <a:endParaRPr lang="en-US"/>
        </a:p>
      </dgm:t>
    </dgm:pt>
    <dgm:pt modelId="{1BF08BE7-A3B7-46C6-8C4A-8E62A3AF6740}">
      <dgm:prSet/>
      <dgm:spPr/>
      <dgm:t>
        <a:bodyPr/>
        <a:lstStyle/>
        <a:p>
          <a:r>
            <a:rPr lang="en-US"/>
            <a:t>Ajudante 1</a:t>
          </a:r>
        </a:p>
      </dgm:t>
    </dgm:pt>
    <dgm:pt modelId="{76F86DC5-B76F-4FE9-8201-7F45F16E43BE}" type="parTrans" cxnId="{7012D102-9ECE-440C-992D-D905B0BF069F}">
      <dgm:prSet/>
      <dgm:spPr/>
      <dgm:t>
        <a:bodyPr/>
        <a:lstStyle/>
        <a:p>
          <a:endParaRPr lang="en-US"/>
        </a:p>
      </dgm:t>
    </dgm:pt>
    <dgm:pt modelId="{A03D6D81-5F4E-46D8-8555-010D30026058}" type="sibTrans" cxnId="{7012D102-9ECE-440C-992D-D905B0BF069F}">
      <dgm:prSet/>
      <dgm:spPr/>
      <dgm:t>
        <a:bodyPr/>
        <a:lstStyle/>
        <a:p>
          <a:endParaRPr lang="en-US"/>
        </a:p>
      </dgm:t>
    </dgm:pt>
    <dgm:pt modelId="{697D4BA9-DBD8-4A0F-AF11-6E1691869007}">
      <dgm:prSet/>
      <dgm:spPr/>
      <dgm:t>
        <a:bodyPr/>
        <a:lstStyle/>
        <a:p>
          <a:r>
            <a:rPr lang="en-US"/>
            <a:t>Ajudante 2 </a:t>
          </a:r>
        </a:p>
      </dgm:t>
    </dgm:pt>
    <dgm:pt modelId="{1005DDF0-082A-48C8-A5AE-943F8457B35C}" type="parTrans" cxnId="{03251410-6CED-4666-A9B6-73948689892E}">
      <dgm:prSet/>
      <dgm:spPr/>
      <dgm:t>
        <a:bodyPr/>
        <a:lstStyle/>
        <a:p>
          <a:endParaRPr lang="en-US"/>
        </a:p>
      </dgm:t>
    </dgm:pt>
    <dgm:pt modelId="{22047527-A455-43E2-86E1-B5F5143B580B}" type="sibTrans" cxnId="{03251410-6CED-4666-A9B6-73948689892E}">
      <dgm:prSet/>
      <dgm:spPr/>
      <dgm:t>
        <a:bodyPr/>
        <a:lstStyle/>
        <a:p>
          <a:endParaRPr lang="en-US"/>
        </a:p>
      </dgm:t>
    </dgm:pt>
    <dgm:pt modelId="{E00CA109-4C74-4BAF-A9CE-C8F2CB3B696E}">
      <dgm:prSet/>
      <dgm:spPr/>
      <dgm:t>
        <a:bodyPr/>
        <a:lstStyle/>
        <a:p>
          <a:r>
            <a:rPr lang="en-US"/>
            <a:t>Ajudante 3</a:t>
          </a:r>
        </a:p>
      </dgm:t>
    </dgm:pt>
    <dgm:pt modelId="{B66031B6-DFE3-4B1B-A13D-3AB15F4E07C5}" type="parTrans" cxnId="{386B93E5-99F1-49C2-91FC-16EC101D8F18}">
      <dgm:prSet/>
      <dgm:spPr/>
      <dgm:t>
        <a:bodyPr/>
        <a:lstStyle/>
        <a:p>
          <a:endParaRPr lang="en-US"/>
        </a:p>
      </dgm:t>
    </dgm:pt>
    <dgm:pt modelId="{6651331E-E732-423F-8D43-22B713621C7E}" type="sibTrans" cxnId="{386B93E5-99F1-49C2-91FC-16EC101D8F18}">
      <dgm:prSet/>
      <dgm:spPr/>
      <dgm:t>
        <a:bodyPr/>
        <a:lstStyle/>
        <a:p>
          <a:endParaRPr lang="en-US"/>
        </a:p>
      </dgm:t>
    </dgm:pt>
    <dgm:pt modelId="{9B9C3352-AD08-44EF-B3D9-77661ECBC2BF}" type="pres">
      <dgm:prSet presAssocID="{FEB0685A-0B8A-4BF1-B48A-E29835D95FA2}" presName="hierChild1" presStyleCnt="0">
        <dgm:presLayoutVars>
          <dgm:chPref val="1"/>
          <dgm:dir/>
          <dgm:animOne val="branch"/>
          <dgm:animLvl val="lvl"/>
          <dgm:resizeHandles/>
        </dgm:presLayoutVars>
      </dgm:prSet>
      <dgm:spPr/>
    </dgm:pt>
    <dgm:pt modelId="{714EA9C6-A842-413B-ADAA-4AA070B41681}" type="pres">
      <dgm:prSet presAssocID="{83A8E9CA-1DCE-4D1F-A095-62E7764AA54C}" presName="hierRoot1" presStyleCnt="0"/>
      <dgm:spPr/>
    </dgm:pt>
    <dgm:pt modelId="{0BF9FC46-4CA4-4008-8D16-BF28D38E3220}" type="pres">
      <dgm:prSet presAssocID="{83A8E9CA-1DCE-4D1F-A095-62E7764AA54C}" presName="composite" presStyleCnt="0"/>
      <dgm:spPr/>
    </dgm:pt>
    <dgm:pt modelId="{C02F8F94-3A38-45B0-8A16-EA29279FC95B}" type="pres">
      <dgm:prSet presAssocID="{83A8E9CA-1DCE-4D1F-A095-62E7764AA54C}" presName="background" presStyleLbl="node0" presStyleIdx="0" presStyleCnt="1"/>
      <dgm:spPr/>
    </dgm:pt>
    <dgm:pt modelId="{6578EEB0-5AD0-45F0-997E-C69B1633A5D8}" type="pres">
      <dgm:prSet presAssocID="{83A8E9CA-1DCE-4D1F-A095-62E7764AA54C}" presName="text" presStyleLbl="fgAcc0" presStyleIdx="0" presStyleCnt="1">
        <dgm:presLayoutVars>
          <dgm:chPref val="3"/>
        </dgm:presLayoutVars>
      </dgm:prSet>
      <dgm:spPr/>
    </dgm:pt>
    <dgm:pt modelId="{7076544C-55FA-4AA7-B8AB-79F2C1FB4CD4}" type="pres">
      <dgm:prSet presAssocID="{83A8E9CA-1DCE-4D1F-A095-62E7764AA54C}" presName="hierChild2" presStyleCnt="0"/>
      <dgm:spPr/>
    </dgm:pt>
    <dgm:pt modelId="{9083FB8D-2341-496B-9505-AD53DDDA3D41}" type="pres">
      <dgm:prSet presAssocID="{5B76668D-1474-4094-B607-AEE7AA0744C8}" presName="Name10" presStyleLbl="parChTrans1D2" presStyleIdx="0" presStyleCnt="5"/>
      <dgm:spPr/>
    </dgm:pt>
    <dgm:pt modelId="{164C5695-D482-41B2-A402-2B897F922B81}" type="pres">
      <dgm:prSet presAssocID="{F4A9FAC0-7948-4644-B007-A805884C53CD}" presName="hierRoot2" presStyleCnt="0"/>
      <dgm:spPr/>
    </dgm:pt>
    <dgm:pt modelId="{A0ECDB77-0E38-4B5F-BE05-A2B973CF0B3F}" type="pres">
      <dgm:prSet presAssocID="{F4A9FAC0-7948-4644-B007-A805884C53CD}" presName="composite2" presStyleCnt="0"/>
      <dgm:spPr/>
    </dgm:pt>
    <dgm:pt modelId="{3D391792-B275-44C9-87E9-B4CB2C85B69F}" type="pres">
      <dgm:prSet presAssocID="{F4A9FAC0-7948-4644-B007-A805884C53CD}" presName="background2" presStyleLbl="node2" presStyleIdx="0" presStyleCnt="5"/>
      <dgm:spPr/>
    </dgm:pt>
    <dgm:pt modelId="{DC99A250-8DF4-410E-BBEC-6B3517132C0B}" type="pres">
      <dgm:prSet presAssocID="{F4A9FAC0-7948-4644-B007-A805884C53CD}" presName="text2" presStyleLbl="fgAcc2" presStyleIdx="0" presStyleCnt="5">
        <dgm:presLayoutVars>
          <dgm:chPref val="3"/>
        </dgm:presLayoutVars>
      </dgm:prSet>
      <dgm:spPr/>
    </dgm:pt>
    <dgm:pt modelId="{0E0224DB-0E31-40ED-9A70-5073E3A354E4}" type="pres">
      <dgm:prSet presAssocID="{F4A9FAC0-7948-4644-B007-A805884C53CD}" presName="hierChild3" presStyleCnt="0"/>
      <dgm:spPr/>
    </dgm:pt>
    <dgm:pt modelId="{78E102E9-DF48-489D-813E-A7BFA880A262}" type="pres">
      <dgm:prSet presAssocID="{CB40E7A5-0DDE-4A98-89DD-598699F030C0}" presName="Name17" presStyleLbl="parChTrans1D3" presStyleIdx="0" presStyleCnt="5"/>
      <dgm:spPr/>
    </dgm:pt>
    <dgm:pt modelId="{2BC2E27C-0288-4D37-8FB4-32CFBDC8582F}" type="pres">
      <dgm:prSet presAssocID="{A4D24A3E-CD00-43E8-90FE-6152BD767BAD}" presName="hierRoot3" presStyleCnt="0"/>
      <dgm:spPr/>
    </dgm:pt>
    <dgm:pt modelId="{8EB0BE2A-AA0A-474F-818F-78FE0FBB241E}" type="pres">
      <dgm:prSet presAssocID="{A4D24A3E-CD00-43E8-90FE-6152BD767BAD}" presName="composite3" presStyleCnt="0"/>
      <dgm:spPr/>
    </dgm:pt>
    <dgm:pt modelId="{17E23D8B-F8BA-4062-A818-3A744740FFB0}" type="pres">
      <dgm:prSet presAssocID="{A4D24A3E-CD00-43E8-90FE-6152BD767BAD}" presName="background3" presStyleLbl="node3" presStyleIdx="0" presStyleCnt="5"/>
      <dgm:spPr/>
    </dgm:pt>
    <dgm:pt modelId="{7D691A5A-05AE-41CA-A489-2395ACC4A900}" type="pres">
      <dgm:prSet presAssocID="{A4D24A3E-CD00-43E8-90FE-6152BD767BAD}" presName="text3" presStyleLbl="fgAcc3" presStyleIdx="0" presStyleCnt="5">
        <dgm:presLayoutVars>
          <dgm:chPref val="3"/>
        </dgm:presLayoutVars>
      </dgm:prSet>
      <dgm:spPr/>
    </dgm:pt>
    <dgm:pt modelId="{9A33F7B0-5573-40FA-8961-4F5A8D53D5F7}" type="pres">
      <dgm:prSet presAssocID="{A4D24A3E-CD00-43E8-90FE-6152BD767BAD}" presName="hierChild4" presStyleCnt="0"/>
      <dgm:spPr/>
    </dgm:pt>
    <dgm:pt modelId="{FDD39F73-D86E-4F2F-8375-04F941F0A4B4}" type="pres">
      <dgm:prSet presAssocID="{AB24DB34-57C3-4642-A3C4-7E99BAFBA20C}" presName="Name10" presStyleLbl="parChTrans1D2" presStyleIdx="1" presStyleCnt="5"/>
      <dgm:spPr/>
    </dgm:pt>
    <dgm:pt modelId="{BCFEC1A0-BBA9-4B77-AEF7-BC310DE19641}" type="pres">
      <dgm:prSet presAssocID="{5E4578B4-F78B-427E-80EA-7792141CFF13}" presName="hierRoot2" presStyleCnt="0"/>
      <dgm:spPr/>
    </dgm:pt>
    <dgm:pt modelId="{0B4BCF96-CB6E-4F6E-9A89-E7136CD1FF7B}" type="pres">
      <dgm:prSet presAssocID="{5E4578B4-F78B-427E-80EA-7792141CFF13}" presName="composite2" presStyleCnt="0"/>
      <dgm:spPr/>
    </dgm:pt>
    <dgm:pt modelId="{F391A001-7328-4C43-9A60-4724E3311F90}" type="pres">
      <dgm:prSet presAssocID="{5E4578B4-F78B-427E-80EA-7792141CFF13}" presName="background2" presStyleLbl="node2" presStyleIdx="1" presStyleCnt="5"/>
      <dgm:spPr/>
    </dgm:pt>
    <dgm:pt modelId="{79AB29E7-6847-4095-99F8-1F60F6351B89}" type="pres">
      <dgm:prSet presAssocID="{5E4578B4-F78B-427E-80EA-7792141CFF13}" presName="text2" presStyleLbl="fgAcc2" presStyleIdx="1" presStyleCnt="5">
        <dgm:presLayoutVars>
          <dgm:chPref val="3"/>
        </dgm:presLayoutVars>
      </dgm:prSet>
      <dgm:spPr/>
    </dgm:pt>
    <dgm:pt modelId="{2A16A3A9-C78B-45B5-9093-223AAFB6FC6D}" type="pres">
      <dgm:prSet presAssocID="{5E4578B4-F78B-427E-80EA-7792141CFF13}" presName="hierChild3" presStyleCnt="0"/>
      <dgm:spPr/>
    </dgm:pt>
    <dgm:pt modelId="{26468B63-3DC4-4CA0-8867-3B6DFDAE083F}" type="pres">
      <dgm:prSet presAssocID="{C38F8FE3-0690-46B4-B7E5-B9153F0D3599}" presName="Name17" presStyleLbl="parChTrans1D3" presStyleIdx="1" presStyleCnt="5"/>
      <dgm:spPr/>
    </dgm:pt>
    <dgm:pt modelId="{36B70163-B8E1-4602-A349-EB8DCBCFFD26}" type="pres">
      <dgm:prSet presAssocID="{DF4DAF2E-6345-4B3C-9E33-7078EDDDA50D}" presName="hierRoot3" presStyleCnt="0"/>
      <dgm:spPr/>
    </dgm:pt>
    <dgm:pt modelId="{296FD28F-36AA-4926-AAB7-47F436ABB38A}" type="pres">
      <dgm:prSet presAssocID="{DF4DAF2E-6345-4B3C-9E33-7078EDDDA50D}" presName="composite3" presStyleCnt="0"/>
      <dgm:spPr/>
    </dgm:pt>
    <dgm:pt modelId="{7F801E62-924B-4BA4-B2A4-2AD6BB19C838}" type="pres">
      <dgm:prSet presAssocID="{DF4DAF2E-6345-4B3C-9E33-7078EDDDA50D}" presName="background3" presStyleLbl="node3" presStyleIdx="1" presStyleCnt="5"/>
      <dgm:spPr/>
    </dgm:pt>
    <dgm:pt modelId="{0BBF7A08-240B-42B9-93C7-BF8D01C1024E}" type="pres">
      <dgm:prSet presAssocID="{DF4DAF2E-6345-4B3C-9E33-7078EDDDA50D}" presName="text3" presStyleLbl="fgAcc3" presStyleIdx="1" presStyleCnt="5">
        <dgm:presLayoutVars>
          <dgm:chPref val="3"/>
        </dgm:presLayoutVars>
      </dgm:prSet>
      <dgm:spPr/>
    </dgm:pt>
    <dgm:pt modelId="{8D205DE6-0F77-41FA-A489-3730CF0CD175}" type="pres">
      <dgm:prSet presAssocID="{DF4DAF2E-6345-4B3C-9E33-7078EDDDA50D}" presName="hierChild4" presStyleCnt="0"/>
      <dgm:spPr/>
    </dgm:pt>
    <dgm:pt modelId="{7F96A375-6951-41F5-9C32-14B3B4B3ADFF}" type="pres">
      <dgm:prSet presAssocID="{FA952C75-98B0-421B-9A83-91FC75150659}" presName="Name23" presStyleLbl="parChTrans1D4" presStyleIdx="0" presStyleCnt="12"/>
      <dgm:spPr/>
    </dgm:pt>
    <dgm:pt modelId="{77E2962E-905A-41AC-86DA-37EF1113641C}" type="pres">
      <dgm:prSet presAssocID="{2CEB35F0-9613-4180-82A9-8F64DBC7F9C9}" presName="hierRoot4" presStyleCnt="0"/>
      <dgm:spPr/>
    </dgm:pt>
    <dgm:pt modelId="{AC74F485-18CA-4378-9CF9-28F4D33712A4}" type="pres">
      <dgm:prSet presAssocID="{2CEB35F0-9613-4180-82A9-8F64DBC7F9C9}" presName="composite4" presStyleCnt="0"/>
      <dgm:spPr/>
    </dgm:pt>
    <dgm:pt modelId="{2E1F6128-FC9C-4DB4-A2C1-D779126B5E61}" type="pres">
      <dgm:prSet presAssocID="{2CEB35F0-9613-4180-82A9-8F64DBC7F9C9}" presName="background4" presStyleLbl="node4" presStyleIdx="0" presStyleCnt="12"/>
      <dgm:spPr/>
    </dgm:pt>
    <dgm:pt modelId="{5F71B4C0-63DE-44B1-9411-90BE2CEE3A67}" type="pres">
      <dgm:prSet presAssocID="{2CEB35F0-9613-4180-82A9-8F64DBC7F9C9}" presName="text4" presStyleLbl="fgAcc4" presStyleIdx="0" presStyleCnt="12">
        <dgm:presLayoutVars>
          <dgm:chPref val="3"/>
        </dgm:presLayoutVars>
      </dgm:prSet>
      <dgm:spPr/>
    </dgm:pt>
    <dgm:pt modelId="{4E75AD29-1AFA-4FFE-89BC-ACFB7753A935}" type="pres">
      <dgm:prSet presAssocID="{2CEB35F0-9613-4180-82A9-8F64DBC7F9C9}" presName="hierChild5" presStyleCnt="0"/>
      <dgm:spPr/>
    </dgm:pt>
    <dgm:pt modelId="{7BCF67F2-27A9-49C6-9F5B-630D4E145260}" type="pres">
      <dgm:prSet presAssocID="{2435B7C2-816E-491F-8FE8-21179D819F64}" presName="Name23" presStyleLbl="parChTrans1D4" presStyleIdx="1" presStyleCnt="12"/>
      <dgm:spPr/>
    </dgm:pt>
    <dgm:pt modelId="{E34AE629-6C76-4B2A-BD25-7C411045F81C}" type="pres">
      <dgm:prSet presAssocID="{70EA5EA3-791B-4E27-9E94-1AF52421C12A}" presName="hierRoot4" presStyleCnt="0"/>
      <dgm:spPr/>
    </dgm:pt>
    <dgm:pt modelId="{42B02CFA-3D4B-4B87-98CC-070AF4BA3174}" type="pres">
      <dgm:prSet presAssocID="{70EA5EA3-791B-4E27-9E94-1AF52421C12A}" presName="composite4" presStyleCnt="0"/>
      <dgm:spPr/>
    </dgm:pt>
    <dgm:pt modelId="{64974AB1-505C-4F75-83C9-6C0EB0F8F520}" type="pres">
      <dgm:prSet presAssocID="{70EA5EA3-791B-4E27-9E94-1AF52421C12A}" presName="background4" presStyleLbl="node4" presStyleIdx="1" presStyleCnt="12"/>
      <dgm:spPr/>
    </dgm:pt>
    <dgm:pt modelId="{13A84018-20D5-4058-9051-0597308E5C08}" type="pres">
      <dgm:prSet presAssocID="{70EA5EA3-791B-4E27-9E94-1AF52421C12A}" presName="text4" presStyleLbl="fgAcc4" presStyleIdx="1" presStyleCnt="12">
        <dgm:presLayoutVars>
          <dgm:chPref val="3"/>
        </dgm:presLayoutVars>
      </dgm:prSet>
      <dgm:spPr/>
    </dgm:pt>
    <dgm:pt modelId="{38A6261A-1D8A-4CDC-A38D-89F007258F3A}" type="pres">
      <dgm:prSet presAssocID="{70EA5EA3-791B-4E27-9E94-1AF52421C12A}" presName="hierChild5" presStyleCnt="0"/>
      <dgm:spPr/>
    </dgm:pt>
    <dgm:pt modelId="{7D214BD6-DCC2-47AD-A511-8530123D78C3}" type="pres">
      <dgm:prSet presAssocID="{29AB4276-95DE-4ADD-B5F9-3BC649B969FD}" presName="Name23" presStyleLbl="parChTrans1D4" presStyleIdx="2" presStyleCnt="12"/>
      <dgm:spPr/>
    </dgm:pt>
    <dgm:pt modelId="{FC15F157-B7C7-4BB4-9867-A053644033AB}" type="pres">
      <dgm:prSet presAssocID="{A7DD910E-C3EE-4960-9010-8C3393240621}" presName="hierRoot4" presStyleCnt="0"/>
      <dgm:spPr/>
    </dgm:pt>
    <dgm:pt modelId="{2B443C7C-BA5F-437D-BBAC-4790E24DD185}" type="pres">
      <dgm:prSet presAssocID="{A7DD910E-C3EE-4960-9010-8C3393240621}" presName="composite4" presStyleCnt="0"/>
      <dgm:spPr/>
    </dgm:pt>
    <dgm:pt modelId="{409F661E-B710-4932-8447-C03654CC9127}" type="pres">
      <dgm:prSet presAssocID="{A7DD910E-C3EE-4960-9010-8C3393240621}" presName="background4" presStyleLbl="node4" presStyleIdx="2" presStyleCnt="12"/>
      <dgm:spPr/>
    </dgm:pt>
    <dgm:pt modelId="{BC8E3425-019F-4544-8B81-D980F5FB3727}" type="pres">
      <dgm:prSet presAssocID="{A7DD910E-C3EE-4960-9010-8C3393240621}" presName="text4" presStyleLbl="fgAcc4" presStyleIdx="2" presStyleCnt="12">
        <dgm:presLayoutVars>
          <dgm:chPref val="3"/>
        </dgm:presLayoutVars>
      </dgm:prSet>
      <dgm:spPr/>
    </dgm:pt>
    <dgm:pt modelId="{00F8744A-D5C9-480D-AE18-13C89DF02219}" type="pres">
      <dgm:prSet presAssocID="{A7DD910E-C3EE-4960-9010-8C3393240621}" presName="hierChild5" presStyleCnt="0"/>
      <dgm:spPr/>
    </dgm:pt>
    <dgm:pt modelId="{9BAE1563-C1AF-4F51-A83C-CCAC66369539}" type="pres">
      <dgm:prSet presAssocID="{026E36E1-65BE-4418-A3F1-2E179881E31A}" presName="Name23" presStyleLbl="parChTrans1D4" presStyleIdx="3" presStyleCnt="12"/>
      <dgm:spPr/>
    </dgm:pt>
    <dgm:pt modelId="{978C1386-8B9A-4C4C-9EF3-E911E165DF5A}" type="pres">
      <dgm:prSet presAssocID="{E3E649A1-2AB1-421E-AB65-594B68AF70DF}" presName="hierRoot4" presStyleCnt="0"/>
      <dgm:spPr/>
    </dgm:pt>
    <dgm:pt modelId="{3703338D-DAF4-4AF4-B6A9-14A1A21802B8}" type="pres">
      <dgm:prSet presAssocID="{E3E649A1-2AB1-421E-AB65-594B68AF70DF}" presName="composite4" presStyleCnt="0"/>
      <dgm:spPr/>
    </dgm:pt>
    <dgm:pt modelId="{EA33AFCE-1F4F-4CBB-BA05-F9566B76BD6D}" type="pres">
      <dgm:prSet presAssocID="{E3E649A1-2AB1-421E-AB65-594B68AF70DF}" presName="background4" presStyleLbl="node4" presStyleIdx="3" presStyleCnt="12"/>
      <dgm:spPr/>
    </dgm:pt>
    <dgm:pt modelId="{CE3C136E-2A98-4E56-AFC7-465EE4BAB0AA}" type="pres">
      <dgm:prSet presAssocID="{E3E649A1-2AB1-421E-AB65-594B68AF70DF}" presName="text4" presStyleLbl="fgAcc4" presStyleIdx="3" presStyleCnt="12">
        <dgm:presLayoutVars>
          <dgm:chPref val="3"/>
        </dgm:presLayoutVars>
      </dgm:prSet>
      <dgm:spPr/>
    </dgm:pt>
    <dgm:pt modelId="{BA3C256A-05E5-48A1-B1A3-3FA4ADA6B17A}" type="pres">
      <dgm:prSet presAssocID="{E3E649A1-2AB1-421E-AB65-594B68AF70DF}" presName="hierChild5" presStyleCnt="0"/>
      <dgm:spPr/>
    </dgm:pt>
    <dgm:pt modelId="{255AF3B5-A258-4FDE-8E68-F4BB66EC74A1}" type="pres">
      <dgm:prSet presAssocID="{A8F6B6D4-717D-4293-A6A5-D3F220FCD6F9}" presName="Name10" presStyleLbl="parChTrans1D2" presStyleIdx="2" presStyleCnt="5"/>
      <dgm:spPr/>
    </dgm:pt>
    <dgm:pt modelId="{59A449EC-D399-45F8-AF4C-AF62BE453111}" type="pres">
      <dgm:prSet presAssocID="{74D3559F-7B60-4322-895C-B34E95A2D8E0}" presName="hierRoot2" presStyleCnt="0"/>
      <dgm:spPr/>
    </dgm:pt>
    <dgm:pt modelId="{295F5619-4BF9-4E59-8305-5EB4BFDC3ED6}" type="pres">
      <dgm:prSet presAssocID="{74D3559F-7B60-4322-895C-B34E95A2D8E0}" presName="composite2" presStyleCnt="0"/>
      <dgm:spPr/>
    </dgm:pt>
    <dgm:pt modelId="{FBDDCF0B-CDE1-4361-AF25-54740597A518}" type="pres">
      <dgm:prSet presAssocID="{74D3559F-7B60-4322-895C-B34E95A2D8E0}" presName="background2" presStyleLbl="node2" presStyleIdx="2" presStyleCnt="5"/>
      <dgm:spPr/>
    </dgm:pt>
    <dgm:pt modelId="{A31C1A83-5CEF-418D-824A-E658F8B1413A}" type="pres">
      <dgm:prSet presAssocID="{74D3559F-7B60-4322-895C-B34E95A2D8E0}" presName="text2" presStyleLbl="fgAcc2" presStyleIdx="2" presStyleCnt="5">
        <dgm:presLayoutVars>
          <dgm:chPref val="3"/>
        </dgm:presLayoutVars>
      </dgm:prSet>
      <dgm:spPr/>
    </dgm:pt>
    <dgm:pt modelId="{30F3116C-4E7B-4A7B-A164-174EE2818C05}" type="pres">
      <dgm:prSet presAssocID="{74D3559F-7B60-4322-895C-B34E95A2D8E0}" presName="hierChild3" presStyleCnt="0"/>
      <dgm:spPr/>
    </dgm:pt>
    <dgm:pt modelId="{B6E6EB37-018A-4F38-9BCF-6622DA681C95}" type="pres">
      <dgm:prSet presAssocID="{3BE69FF4-E240-4CE5-BE12-2B8FACF4705A}" presName="Name17" presStyleLbl="parChTrans1D3" presStyleIdx="2" presStyleCnt="5"/>
      <dgm:spPr/>
    </dgm:pt>
    <dgm:pt modelId="{8B5D8C16-0165-4CC2-8F4E-A3BCB1012272}" type="pres">
      <dgm:prSet presAssocID="{F6DDE220-5B07-44CD-8FBE-BA76E7847CDE}" presName="hierRoot3" presStyleCnt="0"/>
      <dgm:spPr/>
    </dgm:pt>
    <dgm:pt modelId="{152A97C6-777B-4A3C-A762-BF44E3815840}" type="pres">
      <dgm:prSet presAssocID="{F6DDE220-5B07-44CD-8FBE-BA76E7847CDE}" presName="composite3" presStyleCnt="0"/>
      <dgm:spPr/>
    </dgm:pt>
    <dgm:pt modelId="{5778103A-A71C-4600-AD66-5EA5654D5911}" type="pres">
      <dgm:prSet presAssocID="{F6DDE220-5B07-44CD-8FBE-BA76E7847CDE}" presName="background3" presStyleLbl="node3" presStyleIdx="2" presStyleCnt="5"/>
      <dgm:spPr/>
    </dgm:pt>
    <dgm:pt modelId="{12FF503C-61E5-40C3-A8BF-C8F1C5008E5D}" type="pres">
      <dgm:prSet presAssocID="{F6DDE220-5B07-44CD-8FBE-BA76E7847CDE}" presName="text3" presStyleLbl="fgAcc3" presStyleIdx="2" presStyleCnt="5">
        <dgm:presLayoutVars>
          <dgm:chPref val="3"/>
        </dgm:presLayoutVars>
      </dgm:prSet>
      <dgm:spPr/>
    </dgm:pt>
    <dgm:pt modelId="{33164022-D5F6-47AF-B4E2-479E6194AAFE}" type="pres">
      <dgm:prSet presAssocID="{F6DDE220-5B07-44CD-8FBE-BA76E7847CDE}" presName="hierChild4" presStyleCnt="0"/>
      <dgm:spPr/>
    </dgm:pt>
    <dgm:pt modelId="{6C0ADF10-A942-415E-BFB6-96F9B8441A25}" type="pres">
      <dgm:prSet presAssocID="{07DBCC66-8865-4A75-B6EC-9A57FB466789}" presName="Name23" presStyleLbl="parChTrans1D4" presStyleIdx="4" presStyleCnt="12"/>
      <dgm:spPr/>
    </dgm:pt>
    <dgm:pt modelId="{C44CC958-B526-47C8-AED8-206957223CF4}" type="pres">
      <dgm:prSet presAssocID="{3B000739-C868-4A61-9D71-536BD051ACEF}" presName="hierRoot4" presStyleCnt="0"/>
      <dgm:spPr/>
    </dgm:pt>
    <dgm:pt modelId="{7DD60751-42E8-46CB-8309-2E199FFAB3FA}" type="pres">
      <dgm:prSet presAssocID="{3B000739-C868-4A61-9D71-536BD051ACEF}" presName="composite4" presStyleCnt="0"/>
      <dgm:spPr/>
    </dgm:pt>
    <dgm:pt modelId="{F4E0245A-9E33-4E97-A08C-2262823EBE8B}" type="pres">
      <dgm:prSet presAssocID="{3B000739-C868-4A61-9D71-536BD051ACEF}" presName="background4" presStyleLbl="node4" presStyleIdx="4" presStyleCnt="12"/>
      <dgm:spPr/>
    </dgm:pt>
    <dgm:pt modelId="{6B760A8B-B72A-40CA-A6CA-5BB9ECC0CB59}" type="pres">
      <dgm:prSet presAssocID="{3B000739-C868-4A61-9D71-536BD051ACEF}" presName="text4" presStyleLbl="fgAcc4" presStyleIdx="4" presStyleCnt="12">
        <dgm:presLayoutVars>
          <dgm:chPref val="3"/>
        </dgm:presLayoutVars>
      </dgm:prSet>
      <dgm:spPr/>
    </dgm:pt>
    <dgm:pt modelId="{4DB2978D-668E-4EEF-839F-570CAD96B266}" type="pres">
      <dgm:prSet presAssocID="{3B000739-C868-4A61-9D71-536BD051ACEF}" presName="hierChild5" presStyleCnt="0"/>
      <dgm:spPr/>
    </dgm:pt>
    <dgm:pt modelId="{15E84994-7FAF-4A67-8FFA-C0BBBB3F9DF2}" type="pres">
      <dgm:prSet presAssocID="{5B9A2B36-29F4-43B1-BD2A-822F80904F81}" presName="Name23" presStyleLbl="parChTrans1D4" presStyleIdx="5" presStyleCnt="12"/>
      <dgm:spPr/>
    </dgm:pt>
    <dgm:pt modelId="{F3AD026E-F575-493B-A386-91802811C30E}" type="pres">
      <dgm:prSet presAssocID="{D021B6DF-0809-4CF0-824F-694322EA74D1}" presName="hierRoot4" presStyleCnt="0"/>
      <dgm:spPr/>
    </dgm:pt>
    <dgm:pt modelId="{EC01FDB0-A4B5-4CE1-8DEF-F9B5A6E635F1}" type="pres">
      <dgm:prSet presAssocID="{D021B6DF-0809-4CF0-824F-694322EA74D1}" presName="composite4" presStyleCnt="0"/>
      <dgm:spPr/>
    </dgm:pt>
    <dgm:pt modelId="{2424EACA-75E1-4E1F-BC19-BA7F41EA28E6}" type="pres">
      <dgm:prSet presAssocID="{D021B6DF-0809-4CF0-824F-694322EA74D1}" presName="background4" presStyleLbl="node4" presStyleIdx="5" presStyleCnt="12"/>
      <dgm:spPr/>
    </dgm:pt>
    <dgm:pt modelId="{0FADF59E-8FA0-4BCF-BA51-341A77172120}" type="pres">
      <dgm:prSet presAssocID="{D021B6DF-0809-4CF0-824F-694322EA74D1}" presName="text4" presStyleLbl="fgAcc4" presStyleIdx="5" presStyleCnt="12">
        <dgm:presLayoutVars>
          <dgm:chPref val="3"/>
        </dgm:presLayoutVars>
      </dgm:prSet>
      <dgm:spPr/>
    </dgm:pt>
    <dgm:pt modelId="{016C19A7-7E71-4189-A4AB-3D431E6E15BF}" type="pres">
      <dgm:prSet presAssocID="{D021B6DF-0809-4CF0-824F-694322EA74D1}" presName="hierChild5" presStyleCnt="0"/>
      <dgm:spPr/>
    </dgm:pt>
    <dgm:pt modelId="{CEB943A3-DD2F-4941-81BF-1F8F456F4086}" type="pres">
      <dgm:prSet presAssocID="{954F5B1E-927F-48B1-AAD8-E10FFD3D05A0}" presName="Name23" presStyleLbl="parChTrans1D4" presStyleIdx="6" presStyleCnt="12"/>
      <dgm:spPr/>
    </dgm:pt>
    <dgm:pt modelId="{4B89AEA6-FF8E-491E-82B7-FD461328C42A}" type="pres">
      <dgm:prSet presAssocID="{C0850CB7-D38F-400D-9D44-2EFB2AF32947}" presName="hierRoot4" presStyleCnt="0"/>
      <dgm:spPr/>
    </dgm:pt>
    <dgm:pt modelId="{2CC80BB3-4B20-4BE8-AD9E-9D7D2BA2B08A}" type="pres">
      <dgm:prSet presAssocID="{C0850CB7-D38F-400D-9D44-2EFB2AF32947}" presName="composite4" presStyleCnt="0"/>
      <dgm:spPr/>
    </dgm:pt>
    <dgm:pt modelId="{3CBFCD84-2267-4645-B31B-91FAFCFBC835}" type="pres">
      <dgm:prSet presAssocID="{C0850CB7-D38F-400D-9D44-2EFB2AF32947}" presName="background4" presStyleLbl="node4" presStyleIdx="6" presStyleCnt="12"/>
      <dgm:spPr/>
    </dgm:pt>
    <dgm:pt modelId="{334E716F-3BA2-4971-A6A6-540350CC6661}" type="pres">
      <dgm:prSet presAssocID="{C0850CB7-D38F-400D-9D44-2EFB2AF32947}" presName="text4" presStyleLbl="fgAcc4" presStyleIdx="6" presStyleCnt="12">
        <dgm:presLayoutVars>
          <dgm:chPref val="3"/>
        </dgm:presLayoutVars>
      </dgm:prSet>
      <dgm:spPr/>
    </dgm:pt>
    <dgm:pt modelId="{48B6844D-580E-49F5-92E5-EAD4257E0200}" type="pres">
      <dgm:prSet presAssocID="{C0850CB7-D38F-400D-9D44-2EFB2AF32947}" presName="hierChild5" presStyleCnt="0"/>
      <dgm:spPr/>
    </dgm:pt>
    <dgm:pt modelId="{F31258E3-D47A-4F8A-8E20-AB6964D2F890}" type="pres">
      <dgm:prSet presAssocID="{792662B8-CE0C-4918-B171-957472F5C26B}" presName="Name23" presStyleLbl="parChTrans1D4" presStyleIdx="7" presStyleCnt="12"/>
      <dgm:spPr/>
    </dgm:pt>
    <dgm:pt modelId="{FDFAF2AF-EE9D-48FC-BE64-77135520CBD5}" type="pres">
      <dgm:prSet presAssocID="{124D5C9E-61C5-4871-8768-BDABCE46596F}" presName="hierRoot4" presStyleCnt="0"/>
      <dgm:spPr/>
    </dgm:pt>
    <dgm:pt modelId="{E3AF9A26-A021-4C45-B321-62A3596869D9}" type="pres">
      <dgm:prSet presAssocID="{124D5C9E-61C5-4871-8768-BDABCE46596F}" presName="composite4" presStyleCnt="0"/>
      <dgm:spPr/>
    </dgm:pt>
    <dgm:pt modelId="{08F8BA13-0FEB-463F-B104-35E6800CAE7E}" type="pres">
      <dgm:prSet presAssocID="{124D5C9E-61C5-4871-8768-BDABCE46596F}" presName="background4" presStyleLbl="node4" presStyleIdx="7" presStyleCnt="12"/>
      <dgm:spPr/>
    </dgm:pt>
    <dgm:pt modelId="{5096857E-9486-414B-B4A0-5D38DE405BC2}" type="pres">
      <dgm:prSet presAssocID="{124D5C9E-61C5-4871-8768-BDABCE46596F}" presName="text4" presStyleLbl="fgAcc4" presStyleIdx="7" presStyleCnt="12">
        <dgm:presLayoutVars>
          <dgm:chPref val="3"/>
        </dgm:presLayoutVars>
      </dgm:prSet>
      <dgm:spPr/>
    </dgm:pt>
    <dgm:pt modelId="{D861BFBD-D199-42FC-BC60-BFB65BB24407}" type="pres">
      <dgm:prSet presAssocID="{124D5C9E-61C5-4871-8768-BDABCE46596F}" presName="hierChild5" presStyleCnt="0"/>
      <dgm:spPr/>
    </dgm:pt>
    <dgm:pt modelId="{CF06A3C6-F266-43DE-9BC1-D6E56B58126E}" type="pres">
      <dgm:prSet presAssocID="{5C25800C-0862-457B-9093-15A655EF7585}" presName="Name10" presStyleLbl="parChTrans1D2" presStyleIdx="3" presStyleCnt="5"/>
      <dgm:spPr/>
    </dgm:pt>
    <dgm:pt modelId="{94BD7B97-5470-4C87-8E48-B96846B2B2F0}" type="pres">
      <dgm:prSet presAssocID="{68AC7E55-E7FF-4D4E-9673-C99D77CE3E14}" presName="hierRoot2" presStyleCnt="0"/>
      <dgm:spPr/>
    </dgm:pt>
    <dgm:pt modelId="{0195EE64-4C40-4A4B-88DA-26F327B1AC2D}" type="pres">
      <dgm:prSet presAssocID="{68AC7E55-E7FF-4D4E-9673-C99D77CE3E14}" presName="composite2" presStyleCnt="0"/>
      <dgm:spPr/>
    </dgm:pt>
    <dgm:pt modelId="{E7F11D0C-842B-4BF1-9CB7-A1718B803E08}" type="pres">
      <dgm:prSet presAssocID="{68AC7E55-E7FF-4D4E-9673-C99D77CE3E14}" presName="background2" presStyleLbl="node2" presStyleIdx="3" presStyleCnt="5"/>
      <dgm:spPr/>
    </dgm:pt>
    <dgm:pt modelId="{3E3000B1-574D-4E7E-9A5C-6CF2AC828DE4}" type="pres">
      <dgm:prSet presAssocID="{68AC7E55-E7FF-4D4E-9673-C99D77CE3E14}" presName="text2" presStyleLbl="fgAcc2" presStyleIdx="3" presStyleCnt="5">
        <dgm:presLayoutVars>
          <dgm:chPref val="3"/>
        </dgm:presLayoutVars>
      </dgm:prSet>
      <dgm:spPr/>
    </dgm:pt>
    <dgm:pt modelId="{CA2CE914-5337-4F93-8676-87D6E7BBC94D}" type="pres">
      <dgm:prSet presAssocID="{68AC7E55-E7FF-4D4E-9673-C99D77CE3E14}" presName="hierChild3" presStyleCnt="0"/>
      <dgm:spPr/>
    </dgm:pt>
    <dgm:pt modelId="{B2401A2F-CD3F-4885-B8F9-03F6FDEFEBCE}" type="pres">
      <dgm:prSet presAssocID="{16C58F24-6E41-4CF7-81B7-1AC42F5570E4}" presName="Name17" presStyleLbl="parChTrans1D3" presStyleIdx="3" presStyleCnt="5"/>
      <dgm:spPr/>
    </dgm:pt>
    <dgm:pt modelId="{1B34FA43-C508-4086-97FF-A5F759EF91D7}" type="pres">
      <dgm:prSet presAssocID="{24EB9A97-1C70-43CF-89EE-4E25C2C1870C}" presName="hierRoot3" presStyleCnt="0"/>
      <dgm:spPr/>
    </dgm:pt>
    <dgm:pt modelId="{DB9F9565-4C91-43E7-BECB-21CC18FA7EB8}" type="pres">
      <dgm:prSet presAssocID="{24EB9A97-1C70-43CF-89EE-4E25C2C1870C}" presName="composite3" presStyleCnt="0"/>
      <dgm:spPr/>
    </dgm:pt>
    <dgm:pt modelId="{97C82599-F291-4F92-B6EE-A90AA8139EA5}" type="pres">
      <dgm:prSet presAssocID="{24EB9A97-1C70-43CF-89EE-4E25C2C1870C}" presName="background3" presStyleLbl="node3" presStyleIdx="3" presStyleCnt="5"/>
      <dgm:spPr/>
    </dgm:pt>
    <dgm:pt modelId="{A1446BC5-2ED4-4870-B260-C0EC0867CB28}" type="pres">
      <dgm:prSet presAssocID="{24EB9A97-1C70-43CF-89EE-4E25C2C1870C}" presName="text3" presStyleLbl="fgAcc3" presStyleIdx="3" presStyleCnt="5">
        <dgm:presLayoutVars>
          <dgm:chPref val="3"/>
        </dgm:presLayoutVars>
      </dgm:prSet>
      <dgm:spPr/>
    </dgm:pt>
    <dgm:pt modelId="{55500F56-2122-4264-8260-1A836E494CE5}" type="pres">
      <dgm:prSet presAssocID="{24EB9A97-1C70-43CF-89EE-4E25C2C1870C}" presName="hierChild4" presStyleCnt="0"/>
      <dgm:spPr/>
    </dgm:pt>
    <dgm:pt modelId="{8E799AC5-ECA9-4217-8824-EF5B6B838FAE}" type="pres">
      <dgm:prSet presAssocID="{8EA031B4-946F-40EC-BD0A-43C698AF2E29}" presName="Name23" presStyleLbl="parChTrans1D4" presStyleIdx="8" presStyleCnt="12"/>
      <dgm:spPr/>
    </dgm:pt>
    <dgm:pt modelId="{8CCB3E59-F8ED-422C-AC45-6EEF55773E9C}" type="pres">
      <dgm:prSet presAssocID="{4F5F9C77-23D8-47F0-8CB8-3B0EF7717DD6}" presName="hierRoot4" presStyleCnt="0"/>
      <dgm:spPr/>
    </dgm:pt>
    <dgm:pt modelId="{80B7BEBF-06C2-4BA4-B823-F0DAD978D24D}" type="pres">
      <dgm:prSet presAssocID="{4F5F9C77-23D8-47F0-8CB8-3B0EF7717DD6}" presName="composite4" presStyleCnt="0"/>
      <dgm:spPr/>
    </dgm:pt>
    <dgm:pt modelId="{DC659F96-B09C-48F6-9DB4-73A9BA842BA7}" type="pres">
      <dgm:prSet presAssocID="{4F5F9C77-23D8-47F0-8CB8-3B0EF7717DD6}" presName="background4" presStyleLbl="node4" presStyleIdx="8" presStyleCnt="12"/>
      <dgm:spPr/>
    </dgm:pt>
    <dgm:pt modelId="{4D506E4F-4471-4F79-A544-53B2272EEBE4}" type="pres">
      <dgm:prSet presAssocID="{4F5F9C77-23D8-47F0-8CB8-3B0EF7717DD6}" presName="text4" presStyleLbl="fgAcc4" presStyleIdx="8" presStyleCnt="12">
        <dgm:presLayoutVars>
          <dgm:chPref val="3"/>
        </dgm:presLayoutVars>
      </dgm:prSet>
      <dgm:spPr/>
    </dgm:pt>
    <dgm:pt modelId="{DE489FDF-57B9-42BA-BB6C-2289A2B83DAD}" type="pres">
      <dgm:prSet presAssocID="{4F5F9C77-23D8-47F0-8CB8-3B0EF7717DD6}" presName="hierChild5" presStyleCnt="0"/>
      <dgm:spPr/>
    </dgm:pt>
    <dgm:pt modelId="{5A922DD0-4850-4860-A5E4-E7CBD5E18315}" type="pres">
      <dgm:prSet presAssocID="{76F86DC5-B76F-4FE9-8201-7F45F16E43BE}" presName="Name23" presStyleLbl="parChTrans1D4" presStyleIdx="9" presStyleCnt="12"/>
      <dgm:spPr/>
    </dgm:pt>
    <dgm:pt modelId="{7BD36D01-5A5F-4825-A65B-BE73DC7FDD02}" type="pres">
      <dgm:prSet presAssocID="{1BF08BE7-A3B7-46C6-8C4A-8E62A3AF6740}" presName="hierRoot4" presStyleCnt="0"/>
      <dgm:spPr/>
    </dgm:pt>
    <dgm:pt modelId="{DB8AB658-BEB9-4DCD-9593-8671CE4A7E07}" type="pres">
      <dgm:prSet presAssocID="{1BF08BE7-A3B7-46C6-8C4A-8E62A3AF6740}" presName="composite4" presStyleCnt="0"/>
      <dgm:spPr/>
    </dgm:pt>
    <dgm:pt modelId="{7339C858-47DC-4782-A462-7103A0C35E2A}" type="pres">
      <dgm:prSet presAssocID="{1BF08BE7-A3B7-46C6-8C4A-8E62A3AF6740}" presName="background4" presStyleLbl="node4" presStyleIdx="9" presStyleCnt="12"/>
      <dgm:spPr/>
    </dgm:pt>
    <dgm:pt modelId="{2D0A73DE-09E7-44B3-A3B5-3E32194E3704}" type="pres">
      <dgm:prSet presAssocID="{1BF08BE7-A3B7-46C6-8C4A-8E62A3AF6740}" presName="text4" presStyleLbl="fgAcc4" presStyleIdx="9" presStyleCnt="12">
        <dgm:presLayoutVars>
          <dgm:chPref val="3"/>
        </dgm:presLayoutVars>
      </dgm:prSet>
      <dgm:spPr/>
    </dgm:pt>
    <dgm:pt modelId="{4D1C7F08-8FF8-4D5C-84BC-5232D9850EE4}" type="pres">
      <dgm:prSet presAssocID="{1BF08BE7-A3B7-46C6-8C4A-8E62A3AF6740}" presName="hierChild5" presStyleCnt="0"/>
      <dgm:spPr/>
    </dgm:pt>
    <dgm:pt modelId="{973D3134-351C-4CBE-99B5-B636A2E870F7}" type="pres">
      <dgm:prSet presAssocID="{1005DDF0-082A-48C8-A5AE-943F8457B35C}" presName="Name23" presStyleLbl="parChTrans1D4" presStyleIdx="10" presStyleCnt="12"/>
      <dgm:spPr/>
    </dgm:pt>
    <dgm:pt modelId="{91C28613-1AEF-4DA7-865A-3AA771ECBE9F}" type="pres">
      <dgm:prSet presAssocID="{697D4BA9-DBD8-4A0F-AF11-6E1691869007}" presName="hierRoot4" presStyleCnt="0"/>
      <dgm:spPr/>
    </dgm:pt>
    <dgm:pt modelId="{CF76B323-420A-4BB7-8A12-E26524626DD5}" type="pres">
      <dgm:prSet presAssocID="{697D4BA9-DBD8-4A0F-AF11-6E1691869007}" presName="composite4" presStyleCnt="0"/>
      <dgm:spPr/>
    </dgm:pt>
    <dgm:pt modelId="{8B985E89-57AC-4E08-B0B4-875C8FA1CC52}" type="pres">
      <dgm:prSet presAssocID="{697D4BA9-DBD8-4A0F-AF11-6E1691869007}" presName="background4" presStyleLbl="node4" presStyleIdx="10" presStyleCnt="12"/>
      <dgm:spPr/>
    </dgm:pt>
    <dgm:pt modelId="{EF5B3773-740E-48F1-9104-DD77DFFE26F8}" type="pres">
      <dgm:prSet presAssocID="{697D4BA9-DBD8-4A0F-AF11-6E1691869007}" presName="text4" presStyleLbl="fgAcc4" presStyleIdx="10" presStyleCnt="12">
        <dgm:presLayoutVars>
          <dgm:chPref val="3"/>
        </dgm:presLayoutVars>
      </dgm:prSet>
      <dgm:spPr/>
    </dgm:pt>
    <dgm:pt modelId="{3D3375BF-0B2C-49D5-B995-969E051B1D1A}" type="pres">
      <dgm:prSet presAssocID="{697D4BA9-DBD8-4A0F-AF11-6E1691869007}" presName="hierChild5" presStyleCnt="0"/>
      <dgm:spPr/>
    </dgm:pt>
    <dgm:pt modelId="{DBCA24FE-B4F5-4816-AF2B-B7CBC7D4509F}" type="pres">
      <dgm:prSet presAssocID="{B66031B6-DFE3-4B1B-A13D-3AB15F4E07C5}" presName="Name23" presStyleLbl="parChTrans1D4" presStyleIdx="11" presStyleCnt="12"/>
      <dgm:spPr/>
    </dgm:pt>
    <dgm:pt modelId="{6CF32E73-0C6E-4791-91EC-76F165F997F2}" type="pres">
      <dgm:prSet presAssocID="{E00CA109-4C74-4BAF-A9CE-C8F2CB3B696E}" presName="hierRoot4" presStyleCnt="0"/>
      <dgm:spPr/>
    </dgm:pt>
    <dgm:pt modelId="{116CC7EE-1836-4102-A62B-0BBA218F5F1F}" type="pres">
      <dgm:prSet presAssocID="{E00CA109-4C74-4BAF-A9CE-C8F2CB3B696E}" presName="composite4" presStyleCnt="0"/>
      <dgm:spPr/>
    </dgm:pt>
    <dgm:pt modelId="{9F6E72FE-D9FD-45E7-A399-4EB4D7155FE6}" type="pres">
      <dgm:prSet presAssocID="{E00CA109-4C74-4BAF-A9CE-C8F2CB3B696E}" presName="background4" presStyleLbl="node4" presStyleIdx="11" presStyleCnt="12"/>
      <dgm:spPr/>
    </dgm:pt>
    <dgm:pt modelId="{57A4D306-8A19-4D40-AB21-85666011B353}" type="pres">
      <dgm:prSet presAssocID="{E00CA109-4C74-4BAF-A9CE-C8F2CB3B696E}" presName="text4" presStyleLbl="fgAcc4" presStyleIdx="11" presStyleCnt="12">
        <dgm:presLayoutVars>
          <dgm:chPref val="3"/>
        </dgm:presLayoutVars>
      </dgm:prSet>
      <dgm:spPr/>
    </dgm:pt>
    <dgm:pt modelId="{5B8397FF-0616-4261-ADAB-F6CA188D2B59}" type="pres">
      <dgm:prSet presAssocID="{E00CA109-4C74-4BAF-A9CE-C8F2CB3B696E}" presName="hierChild5" presStyleCnt="0"/>
      <dgm:spPr/>
    </dgm:pt>
    <dgm:pt modelId="{029FA9A6-2273-48CA-BE34-77416431C78F}" type="pres">
      <dgm:prSet presAssocID="{41964D66-22D7-4C0A-9ADC-A53AA66BBCD1}" presName="Name10" presStyleLbl="parChTrans1D2" presStyleIdx="4" presStyleCnt="5"/>
      <dgm:spPr/>
    </dgm:pt>
    <dgm:pt modelId="{B15211A9-1833-4B68-BB02-D6FC479E7FA5}" type="pres">
      <dgm:prSet presAssocID="{B1A887EC-BB5B-4D82-A5FF-63345FFB76AE}" presName="hierRoot2" presStyleCnt="0"/>
      <dgm:spPr/>
    </dgm:pt>
    <dgm:pt modelId="{FEDC09C5-E39D-436E-85A6-5CBB8E4E6B71}" type="pres">
      <dgm:prSet presAssocID="{B1A887EC-BB5B-4D82-A5FF-63345FFB76AE}" presName="composite2" presStyleCnt="0"/>
      <dgm:spPr/>
    </dgm:pt>
    <dgm:pt modelId="{60D03E53-211F-4B41-ACC4-896CF336DD2F}" type="pres">
      <dgm:prSet presAssocID="{B1A887EC-BB5B-4D82-A5FF-63345FFB76AE}" presName="background2" presStyleLbl="node2" presStyleIdx="4" presStyleCnt="5"/>
      <dgm:spPr/>
    </dgm:pt>
    <dgm:pt modelId="{E9E41C80-9264-4E16-90CC-736B6C132061}" type="pres">
      <dgm:prSet presAssocID="{B1A887EC-BB5B-4D82-A5FF-63345FFB76AE}" presName="text2" presStyleLbl="fgAcc2" presStyleIdx="4" presStyleCnt="5">
        <dgm:presLayoutVars>
          <dgm:chPref val="3"/>
        </dgm:presLayoutVars>
      </dgm:prSet>
      <dgm:spPr/>
    </dgm:pt>
    <dgm:pt modelId="{876B74F5-4C8C-4AEF-85DD-0ABAD2056354}" type="pres">
      <dgm:prSet presAssocID="{B1A887EC-BB5B-4D82-A5FF-63345FFB76AE}" presName="hierChild3" presStyleCnt="0"/>
      <dgm:spPr/>
    </dgm:pt>
    <dgm:pt modelId="{13F8FDEB-BE3C-4DEA-A158-638D2A2B3F1B}" type="pres">
      <dgm:prSet presAssocID="{4F044C65-37EC-42D1-BE3B-D1F924C9966B}" presName="Name17" presStyleLbl="parChTrans1D3" presStyleIdx="4" presStyleCnt="5"/>
      <dgm:spPr/>
    </dgm:pt>
    <dgm:pt modelId="{C07B7567-CD65-45CF-A782-0AC636E76C88}" type="pres">
      <dgm:prSet presAssocID="{87263943-7729-48CA-A1F1-214156C6A07C}" presName="hierRoot3" presStyleCnt="0"/>
      <dgm:spPr/>
    </dgm:pt>
    <dgm:pt modelId="{BB1CC591-C2A7-476D-8899-489575A07065}" type="pres">
      <dgm:prSet presAssocID="{87263943-7729-48CA-A1F1-214156C6A07C}" presName="composite3" presStyleCnt="0"/>
      <dgm:spPr/>
    </dgm:pt>
    <dgm:pt modelId="{5BF26971-CF85-4D8B-84E5-FA04C894E479}" type="pres">
      <dgm:prSet presAssocID="{87263943-7729-48CA-A1F1-214156C6A07C}" presName="background3" presStyleLbl="node3" presStyleIdx="4" presStyleCnt="5"/>
      <dgm:spPr/>
    </dgm:pt>
    <dgm:pt modelId="{E45546C2-908F-4C2E-A527-7465338ED3D7}" type="pres">
      <dgm:prSet presAssocID="{87263943-7729-48CA-A1F1-214156C6A07C}" presName="text3" presStyleLbl="fgAcc3" presStyleIdx="4" presStyleCnt="5">
        <dgm:presLayoutVars>
          <dgm:chPref val="3"/>
        </dgm:presLayoutVars>
      </dgm:prSet>
      <dgm:spPr/>
    </dgm:pt>
    <dgm:pt modelId="{8895735E-CCDF-4704-BA2C-7B66C8279C1F}" type="pres">
      <dgm:prSet presAssocID="{87263943-7729-48CA-A1F1-214156C6A07C}" presName="hierChild4" presStyleCnt="0"/>
      <dgm:spPr/>
    </dgm:pt>
  </dgm:ptLst>
  <dgm:cxnLst>
    <dgm:cxn modelId="{30821C9A-1EF8-5844-B81C-22F99203CBF1}" type="presOf" srcId="{68AC7E55-E7FF-4D4E-9673-C99D77CE3E14}" destId="{3E3000B1-574D-4E7E-9A5C-6CF2AC828DE4}" srcOrd="0" destOrd="0" presId="urn:microsoft.com/office/officeart/2005/8/layout/hierarchy1"/>
    <dgm:cxn modelId="{3A88F822-C4E3-4954-9C20-5DC28CFF3518}" srcId="{83A8E9CA-1DCE-4D1F-A095-62E7764AA54C}" destId="{68AC7E55-E7FF-4D4E-9673-C99D77CE3E14}" srcOrd="3" destOrd="0" parTransId="{5C25800C-0862-457B-9093-15A655EF7585}" sibTransId="{1DCC81B1-8398-4869-B374-37E029183306}"/>
    <dgm:cxn modelId="{4BA3F90A-51B7-D948-A40F-A4454D12825F}" type="presOf" srcId="{3BE69FF4-E240-4CE5-BE12-2B8FACF4705A}" destId="{B6E6EB37-018A-4F38-9BCF-6622DA681C95}" srcOrd="0" destOrd="0" presId="urn:microsoft.com/office/officeart/2005/8/layout/hierarchy1"/>
    <dgm:cxn modelId="{0D91A9F9-F0B1-7249-B9EE-0300A2C82500}" type="presOf" srcId="{07DBCC66-8865-4A75-B6EC-9A57FB466789}" destId="{6C0ADF10-A942-415E-BFB6-96F9B8441A25}" srcOrd="0" destOrd="0" presId="urn:microsoft.com/office/officeart/2005/8/layout/hierarchy1"/>
    <dgm:cxn modelId="{1D3252C7-84A9-44AD-8D0A-4032CAFCC66B}" srcId="{3B000739-C868-4A61-9D71-536BD051ACEF}" destId="{D021B6DF-0809-4CF0-824F-694322EA74D1}" srcOrd="0" destOrd="0" parTransId="{5B9A2B36-29F4-43B1-BD2A-822F80904F81}" sibTransId="{27AC0986-0A7C-4B5A-8CB2-3C63F21CCB9D}"/>
    <dgm:cxn modelId="{B1615C29-4CDD-C14F-A595-9755082428C6}" type="presOf" srcId="{5B9A2B36-29F4-43B1-BD2A-822F80904F81}" destId="{15E84994-7FAF-4A67-8FFA-C0BBBB3F9DF2}" srcOrd="0" destOrd="0" presId="urn:microsoft.com/office/officeart/2005/8/layout/hierarchy1"/>
    <dgm:cxn modelId="{8CCD60A9-799F-E84F-B5B5-8357D70D2CF8}" type="presOf" srcId="{F6DDE220-5B07-44CD-8FBE-BA76E7847CDE}" destId="{12FF503C-61E5-40C3-A8BF-C8F1C5008E5D}" srcOrd="0" destOrd="0" presId="urn:microsoft.com/office/officeart/2005/8/layout/hierarchy1"/>
    <dgm:cxn modelId="{6086C765-885C-A54B-88AB-1530DA52431B}" type="presOf" srcId="{697D4BA9-DBD8-4A0F-AF11-6E1691869007}" destId="{EF5B3773-740E-48F1-9104-DD77DFFE26F8}" srcOrd="0" destOrd="0" presId="urn:microsoft.com/office/officeart/2005/8/layout/hierarchy1"/>
    <dgm:cxn modelId="{84467536-2222-8D4A-BC71-1C39773A26F1}" type="presOf" srcId="{A7DD910E-C3EE-4960-9010-8C3393240621}" destId="{BC8E3425-019F-4544-8B81-D980F5FB3727}" srcOrd="0" destOrd="0" presId="urn:microsoft.com/office/officeart/2005/8/layout/hierarchy1"/>
    <dgm:cxn modelId="{0D9B99B3-CBEA-4887-8A3D-52B42B8A87DC}" srcId="{83A8E9CA-1DCE-4D1F-A095-62E7764AA54C}" destId="{F4A9FAC0-7948-4644-B007-A805884C53CD}" srcOrd="0" destOrd="0" parTransId="{5B76668D-1474-4094-B607-AEE7AA0744C8}" sibTransId="{5D2D00CF-425C-412D-8009-1979DDE7A5A5}"/>
    <dgm:cxn modelId="{104D57E0-656F-F549-88A2-72FC192DEC37}" type="presOf" srcId="{F4A9FAC0-7948-4644-B007-A805884C53CD}" destId="{DC99A250-8DF4-410E-BBEC-6B3517132C0B}" srcOrd="0" destOrd="0" presId="urn:microsoft.com/office/officeart/2005/8/layout/hierarchy1"/>
    <dgm:cxn modelId="{DD933D78-4029-4212-BDFA-CE0B94EA354A}" srcId="{68AC7E55-E7FF-4D4E-9673-C99D77CE3E14}" destId="{24EB9A97-1C70-43CF-89EE-4E25C2C1870C}" srcOrd="0" destOrd="0" parTransId="{16C58F24-6E41-4CF7-81B7-1AC42F5570E4}" sibTransId="{7C5606EC-732D-4442-9143-90B942FFB958}"/>
    <dgm:cxn modelId="{D12C9226-3833-49E1-A7EE-42B9062C2CB9}" srcId="{83A8E9CA-1DCE-4D1F-A095-62E7764AA54C}" destId="{74D3559F-7B60-4322-895C-B34E95A2D8E0}" srcOrd="2" destOrd="0" parTransId="{A8F6B6D4-717D-4293-A6A5-D3F220FCD6F9}" sibTransId="{7F207638-7033-48BF-81A3-A53BF05CD131}"/>
    <dgm:cxn modelId="{57185241-9154-A848-A973-0B0CACE38450}" type="presOf" srcId="{A4D24A3E-CD00-43E8-90FE-6152BD767BAD}" destId="{7D691A5A-05AE-41CA-A489-2395ACC4A900}" srcOrd="0" destOrd="0" presId="urn:microsoft.com/office/officeart/2005/8/layout/hierarchy1"/>
    <dgm:cxn modelId="{A437A8C4-E1F5-6D4F-8FAD-7D5CD7C8DA14}" type="presOf" srcId="{2435B7C2-816E-491F-8FE8-21179D819F64}" destId="{7BCF67F2-27A9-49C6-9F5B-630D4E145260}" srcOrd="0" destOrd="0" presId="urn:microsoft.com/office/officeart/2005/8/layout/hierarchy1"/>
    <dgm:cxn modelId="{1DEB1DCB-0AA9-4585-8916-BABE118DF4E8}" srcId="{83A8E9CA-1DCE-4D1F-A095-62E7764AA54C}" destId="{5E4578B4-F78B-427E-80EA-7792141CFF13}" srcOrd="1" destOrd="0" parTransId="{AB24DB34-57C3-4642-A3C4-7E99BAFBA20C}" sibTransId="{1127A67E-6E74-4660-B987-7E878EF0A25B}"/>
    <dgm:cxn modelId="{7F6F34DF-FFA5-E744-A276-C6FB8ACAF5DB}" type="presOf" srcId="{41964D66-22D7-4C0A-9ADC-A53AA66BBCD1}" destId="{029FA9A6-2273-48CA-BE34-77416431C78F}" srcOrd="0" destOrd="0" presId="urn:microsoft.com/office/officeart/2005/8/layout/hierarchy1"/>
    <dgm:cxn modelId="{39BC450E-8B62-4B42-A6A3-DCCD3FD1C946}" type="presOf" srcId="{29AB4276-95DE-4ADD-B5F9-3BC649B969FD}" destId="{7D214BD6-DCC2-47AD-A511-8530123D78C3}" srcOrd="0" destOrd="0" presId="urn:microsoft.com/office/officeart/2005/8/layout/hierarchy1"/>
    <dgm:cxn modelId="{74057102-2E7A-A746-BBB0-E7CBA241D53C}" type="presOf" srcId="{E00CA109-4C74-4BAF-A9CE-C8F2CB3B696E}" destId="{57A4D306-8A19-4D40-AB21-85666011B353}" srcOrd="0" destOrd="0" presId="urn:microsoft.com/office/officeart/2005/8/layout/hierarchy1"/>
    <dgm:cxn modelId="{3C28FB99-0B5E-E747-A810-5531B7CE4F6F}" type="presOf" srcId="{DF4DAF2E-6345-4B3C-9E33-7078EDDDA50D}" destId="{0BBF7A08-240B-42B9-93C7-BF8D01C1024E}" srcOrd="0" destOrd="0" presId="urn:microsoft.com/office/officeart/2005/8/layout/hierarchy1"/>
    <dgm:cxn modelId="{45BE959A-E2EE-A346-9006-8E756D2228E6}" type="presOf" srcId="{CB40E7A5-0DDE-4A98-89DD-598699F030C0}" destId="{78E102E9-DF48-489D-813E-A7BFA880A262}" srcOrd="0" destOrd="0" presId="urn:microsoft.com/office/officeart/2005/8/layout/hierarchy1"/>
    <dgm:cxn modelId="{90165131-7BF6-3F49-9A58-EEB2507C8A70}" type="presOf" srcId="{954F5B1E-927F-48B1-AAD8-E10FFD3D05A0}" destId="{CEB943A3-DD2F-4941-81BF-1F8F456F4086}" srcOrd="0" destOrd="0" presId="urn:microsoft.com/office/officeart/2005/8/layout/hierarchy1"/>
    <dgm:cxn modelId="{63597A73-3FBA-4E25-8599-3954BAA1391B}" srcId="{FEB0685A-0B8A-4BF1-B48A-E29835D95FA2}" destId="{83A8E9CA-1DCE-4D1F-A095-62E7764AA54C}" srcOrd="0" destOrd="0" parTransId="{0EF65CF8-EA76-4C8A-A010-E16DC59EE033}" sibTransId="{F4C8EA3A-DB0F-45A5-80AE-63A560A135F9}"/>
    <dgm:cxn modelId="{423745E1-542B-654C-80A9-4B3160BA9E39}" type="presOf" srcId="{124D5C9E-61C5-4871-8768-BDABCE46596F}" destId="{5096857E-9486-414B-B4A0-5D38DE405BC2}" srcOrd="0" destOrd="0" presId="urn:microsoft.com/office/officeart/2005/8/layout/hierarchy1"/>
    <dgm:cxn modelId="{407C3094-7026-614F-AADC-A29EE3278957}" type="presOf" srcId="{D021B6DF-0809-4CF0-824F-694322EA74D1}" destId="{0FADF59E-8FA0-4BCF-BA51-341A77172120}" srcOrd="0" destOrd="0" presId="urn:microsoft.com/office/officeart/2005/8/layout/hierarchy1"/>
    <dgm:cxn modelId="{070B6363-B884-4A22-8C81-DA7126D8D90E}" srcId="{DF4DAF2E-6345-4B3C-9E33-7078EDDDA50D}" destId="{2CEB35F0-9613-4180-82A9-8F64DBC7F9C9}" srcOrd="0" destOrd="0" parTransId="{FA952C75-98B0-421B-9A83-91FC75150659}" sibTransId="{71346430-F83A-4CDF-AF3A-4F5654A6B627}"/>
    <dgm:cxn modelId="{98756F04-22F8-4505-81C0-BF7D07D48DE4}" srcId="{83A8E9CA-1DCE-4D1F-A095-62E7764AA54C}" destId="{B1A887EC-BB5B-4D82-A5FF-63345FFB76AE}" srcOrd="4" destOrd="0" parTransId="{41964D66-22D7-4C0A-9ADC-A53AA66BBCD1}" sibTransId="{CAFFB139-7080-4EF7-A1DB-CB1E9556E58A}"/>
    <dgm:cxn modelId="{C6A504CD-84C4-AB40-8B25-8DEF0564925D}" type="presOf" srcId="{24EB9A97-1C70-43CF-89EE-4E25C2C1870C}" destId="{A1446BC5-2ED4-4870-B260-C0EC0867CB28}" srcOrd="0" destOrd="0" presId="urn:microsoft.com/office/officeart/2005/8/layout/hierarchy1"/>
    <dgm:cxn modelId="{FED2BE4D-7245-204F-95E8-FD9A0855B1DB}" type="presOf" srcId="{74D3559F-7B60-4322-895C-B34E95A2D8E0}" destId="{A31C1A83-5CEF-418D-824A-E658F8B1413A}" srcOrd="0" destOrd="0" presId="urn:microsoft.com/office/officeart/2005/8/layout/hierarchy1"/>
    <dgm:cxn modelId="{2980D051-AACC-D147-82AA-D1CAAE7513B9}" type="presOf" srcId="{16C58F24-6E41-4CF7-81B7-1AC42F5570E4}" destId="{B2401A2F-CD3F-4885-B8F9-03F6FDEFEBCE}" srcOrd="0" destOrd="0" presId="urn:microsoft.com/office/officeart/2005/8/layout/hierarchy1"/>
    <dgm:cxn modelId="{07F163F5-2A35-294F-B743-A172A4296DDE}" type="presOf" srcId="{5E4578B4-F78B-427E-80EA-7792141CFF13}" destId="{79AB29E7-6847-4095-99F8-1F60F6351B89}" srcOrd="0" destOrd="0" presId="urn:microsoft.com/office/officeart/2005/8/layout/hierarchy1"/>
    <dgm:cxn modelId="{8426C15C-73BB-4BEB-B37F-DCF1F65DB0E2}" srcId="{5E4578B4-F78B-427E-80EA-7792141CFF13}" destId="{DF4DAF2E-6345-4B3C-9E33-7078EDDDA50D}" srcOrd="0" destOrd="0" parTransId="{C38F8FE3-0690-46B4-B7E5-B9153F0D3599}" sibTransId="{91708AE9-8D13-4064-9931-8FE9095A0F42}"/>
    <dgm:cxn modelId="{2F5B1B44-93A4-554D-8A85-AE99844D7DCC}" type="presOf" srcId="{792662B8-CE0C-4918-B171-957472F5C26B}" destId="{F31258E3-D47A-4F8A-8E20-AB6964D2F890}" srcOrd="0" destOrd="0" presId="urn:microsoft.com/office/officeart/2005/8/layout/hierarchy1"/>
    <dgm:cxn modelId="{A5324289-1643-8C4F-BF73-272211EFD58E}" type="presOf" srcId="{B66031B6-DFE3-4B1B-A13D-3AB15F4E07C5}" destId="{DBCA24FE-B4F5-4816-AF2B-B7CBC7D4509F}" srcOrd="0" destOrd="0" presId="urn:microsoft.com/office/officeart/2005/8/layout/hierarchy1"/>
    <dgm:cxn modelId="{0E8F9EA4-4BD3-4032-B358-3D0374968F73}" srcId="{F4A9FAC0-7948-4644-B007-A805884C53CD}" destId="{A4D24A3E-CD00-43E8-90FE-6152BD767BAD}" srcOrd="0" destOrd="0" parTransId="{CB40E7A5-0DDE-4A98-89DD-598699F030C0}" sibTransId="{179594A1-3FA5-4CA6-9A74-C1144B625EAD}"/>
    <dgm:cxn modelId="{C466DC40-DFF9-4F5B-81D6-3DF1C88747FE}" srcId="{F6DDE220-5B07-44CD-8FBE-BA76E7847CDE}" destId="{3B000739-C868-4A61-9D71-536BD051ACEF}" srcOrd="0" destOrd="0" parTransId="{07DBCC66-8865-4A75-B6EC-9A57FB466789}" sibTransId="{D44FC8B9-6DF1-48ED-A55F-BDA054929497}"/>
    <dgm:cxn modelId="{E87D8D78-FE6C-45EF-BCC5-B0EEF35D241C}" srcId="{74D3559F-7B60-4322-895C-B34E95A2D8E0}" destId="{F6DDE220-5B07-44CD-8FBE-BA76E7847CDE}" srcOrd="0" destOrd="0" parTransId="{3BE69FF4-E240-4CE5-BE12-2B8FACF4705A}" sibTransId="{E7D3ED8D-4A73-4575-A532-A130D892928D}"/>
    <dgm:cxn modelId="{11919A3D-E1D5-48E2-977E-07BBFBC36DA7}" srcId="{24EB9A97-1C70-43CF-89EE-4E25C2C1870C}" destId="{4F5F9C77-23D8-47F0-8CB8-3B0EF7717DD6}" srcOrd="0" destOrd="0" parTransId="{8EA031B4-946F-40EC-BD0A-43C698AF2E29}" sibTransId="{91425320-7700-40C4-ADE1-8E38B3C36591}"/>
    <dgm:cxn modelId="{D0DADB68-CA61-A940-8EEB-D737D9E4F54F}" type="presOf" srcId="{70EA5EA3-791B-4E27-9E94-1AF52421C12A}" destId="{13A84018-20D5-4058-9051-0597308E5C08}" srcOrd="0" destOrd="0" presId="urn:microsoft.com/office/officeart/2005/8/layout/hierarchy1"/>
    <dgm:cxn modelId="{D904F20C-6107-D849-B16A-B2C8B7C7B786}" type="presOf" srcId="{C0850CB7-D38F-400D-9D44-2EFB2AF32947}" destId="{334E716F-3BA2-4971-A6A6-540350CC6661}" srcOrd="0" destOrd="0" presId="urn:microsoft.com/office/officeart/2005/8/layout/hierarchy1"/>
    <dgm:cxn modelId="{E77E98D8-3217-6C47-AB85-244E198FA33C}" type="presOf" srcId="{2CEB35F0-9613-4180-82A9-8F64DBC7F9C9}" destId="{5F71B4C0-63DE-44B1-9411-90BE2CEE3A67}" srcOrd="0" destOrd="0" presId="urn:microsoft.com/office/officeart/2005/8/layout/hierarchy1"/>
    <dgm:cxn modelId="{01C5F0B2-4498-2F49-AF02-03D73B80B3EE}" type="presOf" srcId="{FEB0685A-0B8A-4BF1-B48A-E29835D95FA2}" destId="{9B9C3352-AD08-44EF-B3D9-77661ECBC2BF}" srcOrd="0" destOrd="0" presId="urn:microsoft.com/office/officeart/2005/8/layout/hierarchy1"/>
    <dgm:cxn modelId="{67B13752-C27E-2C42-AA11-46043D71BC8B}" type="presOf" srcId="{B1A887EC-BB5B-4D82-A5FF-63345FFB76AE}" destId="{E9E41C80-9264-4E16-90CC-736B6C132061}" srcOrd="0" destOrd="0" presId="urn:microsoft.com/office/officeart/2005/8/layout/hierarchy1"/>
    <dgm:cxn modelId="{97AAB37B-327D-644A-BBD5-D001132AF3A6}" type="presOf" srcId="{5C25800C-0862-457B-9093-15A655EF7585}" destId="{CF06A3C6-F266-43DE-9BC1-D6E56B58126E}" srcOrd="0" destOrd="0" presId="urn:microsoft.com/office/officeart/2005/8/layout/hierarchy1"/>
    <dgm:cxn modelId="{488BEB84-AD38-A240-AEE7-FF74E52F5299}" type="presOf" srcId="{4F044C65-37EC-42D1-BE3B-D1F924C9966B}" destId="{13F8FDEB-BE3C-4DEA-A158-638D2A2B3F1B}" srcOrd="0" destOrd="0" presId="urn:microsoft.com/office/officeart/2005/8/layout/hierarchy1"/>
    <dgm:cxn modelId="{266CB655-DCAC-5A47-8CC7-706B57C938DE}" type="presOf" srcId="{3B000739-C868-4A61-9D71-536BD051ACEF}" destId="{6B760A8B-B72A-40CA-A6CA-5BB9ECC0CB59}" srcOrd="0" destOrd="0" presId="urn:microsoft.com/office/officeart/2005/8/layout/hierarchy1"/>
    <dgm:cxn modelId="{BA262DB9-A75B-354B-9656-FF9B21BB1B95}" type="presOf" srcId="{A8F6B6D4-717D-4293-A6A5-D3F220FCD6F9}" destId="{255AF3B5-A258-4FDE-8E68-F4BB66EC74A1}" srcOrd="0" destOrd="0" presId="urn:microsoft.com/office/officeart/2005/8/layout/hierarchy1"/>
    <dgm:cxn modelId="{08D78296-7E95-1944-9044-22D53DE58D99}" type="presOf" srcId="{1005DDF0-082A-48C8-A5AE-943F8457B35C}" destId="{973D3134-351C-4CBE-99B5-B636A2E870F7}" srcOrd="0" destOrd="0" presId="urn:microsoft.com/office/officeart/2005/8/layout/hierarchy1"/>
    <dgm:cxn modelId="{058D6DD8-D1F7-9D48-8D0A-60B79E1F4A7A}" type="presOf" srcId="{4F5F9C77-23D8-47F0-8CB8-3B0EF7717DD6}" destId="{4D506E4F-4471-4F79-A544-53B2272EEBE4}" srcOrd="0" destOrd="0" presId="urn:microsoft.com/office/officeart/2005/8/layout/hierarchy1"/>
    <dgm:cxn modelId="{149CDC75-FB0D-E646-8EC1-96ED39870255}" type="presOf" srcId="{8EA031B4-946F-40EC-BD0A-43C698AF2E29}" destId="{8E799AC5-ECA9-4217-8824-EF5B6B838FAE}" srcOrd="0" destOrd="0" presId="urn:microsoft.com/office/officeart/2005/8/layout/hierarchy1"/>
    <dgm:cxn modelId="{E916FA78-51DA-4331-B485-A8C954E6AAF6}" srcId="{2CEB35F0-9613-4180-82A9-8F64DBC7F9C9}" destId="{E3E649A1-2AB1-421E-AB65-594B68AF70DF}" srcOrd="2" destOrd="0" parTransId="{026E36E1-65BE-4418-A3F1-2E179881E31A}" sibTransId="{9C4C18F3-7FCD-4C08-9118-B043A8EB6EBE}"/>
    <dgm:cxn modelId="{ED9A47CC-C93E-BA47-9489-B5926EA5B462}" type="presOf" srcId="{87263943-7729-48CA-A1F1-214156C6A07C}" destId="{E45546C2-908F-4C2E-A527-7465338ED3D7}" srcOrd="0" destOrd="0" presId="urn:microsoft.com/office/officeart/2005/8/layout/hierarchy1"/>
    <dgm:cxn modelId="{5E769B1B-2E41-41B0-BD12-78B7F49DFA4A}" srcId="{3B000739-C868-4A61-9D71-536BD051ACEF}" destId="{C0850CB7-D38F-400D-9D44-2EFB2AF32947}" srcOrd="1" destOrd="0" parTransId="{954F5B1E-927F-48B1-AAD8-E10FFD3D05A0}" sibTransId="{44EA1F6B-BD18-47E2-9AB3-8DB8C76E737A}"/>
    <dgm:cxn modelId="{D06E6288-B980-CC4B-B556-C5D1023A72D7}" type="presOf" srcId="{83A8E9CA-1DCE-4D1F-A095-62E7764AA54C}" destId="{6578EEB0-5AD0-45F0-997E-C69B1633A5D8}" srcOrd="0" destOrd="0" presId="urn:microsoft.com/office/officeart/2005/8/layout/hierarchy1"/>
    <dgm:cxn modelId="{5DD974F1-27BC-447E-958B-1AD2CABFEB42}" srcId="{B1A887EC-BB5B-4D82-A5FF-63345FFB76AE}" destId="{87263943-7729-48CA-A1F1-214156C6A07C}" srcOrd="0" destOrd="0" parTransId="{4F044C65-37EC-42D1-BE3B-D1F924C9966B}" sibTransId="{157CC0C4-B33E-405C-BF73-07EE49710FE9}"/>
    <dgm:cxn modelId="{2B71B1CB-E656-FE49-A194-4AE712EE706D}" type="presOf" srcId="{AB24DB34-57C3-4642-A3C4-7E99BAFBA20C}" destId="{FDD39F73-D86E-4F2F-8375-04F941F0A4B4}" srcOrd="0" destOrd="0" presId="urn:microsoft.com/office/officeart/2005/8/layout/hierarchy1"/>
    <dgm:cxn modelId="{C5DE7E4F-FD46-4954-915A-246853FA939C}" srcId="{2CEB35F0-9613-4180-82A9-8F64DBC7F9C9}" destId="{A7DD910E-C3EE-4960-9010-8C3393240621}" srcOrd="1" destOrd="0" parTransId="{29AB4276-95DE-4ADD-B5F9-3BC649B969FD}" sibTransId="{36B02A7C-60C4-41B3-B651-D815590CBD21}"/>
    <dgm:cxn modelId="{30815C8C-525E-274E-8BCE-981674879F9A}" type="presOf" srcId="{76F86DC5-B76F-4FE9-8201-7F45F16E43BE}" destId="{5A922DD0-4850-4860-A5E4-E7CBD5E18315}" srcOrd="0" destOrd="0" presId="urn:microsoft.com/office/officeart/2005/8/layout/hierarchy1"/>
    <dgm:cxn modelId="{BB80F0E6-7872-4F0C-B8EB-E4A43E802ED1}" srcId="{2CEB35F0-9613-4180-82A9-8F64DBC7F9C9}" destId="{70EA5EA3-791B-4E27-9E94-1AF52421C12A}" srcOrd="0" destOrd="0" parTransId="{2435B7C2-816E-491F-8FE8-21179D819F64}" sibTransId="{396AC2EB-5888-4E3A-894D-101809F4E68A}"/>
    <dgm:cxn modelId="{AAB260DD-C469-4545-AA71-B6DA61C27CD3}" type="presOf" srcId="{1BF08BE7-A3B7-46C6-8C4A-8E62A3AF6740}" destId="{2D0A73DE-09E7-44B3-A3B5-3E32194E3704}" srcOrd="0" destOrd="0" presId="urn:microsoft.com/office/officeart/2005/8/layout/hierarchy1"/>
    <dgm:cxn modelId="{3FF185D9-DB28-4D4B-ADAB-5E3CC61BB857}" type="presOf" srcId="{026E36E1-65BE-4418-A3F1-2E179881E31A}" destId="{9BAE1563-C1AF-4F51-A83C-CCAC66369539}" srcOrd="0" destOrd="0" presId="urn:microsoft.com/office/officeart/2005/8/layout/hierarchy1"/>
    <dgm:cxn modelId="{F203F6CA-6EFC-D549-9633-C778A0CCAEFA}" type="presOf" srcId="{E3E649A1-2AB1-421E-AB65-594B68AF70DF}" destId="{CE3C136E-2A98-4E56-AFC7-465EE4BAB0AA}" srcOrd="0" destOrd="0" presId="urn:microsoft.com/office/officeart/2005/8/layout/hierarchy1"/>
    <dgm:cxn modelId="{7012D102-9ECE-440C-992D-D905B0BF069F}" srcId="{4F5F9C77-23D8-47F0-8CB8-3B0EF7717DD6}" destId="{1BF08BE7-A3B7-46C6-8C4A-8E62A3AF6740}" srcOrd="0" destOrd="0" parTransId="{76F86DC5-B76F-4FE9-8201-7F45F16E43BE}" sibTransId="{A03D6D81-5F4E-46D8-8555-010D30026058}"/>
    <dgm:cxn modelId="{386B93E5-99F1-49C2-91FC-16EC101D8F18}" srcId="{4F5F9C77-23D8-47F0-8CB8-3B0EF7717DD6}" destId="{E00CA109-4C74-4BAF-A9CE-C8F2CB3B696E}" srcOrd="2" destOrd="0" parTransId="{B66031B6-DFE3-4B1B-A13D-3AB15F4E07C5}" sibTransId="{6651331E-E732-423F-8D43-22B713621C7E}"/>
    <dgm:cxn modelId="{03251410-6CED-4666-A9B6-73948689892E}" srcId="{4F5F9C77-23D8-47F0-8CB8-3B0EF7717DD6}" destId="{697D4BA9-DBD8-4A0F-AF11-6E1691869007}" srcOrd="1" destOrd="0" parTransId="{1005DDF0-082A-48C8-A5AE-943F8457B35C}" sibTransId="{22047527-A455-43E2-86E1-B5F5143B580B}"/>
    <dgm:cxn modelId="{FCE1036B-15A2-4A45-A6F4-EA9F57988A31}" type="presOf" srcId="{C38F8FE3-0690-46B4-B7E5-B9153F0D3599}" destId="{26468B63-3DC4-4CA0-8867-3B6DFDAE083F}" srcOrd="0" destOrd="0" presId="urn:microsoft.com/office/officeart/2005/8/layout/hierarchy1"/>
    <dgm:cxn modelId="{D9D26CF8-2FE1-044D-8E56-CD5516846E39}" type="presOf" srcId="{5B76668D-1474-4094-B607-AEE7AA0744C8}" destId="{9083FB8D-2341-496B-9505-AD53DDDA3D41}" srcOrd="0" destOrd="0" presId="urn:microsoft.com/office/officeart/2005/8/layout/hierarchy1"/>
    <dgm:cxn modelId="{6072F68A-5C91-8B4A-BE49-34E28D4F15BC}" type="presOf" srcId="{FA952C75-98B0-421B-9A83-91FC75150659}" destId="{7F96A375-6951-41F5-9C32-14B3B4B3ADFF}" srcOrd="0" destOrd="0" presId="urn:microsoft.com/office/officeart/2005/8/layout/hierarchy1"/>
    <dgm:cxn modelId="{2632CDEF-6B6A-4F8D-97A8-C373461AB1EF}" srcId="{3B000739-C868-4A61-9D71-536BD051ACEF}" destId="{124D5C9E-61C5-4871-8768-BDABCE46596F}" srcOrd="2" destOrd="0" parTransId="{792662B8-CE0C-4918-B171-957472F5C26B}" sibTransId="{81AECAB2-3F68-46AA-AD3B-BA8294132F84}"/>
    <dgm:cxn modelId="{2A040B95-A5AC-3E40-AC5F-1F56B3D6B316}" type="presParOf" srcId="{9B9C3352-AD08-44EF-B3D9-77661ECBC2BF}" destId="{714EA9C6-A842-413B-ADAA-4AA070B41681}" srcOrd="0" destOrd="0" presId="urn:microsoft.com/office/officeart/2005/8/layout/hierarchy1"/>
    <dgm:cxn modelId="{B3B648E1-E0A1-5840-A753-32795F62EAAF}" type="presParOf" srcId="{714EA9C6-A842-413B-ADAA-4AA070B41681}" destId="{0BF9FC46-4CA4-4008-8D16-BF28D38E3220}" srcOrd="0" destOrd="0" presId="urn:microsoft.com/office/officeart/2005/8/layout/hierarchy1"/>
    <dgm:cxn modelId="{BE6BA008-5948-AC4F-96C3-14A91DF80473}" type="presParOf" srcId="{0BF9FC46-4CA4-4008-8D16-BF28D38E3220}" destId="{C02F8F94-3A38-45B0-8A16-EA29279FC95B}" srcOrd="0" destOrd="0" presId="urn:microsoft.com/office/officeart/2005/8/layout/hierarchy1"/>
    <dgm:cxn modelId="{0DE892D1-3D83-BB45-92E1-77927AF1091B}" type="presParOf" srcId="{0BF9FC46-4CA4-4008-8D16-BF28D38E3220}" destId="{6578EEB0-5AD0-45F0-997E-C69B1633A5D8}" srcOrd="1" destOrd="0" presId="urn:microsoft.com/office/officeart/2005/8/layout/hierarchy1"/>
    <dgm:cxn modelId="{8A4E41F5-958C-4246-ABDA-3E8B47E92C71}" type="presParOf" srcId="{714EA9C6-A842-413B-ADAA-4AA070B41681}" destId="{7076544C-55FA-4AA7-B8AB-79F2C1FB4CD4}" srcOrd="1" destOrd="0" presId="urn:microsoft.com/office/officeart/2005/8/layout/hierarchy1"/>
    <dgm:cxn modelId="{747F312A-9BE7-B641-A320-8AA13E44272D}" type="presParOf" srcId="{7076544C-55FA-4AA7-B8AB-79F2C1FB4CD4}" destId="{9083FB8D-2341-496B-9505-AD53DDDA3D41}" srcOrd="0" destOrd="0" presId="urn:microsoft.com/office/officeart/2005/8/layout/hierarchy1"/>
    <dgm:cxn modelId="{9543772A-F418-2E47-B255-077293129F3A}" type="presParOf" srcId="{7076544C-55FA-4AA7-B8AB-79F2C1FB4CD4}" destId="{164C5695-D482-41B2-A402-2B897F922B81}" srcOrd="1" destOrd="0" presId="urn:microsoft.com/office/officeart/2005/8/layout/hierarchy1"/>
    <dgm:cxn modelId="{20135FB4-19E7-8247-B3C7-942257BF81DF}" type="presParOf" srcId="{164C5695-D482-41B2-A402-2B897F922B81}" destId="{A0ECDB77-0E38-4B5F-BE05-A2B973CF0B3F}" srcOrd="0" destOrd="0" presId="urn:microsoft.com/office/officeart/2005/8/layout/hierarchy1"/>
    <dgm:cxn modelId="{9A8CC304-705D-3A4A-8F95-A16FD525F4B8}" type="presParOf" srcId="{A0ECDB77-0E38-4B5F-BE05-A2B973CF0B3F}" destId="{3D391792-B275-44C9-87E9-B4CB2C85B69F}" srcOrd="0" destOrd="0" presId="urn:microsoft.com/office/officeart/2005/8/layout/hierarchy1"/>
    <dgm:cxn modelId="{5D8431C8-504B-0843-A0E0-854CB788F4B6}" type="presParOf" srcId="{A0ECDB77-0E38-4B5F-BE05-A2B973CF0B3F}" destId="{DC99A250-8DF4-410E-BBEC-6B3517132C0B}" srcOrd="1" destOrd="0" presId="urn:microsoft.com/office/officeart/2005/8/layout/hierarchy1"/>
    <dgm:cxn modelId="{A9F00EF8-EE9C-9E41-BDC9-62A5FE09BD9A}" type="presParOf" srcId="{164C5695-D482-41B2-A402-2B897F922B81}" destId="{0E0224DB-0E31-40ED-9A70-5073E3A354E4}" srcOrd="1" destOrd="0" presId="urn:microsoft.com/office/officeart/2005/8/layout/hierarchy1"/>
    <dgm:cxn modelId="{66EA9177-A924-9C43-9C3B-E442A4FEBCE2}" type="presParOf" srcId="{0E0224DB-0E31-40ED-9A70-5073E3A354E4}" destId="{78E102E9-DF48-489D-813E-A7BFA880A262}" srcOrd="0" destOrd="0" presId="urn:microsoft.com/office/officeart/2005/8/layout/hierarchy1"/>
    <dgm:cxn modelId="{73987112-BE0B-DC4F-B138-12CAF557A413}" type="presParOf" srcId="{0E0224DB-0E31-40ED-9A70-5073E3A354E4}" destId="{2BC2E27C-0288-4D37-8FB4-32CFBDC8582F}" srcOrd="1" destOrd="0" presId="urn:microsoft.com/office/officeart/2005/8/layout/hierarchy1"/>
    <dgm:cxn modelId="{6901BB67-88A7-A14F-8D74-9CDBB7285D35}" type="presParOf" srcId="{2BC2E27C-0288-4D37-8FB4-32CFBDC8582F}" destId="{8EB0BE2A-AA0A-474F-818F-78FE0FBB241E}" srcOrd="0" destOrd="0" presId="urn:microsoft.com/office/officeart/2005/8/layout/hierarchy1"/>
    <dgm:cxn modelId="{047B9E48-B17B-A045-B8EC-DAE258EC2B3A}" type="presParOf" srcId="{8EB0BE2A-AA0A-474F-818F-78FE0FBB241E}" destId="{17E23D8B-F8BA-4062-A818-3A744740FFB0}" srcOrd="0" destOrd="0" presId="urn:microsoft.com/office/officeart/2005/8/layout/hierarchy1"/>
    <dgm:cxn modelId="{A36ECAB4-1E5D-F546-9745-6EB02239D9BD}" type="presParOf" srcId="{8EB0BE2A-AA0A-474F-818F-78FE0FBB241E}" destId="{7D691A5A-05AE-41CA-A489-2395ACC4A900}" srcOrd="1" destOrd="0" presId="urn:microsoft.com/office/officeart/2005/8/layout/hierarchy1"/>
    <dgm:cxn modelId="{787B1DA9-353F-2E46-8B7C-6FAD0875D89B}" type="presParOf" srcId="{2BC2E27C-0288-4D37-8FB4-32CFBDC8582F}" destId="{9A33F7B0-5573-40FA-8961-4F5A8D53D5F7}" srcOrd="1" destOrd="0" presId="urn:microsoft.com/office/officeart/2005/8/layout/hierarchy1"/>
    <dgm:cxn modelId="{8772B239-5714-2D43-A001-03AD5A65E006}" type="presParOf" srcId="{7076544C-55FA-4AA7-B8AB-79F2C1FB4CD4}" destId="{FDD39F73-D86E-4F2F-8375-04F941F0A4B4}" srcOrd="2" destOrd="0" presId="urn:microsoft.com/office/officeart/2005/8/layout/hierarchy1"/>
    <dgm:cxn modelId="{15F2F46B-72AA-4A44-9179-95B9741037DD}" type="presParOf" srcId="{7076544C-55FA-4AA7-B8AB-79F2C1FB4CD4}" destId="{BCFEC1A0-BBA9-4B77-AEF7-BC310DE19641}" srcOrd="3" destOrd="0" presId="urn:microsoft.com/office/officeart/2005/8/layout/hierarchy1"/>
    <dgm:cxn modelId="{F5E722CC-0B2C-394C-B7B7-0D6671AC675E}" type="presParOf" srcId="{BCFEC1A0-BBA9-4B77-AEF7-BC310DE19641}" destId="{0B4BCF96-CB6E-4F6E-9A89-E7136CD1FF7B}" srcOrd="0" destOrd="0" presId="urn:microsoft.com/office/officeart/2005/8/layout/hierarchy1"/>
    <dgm:cxn modelId="{EB384EA5-A245-7B40-B4EA-4A810FF77059}" type="presParOf" srcId="{0B4BCF96-CB6E-4F6E-9A89-E7136CD1FF7B}" destId="{F391A001-7328-4C43-9A60-4724E3311F90}" srcOrd="0" destOrd="0" presId="urn:microsoft.com/office/officeart/2005/8/layout/hierarchy1"/>
    <dgm:cxn modelId="{86DD392E-4A07-B849-9FDE-68FB31D862B4}" type="presParOf" srcId="{0B4BCF96-CB6E-4F6E-9A89-E7136CD1FF7B}" destId="{79AB29E7-6847-4095-99F8-1F60F6351B89}" srcOrd="1" destOrd="0" presId="urn:microsoft.com/office/officeart/2005/8/layout/hierarchy1"/>
    <dgm:cxn modelId="{BA6D0BDA-196C-D042-938D-4108D60E572E}" type="presParOf" srcId="{BCFEC1A0-BBA9-4B77-AEF7-BC310DE19641}" destId="{2A16A3A9-C78B-45B5-9093-223AAFB6FC6D}" srcOrd="1" destOrd="0" presId="urn:microsoft.com/office/officeart/2005/8/layout/hierarchy1"/>
    <dgm:cxn modelId="{F8B6551A-D081-7A4F-82A0-5C15A41156E1}" type="presParOf" srcId="{2A16A3A9-C78B-45B5-9093-223AAFB6FC6D}" destId="{26468B63-3DC4-4CA0-8867-3B6DFDAE083F}" srcOrd="0" destOrd="0" presId="urn:microsoft.com/office/officeart/2005/8/layout/hierarchy1"/>
    <dgm:cxn modelId="{5D5965BF-53C1-A345-9FEB-22A5FBEBCEA6}" type="presParOf" srcId="{2A16A3A9-C78B-45B5-9093-223AAFB6FC6D}" destId="{36B70163-B8E1-4602-A349-EB8DCBCFFD26}" srcOrd="1" destOrd="0" presId="urn:microsoft.com/office/officeart/2005/8/layout/hierarchy1"/>
    <dgm:cxn modelId="{594086F2-1829-4642-90A6-D141FD23134B}" type="presParOf" srcId="{36B70163-B8E1-4602-A349-EB8DCBCFFD26}" destId="{296FD28F-36AA-4926-AAB7-47F436ABB38A}" srcOrd="0" destOrd="0" presId="urn:microsoft.com/office/officeart/2005/8/layout/hierarchy1"/>
    <dgm:cxn modelId="{9BFFBE50-A26B-7B42-8BC6-C99448C18408}" type="presParOf" srcId="{296FD28F-36AA-4926-AAB7-47F436ABB38A}" destId="{7F801E62-924B-4BA4-B2A4-2AD6BB19C838}" srcOrd="0" destOrd="0" presId="urn:microsoft.com/office/officeart/2005/8/layout/hierarchy1"/>
    <dgm:cxn modelId="{6DFB1D69-5F5B-B245-83E9-16CEDC0BF6B4}" type="presParOf" srcId="{296FD28F-36AA-4926-AAB7-47F436ABB38A}" destId="{0BBF7A08-240B-42B9-93C7-BF8D01C1024E}" srcOrd="1" destOrd="0" presId="urn:microsoft.com/office/officeart/2005/8/layout/hierarchy1"/>
    <dgm:cxn modelId="{5ECF6058-4D43-9543-8E16-024550490591}" type="presParOf" srcId="{36B70163-B8E1-4602-A349-EB8DCBCFFD26}" destId="{8D205DE6-0F77-41FA-A489-3730CF0CD175}" srcOrd="1" destOrd="0" presId="urn:microsoft.com/office/officeart/2005/8/layout/hierarchy1"/>
    <dgm:cxn modelId="{A3A5AE16-3304-E147-83B5-387637CCDA7A}" type="presParOf" srcId="{8D205DE6-0F77-41FA-A489-3730CF0CD175}" destId="{7F96A375-6951-41F5-9C32-14B3B4B3ADFF}" srcOrd="0" destOrd="0" presId="urn:microsoft.com/office/officeart/2005/8/layout/hierarchy1"/>
    <dgm:cxn modelId="{95E9B003-2289-E840-82B9-E981BCFD205E}" type="presParOf" srcId="{8D205DE6-0F77-41FA-A489-3730CF0CD175}" destId="{77E2962E-905A-41AC-86DA-37EF1113641C}" srcOrd="1" destOrd="0" presId="urn:microsoft.com/office/officeart/2005/8/layout/hierarchy1"/>
    <dgm:cxn modelId="{55143332-4BC9-C340-B655-C0DD1E36AC2A}" type="presParOf" srcId="{77E2962E-905A-41AC-86DA-37EF1113641C}" destId="{AC74F485-18CA-4378-9CF9-28F4D33712A4}" srcOrd="0" destOrd="0" presId="urn:microsoft.com/office/officeart/2005/8/layout/hierarchy1"/>
    <dgm:cxn modelId="{B658BFE6-DCAE-1A4F-8464-42040CA0C433}" type="presParOf" srcId="{AC74F485-18CA-4378-9CF9-28F4D33712A4}" destId="{2E1F6128-FC9C-4DB4-A2C1-D779126B5E61}" srcOrd="0" destOrd="0" presId="urn:microsoft.com/office/officeart/2005/8/layout/hierarchy1"/>
    <dgm:cxn modelId="{A0AF3AA4-6A1D-E94C-B2D9-67E3270C8670}" type="presParOf" srcId="{AC74F485-18CA-4378-9CF9-28F4D33712A4}" destId="{5F71B4C0-63DE-44B1-9411-90BE2CEE3A67}" srcOrd="1" destOrd="0" presId="urn:microsoft.com/office/officeart/2005/8/layout/hierarchy1"/>
    <dgm:cxn modelId="{03E0785D-BE4F-7D4A-BE40-88610C3E3604}" type="presParOf" srcId="{77E2962E-905A-41AC-86DA-37EF1113641C}" destId="{4E75AD29-1AFA-4FFE-89BC-ACFB7753A935}" srcOrd="1" destOrd="0" presId="urn:microsoft.com/office/officeart/2005/8/layout/hierarchy1"/>
    <dgm:cxn modelId="{38F0D386-E3CD-9A4B-9BBA-29C90FA3AA0E}" type="presParOf" srcId="{4E75AD29-1AFA-4FFE-89BC-ACFB7753A935}" destId="{7BCF67F2-27A9-49C6-9F5B-630D4E145260}" srcOrd="0" destOrd="0" presId="urn:microsoft.com/office/officeart/2005/8/layout/hierarchy1"/>
    <dgm:cxn modelId="{1CEC715C-44B6-644C-99B7-54CB85050C16}" type="presParOf" srcId="{4E75AD29-1AFA-4FFE-89BC-ACFB7753A935}" destId="{E34AE629-6C76-4B2A-BD25-7C411045F81C}" srcOrd="1" destOrd="0" presId="urn:microsoft.com/office/officeart/2005/8/layout/hierarchy1"/>
    <dgm:cxn modelId="{FDE5348A-F146-4A48-9F14-7BD82C45F79E}" type="presParOf" srcId="{E34AE629-6C76-4B2A-BD25-7C411045F81C}" destId="{42B02CFA-3D4B-4B87-98CC-070AF4BA3174}" srcOrd="0" destOrd="0" presId="urn:microsoft.com/office/officeart/2005/8/layout/hierarchy1"/>
    <dgm:cxn modelId="{AEE712F2-80E1-6649-BC0D-116FFD4DC7C3}" type="presParOf" srcId="{42B02CFA-3D4B-4B87-98CC-070AF4BA3174}" destId="{64974AB1-505C-4F75-83C9-6C0EB0F8F520}" srcOrd="0" destOrd="0" presId="urn:microsoft.com/office/officeart/2005/8/layout/hierarchy1"/>
    <dgm:cxn modelId="{87AEBABB-8760-DD45-A0D3-103DBBCC48E0}" type="presParOf" srcId="{42B02CFA-3D4B-4B87-98CC-070AF4BA3174}" destId="{13A84018-20D5-4058-9051-0597308E5C08}" srcOrd="1" destOrd="0" presId="urn:microsoft.com/office/officeart/2005/8/layout/hierarchy1"/>
    <dgm:cxn modelId="{9778614C-4B7D-BC44-9B7F-3909F1C4E039}" type="presParOf" srcId="{E34AE629-6C76-4B2A-BD25-7C411045F81C}" destId="{38A6261A-1D8A-4CDC-A38D-89F007258F3A}" srcOrd="1" destOrd="0" presId="urn:microsoft.com/office/officeart/2005/8/layout/hierarchy1"/>
    <dgm:cxn modelId="{0A441D14-8913-A84B-8C04-E42472FE46C3}" type="presParOf" srcId="{4E75AD29-1AFA-4FFE-89BC-ACFB7753A935}" destId="{7D214BD6-DCC2-47AD-A511-8530123D78C3}" srcOrd="2" destOrd="0" presId="urn:microsoft.com/office/officeart/2005/8/layout/hierarchy1"/>
    <dgm:cxn modelId="{D50FF6B7-196B-F844-9B93-D49DBD1027E7}" type="presParOf" srcId="{4E75AD29-1AFA-4FFE-89BC-ACFB7753A935}" destId="{FC15F157-B7C7-4BB4-9867-A053644033AB}" srcOrd="3" destOrd="0" presId="urn:microsoft.com/office/officeart/2005/8/layout/hierarchy1"/>
    <dgm:cxn modelId="{5B2E820E-3737-4642-A954-21729BDE3345}" type="presParOf" srcId="{FC15F157-B7C7-4BB4-9867-A053644033AB}" destId="{2B443C7C-BA5F-437D-BBAC-4790E24DD185}" srcOrd="0" destOrd="0" presId="urn:microsoft.com/office/officeart/2005/8/layout/hierarchy1"/>
    <dgm:cxn modelId="{96AD347E-9E6A-8449-B20A-B6C7C5BB69CA}" type="presParOf" srcId="{2B443C7C-BA5F-437D-BBAC-4790E24DD185}" destId="{409F661E-B710-4932-8447-C03654CC9127}" srcOrd="0" destOrd="0" presId="urn:microsoft.com/office/officeart/2005/8/layout/hierarchy1"/>
    <dgm:cxn modelId="{2D27B7A1-E994-C248-9ED2-3D4727315816}" type="presParOf" srcId="{2B443C7C-BA5F-437D-BBAC-4790E24DD185}" destId="{BC8E3425-019F-4544-8B81-D980F5FB3727}" srcOrd="1" destOrd="0" presId="urn:microsoft.com/office/officeart/2005/8/layout/hierarchy1"/>
    <dgm:cxn modelId="{CCACED6D-4C2F-5E40-842C-1274A0968AE9}" type="presParOf" srcId="{FC15F157-B7C7-4BB4-9867-A053644033AB}" destId="{00F8744A-D5C9-480D-AE18-13C89DF02219}" srcOrd="1" destOrd="0" presId="urn:microsoft.com/office/officeart/2005/8/layout/hierarchy1"/>
    <dgm:cxn modelId="{18B99E66-C3E4-394C-9623-A15C6F2E4981}" type="presParOf" srcId="{4E75AD29-1AFA-4FFE-89BC-ACFB7753A935}" destId="{9BAE1563-C1AF-4F51-A83C-CCAC66369539}" srcOrd="4" destOrd="0" presId="urn:microsoft.com/office/officeart/2005/8/layout/hierarchy1"/>
    <dgm:cxn modelId="{240E64C0-1F20-4B4C-A077-4FCDA88E6666}" type="presParOf" srcId="{4E75AD29-1AFA-4FFE-89BC-ACFB7753A935}" destId="{978C1386-8B9A-4C4C-9EF3-E911E165DF5A}" srcOrd="5" destOrd="0" presId="urn:microsoft.com/office/officeart/2005/8/layout/hierarchy1"/>
    <dgm:cxn modelId="{45CC7E18-9624-FA4B-899C-1D3287062A59}" type="presParOf" srcId="{978C1386-8B9A-4C4C-9EF3-E911E165DF5A}" destId="{3703338D-DAF4-4AF4-B6A9-14A1A21802B8}" srcOrd="0" destOrd="0" presId="urn:microsoft.com/office/officeart/2005/8/layout/hierarchy1"/>
    <dgm:cxn modelId="{BE51E030-B5BF-5143-90D3-B6D7876C853E}" type="presParOf" srcId="{3703338D-DAF4-4AF4-B6A9-14A1A21802B8}" destId="{EA33AFCE-1F4F-4CBB-BA05-F9566B76BD6D}" srcOrd="0" destOrd="0" presId="urn:microsoft.com/office/officeart/2005/8/layout/hierarchy1"/>
    <dgm:cxn modelId="{100269CC-4182-584F-B6DA-FAB60C4F39B5}" type="presParOf" srcId="{3703338D-DAF4-4AF4-B6A9-14A1A21802B8}" destId="{CE3C136E-2A98-4E56-AFC7-465EE4BAB0AA}" srcOrd="1" destOrd="0" presId="urn:microsoft.com/office/officeart/2005/8/layout/hierarchy1"/>
    <dgm:cxn modelId="{672A7ABF-8154-8C46-9412-CE0CD17DE587}" type="presParOf" srcId="{978C1386-8B9A-4C4C-9EF3-E911E165DF5A}" destId="{BA3C256A-05E5-48A1-B1A3-3FA4ADA6B17A}" srcOrd="1" destOrd="0" presId="urn:microsoft.com/office/officeart/2005/8/layout/hierarchy1"/>
    <dgm:cxn modelId="{6D364947-66B3-664C-B7B5-31BAD0AEAB71}" type="presParOf" srcId="{7076544C-55FA-4AA7-B8AB-79F2C1FB4CD4}" destId="{255AF3B5-A258-4FDE-8E68-F4BB66EC74A1}" srcOrd="4" destOrd="0" presId="urn:microsoft.com/office/officeart/2005/8/layout/hierarchy1"/>
    <dgm:cxn modelId="{21FD8E59-94F1-9C4A-8DC9-36E19CAEEAEB}" type="presParOf" srcId="{7076544C-55FA-4AA7-B8AB-79F2C1FB4CD4}" destId="{59A449EC-D399-45F8-AF4C-AF62BE453111}" srcOrd="5" destOrd="0" presId="urn:microsoft.com/office/officeart/2005/8/layout/hierarchy1"/>
    <dgm:cxn modelId="{1D77E16A-D39A-3340-B913-3D5937D8B07B}" type="presParOf" srcId="{59A449EC-D399-45F8-AF4C-AF62BE453111}" destId="{295F5619-4BF9-4E59-8305-5EB4BFDC3ED6}" srcOrd="0" destOrd="0" presId="urn:microsoft.com/office/officeart/2005/8/layout/hierarchy1"/>
    <dgm:cxn modelId="{88F6B9E5-D457-6F4C-A585-8FEF014F7A60}" type="presParOf" srcId="{295F5619-4BF9-4E59-8305-5EB4BFDC3ED6}" destId="{FBDDCF0B-CDE1-4361-AF25-54740597A518}" srcOrd="0" destOrd="0" presId="urn:microsoft.com/office/officeart/2005/8/layout/hierarchy1"/>
    <dgm:cxn modelId="{F6A95D61-ED1B-5C40-BDBA-5DC8A99CB620}" type="presParOf" srcId="{295F5619-4BF9-4E59-8305-5EB4BFDC3ED6}" destId="{A31C1A83-5CEF-418D-824A-E658F8B1413A}" srcOrd="1" destOrd="0" presId="urn:microsoft.com/office/officeart/2005/8/layout/hierarchy1"/>
    <dgm:cxn modelId="{06104E53-4625-F043-B326-453E4D3D1724}" type="presParOf" srcId="{59A449EC-D399-45F8-AF4C-AF62BE453111}" destId="{30F3116C-4E7B-4A7B-A164-174EE2818C05}" srcOrd="1" destOrd="0" presId="urn:microsoft.com/office/officeart/2005/8/layout/hierarchy1"/>
    <dgm:cxn modelId="{2A0B631D-26FE-294E-9D2F-389E965D312E}" type="presParOf" srcId="{30F3116C-4E7B-4A7B-A164-174EE2818C05}" destId="{B6E6EB37-018A-4F38-9BCF-6622DA681C95}" srcOrd="0" destOrd="0" presId="urn:microsoft.com/office/officeart/2005/8/layout/hierarchy1"/>
    <dgm:cxn modelId="{818C3E3D-40DA-3040-925F-40C86B0CE2C1}" type="presParOf" srcId="{30F3116C-4E7B-4A7B-A164-174EE2818C05}" destId="{8B5D8C16-0165-4CC2-8F4E-A3BCB1012272}" srcOrd="1" destOrd="0" presId="urn:microsoft.com/office/officeart/2005/8/layout/hierarchy1"/>
    <dgm:cxn modelId="{E5475151-0C04-324B-B77E-FE8D4282BEF1}" type="presParOf" srcId="{8B5D8C16-0165-4CC2-8F4E-A3BCB1012272}" destId="{152A97C6-777B-4A3C-A762-BF44E3815840}" srcOrd="0" destOrd="0" presId="urn:microsoft.com/office/officeart/2005/8/layout/hierarchy1"/>
    <dgm:cxn modelId="{DDF80648-12DD-024F-B63C-AD24A0E4B95D}" type="presParOf" srcId="{152A97C6-777B-4A3C-A762-BF44E3815840}" destId="{5778103A-A71C-4600-AD66-5EA5654D5911}" srcOrd="0" destOrd="0" presId="urn:microsoft.com/office/officeart/2005/8/layout/hierarchy1"/>
    <dgm:cxn modelId="{F82ECD83-7551-2D4E-A078-0446D9BA6420}" type="presParOf" srcId="{152A97C6-777B-4A3C-A762-BF44E3815840}" destId="{12FF503C-61E5-40C3-A8BF-C8F1C5008E5D}" srcOrd="1" destOrd="0" presId="urn:microsoft.com/office/officeart/2005/8/layout/hierarchy1"/>
    <dgm:cxn modelId="{6A37D181-BE9E-E948-AF2C-AAF843F98BE2}" type="presParOf" srcId="{8B5D8C16-0165-4CC2-8F4E-A3BCB1012272}" destId="{33164022-D5F6-47AF-B4E2-479E6194AAFE}" srcOrd="1" destOrd="0" presId="urn:microsoft.com/office/officeart/2005/8/layout/hierarchy1"/>
    <dgm:cxn modelId="{1A05034E-6034-B94B-AB8A-615E3CD75655}" type="presParOf" srcId="{33164022-D5F6-47AF-B4E2-479E6194AAFE}" destId="{6C0ADF10-A942-415E-BFB6-96F9B8441A25}" srcOrd="0" destOrd="0" presId="urn:microsoft.com/office/officeart/2005/8/layout/hierarchy1"/>
    <dgm:cxn modelId="{78161EB3-19C5-7C46-B42F-18885E05338F}" type="presParOf" srcId="{33164022-D5F6-47AF-B4E2-479E6194AAFE}" destId="{C44CC958-B526-47C8-AED8-206957223CF4}" srcOrd="1" destOrd="0" presId="urn:microsoft.com/office/officeart/2005/8/layout/hierarchy1"/>
    <dgm:cxn modelId="{0157E566-E226-4440-B827-F2FF3FB67D7E}" type="presParOf" srcId="{C44CC958-B526-47C8-AED8-206957223CF4}" destId="{7DD60751-42E8-46CB-8309-2E199FFAB3FA}" srcOrd="0" destOrd="0" presId="urn:microsoft.com/office/officeart/2005/8/layout/hierarchy1"/>
    <dgm:cxn modelId="{0A2B9835-EACF-834A-B26D-F3271C9F21BB}" type="presParOf" srcId="{7DD60751-42E8-46CB-8309-2E199FFAB3FA}" destId="{F4E0245A-9E33-4E97-A08C-2262823EBE8B}" srcOrd="0" destOrd="0" presId="urn:microsoft.com/office/officeart/2005/8/layout/hierarchy1"/>
    <dgm:cxn modelId="{DE24E714-B20C-AB4B-8AC5-235576FF5CFC}" type="presParOf" srcId="{7DD60751-42E8-46CB-8309-2E199FFAB3FA}" destId="{6B760A8B-B72A-40CA-A6CA-5BB9ECC0CB59}" srcOrd="1" destOrd="0" presId="urn:microsoft.com/office/officeart/2005/8/layout/hierarchy1"/>
    <dgm:cxn modelId="{C921CEAB-2956-BF44-87AC-F5613CD7B504}" type="presParOf" srcId="{C44CC958-B526-47C8-AED8-206957223CF4}" destId="{4DB2978D-668E-4EEF-839F-570CAD96B266}" srcOrd="1" destOrd="0" presId="urn:microsoft.com/office/officeart/2005/8/layout/hierarchy1"/>
    <dgm:cxn modelId="{B26BE75C-0F5B-854D-BCFC-C12182E02BEE}" type="presParOf" srcId="{4DB2978D-668E-4EEF-839F-570CAD96B266}" destId="{15E84994-7FAF-4A67-8FFA-C0BBBB3F9DF2}" srcOrd="0" destOrd="0" presId="urn:microsoft.com/office/officeart/2005/8/layout/hierarchy1"/>
    <dgm:cxn modelId="{9E8F84CC-B768-D342-8BD7-31482D72A5A0}" type="presParOf" srcId="{4DB2978D-668E-4EEF-839F-570CAD96B266}" destId="{F3AD026E-F575-493B-A386-91802811C30E}" srcOrd="1" destOrd="0" presId="urn:microsoft.com/office/officeart/2005/8/layout/hierarchy1"/>
    <dgm:cxn modelId="{774BA944-8A0E-984E-B3C4-7D3C2817A00F}" type="presParOf" srcId="{F3AD026E-F575-493B-A386-91802811C30E}" destId="{EC01FDB0-A4B5-4CE1-8DEF-F9B5A6E635F1}" srcOrd="0" destOrd="0" presId="urn:microsoft.com/office/officeart/2005/8/layout/hierarchy1"/>
    <dgm:cxn modelId="{B2D94FC6-4F5D-4142-BFF5-3CDDC9C84B24}" type="presParOf" srcId="{EC01FDB0-A4B5-4CE1-8DEF-F9B5A6E635F1}" destId="{2424EACA-75E1-4E1F-BC19-BA7F41EA28E6}" srcOrd="0" destOrd="0" presId="urn:microsoft.com/office/officeart/2005/8/layout/hierarchy1"/>
    <dgm:cxn modelId="{E09FBD3A-42E1-D34E-BC82-649D86D7FA78}" type="presParOf" srcId="{EC01FDB0-A4B5-4CE1-8DEF-F9B5A6E635F1}" destId="{0FADF59E-8FA0-4BCF-BA51-341A77172120}" srcOrd="1" destOrd="0" presId="urn:microsoft.com/office/officeart/2005/8/layout/hierarchy1"/>
    <dgm:cxn modelId="{76D2E391-95AF-A244-9D21-0D1C5B403CA1}" type="presParOf" srcId="{F3AD026E-F575-493B-A386-91802811C30E}" destId="{016C19A7-7E71-4189-A4AB-3D431E6E15BF}" srcOrd="1" destOrd="0" presId="urn:microsoft.com/office/officeart/2005/8/layout/hierarchy1"/>
    <dgm:cxn modelId="{6370FEDC-AAA8-3C4F-A651-3D1474781627}" type="presParOf" srcId="{4DB2978D-668E-4EEF-839F-570CAD96B266}" destId="{CEB943A3-DD2F-4941-81BF-1F8F456F4086}" srcOrd="2" destOrd="0" presId="urn:microsoft.com/office/officeart/2005/8/layout/hierarchy1"/>
    <dgm:cxn modelId="{4595C186-77B7-234F-B517-CA7EECF957DC}" type="presParOf" srcId="{4DB2978D-668E-4EEF-839F-570CAD96B266}" destId="{4B89AEA6-FF8E-491E-82B7-FD461328C42A}" srcOrd="3" destOrd="0" presId="urn:microsoft.com/office/officeart/2005/8/layout/hierarchy1"/>
    <dgm:cxn modelId="{EF02E7E2-C23E-4B4A-A192-4E7FBAB4B0FD}" type="presParOf" srcId="{4B89AEA6-FF8E-491E-82B7-FD461328C42A}" destId="{2CC80BB3-4B20-4BE8-AD9E-9D7D2BA2B08A}" srcOrd="0" destOrd="0" presId="urn:microsoft.com/office/officeart/2005/8/layout/hierarchy1"/>
    <dgm:cxn modelId="{D9BD4ED0-04BF-2444-BC63-EB1EAEAFEBA9}" type="presParOf" srcId="{2CC80BB3-4B20-4BE8-AD9E-9D7D2BA2B08A}" destId="{3CBFCD84-2267-4645-B31B-91FAFCFBC835}" srcOrd="0" destOrd="0" presId="urn:microsoft.com/office/officeart/2005/8/layout/hierarchy1"/>
    <dgm:cxn modelId="{6D12C043-EAD9-E941-818A-CD245346F51A}" type="presParOf" srcId="{2CC80BB3-4B20-4BE8-AD9E-9D7D2BA2B08A}" destId="{334E716F-3BA2-4971-A6A6-540350CC6661}" srcOrd="1" destOrd="0" presId="urn:microsoft.com/office/officeart/2005/8/layout/hierarchy1"/>
    <dgm:cxn modelId="{25073FF4-A516-924C-914C-CE3A35AC27D4}" type="presParOf" srcId="{4B89AEA6-FF8E-491E-82B7-FD461328C42A}" destId="{48B6844D-580E-49F5-92E5-EAD4257E0200}" srcOrd="1" destOrd="0" presId="urn:microsoft.com/office/officeart/2005/8/layout/hierarchy1"/>
    <dgm:cxn modelId="{7DE595F3-BC93-A84D-97BF-58C99981C94C}" type="presParOf" srcId="{4DB2978D-668E-4EEF-839F-570CAD96B266}" destId="{F31258E3-D47A-4F8A-8E20-AB6964D2F890}" srcOrd="4" destOrd="0" presId="urn:microsoft.com/office/officeart/2005/8/layout/hierarchy1"/>
    <dgm:cxn modelId="{0333E6FE-1123-2C44-B57F-507F187C25C4}" type="presParOf" srcId="{4DB2978D-668E-4EEF-839F-570CAD96B266}" destId="{FDFAF2AF-EE9D-48FC-BE64-77135520CBD5}" srcOrd="5" destOrd="0" presId="urn:microsoft.com/office/officeart/2005/8/layout/hierarchy1"/>
    <dgm:cxn modelId="{86CF9341-56EE-3A45-839A-19B66E3F81BD}" type="presParOf" srcId="{FDFAF2AF-EE9D-48FC-BE64-77135520CBD5}" destId="{E3AF9A26-A021-4C45-B321-62A3596869D9}" srcOrd="0" destOrd="0" presId="urn:microsoft.com/office/officeart/2005/8/layout/hierarchy1"/>
    <dgm:cxn modelId="{F8FFDBDE-CCBE-8343-BD12-291885200099}" type="presParOf" srcId="{E3AF9A26-A021-4C45-B321-62A3596869D9}" destId="{08F8BA13-0FEB-463F-B104-35E6800CAE7E}" srcOrd="0" destOrd="0" presId="urn:microsoft.com/office/officeart/2005/8/layout/hierarchy1"/>
    <dgm:cxn modelId="{FF442313-4C69-BF41-BA6D-30D859D6278A}" type="presParOf" srcId="{E3AF9A26-A021-4C45-B321-62A3596869D9}" destId="{5096857E-9486-414B-B4A0-5D38DE405BC2}" srcOrd="1" destOrd="0" presId="urn:microsoft.com/office/officeart/2005/8/layout/hierarchy1"/>
    <dgm:cxn modelId="{4594A3ED-0822-734C-B1DE-4B0257562E55}" type="presParOf" srcId="{FDFAF2AF-EE9D-48FC-BE64-77135520CBD5}" destId="{D861BFBD-D199-42FC-BC60-BFB65BB24407}" srcOrd="1" destOrd="0" presId="urn:microsoft.com/office/officeart/2005/8/layout/hierarchy1"/>
    <dgm:cxn modelId="{EE08CA72-7269-2C44-A765-ADA1222B871A}" type="presParOf" srcId="{7076544C-55FA-4AA7-B8AB-79F2C1FB4CD4}" destId="{CF06A3C6-F266-43DE-9BC1-D6E56B58126E}" srcOrd="6" destOrd="0" presId="urn:microsoft.com/office/officeart/2005/8/layout/hierarchy1"/>
    <dgm:cxn modelId="{5E85AE46-D058-484C-A2F1-4B212E2EF956}" type="presParOf" srcId="{7076544C-55FA-4AA7-B8AB-79F2C1FB4CD4}" destId="{94BD7B97-5470-4C87-8E48-B96846B2B2F0}" srcOrd="7" destOrd="0" presId="urn:microsoft.com/office/officeart/2005/8/layout/hierarchy1"/>
    <dgm:cxn modelId="{2FCFBC37-C9C7-DD40-83C8-02F427FFCF72}" type="presParOf" srcId="{94BD7B97-5470-4C87-8E48-B96846B2B2F0}" destId="{0195EE64-4C40-4A4B-88DA-26F327B1AC2D}" srcOrd="0" destOrd="0" presId="urn:microsoft.com/office/officeart/2005/8/layout/hierarchy1"/>
    <dgm:cxn modelId="{049D8E33-E449-444E-A7FA-2A20C1843F2D}" type="presParOf" srcId="{0195EE64-4C40-4A4B-88DA-26F327B1AC2D}" destId="{E7F11D0C-842B-4BF1-9CB7-A1718B803E08}" srcOrd="0" destOrd="0" presId="urn:microsoft.com/office/officeart/2005/8/layout/hierarchy1"/>
    <dgm:cxn modelId="{E04564FF-F153-C94C-8D17-EC53DD6479F8}" type="presParOf" srcId="{0195EE64-4C40-4A4B-88DA-26F327B1AC2D}" destId="{3E3000B1-574D-4E7E-9A5C-6CF2AC828DE4}" srcOrd="1" destOrd="0" presId="urn:microsoft.com/office/officeart/2005/8/layout/hierarchy1"/>
    <dgm:cxn modelId="{04AA86B3-B16C-5242-9BED-CF84D5947D7C}" type="presParOf" srcId="{94BD7B97-5470-4C87-8E48-B96846B2B2F0}" destId="{CA2CE914-5337-4F93-8676-87D6E7BBC94D}" srcOrd="1" destOrd="0" presId="urn:microsoft.com/office/officeart/2005/8/layout/hierarchy1"/>
    <dgm:cxn modelId="{483CC52A-99DD-414E-81AE-712CC98FCC88}" type="presParOf" srcId="{CA2CE914-5337-4F93-8676-87D6E7BBC94D}" destId="{B2401A2F-CD3F-4885-B8F9-03F6FDEFEBCE}" srcOrd="0" destOrd="0" presId="urn:microsoft.com/office/officeart/2005/8/layout/hierarchy1"/>
    <dgm:cxn modelId="{C471BDE1-EB57-0347-B4D0-1FA49E81E6B3}" type="presParOf" srcId="{CA2CE914-5337-4F93-8676-87D6E7BBC94D}" destId="{1B34FA43-C508-4086-97FF-A5F759EF91D7}" srcOrd="1" destOrd="0" presId="urn:microsoft.com/office/officeart/2005/8/layout/hierarchy1"/>
    <dgm:cxn modelId="{95C86236-528A-8248-A1AA-C25E6AEE8C29}" type="presParOf" srcId="{1B34FA43-C508-4086-97FF-A5F759EF91D7}" destId="{DB9F9565-4C91-43E7-BECB-21CC18FA7EB8}" srcOrd="0" destOrd="0" presId="urn:microsoft.com/office/officeart/2005/8/layout/hierarchy1"/>
    <dgm:cxn modelId="{4FFA8BFD-7D0D-4F4F-A362-261852D4AD69}" type="presParOf" srcId="{DB9F9565-4C91-43E7-BECB-21CC18FA7EB8}" destId="{97C82599-F291-4F92-B6EE-A90AA8139EA5}" srcOrd="0" destOrd="0" presId="urn:microsoft.com/office/officeart/2005/8/layout/hierarchy1"/>
    <dgm:cxn modelId="{C62966CC-C279-8E41-B7FA-8670F511F5E8}" type="presParOf" srcId="{DB9F9565-4C91-43E7-BECB-21CC18FA7EB8}" destId="{A1446BC5-2ED4-4870-B260-C0EC0867CB28}" srcOrd="1" destOrd="0" presId="urn:microsoft.com/office/officeart/2005/8/layout/hierarchy1"/>
    <dgm:cxn modelId="{F8960F56-BFB9-3146-A5C4-6B0821ED3D84}" type="presParOf" srcId="{1B34FA43-C508-4086-97FF-A5F759EF91D7}" destId="{55500F56-2122-4264-8260-1A836E494CE5}" srcOrd="1" destOrd="0" presId="urn:microsoft.com/office/officeart/2005/8/layout/hierarchy1"/>
    <dgm:cxn modelId="{AB7F5815-76DE-0C49-9A34-116F79A31E88}" type="presParOf" srcId="{55500F56-2122-4264-8260-1A836E494CE5}" destId="{8E799AC5-ECA9-4217-8824-EF5B6B838FAE}" srcOrd="0" destOrd="0" presId="urn:microsoft.com/office/officeart/2005/8/layout/hierarchy1"/>
    <dgm:cxn modelId="{9D0D8BE5-2465-C84E-AEE2-C74C7C4B9FFC}" type="presParOf" srcId="{55500F56-2122-4264-8260-1A836E494CE5}" destId="{8CCB3E59-F8ED-422C-AC45-6EEF55773E9C}" srcOrd="1" destOrd="0" presId="urn:microsoft.com/office/officeart/2005/8/layout/hierarchy1"/>
    <dgm:cxn modelId="{B4F45E49-04EE-2E4E-9062-21B32183D1A2}" type="presParOf" srcId="{8CCB3E59-F8ED-422C-AC45-6EEF55773E9C}" destId="{80B7BEBF-06C2-4BA4-B823-F0DAD978D24D}" srcOrd="0" destOrd="0" presId="urn:microsoft.com/office/officeart/2005/8/layout/hierarchy1"/>
    <dgm:cxn modelId="{0ACC39EB-DF6C-9B49-80AE-626A87B6A4B0}" type="presParOf" srcId="{80B7BEBF-06C2-4BA4-B823-F0DAD978D24D}" destId="{DC659F96-B09C-48F6-9DB4-73A9BA842BA7}" srcOrd="0" destOrd="0" presId="urn:microsoft.com/office/officeart/2005/8/layout/hierarchy1"/>
    <dgm:cxn modelId="{3F8CB162-6778-CB44-BC80-D4CB8AEB9523}" type="presParOf" srcId="{80B7BEBF-06C2-4BA4-B823-F0DAD978D24D}" destId="{4D506E4F-4471-4F79-A544-53B2272EEBE4}" srcOrd="1" destOrd="0" presId="urn:microsoft.com/office/officeart/2005/8/layout/hierarchy1"/>
    <dgm:cxn modelId="{A399645A-BAA6-684C-A916-C79D075613CC}" type="presParOf" srcId="{8CCB3E59-F8ED-422C-AC45-6EEF55773E9C}" destId="{DE489FDF-57B9-42BA-BB6C-2289A2B83DAD}" srcOrd="1" destOrd="0" presId="urn:microsoft.com/office/officeart/2005/8/layout/hierarchy1"/>
    <dgm:cxn modelId="{94EC26B6-24C2-684D-8AA4-A6FE75F48D25}" type="presParOf" srcId="{DE489FDF-57B9-42BA-BB6C-2289A2B83DAD}" destId="{5A922DD0-4850-4860-A5E4-E7CBD5E18315}" srcOrd="0" destOrd="0" presId="urn:microsoft.com/office/officeart/2005/8/layout/hierarchy1"/>
    <dgm:cxn modelId="{4936EA56-C658-3346-B4A7-AA54D1B2EDD5}" type="presParOf" srcId="{DE489FDF-57B9-42BA-BB6C-2289A2B83DAD}" destId="{7BD36D01-5A5F-4825-A65B-BE73DC7FDD02}" srcOrd="1" destOrd="0" presId="urn:microsoft.com/office/officeart/2005/8/layout/hierarchy1"/>
    <dgm:cxn modelId="{30D30E93-F7C2-7641-A580-F6A99CB806A9}" type="presParOf" srcId="{7BD36D01-5A5F-4825-A65B-BE73DC7FDD02}" destId="{DB8AB658-BEB9-4DCD-9593-8671CE4A7E07}" srcOrd="0" destOrd="0" presId="urn:microsoft.com/office/officeart/2005/8/layout/hierarchy1"/>
    <dgm:cxn modelId="{4C070836-2737-594E-AC62-8C6680EB43E6}" type="presParOf" srcId="{DB8AB658-BEB9-4DCD-9593-8671CE4A7E07}" destId="{7339C858-47DC-4782-A462-7103A0C35E2A}" srcOrd="0" destOrd="0" presId="urn:microsoft.com/office/officeart/2005/8/layout/hierarchy1"/>
    <dgm:cxn modelId="{7702A8A3-92D0-BC4C-BD7F-8B4BCD0D7DD0}" type="presParOf" srcId="{DB8AB658-BEB9-4DCD-9593-8671CE4A7E07}" destId="{2D0A73DE-09E7-44B3-A3B5-3E32194E3704}" srcOrd="1" destOrd="0" presId="urn:microsoft.com/office/officeart/2005/8/layout/hierarchy1"/>
    <dgm:cxn modelId="{F0AE9407-9A7B-D145-8EEE-A46B1CFF546B}" type="presParOf" srcId="{7BD36D01-5A5F-4825-A65B-BE73DC7FDD02}" destId="{4D1C7F08-8FF8-4D5C-84BC-5232D9850EE4}" srcOrd="1" destOrd="0" presId="urn:microsoft.com/office/officeart/2005/8/layout/hierarchy1"/>
    <dgm:cxn modelId="{64B0195B-21F3-3540-9AB1-8A0E71423960}" type="presParOf" srcId="{DE489FDF-57B9-42BA-BB6C-2289A2B83DAD}" destId="{973D3134-351C-4CBE-99B5-B636A2E870F7}" srcOrd="2" destOrd="0" presId="urn:microsoft.com/office/officeart/2005/8/layout/hierarchy1"/>
    <dgm:cxn modelId="{96956CCB-1DC0-BC4F-8294-808FF56E17A6}" type="presParOf" srcId="{DE489FDF-57B9-42BA-BB6C-2289A2B83DAD}" destId="{91C28613-1AEF-4DA7-865A-3AA771ECBE9F}" srcOrd="3" destOrd="0" presId="urn:microsoft.com/office/officeart/2005/8/layout/hierarchy1"/>
    <dgm:cxn modelId="{FA9EA8F4-1B19-E443-B77E-BF5E43256C1A}" type="presParOf" srcId="{91C28613-1AEF-4DA7-865A-3AA771ECBE9F}" destId="{CF76B323-420A-4BB7-8A12-E26524626DD5}" srcOrd="0" destOrd="0" presId="urn:microsoft.com/office/officeart/2005/8/layout/hierarchy1"/>
    <dgm:cxn modelId="{213640C7-AA30-DB4A-AC6F-EC0BAE9231E4}" type="presParOf" srcId="{CF76B323-420A-4BB7-8A12-E26524626DD5}" destId="{8B985E89-57AC-4E08-B0B4-875C8FA1CC52}" srcOrd="0" destOrd="0" presId="urn:microsoft.com/office/officeart/2005/8/layout/hierarchy1"/>
    <dgm:cxn modelId="{36D753C9-0CDB-ED4F-AC32-E5DB330A753F}" type="presParOf" srcId="{CF76B323-420A-4BB7-8A12-E26524626DD5}" destId="{EF5B3773-740E-48F1-9104-DD77DFFE26F8}" srcOrd="1" destOrd="0" presId="urn:microsoft.com/office/officeart/2005/8/layout/hierarchy1"/>
    <dgm:cxn modelId="{773E6C40-89CB-054E-BC85-352A1AF83C96}" type="presParOf" srcId="{91C28613-1AEF-4DA7-865A-3AA771ECBE9F}" destId="{3D3375BF-0B2C-49D5-B995-969E051B1D1A}" srcOrd="1" destOrd="0" presId="urn:microsoft.com/office/officeart/2005/8/layout/hierarchy1"/>
    <dgm:cxn modelId="{85BCDA41-AC0A-FE45-92E9-C5079B241221}" type="presParOf" srcId="{DE489FDF-57B9-42BA-BB6C-2289A2B83DAD}" destId="{DBCA24FE-B4F5-4816-AF2B-B7CBC7D4509F}" srcOrd="4" destOrd="0" presId="urn:microsoft.com/office/officeart/2005/8/layout/hierarchy1"/>
    <dgm:cxn modelId="{2F294C25-26ED-8F4C-A50B-F861B5033D95}" type="presParOf" srcId="{DE489FDF-57B9-42BA-BB6C-2289A2B83DAD}" destId="{6CF32E73-0C6E-4791-91EC-76F165F997F2}" srcOrd="5" destOrd="0" presId="urn:microsoft.com/office/officeart/2005/8/layout/hierarchy1"/>
    <dgm:cxn modelId="{605DE3E0-FDE2-CC4B-A3AA-D100385667DA}" type="presParOf" srcId="{6CF32E73-0C6E-4791-91EC-76F165F997F2}" destId="{116CC7EE-1836-4102-A62B-0BBA218F5F1F}" srcOrd="0" destOrd="0" presId="urn:microsoft.com/office/officeart/2005/8/layout/hierarchy1"/>
    <dgm:cxn modelId="{9DBB0283-F597-1D47-85E8-C614E4E50B20}" type="presParOf" srcId="{116CC7EE-1836-4102-A62B-0BBA218F5F1F}" destId="{9F6E72FE-D9FD-45E7-A399-4EB4D7155FE6}" srcOrd="0" destOrd="0" presId="urn:microsoft.com/office/officeart/2005/8/layout/hierarchy1"/>
    <dgm:cxn modelId="{966904DD-54EA-1643-AEF5-AB3879284E39}" type="presParOf" srcId="{116CC7EE-1836-4102-A62B-0BBA218F5F1F}" destId="{57A4D306-8A19-4D40-AB21-85666011B353}" srcOrd="1" destOrd="0" presId="urn:microsoft.com/office/officeart/2005/8/layout/hierarchy1"/>
    <dgm:cxn modelId="{7F71FEF4-F60A-A743-BCD6-D9C090BA9842}" type="presParOf" srcId="{6CF32E73-0C6E-4791-91EC-76F165F997F2}" destId="{5B8397FF-0616-4261-ADAB-F6CA188D2B59}" srcOrd="1" destOrd="0" presId="urn:microsoft.com/office/officeart/2005/8/layout/hierarchy1"/>
    <dgm:cxn modelId="{44D4F61A-DACF-C549-B340-9BE973380A30}" type="presParOf" srcId="{7076544C-55FA-4AA7-B8AB-79F2C1FB4CD4}" destId="{029FA9A6-2273-48CA-BE34-77416431C78F}" srcOrd="8" destOrd="0" presId="urn:microsoft.com/office/officeart/2005/8/layout/hierarchy1"/>
    <dgm:cxn modelId="{E45B199E-EA0E-FD49-BD9F-7F030D28C2CA}" type="presParOf" srcId="{7076544C-55FA-4AA7-B8AB-79F2C1FB4CD4}" destId="{B15211A9-1833-4B68-BB02-D6FC479E7FA5}" srcOrd="9" destOrd="0" presId="urn:microsoft.com/office/officeart/2005/8/layout/hierarchy1"/>
    <dgm:cxn modelId="{D975FD50-AECE-0E42-935A-C41F1F627030}" type="presParOf" srcId="{B15211A9-1833-4B68-BB02-D6FC479E7FA5}" destId="{FEDC09C5-E39D-436E-85A6-5CBB8E4E6B71}" srcOrd="0" destOrd="0" presId="urn:microsoft.com/office/officeart/2005/8/layout/hierarchy1"/>
    <dgm:cxn modelId="{654F3747-FF34-A946-99B0-DAC57087E73A}" type="presParOf" srcId="{FEDC09C5-E39D-436E-85A6-5CBB8E4E6B71}" destId="{60D03E53-211F-4B41-ACC4-896CF336DD2F}" srcOrd="0" destOrd="0" presId="urn:microsoft.com/office/officeart/2005/8/layout/hierarchy1"/>
    <dgm:cxn modelId="{833A987A-38DD-7E41-8DFD-D55B5AA3328A}" type="presParOf" srcId="{FEDC09C5-E39D-436E-85A6-5CBB8E4E6B71}" destId="{E9E41C80-9264-4E16-90CC-736B6C132061}" srcOrd="1" destOrd="0" presId="urn:microsoft.com/office/officeart/2005/8/layout/hierarchy1"/>
    <dgm:cxn modelId="{D21A5C01-E306-244C-AB4A-8266A4B0248B}" type="presParOf" srcId="{B15211A9-1833-4B68-BB02-D6FC479E7FA5}" destId="{876B74F5-4C8C-4AEF-85DD-0ABAD2056354}" srcOrd="1" destOrd="0" presId="urn:microsoft.com/office/officeart/2005/8/layout/hierarchy1"/>
    <dgm:cxn modelId="{9D94B669-7235-BE45-9ABF-00FCD383721A}" type="presParOf" srcId="{876B74F5-4C8C-4AEF-85DD-0ABAD2056354}" destId="{13F8FDEB-BE3C-4DEA-A158-638D2A2B3F1B}" srcOrd="0" destOrd="0" presId="urn:microsoft.com/office/officeart/2005/8/layout/hierarchy1"/>
    <dgm:cxn modelId="{9C5F07F0-2A79-E540-8B67-D1CFDA1D70BE}" type="presParOf" srcId="{876B74F5-4C8C-4AEF-85DD-0ABAD2056354}" destId="{C07B7567-CD65-45CF-A782-0AC636E76C88}" srcOrd="1" destOrd="0" presId="urn:microsoft.com/office/officeart/2005/8/layout/hierarchy1"/>
    <dgm:cxn modelId="{90C33C6E-F367-9341-9A64-FB46951DC7B6}" type="presParOf" srcId="{C07B7567-CD65-45CF-A782-0AC636E76C88}" destId="{BB1CC591-C2A7-476D-8899-489575A07065}" srcOrd="0" destOrd="0" presId="urn:microsoft.com/office/officeart/2005/8/layout/hierarchy1"/>
    <dgm:cxn modelId="{5FE5C754-4F01-F04B-B627-0786EE82633D}" type="presParOf" srcId="{BB1CC591-C2A7-476D-8899-489575A07065}" destId="{5BF26971-CF85-4D8B-84E5-FA04C894E479}" srcOrd="0" destOrd="0" presId="urn:microsoft.com/office/officeart/2005/8/layout/hierarchy1"/>
    <dgm:cxn modelId="{D39D95A0-DB05-B64D-8904-4FF8916A95F3}" type="presParOf" srcId="{BB1CC591-C2A7-476D-8899-489575A07065}" destId="{E45546C2-908F-4C2E-A527-7465338ED3D7}" srcOrd="1" destOrd="0" presId="urn:microsoft.com/office/officeart/2005/8/layout/hierarchy1"/>
    <dgm:cxn modelId="{D5E91EAC-B878-4C41-8C7B-725230727365}" type="presParOf" srcId="{C07B7567-CD65-45CF-A782-0AC636E76C88}" destId="{8895735E-CCDF-4704-BA2C-7B66C8279C1F}"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F8FDEB-BE3C-4DEA-A158-638D2A2B3F1B}">
      <dsp:nvSpPr>
        <dsp:cNvPr id="0" name=""/>
        <dsp:cNvSpPr/>
      </dsp:nvSpPr>
      <dsp:spPr>
        <a:xfrm>
          <a:off x="5777071"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FA9A6-2273-48CA-BE34-77416431C78F}">
      <dsp:nvSpPr>
        <dsp:cNvPr id="0" name=""/>
        <dsp:cNvSpPr/>
      </dsp:nvSpPr>
      <dsp:spPr>
        <a:xfrm>
          <a:off x="3054643" y="801665"/>
          <a:ext cx="2768147" cy="164673"/>
        </a:xfrm>
        <a:custGeom>
          <a:avLst/>
          <a:gdLst/>
          <a:ahLst/>
          <a:cxnLst/>
          <a:rect l="0" t="0" r="0" b="0"/>
          <a:pathLst>
            <a:path>
              <a:moveTo>
                <a:pt x="0" y="0"/>
              </a:moveTo>
              <a:lnTo>
                <a:pt x="0" y="112220"/>
              </a:lnTo>
              <a:lnTo>
                <a:pt x="2768147" y="112220"/>
              </a:lnTo>
              <a:lnTo>
                <a:pt x="2768147"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CA24FE-B4F5-4816-AF2B-B7CBC7D4509F}">
      <dsp:nvSpPr>
        <dsp:cNvPr id="0" name=""/>
        <dsp:cNvSpPr/>
      </dsp:nvSpPr>
      <dsp:spPr>
        <a:xfrm>
          <a:off x="5130754" y="2374319"/>
          <a:ext cx="692036" cy="164673"/>
        </a:xfrm>
        <a:custGeom>
          <a:avLst/>
          <a:gdLst/>
          <a:ahLst/>
          <a:cxnLst/>
          <a:rect l="0" t="0" r="0" b="0"/>
          <a:pathLst>
            <a:path>
              <a:moveTo>
                <a:pt x="0" y="0"/>
              </a:moveTo>
              <a:lnTo>
                <a:pt x="0" y="112220"/>
              </a:lnTo>
              <a:lnTo>
                <a:pt x="692036" y="112220"/>
              </a:lnTo>
              <a:lnTo>
                <a:pt x="692036"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3D3134-351C-4CBE-99B5-B636A2E870F7}">
      <dsp:nvSpPr>
        <dsp:cNvPr id="0" name=""/>
        <dsp:cNvSpPr/>
      </dsp:nvSpPr>
      <dsp:spPr>
        <a:xfrm>
          <a:off x="5085034" y="2374319"/>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22DD0-4850-4860-A5E4-E7CBD5E18315}">
      <dsp:nvSpPr>
        <dsp:cNvPr id="0" name=""/>
        <dsp:cNvSpPr/>
      </dsp:nvSpPr>
      <dsp:spPr>
        <a:xfrm>
          <a:off x="4438717" y="2374319"/>
          <a:ext cx="692036" cy="164673"/>
        </a:xfrm>
        <a:custGeom>
          <a:avLst/>
          <a:gdLst/>
          <a:ahLst/>
          <a:cxnLst/>
          <a:rect l="0" t="0" r="0" b="0"/>
          <a:pathLst>
            <a:path>
              <a:moveTo>
                <a:pt x="692036" y="0"/>
              </a:moveTo>
              <a:lnTo>
                <a:pt x="692036" y="112220"/>
              </a:lnTo>
              <a:lnTo>
                <a:pt x="0" y="112220"/>
              </a:lnTo>
              <a:lnTo>
                <a:pt x="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799AC5-ECA9-4217-8824-EF5B6B838FAE}">
      <dsp:nvSpPr>
        <dsp:cNvPr id="0" name=""/>
        <dsp:cNvSpPr/>
      </dsp:nvSpPr>
      <dsp:spPr>
        <a:xfrm>
          <a:off x="5085034" y="1850101"/>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401A2F-CD3F-4885-B8F9-03F6FDEFEBCE}">
      <dsp:nvSpPr>
        <dsp:cNvPr id="0" name=""/>
        <dsp:cNvSpPr/>
      </dsp:nvSpPr>
      <dsp:spPr>
        <a:xfrm>
          <a:off x="5085034"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6A3C6-F266-43DE-9BC1-D6E56B58126E}">
      <dsp:nvSpPr>
        <dsp:cNvPr id="0" name=""/>
        <dsp:cNvSpPr/>
      </dsp:nvSpPr>
      <dsp:spPr>
        <a:xfrm>
          <a:off x="3054643" y="801665"/>
          <a:ext cx="2076110" cy="164673"/>
        </a:xfrm>
        <a:custGeom>
          <a:avLst/>
          <a:gdLst/>
          <a:ahLst/>
          <a:cxnLst/>
          <a:rect l="0" t="0" r="0" b="0"/>
          <a:pathLst>
            <a:path>
              <a:moveTo>
                <a:pt x="0" y="0"/>
              </a:moveTo>
              <a:lnTo>
                <a:pt x="0" y="112220"/>
              </a:lnTo>
              <a:lnTo>
                <a:pt x="2076110" y="112220"/>
              </a:lnTo>
              <a:lnTo>
                <a:pt x="2076110"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1258E3-D47A-4F8A-8E20-AB6964D2F890}">
      <dsp:nvSpPr>
        <dsp:cNvPr id="0" name=""/>
        <dsp:cNvSpPr/>
      </dsp:nvSpPr>
      <dsp:spPr>
        <a:xfrm>
          <a:off x="3054643" y="2374319"/>
          <a:ext cx="692036" cy="164673"/>
        </a:xfrm>
        <a:custGeom>
          <a:avLst/>
          <a:gdLst/>
          <a:ahLst/>
          <a:cxnLst/>
          <a:rect l="0" t="0" r="0" b="0"/>
          <a:pathLst>
            <a:path>
              <a:moveTo>
                <a:pt x="0" y="0"/>
              </a:moveTo>
              <a:lnTo>
                <a:pt x="0" y="112220"/>
              </a:lnTo>
              <a:lnTo>
                <a:pt x="692036" y="112220"/>
              </a:lnTo>
              <a:lnTo>
                <a:pt x="692036"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943A3-DD2F-4941-81BF-1F8F456F4086}">
      <dsp:nvSpPr>
        <dsp:cNvPr id="0" name=""/>
        <dsp:cNvSpPr/>
      </dsp:nvSpPr>
      <dsp:spPr>
        <a:xfrm>
          <a:off x="3008923" y="2374319"/>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E84994-7FAF-4A67-8FFA-C0BBBB3F9DF2}">
      <dsp:nvSpPr>
        <dsp:cNvPr id="0" name=""/>
        <dsp:cNvSpPr/>
      </dsp:nvSpPr>
      <dsp:spPr>
        <a:xfrm>
          <a:off x="2362606" y="2374319"/>
          <a:ext cx="692036" cy="164673"/>
        </a:xfrm>
        <a:custGeom>
          <a:avLst/>
          <a:gdLst/>
          <a:ahLst/>
          <a:cxnLst/>
          <a:rect l="0" t="0" r="0" b="0"/>
          <a:pathLst>
            <a:path>
              <a:moveTo>
                <a:pt x="692036" y="0"/>
              </a:moveTo>
              <a:lnTo>
                <a:pt x="692036" y="112220"/>
              </a:lnTo>
              <a:lnTo>
                <a:pt x="0" y="112220"/>
              </a:lnTo>
              <a:lnTo>
                <a:pt x="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0ADF10-A942-415E-BFB6-96F9B8441A25}">
      <dsp:nvSpPr>
        <dsp:cNvPr id="0" name=""/>
        <dsp:cNvSpPr/>
      </dsp:nvSpPr>
      <dsp:spPr>
        <a:xfrm>
          <a:off x="3008923" y="1850101"/>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E6EB37-018A-4F38-9BCF-6622DA681C95}">
      <dsp:nvSpPr>
        <dsp:cNvPr id="0" name=""/>
        <dsp:cNvSpPr/>
      </dsp:nvSpPr>
      <dsp:spPr>
        <a:xfrm>
          <a:off x="3008923"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AF3B5-A258-4FDE-8E68-F4BB66EC74A1}">
      <dsp:nvSpPr>
        <dsp:cNvPr id="0" name=""/>
        <dsp:cNvSpPr/>
      </dsp:nvSpPr>
      <dsp:spPr>
        <a:xfrm>
          <a:off x="3008923" y="801665"/>
          <a:ext cx="91440" cy="164673"/>
        </a:xfrm>
        <a:custGeom>
          <a:avLst/>
          <a:gdLst/>
          <a:ahLst/>
          <a:cxnLst/>
          <a:rect l="0" t="0" r="0" b="0"/>
          <a:pathLst>
            <a:path>
              <a:moveTo>
                <a:pt x="45720" y="0"/>
              </a:moveTo>
              <a:lnTo>
                <a:pt x="45720"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AE1563-C1AF-4F51-A83C-CCAC66369539}">
      <dsp:nvSpPr>
        <dsp:cNvPr id="0" name=""/>
        <dsp:cNvSpPr/>
      </dsp:nvSpPr>
      <dsp:spPr>
        <a:xfrm>
          <a:off x="978533" y="2374319"/>
          <a:ext cx="692036" cy="164673"/>
        </a:xfrm>
        <a:custGeom>
          <a:avLst/>
          <a:gdLst/>
          <a:ahLst/>
          <a:cxnLst/>
          <a:rect l="0" t="0" r="0" b="0"/>
          <a:pathLst>
            <a:path>
              <a:moveTo>
                <a:pt x="0" y="0"/>
              </a:moveTo>
              <a:lnTo>
                <a:pt x="0" y="112220"/>
              </a:lnTo>
              <a:lnTo>
                <a:pt x="692036" y="112220"/>
              </a:lnTo>
              <a:lnTo>
                <a:pt x="692036"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14BD6-DCC2-47AD-A511-8530123D78C3}">
      <dsp:nvSpPr>
        <dsp:cNvPr id="0" name=""/>
        <dsp:cNvSpPr/>
      </dsp:nvSpPr>
      <dsp:spPr>
        <a:xfrm>
          <a:off x="932813" y="2374319"/>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CF67F2-27A9-49C6-9F5B-630D4E145260}">
      <dsp:nvSpPr>
        <dsp:cNvPr id="0" name=""/>
        <dsp:cNvSpPr/>
      </dsp:nvSpPr>
      <dsp:spPr>
        <a:xfrm>
          <a:off x="286496" y="2374319"/>
          <a:ext cx="692036" cy="164673"/>
        </a:xfrm>
        <a:custGeom>
          <a:avLst/>
          <a:gdLst/>
          <a:ahLst/>
          <a:cxnLst/>
          <a:rect l="0" t="0" r="0" b="0"/>
          <a:pathLst>
            <a:path>
              <a:moveTo>
                <a:pt x="692036" y="0"/>
              </a:moveTo>
              <a:lnTo>
                <a:pt x="692036" y="112220"/>
              </a:lnTo>
              <a:lnTo>
                <a:pt x="0" y="112220"/>
              </a:lnTo>
              <a:lnTo>
                <a:pt x="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96A375-6951-41F5-9C32-14B3B4B3ADFF}">
      <dsp:nvSpPr>
        <dsp:cNvPr id="0" name=""/>
        <dsp:cNvSpPr/>
      </dsp:nvSpPr>
      <dsp:spPr>
        <a:xfrm>
          <a:off x="932813" y="1850101"/>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68B63-3DC4-4CA0-8867-3B6DFDAE083F}">
      <dsp:nvSpPr>
        <dsp:cNvPr id="0" name=""/>
        <dsp:cNvSpPr/>
      </dsp:nvSpPr>
      <dsp:spPr>
        <a:xfrm>
          <a:off x="932813"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D39F73-D86E-4F2F-8375-04F941F0A4B4}">
      <dsp:nvSpPr>
        <dsp:cNvPr id="0" name=""/>
        <dsp:cNvSpPr/>
      </dsp:nvSpPr>
      <dsp:spPr>
        <a:xfrm>
          <a:off x="978533" y="801665"/>
          <a:ext cx="2076110" cy="164673"/>
        </a:xfrm>
        <a:custGeom>
          <a:avLst/>
          <a:gdLst/>
          <a:ahLst/>
          <a:cxnLst/>
          <a:rect l="0" t="0" r="0" b="0"/>
          <a:pathLst>
            <a:path>
              <a:moveTo>
                <a:pt x="2076110" y="0"/>
              </a:moveTo>
              <a:lnTo>
                <a:pt x="2076110" y="112220"/>
              </a:lnTo>
              <a:lnTo>
                <a:pt x="0" y="112220"/>
              </a:lnTo>
              <a:lnTo>
                <a:pt x="0"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E102E9-DF48-489D-813E-A7BFA880A262}">
      <dsp:nvSpPr>
        <dsp:cNvPr id="0" name=""/>
        <dsp:cNvSpPr/>
      </dsp:nvSpPr>
      <dsp:spPr>
        <a:xfrm>
          <a:off x="240776"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83FB8D-2341-496B-9505-AD53DDDA3D41}">
      <dsp:nvSpPr>
        <dsp:cNvPr id="0" name=""/>
        <dsp:cNvSpPr/>
      </dsp:nvSpPr>
      <dsp:spPr>
        <a:xfrm>
          <a:off x="286496" y="801665"/>
          <a:ext cx="2768147" cy="164673"/>
        </a:xfrm>
        <a:custGeom>
          <a:avLst/>
          <a:gdLst/>
          <a:ahLst/>
          <a:cxnLst/>
          <a:rect l="0" t="0" r="0" b="0"/>
          <a:pathLst>
            <a:path>
              <a:moveTo>
                <a:pt x="2768147" y="0"/>
              </a:moveTo>
              <a:lnTo>
                <a:pt x="2768147" y="112220"/>
              </a:lnTo>
              <a:lnTo>
                <a:pt x="0" y="112220"/>
              </a:lnTo>
              <a:lnTo>
                <a:pt x="0"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F8F94-3A38-45B0-8A16-EA29279FC95B}">
      <dsp:nvSpPr>
        <dsp:cNvPr id="0" name=""/>
        <dsp:cNvSpPr/>
      </dsp:nvSpPr>
      <dsp:spPr>
        <a:xfrm>
          <a:off x="2771537" y="442121"/>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78EEB0-5AD0-45F0-997E-C69B1633A5D8}">
      <dsp:nvSpPr>
        <dsp:cNvPr id="0" name=""/>
        <dsp:cNvSpPr/>
      </dsp:nvSpPr>
      <dsp:spPr>
        <a:xfrm>
          <a:off x="2834450" y="501887"/>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Juiza Presidente</a:t>
          </a:r>
        </a:p>
      </dsp:txBody>
      <dsp:txXfrm>
        <a:off x="2844981" y="512418"/>
        <a:ext cx="545149" cy="338482"/>
      </dsp:txXfrm>
    </dsp:sp>
    <dsp:sp modelId="{3D391792-B275-44C9-87E9-B4CB2C85B69F}">
      <dsp:nvSpPr>
        <dsp:cNvPr id="0" name=""/>
        <dsp:cNvSpPr/>
      </dsp:nvSpPr>
      <dsp:spPr>
        <a:xfrm>
          <a:off x="3390"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99A250-8DF4-410E-BBEC-6B3517132C0B}">
      <dsp:nvSpPr>
        <dsp:cNvPr id="0" name=""/>
        <dsp:cNvSpPr/>
      </dsp:nvSpPr>
      <dsp:spPr>
        <a:xfrm>
          <a:off x="66302"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Curadoria de Menores</a:t>
          </a:r>
        </a:p>
      </dsp:txBody>
      <dsp:txXfrm>
        <a:off x="76833" y="1036636"/>
        <a:ext cx="545149" cy="338482"/>
      </dsp:txXfrm>
    </dsp:sp>
    <dsp:sp modelId="{17E23D8B-F8BA-4062-A818-3A744740FFB0}">
      <dsp:nvSpPr>
        <dsp:cNvPr id="0" name=""/>
        <dsp:cNvSpPr/>
      </dsp:nvSpPr>
      <dsp:spPr>
        <a:xfrm>
          <a:off x="3390"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691A5A-05AE-41CA-A489-2395ACC4A900}">
      <dsp:nvSpPr>
        <dsp:cNvPr id="0" name=""/>
        <dsp:cNvSpPr/>
      </dsp:nvSpPr>
      <dsp:spPr>
        <a:xfrm>
          <a:off x="66302"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Cartório da Curadoria</a:t>
          </a:r>
        </a:p>
      </dsp:txBody>
      <dsp:txXfrm>
        <a:off x="76833" y="1560854"/>
        <a:ext cx="545149" cy="338482"/>
      </dsp:txXfrm>
    </dsp:sp>
    <dsp:sp modelId="{F391A001-7328-4C43-9A60-4724E3311F90}">
      <dsp:nvSpPr>
        <dsp:cNvPr id="0" name=""/>
        <dsp:cNvSpPr/>
      </dsp:nvSpPr>
      <dsp:spPr>
        <a:xfrm>
          <a:off x="695427"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AB29E7-6847-4095-99F8-1F60F6351B89}">
      <dsp:nvSpPr>
        <dsp:cNvPr id="0" name=""/>
        <dsp:cNvSpPr/>
      </dsp:nvSpPr>
      <dsp:spPr>
        <a:xfrm>
          <a:off x="758339"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Juiz da 1 Secç</a:t>
          </a:r>
          <a:r>
            <a:rPr lang="en-US" sz="600" kern="1200">
              <a:latin typeface="Times New Roman"/>
              <a:cs typeface="Times New Roman"/>
            </a:rPr>
            <a:t>ã</a:t>
          </a:r>
          <a:r>
            <a:rPr lang="en-US" sz="600" kern="1200"/>
            <a:t>o</a:t>
          </a:r>
        </a:p>
      </dsp:txBody>
      <dsp:txXfrm>
        <a:off x="768870" y="1036636"/>
        <a:ext cx="545149" cy="338482"/>
      </dsp:txXfrm>
    </dsp:sp>
    <dsp:sp modelId="{7F801E62-924B-4BA4-B2A4-2AD6BB19C838}">
      <dsp:nvSpPr>
        <dsp:cNvPr id="0" name=""/>
        <dsp:cNvSpPr/>
      </dsp:nvSpPr>
      <dsp:spPr>
        <a:xfrm>
          <a:off x="695427"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BF7A08-240B-42B9-93C7-BF8D01C1024E}">
      <dsp:nvSpPr>
        <dsp:cNvPr id="0" name=""/>
        <dsp:cNvSpPr/>
      </dsp:nvSpPr>
      <dsp:spPr>
        <a:xfrm>
          <a:off x="758339"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Cartório da 1 Secç</a:t>
          </a:r>
          <a:r>
            <a:rPr lang="en-US" sz="600" kern="1200">
              <a:latin typeface="Times New Roman"/>
              <a:cs typeface="Times New Roman"/>
            </a:rPr>
            <a:t>ã</a:t>
          </a:r>
          <a:r>
            <a:rPr lang="en-US" sz="600" kern="1200"/>
            <a:t>o</a:t>
          </a:r>
        </a:p>
      </dsp:txBody>
      <dsp:txXfrm>
        <a:off x="768870" y="1560854"/>
        <a:ext cx="545149" cy="338482"/>
      </dsp:txXfrm>
    </dsp:sp>
    <dsp:sp modelId="{2E1F6128-FC9C-4DB4-A2C1-D779126B5E61}">
      <dsp:nvSpPr>
        <dsp:cNvPr id="0" name=""/>
        <dsp:cNvSpPr/>
      </dsp:nvSpPr>
      <dsp:spPr>
        <a:xfrm>
          <a:off x="695427" y="2014774"/>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71B4C0-63DE-44B1-9411-90BE2CEE3A67}">
      <dsp:nvSpPr>
        <dsp:cNvPr id="0" name=""/>
        <dsp:cNvSpPr/>
      </dsp:nvSpPr>
      <dsp:spPr>
        <a:xfrm>
          <a:off x="758339" y="2074541"/>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Escrivao da Seccao 1</a:t>
          </a:r>
        </a:p>
      </dsp:txBody>
      <dsp:txXfrm>
        <a:off x="768870" y="2085072"/>
        <a:ext cx="545149" cy="338482"/>
      </dsp:txXfrm>
    </dsp:sp>
    <dsp:sp modelId="{64974AB1-505C-4F75-83C9-6C0EB0F8F520}">
      <dsp:nvSpPr>
        <dsp:cNvPr id="0" name=""/>
        <dsp:cNvSpPr/>
      </dsp:nvSpPr>
      <dsp:spPr>
        <a:xfrm>
          <a:off x="3390"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3A84018-20D5-4058-9051-0597308E5C08}">
      <dsp:nvSpPr>
        <dsp:cNvPr id="0" name=""/>
        <dsp:cNvSpPr/>
      </dsp:nvSpPr>
      <dsp:spPr>
        <a:xfrm>
          <a:off x="66302"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1</a:t>
          </a:r>
        </a:p>
      </dsp:txBody>
      <dsp:txXfrm>
        <a:off x="76833" y="2609290"/>
        <a:ext cx="545149" cy="338482"/>
      </dsp:txXfrm>
    </dsp:sp>
    <dsp:sp modelId="{409F661E-B710-4932-8447-C03654CC9127}">
      <dsp:nvSpPr>
        <dsp:cNvPr id="0" name=""/>
        <dsp:cNvSpPr/>
      </dsp:nvSpPr>
      <dsp:spPr>
        <a:xfrm>
          <a:off x="695427"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8E3425-019F-4544-8B81-D980F5FB3727}">
      <dsp:nvSpPr>
        <dsp:cNvPr id="0" name=""/>
        <dsp:cNvSpPr/>
      </dsp:nvSpPr>
      <dsp:spPr>
        <a:xfrm>
          <a:off x="758339"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2</a:t>
          </a:r>
        </a:p>
      </dsp:txBody>
      <dsp:txXfrm>
        <a:off x="768870" y="2609290"/>
        <a:ext cx="545149" cy="338482"/>
      </dsp:txXfrm>
    </dsp:sp>
    <dsp:sp modelId="{EA33AFCE-1F4F-4CBB-BA05-F9566B76BD6D}">
      <dsp:nvSpPr>
        <dsp:cNvPr id="0" name=""/>
        <dsp:cNvSpPr/>
      </dsp:nvSpPr>
      <dsp:spPr>
        <a:xfrm>
          <a:off x="1387464"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3C136E-2A98-4E56-AFC7-465EE4BAB0AA}">
      <dsp:nvSpPr>
        <dsp:cNvPr id="0" name=""/>
        <dsp:cNvSpPr/>
      </dsp:nvSpPr>
      <dsp:spPr>
        <a:xfrm>
          <a:off x="1450376"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3</a:t>
          </a:r>
        </a:p>
      </dsp:txBody>
      <dsp:txXfrm>
        <a:off x="1460907" y="2609290"/>
        <a:ext cx="545149" cy="338482"/>
      </dsp:txXfrm>
    </dsp:sp>
    <dsp:sp modelId="{FBDDCF0B-CDE1-4361-AF25-54740597A518}">
      <dsp:nvSpPr>
        <dsp:cNvPr id="0" name=""/>
        <dsp:cNvSpPr/>
      </dsp:nvSpPr>
      <dsp:spPr>
        <a:xfrm>
          <a:off x="2771537"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1C1A83-5CEF-418D-824A-E658F8B1413A}">
      <dsp:nvSpPr>
        <dsp:cNvPr id="0" name=""/>
        <dsp:cNvSpPr/>
      </dsp:nvSpPr>
      <dsp:spPr>
        <a:xfrm>
          <a:off x="2834450"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Juiza da 2 Secção</a:t>
          </a:r>
        </a:p>
      </dsp:txBody>
      <dsp:txXfrm>
        <a:off x="2844981" y="1036636"/>
        <a:ext cx="545149" cy="338482"/>
      </dsp:txXfrm>
    </dsp:sp>
    <dsp:sp modelId="{5778103A-A71C-4600-AD66-5EA5654D5911}">
      <dsp:nvSpPr>
        <dsp:cNvPr id="0" name=""/>
        <dsp:cNvSpPr/>
      </dsp:nvSpPr>
      <dsp:spPr>
        <a:xfrm>
          <a:off x="2771537"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FF503C-61E5-40C3-A8BF-C8F1C5008E5D}">
      <dsp:nvSpPr>
        <dsp:cNvPr id="0" name=""/>
        <dsp:cNvSpPr/>
      </dsp:nvSpPr>
      <dsp:spPr>
        <a:xfrm>
          <a:off x="2834450"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Cartório da 2 Secç</a:t>
          </a:r>
          <a:r>
            <a:rPr lang="en-US" sz="600" kern="1200">
              <a:latin typeface="Times New Roman"/>
              <a:cs typeface="Times New Roman"/>
            </a:rPr>
            <a:t>ã</a:t>
          </a:r>
          <a:r>
            <a:rPr lang="en-US" sz="600" kern="1200"/>
            <a:t>o</a:t>
          </a:r>
        </a:p>
      </dsp:txBody>
      <dsp:txXfrm>
        <a:off x="2844981" y="1560854"/>
        <a:ext cx="545149" cy="338482"/>
      </dsp:txXfrm>
    </dsp:sp>
    <dsp:sp modelId="{F4E0245A-9E33-4E97-A08C-2262823EBE8B}">
      <dsp:nvSpPr>
        <dsp:cNvPr id="0" name=""/>
        <dsp:cNvSpPr/>
      </dsp:nvSpPr>
      <dsp:spPr>
        <a:xfrm>
          <a:off x="2771537" y="2014774"/>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760A8B-B72A-40CA-A6CA-5BB9ECC0CB59}">
      <dsp:nvSpPr>
        <dsp:cNvPr id="0" name=""/>
        <dsp:cNvSpPr/>
      </dsp:nvSpPr>
      <dsp:spPr>
        <a:xfrm>
          <a:off x="2834450" y="2074541"/>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Escrivao da Seccao 2</a:t>
          </a:r>
        </a:p>
      </dsp:txBody>
      <dsp:txXfrm>
        <a:off x="2844981" y="2085072"/>
        <a:ext cx="545149" cy="338482"/>
      </dsp:txXfrm>
    </dsp:sp>
    <dsp:sp modelId="{2424EACA-75E1-4E1F-BC19-BA7F41EA28E6}">
      <dsp:nvSpPr>
        <dsp:cNvPr id="0" name=""/>
        <dsp:cNvSpPr/>
      </dsp:nvSpPr>
      <dsp:spPr>
        <a:xfrm>
          <a:off x="2079500"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ADF59E-8FA0-4BCF-BA51-341A77172120}">
      <dsp:nvSpPr>
        <dsp:cNvPr id="0" name=""/>
        <dsp:cNvSpPr/>
      </dsp:nvSpPr>
      <dsp:spPr>
        <a:xfrm>
          <a:off x="2142413"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1</a:t>
          </a:r>
        </a:p>
      </dsp:txBody>
      <dsp:txXfrm>
        <a:off x="2152944" y="2609290"/>
        <a:ext cx="545149" cy="338482"/>
      </dsp:txXfrm>
    </dsp:sp>
    <dsp:sp modelId="{3CBFCD84-2267-4645-B31B-91FAFCFBC835}">
      <dsp:nvSpPr>
        <dsp:cNvPr id="0" name=""/>
        <dsp:cNvSpPr/>
      </dsp:nvSpPr>
      <dsp:spPr>
        <a:xfrm>
          <a:off x="2771537"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4E716F-3BA2-4971-A6A6-540350CC6661}">
      <dsp:nvSpPr>
        <dsp:cNvPr id="0" name=""/>
        <dsp:cNvSpPr/>
      </dsp:nvSpPr>
      <dsp:spPr>
        <a:xfrm>
          <a:off x="2834450"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2</a:t>
          </a:r>
        </a:p>
      </dsp:txBody>
      <dsp:txXfrm>
        <a:off x="2844981" y="2609290"/>
        <a:ext cx="545149" cy="338482"/>
      </dsp:txXfrm>
    </dsp:sp>
    <dsp:sp modelId="{08F8BA13-0FEB-463F-B104-35E6800CAE7E}">
      <dsp:nvSpPr>
        <dsp:cNvPr id="0" name=""/>
        <dsp:cNvSpPr/>
      </dsp:nvSpPr>
      <dsp:spPr>
        <a:xfrm>
          <a:off x="3463574"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96857E-9486-414B-B4A0-5D38DE405BC2}">
      <dsp:nvSpPr>
        <dsp:cNvPr id="0" name=""/>
        <dsp:cNvSpPr/>
      </dsp:nvSpPr>
      <dsp:spPr>
        <a:xfrm>
          <a:off x="3526487"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3</a:t>
          </a:r>
        </a:p>
      </dsp:txBody>
      <dsp:txXfrm>
        <a:off x="3537018" y="2609290"/>
        <a:ext cx="545149" cy="338482"/>
      </dsp:txXfrm>
    </dsp:sp>
    <dsp:sp modelId="{E7F11D0C-842B-4BF1-9CB7-A1718B803E08}">
      <dsp:nvSpPr>
        <dsp:cNvPr id="0" name=""/>
        <dsp:cNvSpPr/>
      </dsp:nvSpPr>
      <dsp:spPr>
        <a:xfrm>
          <a:off x="4847648"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3000B1-574D-4E7E-9A5C-6CF2AC828DE4}">
      <dsp:nvSpPr>
        <dsp:cNvPr id="0" name=""/>
        <dsp:cNvSpPr/>
      </dsp:nvSpPr>
      <dsp:spPr>
        <a:xfrm>
          <a:off x="4910560"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Juiz da 3 Secção</a:t>
          </a:r>
        </a:p>
      </dsp:txBody>
      <dsp:txXfrm>
        <a:off x="4921091" y="1036636"/>
        <a:ext cx="545149" cy="338482"/>
      </dsp:txXfrm>
    </dsp:sp>
    <dsp:sp modelId="{97C82599-F291-4F92-B6EE-A90AA8139EA5}">
      <dsp:nvSpPr>
        <dsp:cNvPr id="0" name=""/>
        <dsp:cNvSpPr/>
      </dsp:nvSpPr>
      <dsp:spPr>
        <a:xfrm>
          <a:off x="4847648"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446BC5-2ED4-4870-B260-C0EC0867CB28}">
      <dsp:nvSpPr>
        <dsp:cNvPr id="0" name=""/>
        <dsp:cNvSpPr/>
      </dsp:nvSpPr>
      <dsp:spPr>
        <a:xfrm>
          <a:off x="4910560"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Cartória da 3 Secç</a:t>
          </a:r>
          <a:r>
            <a:rPr lang="en-US" sz="600" kern="1200">
              <a:latin typeface="Times New Roman"/>
              <a:cs typeface="Times New Roman"/>
            </a:rPr>
            <a:t>ã</a:t>
          </a:r>
          <a:r>
            <a:rPr lang="en-US" sz="600" kern="1200"/>
            <a:t>o</a:t>
          </a:r>
        </a:p>
      </dsp:txBody>
      <dsp:txXfrm>
        <a:off x="4921091" y="1560854"/>
        <a:ext cx="545149" cy="338482"/>
      </dsp:txXfrm>
    </dsp:sp>
    <dsp:sp modelId="{DC659F96-B09C-48F6-9DB4-73A9BA842BA7}">
      <dsp:nvSpPr>
        <dsp:cNvPr id="0" name=""/>
        <dsp:cNvSpPr/>
      </dsp:nvSpPr>
      <dsp:spPr>
        <a:xfrm>
          <a:off x="4847648" y="2014774"/>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506E4F-4471-4F79-A544-53B2272EEBE4}">
      <dsp:nvSpPr>
        <dsp:cNvPr id="0" name=""/>
        <dsp:cNvSpPr/>
      </dsp:nvSpPr>
      <dsp:spPr>
        <a:xfrm>
          <a:off x="4910560" y="2074541"/>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Escrivao da Seccao 3</a:t>
          </a:r>
        </a:p>
      </dsp:txBody>
      <dsp:txXfrm>
        <a:off x="4921091" y="2085072"/>
        <a:ext cx="545149" cy="338482"/>
      </dsp:txXfrm>
    </dsp:sp>
    <dsp:sp modelId="{7339C858-47DC-4782-A462-7103A0C35E2A}">
      <dsp:nvSpPr>
        <dsp:cNvPr id="0" name=""/>
        <dsp:cNvSpPr/>
      </dsp:nvSpPr>
      <dsp:spPr>
        <a:xfrm>
          <a:off x="4155611"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0A73DE-09E7-44B3-A3B5-3E32194E3704}">
      <dsp:nvSpPr>
        <dsp:cNvPr id="0" name=""/>
        <dsp:cNvSpPr/>
      </dsp:nvSpPr>
      <dsp:spPr>
        <a:xfrm>
          <a:off x="4218523"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1</a:t>
          </a:r>
        </a:p>
      </dsp:txBody>
      <dsp:txXfrm>
        <a:off x="4229054" y="2609290"/>
        <a:ext cx="545149" cy="338482"/>
      </dsp:txXfrm>
    </dsp:sp>
    <dsp:sp modelId="{8B985E89-57AC-4E08-B0B4-875C8FA1CC52}">
      <dsp:nvSpPr>
        <dsp:cNvPr id="0" name=""/>
        <dsp:cNvSpPr/>
      </dsp:nvSpPr>
      <dsp:spPr>
        <a:xfrm>
          <a:off x="4847648"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5B3773-740E-48F1-9104-DD77DFFE26F8}">
      <dsp:nvSpPr>
        <dsp:cNvPr id="0" name=""/>
        <dsp:cNvSpPr/>
      </dsp:nvSpPr>
      <dsp:spPr>
        <a:xfrm>
          <a:off x="4910560"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2 </a:t>
          </a:r>
        </a:p>
      </dsp:txBody>
      <dsp:txXfrm>
        <a:off x="4921091" y="2609290"/>
        <a:ext cx="545149" cy="338482"/>
      </dsp:txXfrm>
    </dsp:sp>
    <dsp:sp modelId="{9F6E72FE-D9FD-45E7-A399-4EB4D7155FE6}">
      <dsp:nvSpPr>
        <dsp:cNvPr id="0" name=""/>
        <dsp:cNvSpPr/>
      </dsp:nvSpPr>
      <dsp:spPr>
        <a:xfrm>
          <a:off x="5539685"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A4D306-8A19-4D40-AB21-85666011B353}">
      <dsp:nvSpPr>
        <dsp:cNvPr id="0" name=""/>
        <dsp:cNvSpPr/>
      </dsp:nvSpPr>
      <dsp:spPr>
        <a:xfrm>
          <a:off x="5602597"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3</a:t>
          </a:r>
        </a:p>
      </dsp:txBody>
      <dsp:txXfrm>
        <a:off x="5613128" y="2609290"/>
        <a:ext cx="545149" cy="338482"/>
      </dsp:txXfrm>
    </dsp:sp>
    <dsp:sp modelId="{60D03E53-211F-4B41-ACC4-896CF336DD2F}">
      <dsp:nvSpPr>
        <dsp:cNvPr id="0" name=""/>
        <dsp:cNvSpPr/>
      </dsp:nvSpPr>
      <dsp:spPr>
        <a:xfrm>
          <a:off x="5539685"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E41C80-9264-4E16-90CC-736B6C132061}">
      <dsp:nvSpPr>
        <dsp:cNvPr id="0" name=""/>
        <dsp:cNvSpPr/>
      </dsp:nvSpPr>
      <dsp:spPr>
        <a:xfrm>
          <a:off x="5602597"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Adminitradora Judicial</a:t>
          </a:r>
        </a:p>
      </dsp:txBody>
      <dsp:txXfrm>
        <a:off x="5613128" y="1036636"/>
        <a:ext cx="545149" cy="338482"/>
      </dsp:txXfrm>
    </dsp:sp>
    <dsp:sp modelId="{5BF26971-CF85-4D8B-84E5-FA04C894E479}">
      <dsp:nvSpPr>
        <dsp:cNvPr id="0" name=""/>
        <dsp:cNvSpPr/>
      </dsp:nvSpPr>
      <dsp:spPr>
        <a:xfrm>
          <a:off x="5539685"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5546C2-908F-4C2E-A527-7465338ED3D7}">
      <dsp:nvSpPr>
        <dsp:cNvPr id="0" name=""/>
        <dsp:cNvSpPr/>
      </dsp:nvSpPr>
      <dsp:spPr>
        <a:xfrm>
          <a:off x="5602597"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Secretaria </a:t>
          </a:r>
          <a:r>
            <a:rPr lang="pt-PT" sz="600" kern="1200"/>
            <a:t>Geral</a:t>
          </a:r>
          <a:endParaRPr lang="en-US" sz="600" kern="1200"/>
        </a:p>
      </dsp:txBody>
      <dsp:txXfrm>
        <a:off x="5613128" y="1560854"/>
        <a:ext cx="545149" cy="33848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Pressman</b:Tag>
    <b:SourceType>DocumentFromInternetSite</b:SourceType>
    <b:Guid>{3447B8A6-43C2-4B86-AE14-48687B09C72B}</b:Guid>
    <b:Title>Software engineering: a practitioner's approach</b:Title>
    <b:Year>2005</b:Year>
    <b:URL>http://books.google.com/books?hl=en&amp;lr=&amp;id=bL7QZHtWvaUC&amp;oi=fnd&amp;pg=PR27&amp;dq=pressman+software+1995&amp;ots=O6wccQsK9l&amp;sig=LAlR4xjKzJQ-6snNfGptiV8Mrnk</b:URL>
    <b:Author>
      <b:Author>
        <b:NameList>
          <b:Person>
            <b:Last>Pressman</b:Last>
            <b:First>Roger</b:First>
            <b:Middle>S.</b:Middle>
          </b:Person>
        </b:NameList>
      </b:Author>
    </b:Author>
    <b:InternetSiteTitle> books.google.com</b:InternetSiteTitle>
    <b:RefOrder>8</b:RefOrder>
  </b:Source>
  <b:Source>
    <b:Tag>MartinOdell</b:Tag>
    <b:SourceType>Book</b:SourceType>
    <b:Guid>{70859FE9-6823-4224-B974-DAB8A7EDA476}</b:Guid>
    <b:Author>
      <b:Author>
        <b:Corporate>Odell, J. Martin &amp; J.</b:Corporate>
      </b:Author>
    </b:Author>
    <b:Title>Análise e Projeto Orientados a Objeto</b:Title>
    <b:Year>1995</b:Year>
    <b:City>São Paulo</b:City>
    <b:Publisher>Makron Books</b:Publisher>
    <b:RefOrder>9</b:RefOrder>
  </b:Source>
  <b:Source>
    <b:Tag>Sar07</b:Tag>
    <b:SourceType>InternetSite</b:SourceType>
    <b:Guid>{1D32C881-EF15-47D1-B016-A43C2FBF7396}</b:Guid>
    <b:Author>
      <b:Author>
        <b:Corporate>Sara M.</b:Corporate>
      </b:Author>
    </b:Author>
    <b:Title>Sistemas de Gestão de Base de Dados</b:Title>
    <b:Year>2007</b:Year>
    <b:Month>11</b:Month>
    <b:Day>26</b:Day>
    <b:YearAccessed>2015</b:YearAccessed>
    <b:MonthAccessed>06</b:MonthAccessed>
    <b:DayAccessed>17</b:DayAccessed>
    <b:URL>http://www.notapositiva.com/trab_estudantes/trab_estudantes/tic/tic_trabalhos/sistgestbd.htm</b:URL>
    <b:RefOrder>10</b:RefOrder>
  </b:Source>
  <b:Source>
    <b:Tag>ALM05</b:Tag>
    <b:SourceType>Book</b:SourceType>
    <b:Guid>{3E1065DC-C9A5-4D05-8CC5-E025C3E37A75}</b:Guid>
    <b:Title>Fundamentos para Sistemas de Informação 2 ed.</b:Title>
    <b:Year>2005</b:Year>
    <b:City>Santa Catarina</b:City>
    <b:Publisher>Palhoça UnisulVirtual</b:Publisher>
    <b:Author>
      <b:Author>
        <b:Corporate>A. L Mülbert, e N. M. Ayres</b:Corporate>
      </b:Author>
    </b:Author>
    <b:RefOrder>11</b:RefOrder>
  </b:Source>
  <b:Source>
    <b:Tag>Cae09</b:Tag>
    <b:SourceType>InternetSite</b:SourceType>
    <b:Guid>{347F1998-63F8-4688-9662-DA88C3BED0CC}</b:Guid>
    <b:Author>
      <b:Author>
        <b:Corporate>Caelum</b:Corporate>
      </b:Author>
    </b:Author>
    <b:Title>APOSTILA LABORATÓRIO JAVA COM TESTES, XML E DESIGN PATTERNS</b:Title>
    <b:Year>2009</b:Year>
    <b:YearAccessed>2015</b:YearAccessed>
    <b:MonthAccessed>06</b:MonthAccessed>
    <b:DayAccessed>20</b:DayAccessed>
    <b:URL>http://www.caelum.com.br/apostila-java-testes-xml-design-patterns/interfaces-graficas-com-swing/#5-3-look-and-feel</b:URL>
    <b:RefOrder>12</b:RefOrder>
  </b:Source>
  <b:Source>
    <b:Tag>Sam07</b:Tag>
    <b:SourceType>InternetSite</b:SourceType>
    <b:Guid>{96AC021B-3DDA-4945-AD8A-774729ED39A7}</b:Guid>
    <b:Title>dsc.ufcg</b:Title>
    <b:Year>2007</b:Year>
    <b:Month>1</b:Month>
    <b:YearAccessed>2015</b:YearAccessed>
    <b:MonthAccessed>10</b:MonthAccessed>
    <b:DayAccessed>18</b:DayAccessed>
    <b:URL>http://www.dsc.ufcg.edu.br/~sampaio/cursos/2007.1/Graduacao/SI-II/Uml/diagramas/usecases/usecases.htm</b:URL>
    <b:Author>
      <b:Author>
        <b:NameList>
          <b:Person>
            <b:Last>Sampaio</b:Last>
          </b:Person>
        </b:NameList>
      </b:Author>
    </b:Author>
    <b:RefOrder>13</b:RefOrder>
  </b:Source>
  <b:Source>
    <b:Tag>Mar15</b:Tag>
    <b:SourceType>InternetSite</b:SourceType>
    <b:Guid>{9C5DF3A1-D9AC-4F2F-8C2D-E04E4B5AF6FF}</b:Guid>
    <b:Title>Capítulo 2. Fundamentos do UML</b:Title>
    <b:Author>
      <b:Author>
        <b:NameList>
          <b:Person>
            <b:Last>Gama</b:Last>
            <b:First>Marcus</b:First>
          </b:Person>
        </b:NameList>
      </b:Author>
    </b:Author>
    <b:YearAccessed>2015</b:YearAccessed>
    <b:MonthAccessed>11</b:MonthAccessed>
    <b:DayAccessed>22</b:DayAccessed>
    <b:URL>https://docs.kde.org/trunk4/pt_BR/kdesdk/umbrello/uml-basics.html</b:URL>
    <b:RefOrder>1</b:RefOrder>
  </b:Source>
  <b:Source>
    <b:Tag>Jor94</b:Tag>
    <b:SourceType>DocumentFromInternetSite</b:SourceType>
    <b:Guid>{CF3D9360-A640-414F-A2FE-B9C5E2F22179}</b:Guid>
    <b:Author>
      <b:Author>
        <b:NameList>
          <b:Person>
            <b:Last>Jorge</b:Last>
            <b:First>Mário</b:First>
            <b:Middle>Rui Gomes e Joaquim</b:Middle>
          </b:Person>
        </b:NameList>
      </b:Author>
    </b:Author>
    <b:Title>Capítulo 7. Prototyping for Tiny Fingers</b:Title>
    <b:Year>1994</b:Year>
    <b:Month>04</b:Month>
    <b:YearAccessed>2015</b:YearAccessed>
    <b:MonthAccessed>11</b:MonthAccessed>
    <b:DayAccessed>22</b:DayAccessed>
    <b:URL>http://www.di.ubi.pt/~agomes/ihc/teoricas/07-cap.pdf</b:URL>
    <b:InternetSiteTitle>http://www.di.ubi.pt</b:InternetSiteTitle>
    <b:RefOrder>2</b:RefOrder>
  </b:Source>
  <b:Source>
    <b:Tag>Con10</b:Tag>
    <b:SourceType>DocumentFromInternetSite</b:SourceType>
    <b:Guid>{D74977F5-9243-48B3-8F86-63FD61AD2BA6}</b:Guid>
    <b:Author>
      <b:Author>
        <b:Corporate>Conselho Nacional de Arquivos - CONARQ</b:Corporate>
      </b:Author>
    </b:Author>
    <b:Title>Conselho Nacional de Arquivos</b:Title>
    <b:InternetSiteTitle>www.conarq.arquivonacional.gov.br</b:InternetSiteTitle>
    <b:Year>2010</b:Year>
    <b:Month>04</b:Month>
    <b:YearAccessed>2015</b:YearAccessed>
    <b:MonthAccessed>11</b:MonthAccessed>
    <b:DayAccessed>22</b:DayAccessed>
    <b:URL>http://www.conarq.arquivonacional.gov.br/media/publicacoes/recomenda/recomendaes_para_digitalizao.pdf</b:URL>
    <b:RefOrder>3</b:RefOrder>
  </b:Source>
  <b:Source>
    <b:Tag>WWR70</b:Tag>
    <b:SourceType>Book</b:SourceType>
    <b:Guid>{A8E34614-A106-411F-9048-039C3FAF147A}</b:Guid>
    <b:Title>Managing the development of large software systems: concepts and techniques.</b:Title>
    <b:Year>1970</b:Year>
    <b:Author>
      <b:Author>
        <b:NameList>
          <b:Person>
            <b:Last>Royce</b:Last>
            <b:First>W.W</b:First>
          </b:Person>
        </b:NameList>
      </b:Author>
    </b:Author>
    <b:City>Westcon, Los Angeles, CA.</b:City>
    <b:Publisher>IEEE </b:Publisher>
    <b:RefOrder>4</b:RefOrder>
  </b:Source>
  <b:Source>
    <b:Tag>MSc02</b:Tag>
    <b:SourceType>Book</b:SourceType>
    <b:Guid>{4EB17A3E-341F-4A12-A24A-17A58490FB76}</b:Guid>
    <b:Author>
      <b:Author>
        <b:NameList>
          <b:Person>
            <b:Last>M. Schwaber</b:Last>
            <b:First>K.</b:First>
            <b:Middle>and Beedle,</b:Middle>
          </b:Person>
        </b:NameList>
      </b:Author>
    </b:Author>
    <b:Title> Agile Software Development with Scrum</b:Title>
    <b:Year>2002</b:Year>
    <b:City>New Jersey</b:City>
    <b:Publisher>Prentice-Hall</b:Publisher>
    <b:RefOrder>5</b:RefOrder>
  </b:Source>
  <b:Source>
    <b:Tag>KBe99</b:Tag>
    <b:SourceType>Book</b:SourceType>
    <b:Guid>{71365A2F-E71E-4BAB-A4B6-AFF611CB0734}</b:Guid>
    <b:Author>
      <b:Author>
        <b:NameList>
          <b:Person>
            <b:Last>Beck</b:Last>
            <b:First>K</b:First>
          </b:Person>
        </b:NameList>
      </b:Author>
    </b:Author>
    <b:Title>Programação Extrema Explicada</b:Title>
    <b:Year>1999</b:Year>
    <b:Publisher>Bookman</b:Publisher>
    <b:RefOrder>6</b:RefOrder>
  </b:Source>
  <b:Source>
    <b:Tag>Cre14</b:Tag>
    <b:SourceType>DocumentFromInternetSite</b:SourceType>
    <b:Guid>{B8822492-5A4F-46FA-A4D5-AA7C2A7C0F81}</b:Guid>
    <b:Title>br.ccm.net</b:Title>
    <b:Year>2014</b:Year>
    <b:Author>
      <b:Author>
        <b:NameList>
          <b:Person>
            <b:Last>Commons</b:Last>
            <b:First>Creative</b:First>
          </b:Person>
        </b:NameList>
      </b:Author>
    </b:Author>
    <b:InternetSiteTitle>saude.ccm.net </b:InternetSiteTitle>
    <b:Month>11</b:Month>
    <b:YearAccessed>2015</b:YearAccessed>
    <b:MonthAccessed>11</b:MonthAccessed>
    <b:DayAccessed>23</b:DayAccessed>
    <b:URL>http://br.ccm.net/contents/623-introducao-a-seguranca-informatica</b:URL>
    <b:RefOrder>7</b:RefOrder>
  </b:Source>
</b:Sources>
</file>

<file path=customXml/itemProps1.xml><?xml version="1.0" encoding="utf-8"?>
<ds:datastoreItem xmlns:ds="http://schemas.openxmlformats.org/officeDocument/2006/customXml" ds:itemID="{D4B9C617-15B2-49B5-A17B-764B3E706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PFC_Template (1) draft.dot</Template>
  <TotalTime>281</TotalTime>
  <Pages>71</Pages>
  <Words>9382</Words>
  <Characters>61857</Characters>
  <Application>Microsoft Office Word</Application>
  <DocSecurity>0</DocSecurity>
  <Lines>515</Lines>
  <Paragraphs>142</Paragraphs>
  <ScaleCrop>false</ScaleCrop>
  <HeadingPairs>
    <vt:vector size="2" baseType="variant">
      <vt:variant>
        <vt:lpstr>Title</vt:lpstr>
      </vt:variant>
      <vt:variant>
        <vt:i4>1</vt:i4>
      </vt:variant>
    </vt:vector>
  </HeadingPairs>
  <TitlesOfParts>
    <vt:vector size="1" baseType="lpstr">
      <vt:lpstr>American Psychological Association 5th Edition</vt:lpstr>
    </vt:vector>
  </TitlesOfParts>
  <Company>ISI ResearchSoft</Company>
  <LinksUpToDate>false</LinksUpToDate>
  <CharactersWithSpaces>71097</CharactersWithSpaces>
  <SharedDoc>false</SharedDoc>
  <HLinks>
    <vt:vector size="246" baseType="variant">
      <vt:variant>
        <vt:i4>1179704</vt:i4>
      </vt:variant>
      <vt:variant>
        <vt:i4>244</vt:i4>
      </vt:variant>
      <vt:variant>
        <vt:i4>0</vt:i4>
      </vt:variant>
      <vt:variant>
        <vt:i4>5</vt:i4>
      </vt:variant>
      <vt:variant>
        <vt:lpwstr/>
      </vt:variant>
      <vt:variant>
        <vt:lpwstr>_Toc166292637</vt:lpwstr>
      </vt:variant>
      <vt:variant>
        <vt:i4>1179704</vt:i4>
      </vt:variant>
      <vt:variant>
        <vt:i4>241</vt:i4>
      </vt:variant>
      <vt:variant>
        <vt:i4>0</vt:i4>
      </vt:variant>
      <vt:variant>
        <vt:i4>5</vt:i4>
      </vt:variant>
      <vt:variant>
        <vt:lpwstr/>
      </vt:variant>
      <vt:variant>
        <vt:lpwstr>_Toc166292636</vt:lpwstr>
      </vt:variant>
      <vt:variant>
        <vt:i4>1179704</vt:i4>
      </vt:variant>
      <vt:variant>
        <vt:i4>235</vt:i4>
      </vt:variant>
      <vt:variant>
        <vt:i4>0</vt:i4>
      </vt:variant>
      <vt:variant>
        <vt:i4>5</vt:i4>
      </vt:variant>
      <vt:variant>
        <vt:lpwstr/>
      </vt:variant>
      <vt:variant>
        <vt:lpwstr>_Toc166292637</vt:lpwstr>
      </vt:variant>
      <vt:variant>
        <vt:i4>1179704</vt:i4>
      </vt:variant>
      <vt:variant>
        <vt:i4>232</vt:i4>
      </vt:variant>
      <vt:variant>
        <vt:i4>0</vt:i4>
      </vt:variant>
      <vt:variant>
        <vt:i4>5</vt:i4>
      </vt:variant>
      <vt:variant>
        <vt:lpwstr/>
      </vt:variant>
      <vt:variant>
        <vt:lpwstr>_Toc166292636</vt:lpwstr>
      </vt:variant>
      <vt:variant>
        <vt:i4>1179704</vt:i4>
      </vt:variant>
      <vt:variant>
        <vt:i4>226</vt:i4>
      </vt:variant>
      <vt:variant>
        <vt:i4>0</vt:i4>
      </vt:variant>
      <vt:variant>
        <vt:i4>5</vt:i4>
      </vt:variant>
      <vt:variant>
        <vt:lpwstr/>
      </vt:variant>
      <vt:variant>
        <vt:lpwstr>_Toc166292637</vt:lpwstr>
      </vt:variant>
      <vt:variant>
        <vt:i4>1179704</vt:i4>
      </vt:variant>
      <vt:variant>
        <vt:i4>223</vt:i4>
      </vt:variant>
      <vt:variant>
        <vt:i4>0</vt:i4>
      </vt:variant>
      <vt:variant>
        <vt:i4>5</vt:i4>
      </vt:variant>
      <vt:variant>
        <vt:lpwstr/>
      </vt:variant>
      <vt:variant>
        <vt:lpwstr>_Toc166292636</vt:lpwstr>
      </vt:variant>
      <vt:variant>
        <vt:i4>1769526</vt:i4>
      </vt:variant>
      <vt:variant>
        <vt:i4>208</vt:i4>
      </vt:variant>
      <vt:variant>
        <vt:i4>0</vt:i4>
      </vt:variant>
      <vt:variant>
        <vt:i4>5</vt:i4>
      </vt:variant>
      <vt:variant>
        <vt:lpwstr/>
      </vt:variant>
      <vt:variant>
        <vt:lpwstr>_Toc419886335</vt:lpwstr>
      </vt:variant>
      <vt:variant>
        <vt:i4>1769526</vt:i4>
      </vt:variant>
      <vt:variant>
        <vt:i4>202</vt:i4>
      </vt:variant>
      <vt:variant>
        <vt:i4>0</vt:i4>
      </vt:variant>
      <vt:variant>
        <vt:i4>5</vt:i4>
      </vt:variant>
      <vt:variant>
        <vt:lpwstr/>
      </vt:variant>
      <vt:variant>
        <vt:lpwstr>_Toc419886334</vt:lpwstr>
      </vt:variant>
      <vt:variant>
        <vt:i4>1769526</vt:i4>
      </vt:variant>
      <vt:variant>
        <vt:i4>196</vt:i4>
      </vt:variant>
      <vt:variant>
        <vt:i4>0</vt:i4>
      </vt:variant>
      <vt:variant>
        <vt:i4>5</vt:i4>
      </vt:variant>
      <vt:variant>
        <vt:lpwstr/>
      </vt:variant>
      <vt:variant>
        <vt:lpwstr>_Toc419886333</vt:lpwstr>
      </vt:variant>
      <vt:variant>
        <vt:i4>1769526</vt:i4>
      </vt:variant>
      <vt:variant>
        <vt:i4>190</vt:i4>
      </vt:variant>
      <vt:variant>
        <vt:i4>0</vt:i4>
      </vt:variant>
      <vt:variant>
        <vt:i4>5</vt:i4>
      </vt:variant>
      <vt:variant>
        <vt:lpwstr/>
      </vt:variant>
      <vt:variant>
        <vt:lpwstr>_Toc419886332</vt:lpwstr>
      </vt:variant>
      <vt:variant>
        <vt:i4>1769526</vt:i4>
      </vt:variant>
      <vt:variant>
        <vt:i4>184</vt:i4>
      </vt:variant>
      <vt:variant>
        <vt:i4>0</vt:i4>
      </vt:variant>
      <vt:variant>
        <vt:i4>5</vt:i4>
      </vt:variant>
      <vt:variant>
        <vt:lpwstr/>
      </vt:variant>
      <vt:variant>
        <vt:lpwstr>_Toc419886331</vt:lpwstr>
      </vt:variant>
      <vt:variant>
        <vt:i4>1769526</vt:i4>
      </vt:variant>
      <vt:variant>
        <vt:i4>178</vt:i4>
      </vt:variant>
      <vt:variant>
        <vt:i4>0</vt:i4>
      </vt:variant>
      <vt:variant>
        <vt:i4>5</vt:i4>
      </vt:variant>
      <vt:variant>
        <vt:lpwstr/>
      </vt:variant>
      <vt:variant>
        <vt:lpwstr>_Toc419886330</vt:lpwstr>
      </vt:variant>
      <vt:variant>
        <vt:i4>1703990</vt:i4>
      </vt:variant>
      <vt:variant>
        <vt:i4>172</vt:i4>
      </vt:variant>
      <vt:variant>
        <vt:i4>0</vt:i4>
      </vt:variant>
      <vt:variant>
        <vt:i4>5</vt:i4>
      </vt:variant>
      <vt:variant>
        <vt:lpwstr/>
      </vt:variant>
      <vt:variant>
        <vt:lpwstr>_Toc419886329</vt:lpwstr>
      </vt:variant>
      <vt:variant>
        <vt:i4>1703990</vt:i4>
      </vt:variant>
      <vt:variant>
        <vt:i4>166</vt:i4>
      </vt:variant>
      <vt:variant>
        <vt:i4>0</vt:i4>
      </vt:variant>
      <vt:variant>
        <vt:i4>5</vt:i4>
      </vt:variant>
      <vt:variant>
        <vt:lpwstr/>
      </vt:variant>
      <vt:variant>
        <vt:lpwstr>_Toc419886328</vt:lpwstr>
      </vt:variant>
      <vt:variant>
        <vt:i4>1703990</vt:i4>
      </vt:variant>
      <vt:variant>
        <vt:i4>160</vt:i4>
      </vt:variant>
      <vt:variant>
        <vt:i4>0</vt:i4>
      </vt:variant>
      <vt:variant>
        <vt:i4>5</vt:i4>
      </vt:variant>
      <vt:variant>
        <vt:lpwstr/>
      </vt:variant>
      <vt:variant>
        <vt:lpwstr>_Toc419886327</vt:lpwstr>
      </vt:variant>
      <vt:variant>
        <vt:i4>1703990</vt:i4>
      </vt:variant>
      <vt:variant>
        <vt:i4>154</vt:i4>
      </vt:variant>
      <vt:variant>
        <vt:i4>0</vt:i4>
      </vt:variant>
      <vt:variant>
        <vt:i4>5</vt:i4>
      </vt:variant>
      <vt:variant>
        <vt:lpwstr/>
      </vt:variant>
      <vt:variant>
        <vt:lpwstr>_Toc419886326</vt:lpwstr>
      </vt:variant>
      <vt:variant>
        <vt:i4>1703990</vt:i4>
      </vt:variant>
      <vt:variant>
        <vt:i4>148</vt:i4>
      </vt:variant>
      <vt:variant>
        <vt:i4>0</vt:i4>
      </vt:variant>
      <vt:variant>
        <vt:i4>5</vt:i4>
      </vt:variant>
      <vt:variant>
        <vt:lpwstr/>
      </vt:variant>
      <vt:variant>
        <vt:lpwstr>_Toc419886325</vt:lpwstr>
      </vt:variant>
      <vt:variant>
        <vt:i4>1703990</vt:i4>
      </vt:variant>
      <vt:variant>
        <vt:i4>142</vt:i4>
      </vt:variant>
      <vt:variant>
        <vt:i4>0</vt:i4>
      </vt:variant>
      <vt:variant>
        <vt:i4>5</vt:i4>
      </vt:variant>
      <vt:variant>
        <vt:lpwstr/>
      </vt:variant>
      <vt:variant>
        <vt:lpwstr>_Toc419886324</vt:lpwstr>
      </vt:variant>
      <vt:variant>
        <vt:i4>1703990</vt:i4>
      </vt:variant>
      <vt:variant>
        <vt:i4>136</vt:i4>
      </vt:variant>
      <vt:variant>
        <vt:i4>0</vt:i4>
      </vt:variant>
      <vt:variant>
        <vt:i4>5</vt:i4>
      </vt:variant>
      <vt:variant>
        <vt:lpwstr/>
      </vt:variant>
      <vt:variant>
        <vt:lpwstr>_Toc419886323</vt:lpwstr>
      </vt:variant>
      <vt:variant>
        <vt:i4>1703990</vt:i4>
      </vt:variant>
      <vt:variant>
        <vt:i4>130</vt:i4>
      </vt:variant>
      <vt:variant>
        <vt:i4>0</vt:i4>
      </vt:variant>
      <vt:variant>
        <vt:i4>5</vt:i4>
      </vt:variant>
      <vt:variant>
        <vt:lpwstr/>
      </vt:variant>
      <vt:variant>
        <vt:lpwstr>_Toc419886322</vt:lpwstr>
      </vt:variant>
      <vt:variant>
        <vt:i4>1703990</vt:i4>
      </vt:variant>
      <vt:variant>
        <vt:i4>124</vt:i4>
      </vt:variant>
      <vt:variant>
        <vt:i4>0</vt:i4>
      </vt:variant>
      <vt:variant>
        <vt:i4>5</vt:i4>
      </vt:variant>
      <vt:variant>
        <vt:lpwstr/>
      </vt:variant>
      <vt:variant>
        <vt:lpwstr>_Toc419886321</vt:lpwstr>
      </vt:variant>
      <vt:variant>
        <vt:i4>1703990</vt:i4>
      </vt:variant>
      <vt:variant>
        <vt:i4>118</vt:i4>
      </vt:variant>
      <vt:variant>
        <vt:i4>0</vt:i4>
      </vt:variant>
      <vt:variant>
        <vt:i4>5</vt:i4>
      </vt:variant>
      <vt:variant>
        <vt:lpwstr/>
      </vt:variant>
      <vt:variant>
        <vt:lpwstr>_Toc419886320</vt:lpwstr>
      </vt:variant>
      <vt:variant>
        <vt:i4>1638454</vt:i4>
      </vt:variant>
      <vt:variant>
        <vt:i4>112</vt:i4>
      </vt:variant>
      <vt:variant>
        <vt:i4>0</vt:i4>
      </vt:variant>
      <vt:variant>
        <vt:i4>5</vt:i4>
      </vt:variant>
      <vt:variant>
        <vt:lpwstr/>
      </vt:variant>
      <vt:variant>
        <vt:lpwstr>_Toc419886319</vt:lpwstr>
      </vt:variant>
      <vt:variant>
        <vt:i4>1638454</vt:i4>
      </vt:variant>
      <vt:variant>
        <vt:i4>106</vt:i4>
      </vt:variant>
      <vt:variant>
        <vt:i4>0</vt:i4>
      </vt:variant>
      <vt:variant>
        <vt:i4>5</vt:i4>
      </vt:variant>
      <vt:variant>
        <vt:lpwstr/>
      </vt:variant>
      <vt:variant>
        <vt:lpwstr>_Toc419886318</vt:lpwstr>
      </vt:variant>
      <vt:variant>
        <vt:i4>1638454</vt:i4>
      </vt:variant>
      <vt:variant>
        <vt:i4>100</vt:i4>
      </vt:variant>
      <vt:variant>
        <vt:i4>0</vt:i4>
      </vt:variant>
      <vt:variant>
        <vt:i4>5</vt:i4>
      </vt:variant>
      <vt:variant>
        <vt:lpwstr/>
      </vt:variant>
      <vt:variant>
        <vt:lpwstr>_Toc419886317</vt:lpwstr>
      </vt:variant>
      <vt:variant>
        <vt:i4>1638454</vt:i4>
      </vt:variant>
      <vt:variant>
        <vt:i4>94</vt:i4>
      </vt:variant>
      <vt:variant>
        <vt:i4>0</vt:i4>
      </vt:variant>
      <vt:variant>
        <vt:i4>5</vt:i4>
      </vt:variant>
      <vt:variant>
        <vt:lpwstr/>
      </vt:variant>
      <vt:variant>
        <vt:lpwstr>_Toc419886316</vt:lpwstr>
      </vt:variant>
      <vt:variant>
        <vt:i4>1638454</vt:i4>
      </vt:variant>
      <vt:variant>
        <vt:i4>88</vt:i4>
      </vt:variant>
      <vt:variant>
        <vt:i4>0</vt:i4>
      </vt:variant>
      <vt:variant>
        <vt:i4>5</vt:i4>
      </vt:variant>
      <vt:variant>
        <vt:lpwstr/>
      </vt:variant>
      <vt:variant>
        <vt:lpwstr>_Toc419886315</vt:lpwstr>
      </vt:variant>
      <vt:variant>
        <vt:i4>1638454</vt:i4>
      </vt:variant>
      <vt:variant>
        <vt:i4>82</vt:i4>
      </vt:variant>
      <vt:variant>
        <vt:i4>0</vt:i4>
      </vt:variant>
      <vt:variant>
        <vt:i4>5</vt:i4>
      </vt:variant>
      <vt:variant>
        <vt:lpwstr/>
      </vt:variant>
      <vt:variant>
        <vt:lpwstr>_Toc419886314</vt:lpwstr>
      </vt:variant>
      <vt:variant>
        <vt:i4>1638454</vt:i4>
      </vt:variant>
      <vt:variant>
        <vt:i4>76</vt:i4>
      </vt:variant>
      <vt:variant>
        <vt:i4>0</vt:i4>
      </vt:variant>
      <vt:variant>
        <vt:i4>5</vt:i4>
      </vt:variant>
      <vt:variant>
        <vt:lpwstr/>
      </vt:variant>
      <vt:variant>
        <vt:lpwstr>_Toc419886313</vt:lpwstr>
      </vt:variant>
      <vt:variant>
        <vt:i4>1638454</vt:i4>
      </vt:variant>
      <vt:variant>
        <vt:i4>70</vt:i4>
      </vt:variant>
      <vt:variant>
        <vt:i4>0</vt:i4>
      </vt:variant>
      <vt:variant>
        <vt:i4>5</vt:i4>
      </vt:variant>
      <vt:variant>
        <vt:lpwstr/>
      </vt:variant>
      <vt:variant>
        <vt:lpwstr>_Toc419886312</vt:lpwstr>
      </vt:variant>
      <vt:variant>
        <vt:i4>1638454</vt:i4>
      </vt:variant>
      <vt:variant>
        <vt:i4>64</vt:i4>
      </vt:variant>
      <vt:variant>
        <vt:i4>0</vt:i4>
      </vt:variant>
      <vt:variant>
        <vt:i4>5</vt:i4>
      </vt:variant>
      <vt:variant>
        <vt:lpwstr/>
      </vt:variant>
      <vt:variant>
        <vt:lpwstr>_Toc419886311</vt:lpwstr>
      </vt:variant>
      <vt:variant>
        <vt:i4>1638454</vt:i4>
      </vt:variant>
      <vt:variant>
        <vt:i4>58</vt:i4>
      </vt:variant>
      <vt:variant>
        <vt:i4>0</vt:i4>
      </vt:variant>
      <vt:variant>
        <vt:i4>5</vt:i4>
      </vt:variant>
      <vt:variant>
        <vt:lpwstr/>
      </vt:variant>
      <vt:variant>
        <vt:lpwstr>_Toc419886310</vt:lpwstr>
      </vt:variant>
      <vt:variant>
        <vt:i4>1572918</vt:i4>
      </vt:variant>
      <vt:variant>
        <vt:i4>52</vt:i4>
      </vt:variant>
      <vt:variant>
        <vt:i4>0</vt:i4>
      </vt:variant>
      <vt:variant>
        <vt:i4>5</vt:i4>
      </vt:variant>
      <vt:variant>
        <vt:lpwstr/>
      </vt:variant>
      <vt:variant>
        <vt:lpwstr>_Toc419886309</vt:lpwstr>
      </vt:variant>
      <vt:variant>
        <vt:i4>1572918</vt:i4>
      </vt:variant>
      <vt:variant>
        <vt:i4>46</vt:i4>
      </vt:variant>
      <vt:variant>
        <vt:i4>0</vt:i4>
      </vt:variant>
      <vt:variant>
        <vt:i4>5</vt:i4>
      </vt:variant>
      <vt:variant>
        <vt:lpwstr/>
      </vt:variant>
      <vt:variant>
        <vt:lpwstr>_Toc419886308</vt:lpwstr>
      </vt:variant>
      <vt:variant>
        <vt:i4>1572918</vt:i4>
      </vt:variant>
      <vt:variant>
        <vt:i4>40</vt:i4>
      </vt:variant>
      <vt:variant>
        <vt:i4>0</vt:i4>
      </vt:variant>
      <vt:variant>
        <vt:i4>5</vt:i4>
      </vt:variant>
      <vt:variant>
        <vt:lpwstr/>
      </vt:variant>
      <vt:variant>
        <vt:lpwstr>_Toc419886307</vt:lpwstr>
      </vt:variant>
      <vt:variant>
        <vt:i4>1572918</vt:i4>
      </vt:variant>
      <vt:variant>
        <vt:i4>34</vt:i4>
      </vt:variant>
      <vt:variant>
        <vt:i4>0</vt:i4>
      </vt:variant>
      <vt:variant>
        <vt:i4>5</vt:i4>
      </vt:variant>
      <vt:variant>
        <vt:lpwstr/>
      </vt:variant>
      <vt:variant>
        <vt:lpwstr>_Toc419886306</vt:lpwstr>
      </vt:variant>
      <vt:variant>
        <vt:i4>1572918</vt:i4>
      </vt:variant>
      <vt:variant>
        <vt:i4>28</vt:i4>
      </vt:variant>
      <vt:variant>
        <vt:i4>0</vt:i4>
      </vt:variant>
      <vt:variant>
        <vt:i4>5</vt:i4>
      </vt:variant>
      <vt:variant>
        <vt:lpwstr/>
      </vt:variant>
      <vt:variant>
        <vt:lpwstr>_Toc419886305</vt:lpwstr>
      </vt:variant>
      <vt:variant>
        <vt:i4>1572918</vt:i4>
      </vt:variant>
      <vt:variant>
        <vt:i4>22</vt:i4>
      </vt:variant>
      <vt:variant>
        <vt:i4>0</vt:i4>
      </vt:variant>
      <vt:variant>
        <vt:i4>5</vt:i4>
      </vt:variant>
      <vt:variant>
        <vt:lpwstr/>
      </vt:variant>
      <vt:variant>
        <vt:lpwstr>_Toc419886304</vt:lpwstr>
      </vt:variant>
      <vt:variant>
        <vt:i4>1572918</vt:i4>
      </vt:variant>
      <vt:variant>
        <vt:i4>16</vt:i4>
      </vt:variant>
      <vt:variant>
        <vt:i4>0</vt:i4>
      </vt:variant>
      <vt:variant>
        <vt:i4>5</vt:i4>
      </vt:variant>
      <vt:variant>
        <vt:lpwstr/>
      </vt:variant>
      <vt:variant>
        <vt:lpwstr>_Toc419886303</vt:lpwstr>
      </vt:variant>
      <vt:variant>
        <vt:i4>1572918</vt:i4>
      </vt:variant>
      <vt:variant>
        <vt:i4>10</vt:i4>
      </vt:variant>
      <vt:variant>
        <vt:i4>0</vt:i4>
      </vt:variant>
      <vt:variant>
        <vt:i4>5</vt:i4>
      </vt:variant>
      <vt:variant>
        <vt:lpwstr/>
      </vt:variant>
      <vt:variant>
        <vt:lpwstr>_Toc419886302</vt:lpwstr>
      </vt:variant>
      <vt:variant>
        <vt:i4>1572918</vt:i4>
      </vt:variant>
      <vt:variant>
        <vt:i4>4</vt:i4>
      </vt:variant>
      <vt:variant>
        <vt:i4>0</vt:i4>
      </vt:variant>
      <vt:variant>
        <vt:i4>5</vt:i4>
      </vt:variant>
      <vt:variant>
        <vt:lpwstr/>
      </vt:variant>
      <vt:variant>
        <vt:lpwstr>_Toc419886301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American Psychological Association 5th Edition</dc:title>
  <dc:creator>mmalagon</dc:creator>
  <cp:lastModifiedBy>rui guirrugo</cp:lastModifiedBy>
  <cp:revision>33</cp:revision>
  <cp:lastPrinted>2016-06-20T04:45:00Z</cp:lastPrinted>
  <dcterms:created xsi:type="dcterms:W3CDTF">2016-05-30T13:10:00Z</dcterms:created>
  <dcterms:modified xsi:type="dcterms:W3CDTF">2016-06-20T06:05:00Z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GQFxfzTq:http:://www.zotero.org/styles/apa:in-text:1:0:0</vt:lpwstr>
  </property>
</Properties>
</file>