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BDEAA" w14:textId="77777777" w:rsidR="00F45EF6" w:rsidRPr="00CF18EF" w:rsidRDefault="00F45EF6" w:rsidP="00AA169F">
      <w:pPr>
        <w:spacing w:before="0" w:after="0"/>
        <w:jc w:val="left"/>
        <w:rPr>
          <w:b/>
          <w:iCs/>
          <w:sz w:val="28"/>
          <w:szCs w:val="28"/>
        </w:rPr>
      </w:pPr>
    </w:p>
    <w:p w14:paraId="5C49CBBD" w14:textId="77777777" w:rsidR="006E21F6" w:rsidRPr="00CF18EF" w:rsidRDefault="003A3F35" w:rsidP="00AA169F">
      <w:pPr>
        <w:spacing w:before="0" w:after="0"/>
        <w:jc w:val="left"/>
        <w:rPr>
          <w:b/>
        </w:rPr>
      </w:pPr>
      <w:r w:rsidRPr="006A5D8D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0ECDD6D0" wp14:editId="09B69314">
            <wp:extent cx="1047750" cy="476250"/>
            <wp:effectExtent l="0" t="0" r="0" b="0"/>
            <wp:docPr id="1" name="Picture 1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B27" w:rsidRPr="00CF18EF">
        <w:rPr>
          <w:rFonts w:ascii="Arial" w:hAnsi="Arial" w:cs="Arial"/>
          <w:b/>
          <w:i/>
          <w:iCs/>
        </w:rPr>
        <w:t>INSTIT</w:t>
      </w:r>
      <w:r w:rsidR="006E21F6" w:rsidRPr="00CF18EF">
        <w:rPr>
          <w:rFonts w:ascii="Arial" w:hAnsi="Arial" w:cs="Arial"/>
          <w:b/>
          <w:i/>
          <w:iCs/>
        </w:rPr>
        <w:t>UTO SUPERIOR DE TRANSPORTES E COMUNICAÇÕES</w:t>
      </w:r>
    </w:p>
    <w:p w14:paraId="161A0367" w14:textId="77777777" w:rsidR="00D34798" w:rsidRPr="00CF18EF" w:rsidRDefault="00D34798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7F0155EA" w14:textId="77777777" w:rsidR="0003594E" w:rsidRPr="00CF18EF" w:rsidRDefault="0003594E" w:rsidP="00AA169F">
      <w:pPr>
        <w:pStyle w:val="InstitutionInformation"/>
        <w:spacing w:before="0"/>
        <w:rPr>
          <w:rFonts w:ascii="Arial" w:hAnsi="Arial" w:cs="Arial"/>
          <w:szCs w:val="28"/>
        </w:rPr>
      </w:pPr>
    </w:p>
    <w:p w14:paraId="7149E77E" w14:textId="77777777" w:rsidR="00AC67CA" w:rsidRPr="00CF18EF" w:rsidRDefault="00AC67CA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3B42C5C9" w14:textId="77777777" w:rsidR="00306CED" w:rsidRPr="00CF18EF" w:rsidRDefault="00306CED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0BAA70FC" w14:textId="77777777" w:rsidR="0003594E" w:rsidRPr="00CF18EF" w:rsidRDefault="0003594E" w:rsidP="00AA169F">
      <w:pPr>
        <w:spacing w:before="0" w:after="0"/>
        <w:jc w:val="center"/>
        <w:rPr>
          <w:b/>
          <w:sz w:val="28"/>
          <w:szCs w:val="28"/>
        </w:rPr>
      </w:pPr>
    </w:p>
    <w:p w14:paraId="24BD3988" w14:textId="77777777" w:rsidR="007715ED" w:rsidRPr="00CF18EF" w:rsidRDefault="007715ED" w:rsidP="00AA169F">
      <w:pPr>
        <w:spacing w:before="0" w:after="0"/>
        <w:rPr>
          <w:rFonts w:ascii="Arial" w:hAnsi="Arial" w:cs="Arial"/>
        </w:rPr>
      </w:pPr>
    </w:p>
    <w:p w14:paraId="0A54E2E9" w14:textId="77777777" w:rsidR="007715ED" w:rsidRPr="00CF18EF" w:rsidRDefault="00306CED" w:rsidP="00AA169F">
      <w:pPr>
        <w:pStyle w:val="AuthorList"/>
        <w:spacing w:before="0" w:after="0" w:afterAutospacing="0" w:line="360" w:lineRule="auto"/>
      </w:pPr>
      <w:r w:rsidRPr="00CF18EF">
        <w:t>Rui Fernandes D’ Inácio Guirrugo</w:t>
      </w:r>
    </w:p>
    <w:p w14:paraId="7591C993" w14:textId="77777777" w:rsidR="00913927" w:rsidRPr="00CF18EF" w:rsidRDefault="00913927" w:rsidP="00AA169F">
      <w:pPr>
        <w:spacing w:before="0" w:after="0"/>
      </w:pPr>
    </w:p>
    <w:p w14:paraId="74EF10CC" w14:textId="77777777" w:rsidR="00F45EF6" w:rsidRPr="00CF18EF" w:rsidRDefault="00F45EF6" w:rsidP="00F45EF6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Projecto Final do Curso</w:t>
      </w:r>
    </w:p>
    <w:p w14:paraId="126460D1" w14:textId="77777777" w:rsidR="00F45EF6" w:rsidRPr="00CF18EF" w:rsidRDefault="00F45EF6" w:rsidP="00F45EF6">
      <w:pPr>
        <w:pStyle w:val="AuthorList"/>
        <w:spacing w:before="0" w:after="0" w:afterAutospacing="0" w:line="360" w:lineRule="auto"/>
      </w:pPr>
      <w:r w:rsidRPr="00CF18EF">
        <w:t>Licenciatura em Engenharia Informática e de Telecomunicações</w:t>
      </w:r>
    </w:p>
    <w:p w14:paraId="2FE2EB66" w14:textId="77777777" w:rsidR="00F45EF6" w:rsidRPr="00CF18EF" w:rsidRDefault="00F45EF6" w:rsidP="00F45EF6">
      <w:pPr>
        <w:spacing w:before="0" w:after="0"/>
        <w:jc w:val="center"/>
      </w:pPr>
      <w:r w:rsidRPr="00CF18EF">
        <w:t>Supervisor:</w:t>
      </w:r>
    </w:p>
    <w:p w14:paraId="2F6D67BF" w14:textId="77777777" w:rsidR="00F45EF6" w:rsidRPr="00CF18EF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 xml:space="preserve">Eng.º </w:t>
      </w:r>
      <w:r w:rsidRPr="00CF18EF">
        <w:rPr>
          <w:b w:val="0"/>
          <w:bCs/>
        </w:rPr>
        <w:t>Marcel Danton de Figueiredo Saraiva</w:t>
      </w:r>
    </w:p>
    <w:p w14:paraId="1331CD00" w14:textId="77777777" w:rsidR="00F45EF6" w:rsidRPr="00CF18EF" w:rsidRDefault="00F45EF6" w:rsidP="00F45EF6">
      <w:pPr>
        <w:spacing w:before="0" w:after="0"/>
      </w:pPr>
    </w:p>
    <w:p w14:paraId="78923ED4" w14:textId="77777777" w:rsidR="00F45EF6" w:rsidRPr="00CF18EF" w:rsidRDefault="00F45EF6" w:rsidP="00F45EF6">
      <w:pPr>
        <w:spacing w:before="0" w:after="0"/>
      </w:pPr>
    </w:p>
    <w:p w14:paraId="1D81564F" w14:textId="77777777" w:rsidR="00F45EF6" w:rsidRPr="00CF18EF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>Departamento de Tecnologia de Informação e Comunicação</w:t>
      </w:r>
    </w:p>
    <w:p w14:paraId="6C610B87" w14:textId="2E16D366" w:rsidR="00F45EF6" w:rsidRPr="00975331" w:rsidRDefault="00F45EF6" w:rsidP="00F45EF6">
      <w:pPr>
        <w:spacing w:before="0" w:after="0"/>
      </w:pPr>
    </w:p>
    <w:p w14:paraId="62043B98" w14:textId="77777777" w:rsidR="00F45EF6" w:rsidRPr="00CF18EF" w:rsidRDefault="00F45EF6" w:rsidP="00F45EF6">
      <w:pPr>
        <w:spacing w:before="0" w:after="0"/>
      </w:pPr>
    </w:p>
    <w:p w14:paraId="576F124E" w14:textId="77777777" w:rsidR="00F45EF6" w:rsidRPr="00CF18EF" w:rsidRDefault="00F45EF6" w:rsidP="00F45EF6">
      <w:pPr>
        <w:spacing w:before="0" w:after="0"/>
      </w:pPr>
    </w:p>
    <w:p w14:paraId="5B1E1D3D" w14:textId="37973B1A" w:rsidR="00F45EF6" w:rsidRPr="00CF18EF" w:rsidRDefault="004679E2" w:rsidP="00F45EF6">
      <w:pPr>
        <w:pStyle w:val="AuthorList"/>
        <w:spacing w:before="0" w:after="0" w:afterAutospacing="0" w:line="360" w:lineRule="auto"/>
      </w:pPr>
      <w:r w:rsidRPr="00CF18EF">
        <w:t>Maio, 2016</w:t>
      </w:r>
    </w:p>
    <w:p w14:paraId="2D54A45F" w14:textId="77777777" w:rsidR="00F45EF6" w:rsidRPr="00CF18EF" w:rsidRDefault="00F45EF6">
      <w:pPr>
        <w:spacing w:before="0" w:after="0" w:line="240" w:lineRule="auto"/>
        <w:jc w:val="left"/>
      </w:pPr>
      <w:r w:rsidRPr="00CF18EF">
        <w:br w:type="page"/>
      </w:r>
    </w:p>
    <w:p w14:paraId="2332A9FA" w14:textId="77777777" w:rsidR="00C40E53" w:rsidRPr="00CF18EF" w:rsidRDefault="00C40E53" w:rsidP="00AA169F">
      <w:pPr>
        <w:spacing w:before="0" w:after="0"/>
      </w:pPr>
    </w:p>
    <w:p w14:paraId="69AFB103" w14:textId="77777777" w:rsidR="00570AEF" w:rsidRPr="00CF18EF" w:rsidRDefault="003A3F35" w:rsidP="00AA169F">
      <w:pPr>
        <w:spacing w:before="0" w:after="0"/>
        <w:jc w:val="left"/>
        <w:rPr>
          <w:b/>
        </w:rPr>
      </w:pPr>
      <w:r w:rsidRPr="006A5D8D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3C350B81" wp14:editId="5A073844">
            <wp:extent cx="1047750" cy="476250"/>
            <wp:effectExtent l="0" t="0" r="0" b="0"/>
            <wp:docPr id="2" name="Picture 2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AEF" w:rsidRPr="00CF18EF">
        <w:rPr>
          <w:rFonts w:ascii="Arial" w:hAnsi="Arial" w:cs="Arial"/>
          <w:b/>
          <w:i/>
          <w:iCs/>
        </w:rPr>
        <w:t>INSTITUTO SUPERIOR DE TRANSPORTES E COMUNICAÇÕES</w:t>
      </w:r>
    </w:p>
    <w:p w14:paraId="1426AE16" w14:textId="77777777" w:rsidR="00570AEF" w:rsidRPr="00CF18EF" w:rsidRDefault="00570AEF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2AF14E59" w14:textId="77777777" w:rsidR="00570AEF" w:rsidRPr="00CF18EF" w:rsidRDefault="00570AEF" w:rsidP="00AA169F">
      <w:pPr>
        <w:pStyle w:val="InstitutionInformation"/>
        <w:spacing w:before="0"/>
        <w:rPr>
          <w:rFonts w:ascii="Arial" w:hAnsi="Arial" w:cs="Arial"/>
          <w:sz w:val="32"/>
          <w:szCs w:val="32"/>
        </w:rPr>
      </w:pPr>
    </w:p>
    <w:p w14:paraId="06576355" w14:textId="77777777" w:rsidR="00570AEF" w:rsidRPr="00CF18EF" w:rsidRDefault="00570AEF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618A73CB" w14:textId="77777777" w:rsidR="0081144D" w:rsidRPr="00CF18EF" w:rsidRDefault="0081144D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17890A44" w14:textId="77777777" w:rsidR="00570AEF" w:rsidRPr="00CF18EF" w:rsidRDefault="00570AEF" w:rsidP="00AA169F">
      <w:pPr>
        <w:spacing w:before="0" w:after="0"/>
        <w:rPr>
          <w:rFonts w:ascii="Arial" w:hAnsi="Arial" w:cs="Arial"/>
        </w:rPr>
      </w:pPr>
    </w:p>
    <w:p w14:paraId="7F5B8C2B" w14:textId="77777777" w:rsidR="00570AEF" w:rsidRPr="00CF18EF" w:rsidRDefault="0081144D" w:rsidP="00AA169F">
      <w:pPr>
        <w:pStyle w:val="AuthorList"/>
        <w:spacing w:before="0" w:after="0" w:afterAutospacing="0" w:line="360" w:lineRule="auto"/>
      </w:pPr>
      <w:r w:rsidRPr="00CF18EF">
        <w:t xml:space="preserve">Rui Fernandes D’ Inácio Guirrugo </w:t>
      </w:r>
    </w:p>
    <w:p w14:paraId="761D5A09" w14:textId="77777777" w:rsidR="00570AEF" w:rsidRPr="00CF18EF" w:rsidRDefault="00570AEF" w:rsidP="00AA169F">
      <w:pPr>
        <w:spacing w:before="0" w:after="0"/>
      </w:pPr>
    </w:p>
    <w:p w14:paraId="5F13F464" w14:textId="77777777" w:rsidR="00570AEF" w:rsidRPr="00CF18EF" w:rsidRDefault="00570AEF" w:rsidP="00AA169F">
      <w:pPr>
        <w:spacing w:before="0" w:after="0"/>
      </w:pPr>
    </w:p>
    <w:p w14:paraId="1B939A8A" w14:textId="77777777" w:rsidR="00570AEF" w:rsidRPr="00CF18EF" w:rsidRDefault="00570AEF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 xml:space="preserve">Projecto </w:t>
      </w:r>
      <w:r w:rsidR="00F82C73" w:rsidRPr="00CF18EF">
        <w:rPr>
          <w:b/>
          <w:sz w:val="28"/>
          <w:szCs w:val="28"/>
        </w:rPr>
        <w:t>F</w:t>
      </w:r>
      <w:r w:rsidRPr="00CF18EF">
        <w:rPr>
          <w:b/>
          <w:sz w:val="28"/>
          <w:szCs w:val="28"/>
        </w:rPr>
        <w:t xml:space="preserve">inal do </w:t>
      </w:r>
      <w:r w:rsidR="00F82C73" w:rsidRPr="00CF18EF">
        <w:rPr>
          <w:b/>
          <w:sz w:val="28"/>
          <w:szCs w:val="28"/>
        </w:rPr>
        <w:t>C</w:t>
      </w:r>
      <w:r w:rsidRPr="00CF18EF">
        <w:rPr>
          <w:b/>
          <w:sz w:val="28"/>
          <w:szCs w:val="28"/>
        </w:rPr>
        <w:t>urso</w:t>
      </w:r>
    </w:p>
    <w:p w14:paraId="089C5D6E" w14:textId="77777777" w:rsidR="001E5530" w:rsidRPr="00CF18EF" w:rsidRDefault="00B56448" w:rsidP="00AA169F">
      <w:pPr>
        <w:pStyle w:val="AuthorList"/>
        <w:spacing w:before="0" w:after="0" w:afterAutospacing="0" w:line="360" w:lineRule="auto"/>
      </w:pPr>
      <w:r w:rsidRPr="00CF18EF">
        <w:t>Licenciatura em Engenharia Informática e de Telecomunicações</w:t>
      </w:r>
    </w:p>
    <w:p w14:paraId="71B8E866" w14:textId="77777777" w:rsidR="008136A2" w:rsidRPr="00CF18EF" w:rsidRDefault="001E5530" w:rsidP="00AA169F">
      <w:pPr>
        <w:spacing w:before="0" w:after="0"/>
        <w:jc w:val="center"/>
      </w:pPr>
      <w:r w:rsidRPr="00CF18EF">
        <w:t>Supervisor:</w:t>
      </w:r>
    </w:p>
    <w:p w14:paraId="5DB88E09" w14:textId="77777777" w:rsidR="00B56448" w:rsidRPr="00CF18EF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 xml:space="preserve">Eng.º </w:t>
      </w:r>
      <w:r w:rsidRPr="00CF18EF">
        <w:rPr>
          <w:b w:val="0"/>
          <w:bCs/>
        </w:rPr>
        <w:t>Marcel Danton de Figueiredo Saraiva</w:t>
      </w:r>
    </w:p>
    <w:p w14:paraId="0C2DC837" w14:textId="77777777" w:rsidR="00570AEF" w:rsidRPr="00CF18EF" w:rsidRDefault="00570AEF" w:rsidP="00AA169F">
      <w:pPr>
        <w:spacing w:before="0" w:after="0"/>
      </w:pPr>
    </w:p>
    <w:p w14:paraId="53668A65" w14:textId="77777777" w:rsidR="00570AEF" w:rsidRPr="00CF18EF" w:rsidRDefault="00570AEF" w:rsidP="00AA169F">
      <w:pPr>
        <w:spacing w:before="0" w:after="0"/>
      </w:pPr>
    </w:p>
    <w:p w14:paraId="1FD8292C" w14:textId="77777777" w:rsidR="00570AEF" w:rsidRPr="00CF18EF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>Departamento de Tecnologia de Informação e Comunicação</w:t>
      </w:r>
    </w:p>
    <w:p w14:paraId="42B046B7" w14:textId="77777777" w:rsidR="00B56448" w:rsidRPr="00CF18EF" w:rsidRDefault="00B56448" w:rsidP="00AA169F">
      <w:pPr>
        <w:spacing w:before="0" w:after="0"/>
      </w:pPr>
    </w:p>
    <w:p w14:paraId="7F95AA20" w14:textId="77777777" w:rsidR="00B56448" w:rsidRPr="00CF18EF" w:rsidRDefault="00B56448" w:rsidP="00AA169F">
      <w:pPr>
        <w:spacing w:before="0" w:after="0"/>
      </w:pPr>
    </w:p>
    <w:p w14:paraId="2BAC910D" w14:textId="77777777" w:rsidR="00570AEF" w:rsidRPr="00CF18EF" w:rsidRDefault="00570AEF" w:rsidP="00AA169F">
      <w:pPr>
        <w:spacing w:before="0" w:after="0"/>
      </w:pPr>
    </w:p>
    <w:p w14:paraId="16456A47" w14:textId="77777777" w:rsidR="00570AEF" w:rsidRPr="00CF18EF" w:rsidRDefault="00570AEF" w:rsidP="00AA169F">
      <w:pPr>
        <w:spacing w:before="0" w:after="0"/>
      </w:pPr>
    </w:p>
    <w:p w14:paraId="000AF55F" w14:textId="66AF0BAA" w:rsidR="00570AEF" w:rsidRPr="00CF18EF" w:rsidRDefault="004679E2" w:rsidP="00AA169F">
      <w:pPr>
        <w:pStyle w:val="AuthorList"/>
        <w:spacing w:before="0" w:after="0" w:afterAutospacing="0" w:line="360" w:lineRule="auto"/>
      </w:pPr>
      <w:r w:rsidRPr="00CF18EF">
        <w:t>Maio, 2016</w:t>
      </w:r>
    </w:p>
    <w:p w14:paraId="3F73ED3E" w14:textId="77777777" w:rsidR="00902100" w:rsidRPr="00CF18EF" w:rsidRDefault="00902100">
      <w:pPr>
        <w:spacing w:before="0" w:after="0" w:line="240" w:lineRule="auto"/>
        <w:jc w:val="left"/>
      </w:pPr>
      <w:r w:rsidRPr="00CF18EF">
        <w:br w:type="page"/>
      </w:r>
    </w:p>
    <w:p w14:paraId="5D61320C" w14:textId="77777777" w:rsidR="00554414" w:rsidRPr="00CF18EF" w:rsidRDefault="00554414" w:rsidP="00AA169F">
      <w:pPr>
        <w:spacing w:before="0" w:after="0"/>
      </w:pPr>
    </w:p>
    <w:p w14:paraId="74C9EB9F" w14:textId="77777777" w:rsidR="00093F73" w:rsidRPr="00CF18EF" w:rsidRDefault="003A3F35" w:rsidP="00AA169F">
      <w:pPr>
        <w:pStyle w:val="BodyText2"/>
        <w:spacing w:before="0" w:after="0" w:line="360" w:lineRule="auto"/>
        <w:jc w:val="center"/>
        <w:rPr>
          <w:color w:val="FF0000"/>
          <w:sz w:val="32"/>
        </w:rPr>
      </w:pPr>
      <w:r w:rsidRPr="00A510CD">
        <w:rPr>
          <w:noProof/>
          <w:color w:val="FF0000"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20671D3" wp14:editId="2C49A5C9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1047750" cy="6515100"/>
                <wp:effectExtent l="0" t="0" r="0" b="19050"/>
                <wp:wrapNone/>
                <wp:docPr id="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6515100"/>
                          <a:chOff x="1260" y="180"/>
                          <a:chExt cx="1440" cy="15480"/>
                        </a:xfrm>
                      </wpg:grpSpPr>
                      <wps:wsp>
                        <wps:cNvPr id="2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322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74FB9B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FE52209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4576AA5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8A2F85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F1DBE27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314BFDF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E11C8D1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B51EF0B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14C28E0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C8F5D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8BF220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4D4983A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AE0EAC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9B7197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361888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BF27EA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337" y="360"/>
                            <a:ext cx="1363" cy="13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5644E" w14:textId="77777777" w:rsidR="00F778F5" w:rsidRPr="00151601" w:rsidRDefault="00F778F5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t>PROTÓTIPO DE UM SISTEMA DE INFORMAÇÃO PARA A GESTÃO DE PROCESSOS JUDICIAIS NO TRIBUNAIS DOS MENORES DA CIDADE DE MAPUTO</w:t>
                              </w:r>
                            </w:p>
                            <w:p w14:paraId="68B5F626" w14:textId="77777777" w:rsidR="00F778F5" w:rsidRPr="00151601" w:rsidRDefault="00F778F5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rPr>
                                  <w:b/>
                                </w:rPr>
                                <w:t>Rui Fernandes D’ Inácio Guirrugo</w:t>
                              </w:r>
                            </w:p>
                            <w:p w14:paraId="27B10CB6" w14:textId="77777777" w:rsidR="00F778F5" w:rsidRPr="00093F73" w:rsidRDefault="00F778F5" w:rsidP="00151601">
                              <w:pPr>
                                <w:spacing w:before="0" w:after="0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671D3" id="Group 34" o:spid="_x0000_s1026" style="position:absolute;left:0;text-align:left;margin-left:0;margin-top:26.9pt;width:82.5pt;height:513pt;z-index:251643904;mso-position-horizontal:left;mso-position-horizontal-relative:margin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7" type="#_x0000_t202" style="position:absolute;left:1260;top:180;width:1322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2174FB9B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FE52209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34576AA5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8A2F85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3F1DBE27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314BFDF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E11C8D1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0B51EF0B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614C28E0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1C8F5D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558BF220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4D4983A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AE0EAC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19B7197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0361888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FBF27EA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Text Box 36" o:spid="_x0000_s1028" type="#_x0000_t202" style="position:absolute;left:1337;top:360;width:1363;height:13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6D15644E" w14:textId="77777777" w:rsidR="00F778F5" w:rsidRPr="00151601" w:rsidRDefault="00F778F5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t>PROTÓTIPO DE UM SISTEMA DE INFORMAÇÃO PARA A GESTÃO DE PROCESSOS JUDICIAIS NO TRIBUNAIS DOS MENORES DA CIDADE DE MAPUTO</w:t>
                        </w:r>
                      </w:p>
                      <w:p w14:paraId="68B5F626" w14:textId="77777777" w:rsidR="00F778F5" w:rsidRPr="00151601" w:rsidRDefault="00F778F5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rPr>
                            <w:b/>
                          </w:rPr>
                          <w:t>Rui Fernandes D’ Inácio Guirrugo</w:t>
                        </w:r>
                      </w:p>
                      <w:p w14:paraId="27B10CB6" w14:textId="77777777" w:rsidR="00F778F5" w:rsidRPr="00093F73" w:rsidRDefault="00F778F5" w:rsidP="00151601">
                        <w:pPr>
                          <w:spacing w:before="0" w:after="0"/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6116DF" w14:textId="77777777" w:rsidR="00913927" w:rsidRPr="00CF18EF" w:rsidRDefault="003A3F35" w:rsidP="00AA169F">
      <w:pPr>
        <w:pStyle w:val="Title"/>
        <w:spacing w:before="0" w:after="0"/>
        <w:rPr>
          <w:rFonts w:cs="Times New Roman"/>
          <w:sz w:val="24"/>
          <w:szCs w:val="24"/>
        </w:rPr>
      </w:pPr>
      <w:r w:rsidRPr="00A510CD">
        <w:rPr>
          <w:rFonts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069ECB5" wp14:editId="1AAAA9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92175" cy="7457440"/>
                <wp:effectExtent l="13335" t="13970" r="8890" b="5715"/>
                <wp:wrapNone/>
                <wp:docPr id="2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175" cy="7457440"/>
                          <a:chOff x="1260" y="180"/>
                          <a:chExt cx="1440" cy="15480"/>
                        </a:xfrm>
                      </wpg:grpSpPr>
                      <wps:wsp>
                        <wps:cNvPr id="2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440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654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9AC52B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2EE2A1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5D1BEFA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9831A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BB562F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A2069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E330BC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D17562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912FA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ADF027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6DC04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756C9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4D36A5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DA3801F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76EA0C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0FD9E7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CB4CF0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767E2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D1A23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3210EE82" wp14:editId="4E9ABE67">
                                    <wp:extent cx="485775" cy="923925"/>
                                    <wp:effectExtent l="0" t="0" r="0" b="0"/>
                                    <wp:docPr id="33" name="Picture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49C75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722662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337512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C30E697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B0AE2C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BAAE7C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8A7DF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A0EF08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A2F352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017E506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BA03A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E2BDE49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3FB799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173DB57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B25166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7E9AA1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A303410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4A2A9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51E350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E8A4DD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D888B9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001D85B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1D5E8E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65501EB" w14:textId="77777777" w:rsidR="00F778F5" w:rsidRPr="003076C3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637751A" w14:textId="77777777" w:rsidR="00F778F5" w:rsidRPr="003076C3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894536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D50015C" w14:textId="77777777" w:rsidR="00F778F5" w:rsidRPr="003B3387" w:rsidRDefault="00F778F5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218752B5" wp14:editId="5F7CA2B3">
                                    <wp:extent cx="485775" cy="1047750"/>
                                    <wp:effectExtent l="0" t="0" r="0" b="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1047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0"/>
                            <a:ext cx="1260" cy="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73CAA" w14:textId="77777777" w:rsidR="00F778F5" w:rsidRPr="00913927" w:rsidRDefault="00F778F5" w:rsidP="00913927">
                              <w:pPr>
                                <w:spacing w:line="180" w:lineRule="exact"/>
                                <w:jc w:val="center"/>
                              </w:pPr>
                            </w:p>
                            <w:p w14:paraId="2DAF108A" w14:textId="77777777" w:rsidR="00F778F5" w:rsidRPr="003B309E" w:rsidRDefault="00F778F5" w:rsidP="00093F73">
                              <w:pPr>
                                <w:ind w:left="3600" w:firstLine="72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instrText xml:space="preserve"> MACROBUTTON  AcceptAllChangesInDoc "[Insera  o Título do projecto final do curso]" </w:instrText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9ECB5" id="Group 31" o:spid="_x0000_s1029" style="position:absolute;left:0;text-align:left;margin-left:0;margin-top:0;width:70.25pt;height:587.2pt;z-index:251641856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">
                <v:shape id="Text Box 32" o:spid="_x0000_s1030" type="#_x0000_t202" style="position:absolute;left:1260;top:180;width:1440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14:paraId="400F654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9AC52B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2EE2A1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15D1BEFA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9831A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BB562F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A2069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E330BC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D17562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6912FA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ADF027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6DC04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5756C9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14D36A5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DA3801F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476EA0C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0FD9E7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CB4CF0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F767E2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FD1A23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3210EE82" wp14:editId="4E9ABE67">
                              <wp:extent cx="485775" cy="923925"/>
                              <wp:effectExtent l="0" t="0" r="0" b="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923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49C75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1722662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337512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C30E697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B0AE2C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BAAE7C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68A7DF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A0EF08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A2F352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017E506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FBA03A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E2BDE49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3FB799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173DB57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4B25166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7E9AA1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3A303410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64A2A9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651E350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E8A4DD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D888B9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001D85B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1D5E8E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365501EB" w14:textId="77777777" w:rsidR="00F778F5" w:rsidRPr="003076C3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637751A" w14:textId="77777777" w:rsidR="00F778F5" w:rsidRPr="003076C3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894536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D50015C" w14:textId="77777777" w:rsidR="00F778F5" w:rsidRPr="003B3387" w:rsidRDefault="00F778F5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218752B5" wp14:editId="5F7CA2B3">
                              <wp:extent cx="485775" cy="1047750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1047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3" o:spid="_x0000_s1031" type="#_x0000_t202" style="position:absolute;left:1440;top:360;width:1260;height:1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21073CAA" w14:textId="77777777" w:rsidR="00F778F5" w:rsidRPr="00913927" w:rsidRDefault="00F778F5" w:rsidP="00913927">
                        <w:pPr>
                          <w:spacing w:line="180" w:lineRule="exact"/>
                          <w:jc w:val="center"/>
                        </w:pPr>
                      </w:p>
                      <w:p w14:paraId="2DAF108A" w14:textId="77777777" w:rsidR="00F778F5" w:rsidRPr="003B309E" w:rsidRDefault="00F778F5" w:rsidP="00093F73">
                        <w:pPr>
                          <w:ind w:left="3600" w:firstLine="72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begin"/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instrText xml:space="preserve"> MACROBUTTON  AcceptAllChangesInDoc "[Insera  o Título do projecto final do curso]" </w:instrText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B70FE7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7DE9CECE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0DAFC1E3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AADDE3C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B33632F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D70F58A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1888586" w14:textId="77777777" w:rsidR="00913927" w:rsidRPr="00CF18EF" w:rsidRDefault="00913927" w:rsidP="00AA169F">
      <w:pPr>
        <w:pStyle w:val="Title"/>
        <w:spacing w:before="0" w:after="0"/>
        <w:rPr>
          <w:rFonts w:ascii="Arial" w:hAnsi="Arial"/>
          <w:sz w:val="24"/>
          <w:szCs w:val="24"/>
        </w:rPr>
      </w:pPr>
    </w:p>
    <w:p w14:paraId="4D775014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8"/>
          <w:szCs w:val="28"/>
        </w:rPr>
      </w:pPr>
    </w:p>
    <w:p w14:paraId="7547E668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25F0722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2A19E28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3D3D5992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5A20563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3B58E84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472938FE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37C365A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F3DD883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22A7EDD0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F5AFE56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0DBDE72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DF16D8B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20434D5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66B8B5B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6CE1E8F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770386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CF38FE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34CA584B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51A9FE00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8"/>
          <w:szCs w:val="28"/>
        </w:rPr>
        <w:sectPr w:rsidR="00266CFA" w:rsidRPr="00CF18EF" w:rsidSect="00266CFA">
          <w:footerReference w:type="even" r:id="rId10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01822E28" w14:textId="77777777" w:rsidR="008850C1" w:rsidRPr="00A510CD" w:rsidRDefault="00756A9F" w:rsidP="00AA169F">
      <w:pPr>
        <w:spacing w:before="0" w:after="0"/>
        <w:jc w:val="center"/>
        <w:rPr>
          <w:rStyle w:val="HTMLSample"/>
          <w:rFonts w:ascii="Times New Roman" w:hAnsi="Times New Roman" w:cs="Times New Roman"/>
          <w:b/>
          <w:sz w:val="28"/>
          <w:szCs w:val="28"/>
        </w:rPr>
      </w:pPr>
      <w:r w:rsidRPr="00CF18EF">
        <w:rPr>
          <w:rStyle w:val="HTMLSample"/>
          <w:rFonts w:ascii="Times New Roman" w:hAnsi="Times New Roman" w:cs="Times New Roman"/>
          <w:b/>
          <w:sz w:val="28"/>
          <w:szCs w:val="28"/>
        </w:rPr>
        <w:lastRenderedPageBreak/>
        <w:t>ÍNDICE</w:t>
      </w:r>
    </w:p>
    <w:p w14:paraId="117FB9AE" w14:textId="4A67C3D4" w:rsidR="006A6EE3" w:rsidRPr="006A6EE3" w:rsidRDefault="00756A9F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6A6EE3">
        <w:fldChar w:fldCharType="begin"/>
      </w:r>
      <w:r w:rsidRPr="006A6EE3">
        <w:instrText xml:space="preserve"> TOC \o "1-3" \h \z \u </w:instrText>
      </w:r>
      <w:r w:rsidRPr="006A6EE3">
        <w:fldChar w:fldCharType="separate"/>
      </w:r>
      <w:hyperlink w:anchor="_Toc452375166" w:history="1">
        <w:r w:rsidR="006A6EE3" w:rsidRPr="006A6EE3">
          <w:rPr>
            <w:rStyle w:val="Hyperlink"/>
          </w:rPr>
          <w:t>1 AGRADECIMENTOS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_Toc452375166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IV</w:t>
        </w:r>
        <w:r w:rsidR="006A6EE3" w:rsidRPr="006A6EE3">
          <w:rPr>
            <w:webHidden/>
          </w:rPr>
          <w:fldChar w:fldCharType="end"/>
        </w:r>
      </w:hyperlink>
    </w:p>
    <w:p w14:paraId="6C02F038" w14:textId="1E574EF3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7" w:history="1">
        <w:r w:rsidR="006A6EE3" w:rsidRPr="006A6EE3">
          <w:rPr>
            <w:rStyle w:val="Hyperlink"/>
          </w:rPr>
          <w:t>2 DEDICATÓRIA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_Toc452375167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</w:t>
        </w:r>
        <w:r w:rsidR="006A6EE3" w:rsidRPr="006A6EE3">
          <w:rPr>
            <w:webHidden/>
          </w:rPr>
          <w:fldChar w:fldCharType="end"/>
        </w:r>
      </w:hyperlink>
    </w:p>
    <w:p w14:paraId="47C69465" w14:textId="42966093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8" w:history="1">
        <w:r w:rsidR="006A6EE3" w:rsidRPr="006A6EE3">
          <w:rPr>
            <w:rStyle w:val="Hyperlink"/>
          </w:rPr>
          <w:t>DECLARAÇÃO DE HONRA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_Toc452375168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</w:t>
        </w:r>
        <w:r w:rsidR="006A6EE3" w:rsidRPr="006A6EE3">
          <w:rPr>
            <w:webHidden/>
          </w:rPr>
          <w:fldChar w:fldCharType="end"/>
        </w:r>
      </w:hyperlink>
    </w:p>
    <w:p w14:paraId="2837D0DE" w14:textId="1094FF26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9" w:history="1">
        <w:r w:rsidR="006A6EE3" w:rsidRPr="006A6EE3">
          <w:rPr>
            <w:rStyle w:val="Hyperlink"/>
          </w:rPr>
          <w:t>ÍNDICE DE TABELAS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_Toc452375169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VII</w:t>
        </w:r>
        <w:r w:rsidR="006A6EE3" w:rsidRPr="006A6EE3">
          <w:rPr>
            <w:webHidden/>
          </w:rPr>
          <w:fldChar w:fldCharType="end"/>
        </w:r>
      </w:hyperlink>
    </w:p>
    <w:p w14:paraId="005496E4" w14:textId="719C087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0" w:history="1">
        <w:r w:rsidR="006A6EE3" w:rsidRPr="006A6EE3">
          <w:rPr>
            <w:rStyle w:val="Hyperlink"/>
          </w:rPr>
          <w:t>ÍNDICE DE FIGURAS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VIII</w:t>
        </w:r>
        <w:r w:rsidR="006A6EE3" w:rsidRPr="006A6EE3">
          <w:rPr>
            <w:webHidden/>
          </w:rPr>
          <w:fldChar w:fldCharType="end"/>
        </w:r>
      </w:hyperlink>
    </w:p>
    <w:p w14:paraId="482D4BD2" w14:textId="7C835DC7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1" w:history="1">
        <w:r w:rsidR="006A6EE3" w:rsidRPr="006A6EE3">
          <w:rPr>
            <w:rStyle w:val="Hyperlink"/>
          </w:rPr>
          <w:t>3 LISTA DAS ABREVIATURAS UTILIZADAS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_Toc452375171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IX</w:t>
        </w:r>
        <w:r w:rsidR="006A6EE3" w:rsidRPr="006A6EE3">
          <w:rPr>
            <w:webHidden/>
          </w:rPr>
          <w:fldChar w:fldCharType="end"/>
        </w:r>
      </w:hyperlink>
    </w:p>
    <w:p w14:paraId="0CC28A77" w14:textId="775680E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2" w:history="1">
        <w:r w:rsidR="006A6EE3" w:rsidRPr="006A6EE3">
          <w:rPr>
            <w:rStyle w:val="Hyperlink"/>
          </w:rPr>
          <w:t>1 CAPÍTULO 1 - INTRODUÇÃO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_Toc452375172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1</w:t>
        </w:r>
        <w:r w:rsidR="006A6EE3" w:rsidRPr="006A6EE3">
          <w:rPr>
            <w:webHidden/>
          </w:rPr>
          <w:fldChar w:fldCharType="end"/>
        </w:r>
      </w:hyperlink>
    </w:p>
    <w:p w14:paraId="1E46AA8F" w14:textId="2FFC999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7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6A6EE3" w:rsidRPr="006A6EE3">
          <w:rPr>
            <w:rStyle w:val="Hyperlink"/>
            <w:noProof/>
          </w:rPr>
          <w:t xml:space="preserve"> Justificação do tema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_Toc452375173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</w:t>
        </w:r>
        <w:r w:rsidR="006A6EE3" w:rsidRPr="006A6EE3">
          <w:rPr>
            <w:noProof/>
            <w:webHidden/>
          </w:rPr>
          <w:fldChar w:fldCharType="end"/>
        </w:r>
      </w:hyperlink>
    </w:p>
    <w:p w14:paraId="1809F3B0" w14:textId="1A36F2A8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74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6A6EE3" w:rsidRPr="006A6EE3">
          <w:rPr>
            <w:rStyle w:val="Hyperlink"/>
            <w:noProof/>
          </w:rPr>
          <w:t xml:space="preserve"> Desenho teórico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_Toc452375174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</w:t>
        </w:r>
        <w:r w:rsidR="006A6EE3" w:rsidRPr="006A6EE3">
          <w:rPr>
            <w:noProof/>
            <w:webHidden/>
          </w:rPr>
          <w:fldChar w:fldCharType="end"/>
        </w:r>
      </w:hyperlink>
    </w:p>
    <w:p w14:paraId="50D66235" w14:textId="4BFC02DF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6A6EE3" w:rsidRPr="006A6EE3">
          <w:rPr>
            <w:rStyle w:val="Hyperlink"/>
            <w:b w:val="0"/>
          </w:rPr>
          <w:t xml:space="preserve"> Problemática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B8258BB" w14:textId="0D68E30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6A6EE3" w:rsidRPr="006A6EE3">
          <w:rPr>
            <w:rStyle w:val="Hyperlink"/>
            <w:b w:val="0"/>
          </w:rPr>
          <w:t xml:space="preserve"> Problema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292D0BA" w14:textId="25CC35A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7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1.2.3.</w:t>
        </w:r>
        <w:r w:rsidR="006A6EE3" w:rsidRPr="006A6EE3">
          <w:rPr>
            <w:rStyle w:val="Hyperlink"/>
            <w:b w:val="0"/>
          </w:rPr>
          <w:t xml:space="preserve"> Objecto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_Toc452375177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55E64C2" w14:textId="16C3B9E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1.2.4.</w:t>
        </w:r>
        <w:r w:rsidR="006A6EE3" w:rsidRPr="006A6EE3">
          <w:rPr>
            <w:rStyle w:val="Hyperlink"/>
            <w:b w:val="0"/>
          </w:rPr>
          <w:t xml:space="preserve"> Objectivo geral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14C439E" w14:textId="0518AE5F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1.2.5.</w:t>
        </w:r>
        <w:r w:rsidR="006A6EE3" w:rsidRPr="006A6EE3">
          <w:rPr>
            <w:rStyle w:val="Hyperlink"/>
            <w:b w:val="0"/>
          </w:rPr>
          <w:t xml:space="preserve"> Perguntas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5CAAF68" w14:textId="7BDF488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0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6A6EE3" w:rsidRPr="006A6EE3">
          <w:rPr>
            <w:rStyle w:val="Hyperlink"/>
            <w:noProof/>
          </w:rPr>
          <w:t xml:space="preserve"> Metodologia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_Toc452375180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</w:t>
        </w:r>
        <w:r w:rsidR="006A6EE3" w:rsidRPr="006A6EE3">
          <w:rPr>
            <w:noProof/>
            <w:webHidden/>
          </w:rPr>
          <w:fldChar w:fldCharType="end"/>
        </w:r>
      </w:hyperlink>
    </w:p>
    <w:p w14:paraId="2BB80CAA" w14:textId="217CF5D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1.3.1.</w:t>
        </w:r>
        <w:r w:rsidR="006A6EE3" w:rsidRPr="006A6EE3">
          <w:rPr>
            <w:rStyle w:val="Hyperlink"/>
            <w:b w:val="0"/>
          </w:rPr>
          <w:t xml:space="preserve"> Abordagem da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ECA9991" w14:textId="6346E25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1.3.2.</w:t>
        </w:r>
        <w:r w:rsidR="006A6EE3" w:rsidRPr="006A6EE3">
          <w:rPr>
            <w:rStyle w:val="Hyperlink"/>
            <w:b w:val="0"/>
          </w:rPr>
          <w:t xml:space="preserve"> Hipótese / questões a ideia a defender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D723846" w14:textId="1D714E2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1.3.3.</w:t>
        </w:r>
        <w:r w:rsidR="006A6EE3" w:rsidRPr="006A6EE3">
          <w:rPr>
            <w:rStyle w:val="Hyperlink"/>
            <w:b w:val="0"/>
          </w:rPr>
          <w:t xml:space="preserve"> Métodos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1E5C526" w14:textId="194C52A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1.3.4.</w:t>
        </w:r>
        <w:r w:rsidR="006A6EE3" w:rsidRPr="006A6EE3">
          <w:rPr>
            <w:rStyle w:val="Hyperlink"/>
            <w:b w:val="0"/>
          </w:rPr>
          <w:t xml:space="preserve"> Tarefas da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5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6C915F9" w14:textId="1E849130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6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6A6EE3" w:rsidRPr="006A6EE3">
          <w:rPr>
            <w:rStyle w:val="Hyperlink"/>
            <w:noProof/>
          </w:rPr>
          <w:t xml:space="preserve"> Estrutura do relatório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_Toc452375186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6</w:t>
        </w:r>
        <w:r w:rsidR="006A6EE3" w:rsidRPr="006A6EE3">
          <w:rPr>
            <w:noProof/>
            <w:webHidden/>
          </w:rPr>
          <w:fldChar w:fldCharType="end"/>
        </w:r>
      </w:hyperlink>
    </w:p>
    <w:p w14:paraId="7B5CE31F" w14:textId="6B6158C9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87" w:history="1">
        <w:r w:rsidR="006A6EE3" w:rsidRPr="006A6EE3">
          <w:rPr>
            <w:rStyle w:val="Hyperlink"/>
          </w:rPr>
          <w:t>2 CApítulo 2 -  MARCO TEÓRICO- CONCEITUAL DA iNVESTIGAÇÃO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_Toc452375187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7</w:t>
        </w:r>
        <w:r w:rsidR="006A6EE3" w:rsidRPr="006A6EE3">
          <w:rPr>
            <w:webHidden/>
          </w:rPr>
          <w:fldChar w:fldCharType="end"/>
        </w:r>
      </w:hyperlink>
    </w:p>
    <w:p w14:paraId="35820B28" w14:textId="359A5936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8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6A6EE3" w:rsidRPr="006A6EE3">
          <w:rPr>
            <w:rStyle w:val="Hyperlink"/>
            <w:noProof/>
          </w:rPr>
          <w:t xml:space="preserve"> Antecedentes do objecto e do problema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_Toc452375188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7</w:t>
        </w:r>
        <w:r w:rsidR="006A6EE3" w:rsidRPr="006A6EE3">
          <w:rPr>
            <w:noProof/>
            <w:webHidden/>
          </w:rPr>
          <w:fldChar w:fldCharType="end"/>
        </w:r>
      </w:hyperlink>
    </w:p>
    <w:p w14:paraId="58F2D0C6" w14:textId="7CF1F8D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2.1.1.</w:t>
        </w:r>
        <w:r w:rsidR="006A6EE3" w:rsidRPr="006A6EE3">
          <w:rPr>
            <w:rStyle w:val="Hyperlink"/>
            <w:b w:val="0"/>
          </w:rPr>
          <w:t xml:space="preserve"> Gestão de processos (Workflow)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6403490" w14:textId="0D0879AD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90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6A6EE3" w:rsidRPr="006A6EE3">
          <w:rPr>
            <w:rStyle w:val="Hyperlink"/>
            <w:noProof/>
          </w:rPr>
          <w:t xml:space="preserve"> Bases teóricas da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_Toc452375190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7</w:t>
        </w:r>
        <w:r w:rsidR="006A6EE3" w:rsidRPr="006A6EE3">
          <w:rPr>
            <w:noProof/>
            <w:webHidden/>
          </w:rPr>
          <w:fldChar w:fldCharType="end"/>
        </w:r>
      </w:hyperlink>
    </w:p>
    <w:p w14:paraId="182D6317" w14:textId="7B051E7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2.2.1.</w:t>
        </w:r>
        <w:r w:rsidR="006A6EE3" w:rsidRPr="006A6EE3">
          <w:rPr>
            <w:rStyle w:val="Hyperlink"/>
            <w:b w:val="0"/>
          </w:rPr>
          <w:t xml:space="preserve">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03F16B0" w14:textId="5EF6075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2.2.2.</w:t>
        </w:r>
        <w:r w:rsidR="006A6EE3" w:rsidRPr="006A6EE3">
          <w:rPr>
            <w:rStyle w:val="Hyperlink"/>
            <w:b w:val="0"/>
          </w:rPr>
          <w:t xml:space="preserve"> Tipos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F5633A8" w14:textId="43356B5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2.2.3.</w:t>
        </w:r>
        <w:r w:rsidR="006A6EE3" w:rsidRPr="006A6EE3">
          <w:rPr>
            <w:rStyle w:val="Hyperlink"/>
            <w:b w:val="0"/>
          </w:rPr>
          <w:t xml:space="preserve"> Software modelo espiral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9088615" w14:textId="4EF7885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2.2.4.</w:t>
        </w:r>
        <w:r w:rsidR="006A6EE3" w:rsidRPr="006A6EE3">
          <w:rPr>
            <w:rStyle w:val="Hyperlink"/>
            <w:b w:val="0"/>
          </w:rPr>
          <w:t xml:space="preserve"> Software SIG – Sistema de informações gerenciais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70C8321" w14:textId="09C157FA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2.2.5.</w:t>
        </w:r>
        <w:r w:rsidR="006A6EE3" w:rsidRPr="006A6EE3">
          <w:rPr>
            <w:rStyle w:val="Hyperlink"/>
            <w:b w:val="0"/>
          </w:rPr>
          <w:t xml:space="preserve"> Software SAD – Sistemas de Apoio a Decisões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60F8F56" w14:textId="3E30FF4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2.2.6.</w:t>
        </w:r>
        <w:r w:rsidR="006A6EE3" w:rsidRPr="006A6EE3">
          <w:rPr>
            <w:rStyle w:val="Hyperlink"/>
            <w:b w:val="0"/>
          </w:rPr>
          <w:t xml:space="preserve"> Software EIS – Executive Information System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DFAA3F2" w14:textId="4EC9610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7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2.2.7.</w:t>
        </w:r>
        <w:r w:rsidR="006A6EE3" w:rsidRPr="006A6EE3">
          <w:rPr>
            <w:rStyle w:val="Hyperlink"/>
            <w:b w:val="0"/>
          </w:rPr>
          <w:t xml:space="preserve"> Processo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_Toc452375197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3703C40" w14:textId="70AE490D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2.2.8.</w:t>
        </w:r>
        <w:r w:rsidR="006A6EE3" w:rsidRPr="006A6EE3">
          <w:rPr>
            <w:rStyle w:val="Hyperlink"/>
            <w:b w:val="0"/>
          </w:rPr>
          <w:t xml:space="preserve"> Técnicas de Orientação a Objecto (OO)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3C44C13" w14:textId="4101EAF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2.2.9.</w:t>
        </w:r>
        <w:r w:rsidR="006A6EE3" w:rsidRPr="006A6EE3">
          <w:rPr>
            <w:rStyle w:val="Hyperlink"/>
            <w:b w:val="0"/>
          </w:rPr>
          <w:t xml:space="preserve"> Sistemas de gestão de base de dados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CA75329" w14:textId="724FDC2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2.2.10.</w:t>
        </w:r>
        <w:r w:rsidR="006A6EE3" w:rsidRPr="006A6EE3">
          <w:rPr>
            <w:rStyle w:val="Hyperlink"/>
            <w:b w:val="0"/>
          </w:rPr>
          <w:t xml:space="preserve"> Sistemas De Informação Baseados Em Computador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A2E3911" w14:textId="1DF41F3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2.2.11.</w:t>
        </w:r>
        <w:r w:rsidR="006A6EE3" w:rsidRPr="006A6EE3">
          <w:rPr>
            <w:rStyle w:val="Hyperlink"/>
            <w:b w:val="0"/>
          </w:rPr>
          <w:t xml:space="preserve"> Interfaces gráficas em Java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A500DAE" w14:textId="7DEA079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2.2.12.</w:t>
        </w:r>
        <w:r w:rsidR="006A6EE3" w:rsidRPr="006A6EE3">
          <w:rPr>
            <w:rStyle w:val="Hyperlink"/>
            <w:b w:val="0"/>
          </w:rPr>
          <w:t xml:space="preserve"> Look And Feel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C299126" w14:textId="7759084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2.2.13.</w:t>
        </w:r>
        <w:r w:rsidR="006A6EE3" w:rsidRPr="006A6EE3">
          <w:rPr>
            <w:rStyle w:val="Hyperlink"/>
            <w:b w:val="0"/>
          </w:rPr>
          <w:t xml:space="preserve"> UML (Unified Modelling Language)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1B2167A" w14:textId="46EDE31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2.2.14.</w:t>
        </w:r>
        <w:r w:rsidR="006A6EE3" w:rsidRPr="006A6EE3">
          <w:rPr>
            <w:rStyle w:val="Hyperlink"/>
            <w:b w:val="0"/>
          </w:rPr>
          <w:t xml:space="preserve"> Prototipagem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8151E97" w14:textId="217134C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2.2.15.</w:t>
        </w:r>
        <w:r w:rsidR="006A6EE3" w:rsidRPr="006A6EE3">
          <w:rPr>
            <w:rStyle w:val="Hyperlink"/>
            <w:b w:val="0"/>
          </w:rPr>
          <w:t xml:space="preserve"> Digitalização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D433947" w14:textId="0972F93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2.2.16.</w:t>
        </w:r>
        <w:r w:rsidR="006A6EE3" w:rsidRPr="006A6EE3">
          <w:rPr>
            <w:rStyle w:val="Hyperlink"/>
            <w:b w:val="0"/>
          </w:rPr>
          <w:t xml:space="preserve"> Metodologias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6F9625D" w14:textId="4A82310B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0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6A6EE3" w:rsidRPr="006A6EE3">
          <w:rPr>
            <w:rStyle w:val="Hyperlink"/>
            <w:noProof/>
          </w:rPr>
          <w:t xml:space="preserve"> Definição conceitual e operacional das variáveis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_Toc452375207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17</w:t>
        </w:r>
        <w:r w:rsidR="006A6EE3" w:rsidRPr="006A6EE3">
          <w:rPr>
            <w:noProof/>
            <w:webHidden/>
          </w:rPr>
          <w:fldChar w:fldCharType="end"/>
        </w:r>
      </w:hyperlink>
    </w:p>
    <w:p w14:paraId="783F5024" w14:textId="41ADF69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6A6EE3" w:rsidRPr="006A6EE3">
          <w:rPr>
            <w:rStyle w:val="Hyperlink"/>
            <w:b w:val="0"/>
          </w:rPr>
          <w:t xml:space="preserve"> Segurança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FF2646C" w14:textId="1E5EB75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6A6EE3" w:rsidRPr="006A6EE3">
          <w:rPr>
            <w:rStyle w:val="Hyperlink"/>
            <w:b w:val="0"/>
          </w:rPr>
          <w:t xml:space="preserve"> Integridade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1035A15" w14:textId="306FC71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 w:rsidR="006A6EE3" w:rsidRPr="006A6EE3">
          <w:rPr>
            <w:rStyle w:val="Hyperlink"/>
            <w:b w:val="0"/>
          </w:rPr>
          <w:t xml:space="preserve"> Confidencialidade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8A378BE" w14:textId="473CDEA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 w:rsidR="006A6EE3" w:rsidRPr="006A6EE3">
          <w:rPr>
            <w:rStyle w:val="Hyperlink"/>
            <w:b w:val="0"/>
          </w:rPr>
          <w:t xml:space="preserve"> Disponibilidade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25C1C2B" w14:textId="79149CFD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12" w:history="1">
        <w:r w:rsidR="006A6EE3" w:rsidRPr="006A6EE3">
          <w:rPr>
            <w:rStyle w:val="Hyperlink"/>
          </w:rPr>
          <w:t>3 CApítulo 3 - MARCO CONTEXTUAL DA INVESTIGAÇÃO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_Toc452375212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18</w:t>
        </w:r>
        <w:r w:rsidR="006A6EE3" w:rsidRPr="006A6EE3">
          <w:rPr>
            <w:webHidden/>
          </w:rPr>
          <w:fldChar w:fldCharType="end"/>
        </w:r>
      </w:hyperlink>
    </w:p>
    <w:p w14:paraId="12B1687A" w14:textId="3847A10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1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6A6EE3" w:rsidRPr="006A6EE3">
          <w:rPr>
            <w:rStyle w:val="Hyperlink"/>
            <w:noProof/>
          </w:rPr>
          <w:t xml:space="preserve"> Caracterização sócio - histórica, geográfica, política, do objecto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_Toc452375213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18</w:t>
        </w:r>
        <w:r w:rsidR="006A6EE3" w:rsidRPr="006A6EE3">
          <w:rPr>
            <w:noProof/>
            <w:webHidden/>
          </w:rPr>
          <w:fldChar w:fldCharType="end"/>
        </w:r>
      </w:hyperlink>
    </w:p>
    <w:p w14:paraId="3B01D568" w14:textId="4288C76A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6A6EE3" w:rsidRPr="006A6EE3">
          <w:rPr>
            <w:rStyle w:val="Hyperlink"/>
            <w:b w:val="0"/>
          </w:rPr>
          <w:t xml:space="preserve"> Tribunal dos Menores da Cidade de Maputo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064BC64" w14:textId="66E4B3F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6A6EE3" w:rsidRPr="006A6EE3">
          <w:rPr>
            <w:rStyle w:val="Hyperlink"/>
            <w:b w:val="0"/>
          </w:rPr>
          <w:t xml:space="preserve"> Missão do Tribunal dos Menores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39C185A" w14:textId="2AF504A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 w:rsidR="006A6EE3" w:rsidRPr="006A6EE3">
          <w:rPr>
            <w:rStyle w:val="Hyperlink"/>
            <w:b w:val="0"/>
          </w:rPr>
          <w:t xml:space="preserve"> Estrutura Orgânica do Tribunal dos Menores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65F0E3C" w14:textId="14F75921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1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6A6EE3" w:rsidRPr="006A6EE3">
          <w:rPr>
            <w:rStyle w:val="Hyperlink"/>
            <w:noProof/>
          </w:rPr>
          <w:t xml:space="preserve"> Estado actual do objecto da investigação (descrição e evidencias empíricas do contexto de investigação)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_Toc452375217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20</w:t>
        </w:r>
        <w:r w:rsidR="006A6EE3" w:rsidRPr="006A6EE3">
          <w:rPr>
            <w:noProof/>
            <w:webHidden/>
          </w:rPr>
          <w:fldChar w:fldCharType="end"/>
        </w:r>
      </w:hyperlink>
    </w:p>
    <w:p w14:paraId="17B1EFF6" w14:textId="0C874F8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 w:rsidR="006A6EE3" w:rsidRPr="006A6EE3">
          <w:rPr>
            <w:rStyle w:val="Hyperlink"/>
            <w:b w:val="0"/>
          </w:rPr>
          <w:t xml:space="preserve"> Ciclo de Vida do processo judicial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04F73E1" w14:textId="7E08188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 w:rsidR="006A6EE3" w:rsidRPr="006A6EE3">
          <w:rPr>
            <w:rStyle w:val="Hyperlink"/>
            <w:b w:val="0"/>
          </w:rPr>
          <w:t xml:space="preserve"> Deficiências do actual sistema de gestão de Processos Judiciais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21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31D4B78" w14:textId="57FB7BB7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20" w:history="1">
        <w:r w:rsidR="006A6EE3" w:rsidRPr="006A6EE3">
          <w:rPr>
            <w:rStyle w:val="Hyperlink"/>
          </w:rPr>
          <w:t>4 CApÍtulo 4 - METODOLOGIA DE RESOLUÇÃO DO PROBLEMA E APRESENTAÇÃO DE RESULTADOS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_Toc452375220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22</w:t>
        </w:r>
        <w:r w:rsidR="006A6EE3" w:rsidRPr="006A6EE3">
          <w:rPr>
            <w:webHidden/>
          </w:rPr>
          <w:fldChar w:fldCharType="end"/>
        </w:r>
      </w:hyperlink>
    </w:p>
    <w:p w14:paraId="35E4EE12" w14:textId="7544894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1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6A6EE3" w:rsidRPr="006A6EE3">
          <w:rPr>
            <w:rStyle w:val="Hyperlink"/>
            <w:noProof/>
          </w:rPr>
          <w:t xml:space="preserve"> Metodologias de desenvolvimento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_Toc452375221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22</w:t>
        </w:r>
        <w:r w:rsidR="006A6EE3" w:rsidRPr="006A6EE3">
          <w:rPr>
            <w:noProof/>
            <w:webHidden/>
          </w:rPr>
          <w:fldChar w:fldCharType="end"/>
        </w:r>
      </w:hyperlink>
    </w:p>
    <w:p w14:paraId="2A8DFA36" w14:textId="3EC61247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6A6EE3" w:rsidRPr="006A6EE3">
          <w:rPr>
            <w:rStyle w:val="Hyperlink"/>
            <w:b w:val="0"/>
          </w:rPr>
          <w:t xml:space="preserve"> Motivações da escolha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3C4C302" w14:textId="62853DF6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6A6EE3" w:rsidRPr="006A6EE3">
          <w:rPr>
            <w:rStyle w:val="Hyperlink"/>
            <w:noProof/>
          </w:rPr>
          <w:t xml:space="preserve"> Ferramentas e tecnologias utilizadas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23</w:t>
        </w:r>
        <w:r w:rsidR="006A6EE3" w:rsidRPr="006A6EE3">
          <w:rPr>
            <w:noProof/>
            <w:webHidden/>
          </w:rPr>
          <w:fldChar w:fldCharType="end"/>
        </w:r>
      </w:hyperlink>
    </w:p>
    <w:p w14:paraId="4E79F1F3" w14:textId="1B136A7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="006A6EE3" w:rsidRPr="006A6EE3">
          <w:rPr>
            <w:rStyle w:val="Hyperlink"/>
            <w:b w:val="0"/>
          </w:rPr>
          <w:t xml:space="preserve"> Ferramentas de modelação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743E965" w14:textId="4B9F3AF5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="006A6EE3" w:rsidRPr="006A6EE3">
          <w:rPr>
            <w:rStyle w:val="Hyperlink"/>
            <w:b w:val="0"/>
          </w:rPr>
          <w:t xml:space="preserve"> Tecnologias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35D93AB" w14:textId="0D05D76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 w:rsidR="006A6EE3" w:rsidRPr="006A6EE3">
          <w:rPr>
            <w:rStyle w:val="Hyperlink"/>
            <w:b w:val="0"/>
          </w:rPr>
          <w:t xml:space="preserve"> Ambientes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7F6E800" w14:textId="04E39739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6A6EE3" w:rsidRPr="006A6EE3">
          <w:rPr>
            <w:rStyle w:val="Hyperlink"/>
            <w:noProof/>
          </w:rPr>
          <w:t xml:space="preserve"> Engenharia de requisitos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26</w:t>
        </w:r>
        <w:r w:rsidR="006A6EE3" w:rsidRPr="006A6EE3">
          <w:rPr>
            <w:noProof/>
            <w:webHidden/>
          </w:rPr>
          <w:fldChar w:fldCharType="end"/>
        </w:r>
      </w:hyperlink>
    </w:p>
    <w:p w14:paraId="562F42E2" w14:textId="21063C6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6A6EE3" w:rsidRPr="006A6EE3">
          <w:rPr>
            <w:rStyle w:val="Hyperlink"/>
            <w:b w:val="0"/>
          </w:rPr>
          <w:t xml:space="preserve"> Modelo de Desenvolvimento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E25ADBE" w14:textId="7AA822F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6A6EE3" w:rsidRPr="006A6EE3">
          <w:rPr>
            <w:rStyle w:val="Hyperlink"/>
            <w:b w:val="0"/>
          </w:rPr>
          <w:t xml:space="preserve"> Metodologia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6874377" w14:textId="3E75E91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 w:rsidR="006A6EE3" w:rsidRPr="006A6EE3">
          <w:rPr>
            <w:rStyle w:val="Hyperlink"/>
            <w:b w:val="0"/>
          </w:rPr>
          <w:t xml:space="preserve"> Definição de Requisitos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E34065E" w14:textId="3A03339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1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</w:t>
        </w:r>
        <w:r w:rsidR="006A6EE3" w:rsidRPr="006A6EE3">
          <w:rPr>
            <w:rStyle w:val="Hyperlink"/>
            <w:noProof/>
          </w:rPr>
          <w:t xml:space="preserve"> Etapas do desenho da Arquitectura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_Toc452375231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29</w:t>
        </w:r>
        <w:r w:rsidR="006A6EE3" w:rsidRPr="006A6EE3">
          <w:rPr>
            <w:noProof/>
            <w:webHidden/>
          </w:rPr>
          <w:fldChar w:fldCharType="end"/>
        </w:r>
      </w:hyperlink>
    </w:p>
    <w:p w14:paraId="2CE531B2" w14:textId="1907531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 w:rsidR="006A6EE3" w:rsidRPr="006A6EE3">
          <w:rPr>
            <w:rStyle w:val="Hyperlink"/>
            <w:b w:val="0"/>
          </w:rPr>
          <w:t xml:space="preserve"> Representação Contextual do Sistema (Diagrama de Actividades)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FB042B7" w14:textId="36C7AD7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 w:rsidR="006A6EE3" w:rsidRPr="006A6EE3">
          <w:rPr>
            <w:rStyle w:val="Hyperlink"/>
            <w:b w:val="0"/>
          </w:rPr>
          <w:t xml:space="preserve"> Comportamento ou Função do Sistema (Caso de uso da solução proposta)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7FC6A81" w14:textId="2D03F02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4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4.5.</w:t>
        </w:r>
        <w:r w:rsidR="006A6EE3" w:rsidRPr="006A6EE3">
          <w:rPr>
            <w:rStyle w:val="Hyperlink"/>
            <w:noProof/>
          </w:rPr>
          <w:t xml:space="preserve"> Implementação ou desenvolvimento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_Toc452375234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31</w:t>
        </w:r>
        <w:r w:rsidR="006A6EE3" w:rsidRPr="006A6EE3">
          <w:rPr>
            <w:noProof/>
            <w:webHidden/>
          </w:rPr>
          <w:fldChar w:fldCharType="end"/>
        </w:r>
      </w:hyperlink>
    </w:p>
    <w:p w14:paraId="098EB2CE" w14:textId="164F2E5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4.5.1.</w:t>
        </w:r>
        <w:r w:rsidR="006A6EE3" w:rsidRPr="006A6EE3">
          <w:rPr>
            <w:rStyle w:val="Hyperlink"/>
            <w:b w:val="0"/>
          </w:rPr>
          <w:t xml:space="preserve"> Diagrama de Classes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31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26E3771" w14:textId="0F093048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36" w:history="1">
        <w:r w:rsidR="006A6EE3" w:rsidRPr="006A6EE3">
          <w:rPr>
            <w:rStyle w:val="Hyperlink"/>
          </w:rPr>
          <w:t>5 CAPÍTULO 5 - CONCLUSÕES E RECOMENDACÕES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_Toc452375236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38</w:t>
        </w:r>
        <w:r w:rsidR="006A6EE3" w:rsidRPr="006A6EE3">
          <w:rPr>
            <w:webHidden/>
          </w:rPr>
          <w:fldChar w:fldCharType="end"/>
        </w:r>
      </w:hyperlink>
    </w:p>
    <w:p w14:paraId="1951C325" w14:textId="556F36B2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6A6EE3" w:rsidRPr="006A6EE3">
          <w:rPr>
            <w:rStyle w:val="Hyperlink"/>
            <w:noProof/>
          </w:rPr>
          <w:t xml:space="preserve"> Conclusões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38</w:t>
        </w:r>
        <w:r w:rsidR="006A6EE3" w:rsidRPr="006A6EE3">
          <w:rPr>
            <w:noProof/>
            <w:webHidden/>
          </w:rPr>
          <w:fldChar w:fldCharType="end"/>
        </w:r>
      </w:hyperlink>
    </w:p>
    <w:p w14:paraId="70B814CA" w14:textId="5138A765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8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6A6EE3" w:rsidRPr="006A6EE3">
          <w:rPr>
            <w:rStyle w:val="Hyperlink"/>
            <w:noProof/>
          </w:rPr>
          <w:t xml:space="preserve"> Recomendações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_Toc452375238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39</w:t>
        </w:r>
        <w:r w:rsidR="006A6EE3" w:rsidRPr="006A6EE3">
          <w:rPr>
            <w:noProof/>
            <w:webHidden/>
          </w:rPr>
          <w:fldChar w:fldCharType="end"/>
        </w:r>
      </w:hyperlink>
    </w:p>
    <w:p w14:paraId="61028BFB" w14:textId="4DFE1821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39" w:history="1">
        <w:r w:rsidR="006A6EE3" w:rsidRPr="006A6EE3">
          <w:rPr>
            <w:rStyle w:val="Hyperlink"/>
          </w:rPr>
          <w:t>6</w:t>
        </w:r>
        <w:r w:rsidR="006A6EE3" w:rsidRPr="006A6EE3">
          <w:rPr>
            <w:rStyle w:val="Hyperlink"/>
            <w:rFonts w:ascii="Verdana" w:hAnsi="Verdana"/>
          </w:rPr>
          <w:t xml:space="preserve"> </w:t>
        </w:r>
        <w:r w:rsidR="006A6EE3" w:rsidRPr="006A6EE3">
          <w:rPr>
            <w:rStyle w:val="Hyperlink"/>
          </w:rPr>
          <w:t>REFERÊNCIAS BIBLIOGRÁFICAS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_Toc452375239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40</w:t>
        </w:r>
        <w:r w:rsidR="006A6EE3" w:rsidRPr="006A6EE3">
          <w:rPr>
            <w:webHidden/>
          </w:rPr>
          <w:fldChar w:fldCharType="end"/>
        </w:r>
      </w:hyperlink>
    </w:p>
    <w:p w14:paraId="39C10D1A" w14:textId="51432A95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40" w:history="1">
        <w:r w:rsidR="006A6EE3" w:rsidRPr="006A6EE3">
          <w:rPr>
            <w:rStyle w:val="Hyperlink"/>
          </w:rPr>
          <w:t>7 BIBLIOGRAFIA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_Toc452375240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42</w:t>
        </w:r>
        <w:r w:rsidR="006A6EE3" w:rsidRPr="006A6EE3">
          <w:rPr>
            <w:webHidden/>
          </w:rPr>
          <w:fldChar w:fldCharType="end"/>
        </w:r>
      </w:hyperlink>
    </w:p>
    <w:p w14:paraId="3E206E05" w14:textId="6BC0F39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41" w:history="1">
        <w:r w:rsidR="006A6EE3" w:rsidRPr="006A6EE3">
          <w:rPr>
            <w:rStyle w:val="Hyperlink"/>
          </w:rPr>
          <w:t>8 ANEXOS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_Toc452375241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44</w:t>
        </w:r>
        <w:r w:rsidR="006A6EE3" w:rsidRPr="006A6EE3">
          <w:rPr>
            <w:webHidden/>
          </w:rPr>
          <w:fldChar w:fldCharType="end"/>
        </w:r>
      </w:hyperlink>
    </w:p>
    <w:p w14:paraId="2B5DE333" w14:textId="190C8CBC" w:rsidR="008850C1" w:rsidRPr="00CF18EF" w:rsidRDefault="00756A9F" w:rsidP="00AA169F">
      <w:pPr>
        <w:pStyle w:val="BodyText"/>
        <w:spacing w:before="0" w:after="0" w:line="360" w:lineRule="auto"/>
        <w:rPr>
          <w:rFonts w:ascii="Times New Roman" w:hAnsi="Times New Roman" w:cs="Times New Roman"/>
          <w:bCs/>
          <w:caps/>
          <w:szCs w:val="24"/>
        </w:rPr>
      </w:pPr>
      <w:r w:rsidRPr="006A6EE3">
        <w:rPr>
          <w:rFonts w:ascii="Times New Roman" w:hAnsi="Times New Roman" w:cs="Times New Roman"/>
          <w:szCs w:val="24"/>
        </w:rPr>
        <w:fldChar w:fldCharType="end"/>
      </w:r>
    </w:p>
    <w:p w14:paraId="4BE1DD64" w14:textId="77777777" w:rsidR="008850C1" w:rsidRPr="00CF18EF" w:rsidRDefault="008850C1" w:rsidP="00AA169F">
      <w:pPr>
        <w:pStyle w:val="BodyText"/>
        <w:spacing w:before="0" w:after="0" w:line="360" w:lineRule="auto"/>
        <w:rPr>
          <w:rFonts w:ascii="Times New Roman" w:hAnsi="Times New Roman" w:cs="Times New Roman"/>
          <w:b/>
          <w:bCs/>
          <w:caps/>
          <w:szCs w:val="24"/>
        </w:rPr>
      </w:pPr>
    </w:p>
    <w:p w14:paraId="705F73B8" w14:textId="77777777" w:rsidR="004679E2" w:rsidRPr="00CF18EF" w:rsidRDefault="004679E2">
      <w:pPr>
        <w:spacing w:before="0" w:after="0" w:line="240" w:lineRule="auto"/>
        <w:jc w:val="left"/>
        <w:rPr>
          <w:b/>
          <w:bCs/>
          <w:caps/>
          <w:sz w:val="28"/>
          <w:szCs w:val="28"/>
        </w:rPr>
      </w:pPr>
      <w:r w:rsidRPr="00CF18EF">
        <w:br w:type="page"/>
      </w:r>
    </w:p>
    <w:p w14:paraId="32F71235" w14:textId="18BB9C14" w:rsidR="008850C1" w:rsidRPr="00CF18EF" w:rsidRDefault="008850C1">
      <w:pPr>
        <w:pStyle w:val="Heading1"/>
      </w:pPr>
      <w:bookmarkStart w:id="0" w:name="_Toc452375166"/>
      <w:r w:rsidRPr="00CF18EF">
        <w:lastRenderedPageBreak/>
        <w:t>AGRADECIMENTOS</w:t>
      </w:r>
      <w:bookmarkEnd w:id="0"/>
    </w:p>
    <w:p w14:paraId="4B823CAA" w14:textId="77777777" w:rsidR="008850C1" w:rsidRPr="00CF18EF" w:rsidRDefault="008850C1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23A34A4" w14:textId="1C7EDD51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ED05C7">
        <w:rPr>
          <w:rFonts w:ascii="Times New Roman" w:hAnsi="Times New Roman" w:cs="Times New Roman"/>
          <w:szCs w:val="24"/>
        </w:rPr>
        <w:t xml:space="preserve">Agradeço em primeiro </w:t>
      </w:r>
      <w:r>
        <w:rPr>
          <w:rFonts w:ascii="Times New Roman" w:hAnsi="Times New Roman" w:cs="Times New Roman"/>
          <w:szCs w:val="24"/>
        </w:rPr>
        <w:t>a</w:t>
      </w:r>
      <w:r w:rsidRPr="00ED05C7">
        <w:rPr>
          <w:rFonts w:ascii="Times New Roman" w:hAnsi="Times New Roman" w:cs="Times New Roman"/>
          <w:szCs w:val="24"/>
        </w:rPr>
        <w:t xml:space="preserve">os meus pais </w:t>
      </w:r>
      <w:r>
        <w:rPr>
          <w:rFonts w:ascii="Times New Roman" w:hAnsi="Times New Roman" w:cs="Times New Roman"/>
          <w:szCs w:val="24"/>
        </w:rPr>
        <w:t>Inácio Guirrugo e Olívia Chissambile</w:t>
      </w:r>
      <w:r w:rsidRPr="00ED05C7">
        <w:rPr>
          <w:rFonts w:ascii="Times New Roman" w:hAnsi="Times New Roman" w:cs="Times New Roman"/>
          <w:szCs w:val="24"/>
        </w:rPr>
        <w:t xml:space="preserve"> por terem-me educado e ensinado </w:t>
      </w:r>
      <w:r>
        <w:rPr>
          <w:rFonts w:ascii="Times New Roman" w:hAnsi="Times New Roman" w:cs="Times New Roman"/>
          <w:szCs w:val="24"/>
        </w:rPr>
        <w:t>tudo que podiam</w:t>
      </w:r>
      <w:r w:rsidRPr="00ED05C7">
        <w:rPr>
          <w:rFonts w:ascii="Times New Roman" w:hAnsi="Times New Roman" w:cs="Times New Roman"/>
          <w:szCs w:val="24"/>
        </w:rPr>
        <w:t xml:space="preserve">, por terem-me ensinado aspectos importantes da vida </w:t>
      </w:r>
      <w:r>
        <w:rPr>
          <w:rFonts w:ascii="Times New Roman" w:hAnsi="Times New Roman" w:cs="Times New Roman"/>
          <w:szCs w:val="24"/>
        </w:rPr>
        <w:t>como lutar para atingir os meus sonhos</w:t>
      </w:r>
      <w:r w:rsidRPr="00ED05C7">
        <w:rPr>
          <w:rFonts w:ascii="Times New Roman" w:hAnsi="Times New Roman" w:cs="Times New Roman"/>
          <w:szCs w:val="24"/>
        </w:rPr>
        <w:t xml:space="preserve">. </w:t>
      </w:r>
    </w:p>
    <w:p w14:paraId="0368737F" w14:textId="77777777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CB06A33" w14:textId="448FB33F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ED05C7">
        <w:rPr>
          <w:rFonts w:ascii="Times New Roman" w:hAnsi="Times New Roman" w:cs="Times New Roman"/>
          <w:szCs w:val="24"/>
        </w:rPr>
        <w:t>A minha família pelo suporte, c</w:t>
      </w:r>
      <w:r>
        <w:rPr>
          <w:rFonts w:ascii="Times New Roman" w:hAnsi="Times New Roman" w:cs="Times New Roman"/>
          <w:szCs w:val="24"/>
        </w:rPr>
        <w:t>ompreensão e orientações moral</w:t>
      </w:r>
      <w:r w:rsidRPr="00ED05C7">
        <w:rPr>
          <w:rFonts w:ascii="Times New Roman" w:hAnsi="Times New Roman" w:cs="Times New Roman"/>
          <w:szCs w:val="24"/>
        </w:rPr>
        <w:t>. A todos os meus</w:t>
      </w:r>
      <w:r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 xml:space="preserve">amigos, </w:t>
      </w:r>
      <w:r w:rsidR="00B52780" w:rsidRPr="00ED05C7">
        <w:rPr>
          <w:rFonts w:ascii="Times New Roman" w:hAnsi="Times New Roman" w:cs="Times New Roman"/>
          <w:szCs w:val="24"/>
        </w:rPr>
        <w:t>colegas</w:t>
      </w:r>
      <w:r w:rsidRPr="00ED05C7">
        <w:rPr>
          <w:rFonts w:ascii="Times New Roman" w:hAnsi="Times New Roman" w:cs="Times New Roman"/>
          <w:szCs w:val="24"/>
        </w:rPr>
        <w:t xml:space="preserve"> de turma e de </w:t>
      </w:r>
      <w:r w:rsidR="00B52780" w:rsidRPr="00ED05C7">
        <w:rPr>
          <w:rFonts w:ascii="Times New Roman" w:hAnsi="Times New Roman" w:cs="Times New Roman"/>
          <w:szCs w:val="24"/>
        </w:rPr>
        <w:t>trabalho,</w:t>
      </w:r>
      <w:r w:rsidRPr="00ED05C7">
        <w:rPr>
          <w:rFonts w:ascii="Times New Roman" w:hAnsi="Times New Roman" w:cs="Times New Roman"/>
          <w:szCs w:val="24"/>
        </w:rPr>
        <w:t xml:space="preserve"> mas em especial aos citados abaixo:</w:t>
      </w:r>
    </w:p>
    <w:p w14:paraId="6AA7E2B2" w14:textId="77777777" w:rsidR="00B52780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Mércia Sopas,</w:t>
      </w:r>
      <w:r w:rsidRPr="00ED05C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Haider Noor, Marcel Saraiva, Tássio Do Rosário,</w:t>
      </w:r>
      <w:r w:rsidR="00B52780">
        <w:rPr>
          <w:rFonts w:ascii="Times New Roman" w:hAnsi="Times New Roman" w:cs="Times New Roman"/>
          <w:szCs w:val="24"/>
        </w:rPr>
        <w:t xml:space="preserve"> Ayrtom Brahimo, Danilo Carvalheiro, Erica Fernandes e Hasler Choo</w:t>
      </w:r>
      <w:r w:rsidRPr="00ED05C7">
        <w:rPr>
          <w:rFonts w:ascii="Times New Roman" w:hAnsi="Times New Roman" w:cs="Times New Roman"/>
          <w:szCs w:val="24"/>
        </w:rPr>
        <w:t xml:space="preserve">.  Aos meus Professores não só do ISUTC mas também do </w:t>
      </w:r>
      <w:r w:rsidR="00B52780">
        <w:rPr>
          <w:rFonts w:ascii="Times New Roman" w:hAnsi="Times New Roman" w:cs="Times New Roman"/>
          <w:szCs w:val="24"/>
        </w:rPr>
        <w:t>Colégio Arco Iris e Metropolitan College</w:t>
      </w:r>
      <w:r w:rsidRPr="00ED05C7">
        <w:rPr>
          <w:rFonts w:ascii="Times New Roman" w:hAnsi="Times New Roman" w:cs="Times New Roman"/>
          <w:szCs w:val="24"/>
        </w:rPr>
        <w:t xml:space="preserve">. Aos meus amigos pela amizade e momentos marcantes. A alguns nomes marcantes da minha vida profissional nomeadamente: Engº Mujahid Karim, Engº </w:t>
      </w:r>
      <w:r w:rsidR="00B52780">
        <w:rPr>
          <w:rFonts w:ascii="Times New Roman" w:hAnsi="Times New Roman" w:cs="Times New Roman"/>
          <w:szCs w:val="24"/>
        </w:rPr>
        <w:t>Edvaldo Mahesh</w:t>
      </w:r>
      <w:r w:rsidRPr="00ED05C7">
        <w:rPr>
          <w:rFonts w:ascii="Times New Roman" w:hAnsi="Times New Roman" w:cs="Times New Roman"/>
          <w:szCs w:val="24"/>
        </w:rPr>
        <w:t>, Engº</w:t>
      </w:r>
      <w:r w:rsidR="00B52780">
        <w:rPr>
          <w:rFonts w:ascii="Times New Roman" w:hAnsi="Times New Roman" w:cs="Times New Roman"/>
          <w:szCs w:val="24"/>
        </w:rPr>
        <w:t xml:space="preserve"> Prog. Dr. Mario Malagon, Eng</w:t>
      </w:r>
      <w:r w:rsidR="00B52780">
        <w:rPr>
          <w:rFonts w:ascii="Times New Roman" w:hAnsi="Times New Roman" w:cs="Times New Roman"/>
          <w:szCs w:val="24"/>
          <w:vertAlign w:val="superscript"/>
        </w:rPr>
        <w:t>a</w:t>
      </w:r>
      <w:r w:rsidRPr="00ED05C7"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>Yicel Cabrera e</w:t>
      </w:r>
      <w:r w:rsidRPr="00ED05C7"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>A.</w:t>
      </w:r>
      <w:r w:rsidRPr="00ED05C7">
        <w:rPr>
          <w:rFonts w:ascii="Times New Roman" w:hAnsi="Times New Roman" w:cs="Times New Roman"/>
          <w:szCs w:val="24"/>
        </w:rPr>
        <w:t xml:space="preserve"> Filia por terem colaborador fortemente para a realização deste trabalho. Ao meu supervisor Engº </w:t>
      </w:r>
      <w:r w:rsidR="00B52780">
        <w:rPr>
          <w:rFonts w:ascii="Times New Roman" w:hAnsi="Times New Roman" w:cs="Times New Roman"/>
          <w:szCs w:val="24"/>
        </w:rPr>
        <w:t>Marcel D. Saraiva</w:t>
      </w:r>
      <w:r w:rsidRPr="00ED05C7">
        <w:rPr>
          <w:rFonts w:ascii="Times New Roman" w:hAnsi="Times New Roman" w:cs="Times New Roman"/>
          <w:szCs w:val="24"/>
        </w:rPr>
        <w:t xml:space="preserve"> pela compreensão acima de tudo, mas também por todos os ensinamentos e paciência que contribuíram bastante para a elaboração deste PFC. E em geral a todos aqueles que de uma ou de outra forma contribuíram para o meu crescimento profissional e também como pessoa, por terem-me ajudado a chegar onde cheguem e por darem-me a dicas para continuar a crescer</w:t>
      </w:r>
      <w:r w:rsidR="00B52780">
        <w:rPr>
          <w:rFonts w:ascii="Times New Roman" w:hAnsi="Times New Roman" w:cs="Times New Roman"/>
          <w:szCs w:val="24"/>
        </w:rPr>
        <w:t xml:space="preserve"> dentro e fora da minha vida profissional.</w:t>
      </w:r>
    </w:p>
    <w:p w14:paraId="58332E95" w14:textId="77777777" w:rsidR="00B52780" w:rsidRDefault="00B52780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F393C5C" w14:textId="0ACDA1DA" w:rsidR="00AC2AF3" w:rsidRPr="00CF18EF" w:rsidRDefault="00B52780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E por fim também agradecer as Ferramentas tecnológicas disponíveis </w:t>
      </w:r>
      <w:r w:rsidR="00CB3211">
        <w:rPr>
          <w:rFonts w:ascii="Times New Roman" w:hAnsi="Times New Roman" w:cs="Times New Roman"/>
          <w:szCs w:val="24"/>
        </w:rPr>
        <w:t xml:space="preserve">na </w:t>
      </w:r>
      <w:r w:rsidR="00BC5FF1" w:rsidRPr="00975331">
        <w:rPr>
          <w:rFonts w:ascii="Times New Roman" w:hAnsi="Times New Roman" w:cs="Times New Roman"/>
          <w:szCs w:val="24"/>
        </w:rPr>
        <w:t>actualidade</w:t>
      </w:r>
      <w:r w:rsidR="00BC5FF1">
        <w:rPr>
          <w:rFonts w:ascii="Times New Roman" w:hAnsi="Times New Roman" w:cs="Times New Roman"/>
          <w:szCs w:val="24"/>
        </w:rPr>
        <w:t xml:space="preserve"> </w:t>
      </w:r>
      <w:r w:rsidR="00CB3211">
        <w:rPr>
          <w:rFonts w:ascii="Times New Roman" w:hAnsi="Times New Roman" w:cs="Times New Roman"/>
          <w:szCs w:val="24"/>
        </w:rPr>
        <w:t xml:space="preserve"> nomeadamente, Google, Wikipedia, Apple Inc, AsusTek e Dropbox  porque sem elas atingir os meus objectivos teria se tornado uma tarefa ainda mais difícil.</w:t>
      </w:r>
    </w:p>
    <w:p w14:paraId="31CD82F8" w14:textId="6B48287A" w:rsidR="00CB3211" w:rsidRDefault="00CB3211" w:rsidP="00A510CD">
      <w:pPr>
        <w:spacing w:before="0" w:after="0"/>
        <w:jc w:val="left"/>
      </w:pPr>
      <w:r>
        <w:br w:type="page"/>
      </w:r>
    </w:p>
    <w:p w14:paraId="37646A8A" w14:textId="77777777" w:rsidR="00A575F8" w:rsidRPr="00CF18EF" w:rsidRDefault="00FF271F">
      <w:pPr>
        <w:pStyle w:val="Heading1"/>
      </w:pPr>
      <w:bookmarkStart w:id="1" w:name="_Toc452375167"/>
      <w:r w:rsidRPr="00CF18EF">
        <w:lastRenderedPageBreak/>
        <w:t>DEDICATÓ</w:t>
      </w:r>
      <w:r w:rsidR="0090260F" w:rsidRPr="00CF18EF">
        <w:t>RIA</w:t>
      </w:r>
      <w:bookmarkEnd w:id="1"/>
    </w:p>
    <w:p w14:paraId="2257F320" w14:textId="77777777" w:rsidR="00F477E0" w:rsidRPr="00CF18EF" w:rsidRDefault="00F477E0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B51EEA5" w14:textId="5E37036B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 xml:space="preserve">Aos meus Pais por terem </w:t>
      </w:r>
      <w:r w:rsidR="00F60E4C">
        <w:rPr>
          <w:rFonts w:ascii="Times New Roman" w:hAnsi="Times New Roman" w:cs="Times New Roman"/>
          <w:szCs w:val="24"/>
        </w:rPr>
        <w:t xml:space="preserve">se esforçado </w:t>
      </w:r>
      <w:r w:rsidRPr="00CB3211">
        <w:rPr>
          <w:rFonts w:ascii="Times New Roman" w:hAnsi="Times New Roman" w:cs="Times New Roman"/>
          <w:szCs w:val="24"/>
        </w:rPr>
        <w:t>tanto para que eu fosse alguém na vida e para que eu enfrentasse o mínimo de dificuldades possíveis</w:t>
      </w:r>
      <w:r>
        <w:rPr>
          <w:rFonts w:ascii="Times New Roman" w:hAnsi="Times New Roman" w:cs="Times New Roman"/>
          <w:szCs w:val="24"/>
        </w:rPr>
        <w:t xml:space="preserve"> na minha vida.</w:t>
      </w:r>
    </w:p>
    <w:p w14:paraId="5F534014" w14:textId="4BC7A43A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>Por</w:t>
      </w:r>
      <w:r w:rsidR="00F60E4C">
        <w:rPr>
          <w:rFonts w:ascii="Times New Roman" w:hAnsi="Times New Roman" w:cs="Times New Roman"/>
          <w:szCs w:val="24"/>
        </w:rPr>
        <w:t xml:space="preserve"> terem</w:t>
      </w:r>
      <w:r w:rsidRPr="00CB321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feito tudo no seu poder para garantir que terminasse de estudar.</w:t>
      </w:r>
      <w:r w:rsidRPr="00CB3211">
        <w:rPr>
          <w:rFonts w:ascii="Times New Roman" w:hAnsi="Times New Roman" w:cs="Times New Roman"/>
          <w:szCs w:val="24"/>
        </w:rPr>
        <w:t xml:space="preserve"> </w:t>
      </w:r>
    </w:p>
    <w:p w14:paraId="3743FB02" w14:textId="261E43A8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 xml:space="preserve">Por terem-me ensinado a fazer </w:t>
      </w:r>
      <w:r w:rsidR="00DC2E6D">
        <w:rPr>
          <w:rFonts w:ascii="Times New Roman" w:hAnsi="Times New Roman" w:cs="Times New Roman"/>
          <w:szCs w:val="24"/>
        </w:rPr>
        <w:t xml:space="preserve">tudo </w:t>
      </w:r>
      <w:r w:rsidRPr="00CB3211">
        <w:rPr>
          <w:rFonts w:ascii="Times New Roman" w:hAnsi="Times New Roman" w:cs="Times New Roman"/>
          <w:szCs w:val="24"/>
        </w:rPr>
        <w:t>na minha vida com amor e dedicação.</w:t>
      </w:r>
    </w:p>
    <w:p w14:paraId="1FE089B4" w14:textId="3FBA3E99" w:rsidR="00570AEF" w:rsidRPr="00CF18EF" w:rsidRDefault="00CB3211" w:rsidP="00A510CD">
      <w:pPr>
        <w:pStyle w:val="BodyText"/>
        <w:spacing w:line="360" w:lineRule="auto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t>Por terem sido fortes</w:t>
      </w:r>
      <w:r w:rsidR="007E1A73">
        <w:rPr>
          <w:rFonts w:ascii="Times New Roman" w:hAnsi="Times New Roman" w:cs="Times New Roman"/>
          <w:szCs w:val="24"/>
        </w:rPr>
        <w:t xml:space="preserve"> afinal de contas não sou uma </w:t>
      </w:r>
      <w:r w:rsidR="00DC2E6D">
        <w:rPr>
          <w:rFonts w:ascii="Times New Roman" w:hAnsi="Times New Roman" w:cs="Times New Roman"/>
          <w:szCs w:val="24"/>
        </w:rPr>
        <w:t>pessoa</w:t>
      </w:r>
      <w:r w:rsidR="007E1A73">
        <w:rPr>
          <w:rFonts w:ascii="Times New Roman" w:hAnsi="Times New Roman" w:cs="Times New Roman"/>
          <w:szCs w:val="24"/>
        </w:rPr>
        <w:t xml:space="preserve"> fácil de compreender</w:t>
      </w:r>
      <w:r>
        <w:rPr>
          <w:rFonts w:ascii="Times New Roman" w:hAnsi="Times New Roman" w:cs="Times New Roman"/>
          <w:szCs w:val="24"/>
        </w:rPr>
        <w:t>.</w:t>
      </w:r>
      <w:r w:rsidRPr="00CB3211">
        <w:rPr>
          <w:rFonts w:ascii="Times New Roman" w:hAnsi="Times New Roman" w:cs="Times New Roman"/>
          <w:szCs w:val="24"/>
        </w:rPr>
        <w:t xml:space="preserve"> </w:t>
      </w:r>
    </w:p>
    <w:p w14:paraId="2DA21D39" w14:textId="77777777" w:rsidR="004679E2" w:rsidRPr="00CF18EF" w:rsidRDefault="004679E2">
      <w:pPr>
        <w:spacing w:before="0" w:after="0" w:line="240" w:lineRule="auto"/>
        <w:jc w:val="left"/>
        <w:rPr>
          <w:b/>
          <w:bCs/>
          <w:caps/>
          <w:color w:val="FFFFFF" w:themeColor="background1"/>
          <w:sz w:val="28"/>
          <w:szCs w:val="28"/>
          <w:highlight w:val="lightGray"/>
        </w:rPr>
      </w:pPr>
      <w:bookmarkStart w:id="2" w:name="_Toc260760886"/>
      <w:bookmarkStart w:id="3" w:name="_Toc436653508"/>
      <w:bookmarkStart w:id="4" w:name="_Toc95113697"/>
      <w:r w:rsidRPr="00CF18EF">
        <w:rPr>
          <w:color w:val="FFFFFF" w:themeColor="background1"/>
          <w:highlight w:val="lightGray"/>
        </w:rPr>
        <w:br w:type="page"/>
      </w:r>
    </w:p>
    <w:p w14:paraId="040F8DF8" w14:textId="546B261E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5" w:name="_Toc452375168"/>
      <w:r w:rsidRPr="00CF18EF">
        <w:lastRenderedPageBreak/>
        <w:t>DECLARAÇÃO DE HONRA</w:t>
      </w:r>
      <w:bookmarkEnd w:id="2"/>
      <w:bookmarkEnd w:id="3"/>
      <w:bookmarkEnd w:id="5"/>
    </w:p>
    <w:p w14:paraId="63C612D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0CCF72D" w14:textId="77777777" w:rsidR="0024334E" w:rsidRPr="00CF18EF" w:rsidRDefault="0024334E" w:rsidP="0024334E">
      <w:pPr>
        <w:spacing w:before="0" w:after="0"/>
        <w:ind w:left="720"/>
      </w:pPr>
      <w:r w:rsidRPr="00CF18EF">
        <w:t>Eu, Rui Fernandes D’Inácio Guirrugo declaro por minha honra que o presente Projecto Final do Curso é exclusivamente de minha autoria, não constituindo cópia de nenhum trabalho realizado anteriormente e as fontes usadas para a realização do trabalho encontram-se referidas na bibliografia.</w:t>
      </w:r>
    </w:p>
    <w:p w14:paraId="123360FA" w14:textId="77777777" w:rsidR="0024334E" w:rsidRPr="00CF18EF" w:rsidRDefault="0024334E" w:rsidP="0024334E">
      <w:pPr>
        <w:spacing w:before="0" w:after="0"/>
        <w:ind w:left="1260" w:right="472" w:hanging="810"/>
      </w:pPr>
    </w:p>
    <w:p w14:paraId="581C1250" w14:textId="77777777" w:rsidR="0024334E" w:rsidRPr="00CF18EF" w:rsidRDefault="0024334E" w:rsidP="0024334E">
      <w:pPr>
        <w:spacing w:before="0" w:after="0"/>
        <w:ind w:left="1260" w:right="472" w:hanging="810"/>
      </w:pPr>
    </w:p>
    <w:p w14:paraId="47F76971" w14:textId="77777777" w:rsidR="0024334E" w:rsidRPr="00CF18EF" w:rsidRDefault="0024334E" w:rsidP="0024334E">
      <w:pPr>
        <w:spacing w:before="0" w:after="0"/>
        <w:ind w:left="1260" w:right="472" w:hanging="810"/>
      </w:pPr>
    </w:p>
    <w:p w14:paraId="799500D8" w14:textId="77777777" w:rsidR="0024334E" w:rsidRPr="00CF18EF" w:rsidRDefault="0024334E" w:rsidP="0024334E">
      <w:pPr>
        <w:spacing w:before="0" w:after="0"/>
        <w:ind w:left="1260" w:right="472" w:hanging="810"/>
      </w:pPr>
    </w:p>
    <w:p w14:paraId="644E54C7" w14:textId="77777777" w:rsidR="0024334E" w:rsidRPr="00CF18EF" w:rsidRDefault="0024334E" w:rsidP="0024334E">
      <w:pPr>
        <w:spacing w:before="0" w:after="0"/>
        <w:ind w:left="1260" w:right="472" w:hanging="810"/>
      </w:pPr>
    </w:p>
    <w:p w14:paraId="2C174F4E" w14:textId="77777777" w:rsidR="0024334E" w:rsidRPr="00CF18EF" w:rsidRDefault="0024334E" w:rsidP="0024334E">
      <w:pPr>
        <w:spacing w:before="0" w:after="0"/>
        <w:ind w:left="1260" w:right="472" w:hanging="810"/>
      </w:pPr>
    </w:p>
    <w:p w14:paraId="154A243A" w14:textId="77777777" w:rsidR="0024334E" w:rsidRPr="00CF18EF" w:rsidRDefault="0024334E" w:rsidP="0024334E">
      <w:pPr>
        <w:spacing w:before="0" w:after="0"/>
        <w:ind w:left="1260" w:right="472" w:hanging="810"/>
      </w:pPr>
      <w:r w:rsidRPr="00CF18EF">
        <w:t xml:space="preserve">         Assinatura: __________________________________</w:t>
      </w:r>
    </w:p>
    <w:p w14:paraId="585C8415" w14:textId="77777777" w:rsidR="0024334E" w:rsidRPr="00CF18EF" w:rsidRDefault="0024334E" w:rsidP="0024334E">
      <w:pPr>
        <w:spacing w:before="0" w:after="0"/>
        <w:ind w:left="1260" w:right="472" w:hanging="810"/>
      </w:pPr>
    </w:p>
    <w:p w14:paraId="7044109D" w14:textId="77777777" w:rsidR="0024334E" w:rsidRPr="00CF18EF" w:rsidRDefault="0024334E" w:rsidP="0024334E">
      <w:pPr>
        <w:spacing w:before="0" w:after="0"/>
        <w:ind w:left="1260" w:right="472" w:hanging="810"/>
      </w:pPr>
    </w:p>
    <w:p w14:paraId="7E3E41F4" w14:textId="1148CDE5" w:rsidR="00CB3211" w:rsidRDefault="00CB3211">
      <w:pPr>
        <w:spacing w:before="0" w:after="0" w:line="240" w:lineRule="auto"/>
        <w:jc w:val="left"/>
      </w:pPr>
      <w:r>
        <w:br w:type="page"/>
      </w:r>
    </w:p>
    <w:p w14:paraId="7F4CB254" w14:textId="77777777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6" w:name="_Toc260760888"/>
      <w:bookmarkStart w:id="7" w:name="_Toc436653509"/>
      <w:bookmarkStart w:id="8" w:name="_Toc452375169"/>
      <w:r w:rsidRPr="00CF18EF">
        <w:lastRenderedPageBreak/>
        <w:t>ÍNDICE DE TABELAS</w:t>
      </w:r>
      <w:bookmarkEnd w:id="6"/>
      <w:bookmarkEnd w:id="7"/>
      <w:bookmarkEnd w:id="8"/>
    </w:p>
    <w:p w14:paraId="23892779" w14:textId="79E28F7B" w:rsidR="00B20197" w:rsidRDefault="00B8581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\f G \h \z \c "Tabela" </w:instrText>
      </w:r>
      <w:r>
        <w:fldChar w:fldCharType="separate"/>
      </w:r>
      <w:hyperlink w:anchor="_Toc452383123" w:history="1">
        <w:r w:rsidR="00B20197" w:rsidRPr="00787FA8">
          <w:rPr>
            <w:rStyle w:val="Hyperlink"/>
            <w:noProof/>
          </w:rPr>
          <w:t xml:space="preserve">Tabela 1. Lista de ferramentas para informaticas BD. </w:t>
        </w:r>
        <w:r w:rsidR="00B20197" w:rsidRPr="00787FA8">
          <w:rPr>
            <w:rStyle w:val="Hyperlink"/>
            <w:b/>
            <w:noProof/>
          </w:rPr>
          <w:t>Fonte:Sara M.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_Toc452383123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11</w:t>
        </w:r>
        <w:r w:rsidR="00B20197">
          <w:rPr>
            <w:noProof/>
            <w:webHidden/>
          </w:rPr>
          <w:fldChar w:fldCharType="end"/>
        </w:r>
      </w:hyperlink>
    </w:p>
    <w:p w14:paraId="5FBC248C" w14:textId="77777777" w:rsidR="00B20197" w:rsidRDefault="00B2019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 xml:space="preserve">Tabela 2.Ciclo de vida de um Base Dados. </w:t>
      </w:r>
      <w:r w:rsidRPr="00787FA8">
        <w:rPr>
          <w:b/>
          <w:noProof/>
        </w:rPr>
        <w:t>Fonte:</w:t>
      </w:r>
      <w:r>
        <w:rPr>
          <w:noProof/>
        </w:rPr>
        <w:t xml:space="preserve"> </w:t>
      </w:r>
      <w:r w:rsidRPr="00787FA8">
        <w:rPr>
          <w:b/>
          <w:noProof/>
        </w:rPr>
        <w:t>(Sara M.)</w:t>
      </w:r>
      <w:r>
        <w:rPr>
          <w:noProof/>
          <w:webHidden/>
        </w:rPr>
        <w:tab/>
      </w:r>
    </w:p>
    <w:p w14:paraId="4FD2F5A9" w14:textId="25B8F45D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5" w:history="1">
        <w:r w:rsidR="00B20197" w:rsidRPr="00787FA8">
          <w:rPr>
            <w:rStyle w:val="Hyperlink"/>
            <w:noProof/>
          </w:rPr>
          <w:t xml:space="preserve">Tabela 3. Ciclo de Vida do processo judicial </w:t>
        </w:r>
        <w:r w:rsidR="00B20197" w:rsidRPr="00787FA8">
          <w:rPr>
            <w:rStyle w:val="Hyperlink"/>
            <w:b/>
            <w:noProof/>
          </w:rPr>
          <w:t>Fonte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_Toc452383125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20</w:t>
        </w:r>
        <w:r w:rsidR="00B20197">
          <w:rPr>
            <w:noProof/>
            <w:webHidden/>
          </w:rPr>
          <w:fldChar w:fldCharType="end"/>
        </w:r>
      </w:hyperlink>
    </w:p>
    <w:p w14:paraId="6B273653" w14:textId="0A434904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6" w:history="1">
        <w:r w:rsidR="00B20197" w:rsidRPr="00787FA8">
          <w:rPr>
            <w:rStyle w:val="Hyperlink"/>
            <w:noProof/>
          </w:rPr>
          <w:t xml:space="preserve">Tabela 4.Ferramentas de Modelação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_Toc452383126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23</w:t>
        </w:r>
        <w:r w:rsidR="00B20197">
          <w:rPr>
            <w:noProof/>
            <w:webHidden/>
          </w:rPr>
          <w:fldChar w:fldCharType="end"/>
        </w:r>
      </w:hyperlink>
    </w:p>
    <w:p w14:paraId="5A5BF780" w14:textId="7B9C06D0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7" w:history="1">
        <w:r w:rsidR="00B20197" w:rsidRPr="00787FA8">
          <w:rPr>
            <w:rStyle w:val="Hyperlink"/>
            <w:noProof/>
          </w:rPr>
          <w:t>Tabela 5.Tecnologias de Desenvolvimento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_Toc452383127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25</w:t>
        </w:r>
        <w:r w:rsidR="00B20197">
          <w:rPr>
            <w:noProof/>
            <w:webHidden/>
          </w:rPr>
          <w:fldChar w:fldCharType="end"/>
        </w:r>
      </w:hyperlink>
    </w:p>
    <w:p w14:paraId="1532D254" w14:textId="201D4A59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8" w:history="1">
        <w:r w:rsidR="00B20197" w:rsidRPr="00787FA8">
          <w:rPr>
            <w:rStyle w:val="Hyperlink"/>
            <w:noProof/>
          </w:rPr>
          <w:t xml:space="preserve">Tabela 7.Requisitos Funcionais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_Toc452383128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27</w:t>
        </w:r>
        <w:r w:rsidR="00B20197">
          <w:rPr>
            <w:noProof/>
            <w:webHidden/>
          </w:rPr>
          <w:fldChar w:fldCharType="end"/>
        </w:r>
      </w:hyperlink>
    </w:p>
    <w:p w14:paraId="59BB9869" w14:textId="01366977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9" w:history="1">
        <w:r w:rsidR="00B20197" w:rsidRPr="00787FA8">
          <w:rPr>
            <w:rStyle w:val="Hyperlink"/>
            <w:noProof/>
          </w:rPr>
          <w:t xml:space="preserve">Tabela 8.Requisitos não Funcionais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_Toc452383129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28</w:t>
        </w:r>
        <w:r w:rsidR="00B20197">
          <w:rPr>
            <w:noProof/>
            <w:webHidden/>
          </w:rPr>
          <w:fldChar w:fldCharType="end"/>
        </w:r>
      </w:hyperlink>
    </w:p>
    <w:p w14:paraId="0CD2E152" w14:textId="4E1266C2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30" w:history="1">
        <w:r w:rsidR="00B20197" w:rsidRPr="00787FA8">
          <w:rPr>
            <w:rStyle w:val="Hyperlink"/>
            <w:noProof/>
          </w:rPr>
          <w:t xml:space="preserve">Tabela 9. Tabela de Custos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_Toc452383130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36</w:t>
        </w:r>
        <w:r w:rsidR="00B20197">
          <w:rPr>
            <w:noProof/>
            <w:webHidden/>
          </w:rPr>
          <w:fldChar w:fldCharType="end"/>
        </w:r>
      </w:hyperlink>
    </w:p>
    <w:p w14:paraId="111AACDB" w14:textId="2D643D19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31" w:history="1">
        <w:r w:rsidR="00B20197" w:rsidRPr="00787FA8">
          <w:rPr>
            <w:rStyle w:val="Hyperlink"/>
            <w:noProof/>
          </w:rPr>
          <w:t xml:space="preserve">Tabela 10.Cronograma do Projecto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_Toc452383131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37</w:t>
        </w:r>
        <w:r w:rsidR="00B20197">
          <w:rPr>
            <w:noProof/>
            <w:webHidden/>
          </w:rPr>
          <w:fldChar w:fldCharType="end"/>
        </w:r>
      </w:hyperlink>
    </w:p>
    <w:p w14:paraId="75CB2023" w14:textId="094E7FCA" w:rsidR="0024334E" w:rsidRPr="00CF18EF" w:rsidRDefault="00B85810" w:rsidP="0024334E">
      <w:pPr>
        <w:pStyle w:val="Title"/>
        <w:spacing w:before="0" w:after="0"/>
        <w:rPr>
          <w:rFonts w:cs="Times New Roman"/>
          <w:b w:val="0"/>
          <w:sz w:val="24"/>
        </w:rPr>
      </w:pPr>
      <w:r>
        <w:rPr>
          <w:b w:val="0"/>
          <w:bCs w:val="0"/>
        </w:rPr>
        <w:fldChar w:fldCharType="end"/>
      </w:r>
    </w:p>
    <w:p w14:paraId="1675D73C" w14:textId="77777777" w:rsidR="00ED05C7" w:rsidRDefault="00ED05C7">
      <w:pPr>
        <w:spacing w:before="0" w:after="0" w:line="240" w:lineRule="auto"/>
        <w:jc w:val="left"/>
        <w:rPr>
          <w:b/>
          <w:bCs/>
          <w:caps/>
          <w:sz w:val="28"/>
          <w:szCs w:val="28"/>
        </w:rPr>
      </w:pPr>
      <w:bookmarkStart w:id="9" w:name="_Toc260760889"/>
      <w:bookmarkStart w:id="10" w:name="_Toc436653510"/>
      <w:r>
        <w:br w:type="page"/>
      </w:r>
    </w:p>
    <w:p w14:paraId="0C9CCAFD" w14:textId="3E9287F0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11" w:name="_Toc452375170"/>
      <w:r w:rsidRPr="00CF18EF">
        <w:lastRenderedPageBreak/>
        <w:t>ÍNDICE DE FIGURAS</w:t>
      </w:r>
      <w:bookmarkEnd w:id="9"/>
      <w:bookmarkEnd w:id="10"/>
      <w:bookmarkEnd w:id="11"/>
      <w:r w:rsidRPr="00CF18EF">
        <w:t xml:space="preserve"> </w:t>
      </w:r>
    </w:p>
    <w:p w14:paraId="453DE79C" w14:textId="4DE2036A" w:rsidR="00F75C47" w:rsidRDefault="00CB321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452376479" w:history="1">
        <w:r w:rsidR="00F75C47" w:rsidRPr="002736C3">
          <w:rPr>
            <w:rStyle w:val="Hyperlink"/>
            <w:noProof/>
          </w:rPr>
          <w:t>Figura 1. Ciclo de vida de uma base de dados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_Toc452376479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11</w:t>
        </w:r>
        <w:r w:rsidR="00F75C47">
          <w:rPr>
            <w:noProof/>
            <w:webHidden/>
          </w:rPr>
          <w:fldChar w:fldCharType="end"/>
        </w:r>
      </w:hyperlink>
    </w:p>
    <w:p w14:paraId="72EB29B4" w14:textId="79ACD27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452376480" w:history="1">
        <w:r w:rsidR="00F75C47" w:rsidRPr="002736C3">
          <w:rPr>
            <w:rStyle w:val="Hyperlink"/>
            <w:noProof/>
          </w:rPr>
          <w:t>Figura 2.Organograma Organizacional do Tribunal dos Menores Da Cidade De Maputo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_Toc452376480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19</w:t>
        </w:r>
        <w:r w:rsidR="00F75C47">
          <w:rPr>
            <w:noProof/>
            <w:webHidden/>
          </w:rPr>
          <w:fldChar w:fldCharType="end"/>
        </w:r>
      </w:hyperlink>
    </w:p>
    <w:p w14:paraId="42ABDD05" w14:textId="720CF8B6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1" w:history="1">
        <w:r w:rsidR="00F75C47" w:rsidRPr="002736C3">
          <w:rPr>
            <w:rStyle w:val="Hyperlink"/>
            <w:noProof/>
          </w:rPr>
          <w:t xml:space="preserve">Figura 3.Diagrama de Actividades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_Toc452376481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29</w:t>
        </w:r>
        <w:r w:rsidR="00F75C47">
          <w:rPr>
            <w:noProof/>
            <w:webHidden/>
          </w:rPr>
          <w:fldChar w:fldCharType="end"/>
        </w:r>
      </w:hyperlink>
    </w:p>
    <w:p w14:paraId="564AE1C1" w14:textId="2042F3DE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2" w:history="1">
        <w:r w:rsidR="00F75C47" w:rsidRPr="002736C3">
          <w:rPr>
            <w:rStyle w:val="Hyperlink"/>
            <w:noProof/>
          </w:rPr>
          <w:t xml:space="preserve">Figura 4.Diagrama de Casos de Uso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_Toc452376482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30</w:t>
        </w:r>
        <w:r w:rsidR="00F75C47">
          <w:rPr>
            <w:noProof/>
            <w:webHidden/>
          </w:rPr>
          <w:fldChar w:fldCharType="end"/>
        </w:r>
      </w:hyperlink>
    </w:p>
    <w:p w14:paraId="11C39A42" w14:textId="3BD4C00C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3" w:history="1">
        <w:r w:rsidR="00F75C47" w:rsidRPr="002736C3">
          <w:rPr>
            <w:rStyle w:val="Hyperlink"/>
            <w:noProof/>
          </w:rPr>
          <w:t xml:space="preserve">Figura 5.Diagrama de Classes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_Toc452376483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31</w:t>
        </w:r>
        <w:r w:rsidR="00F75C47">
          <w:rPr>
            <w:noProof/>
            <w:webHidden/>
          </w:rPr>
          <w:fldChar w:fldCharType="end"/>
        </w:r>
      </w:hyperlink>
    </w:p>
    <w:p w14:paraId="18019418" w14:textId="0D65F2F9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4" w:history="1">
        <w:r w:rsidR="00F75C47" w:rsidRPr="002736C3">
          <w:rPr>
            <w:rStyle w:val="Hyperlink"/>
            <w:noProof/>
          </w:rPr>
          <w:t>Figura 6.Tela de Autenticação.</w:t>
        </w:r>
        <w:r w:rsidR="00F75C47" w:rsidRPr="002736C3">
          <w:rPr>
            <w:rStyle w:val="Hyperlink"/>
            <w:b/>
            <w:noProof/>
          </w:rPr>
          <w:t xml:space="preserve"> 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_Toc452376484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32</w:t>
        </w:r>
        <w:r w:rsidR="00F75C47">
          <w:rPr>
            <w:noProof/>
            <w:webHidden/>
          </w:rPr>
          <w:fldChar w:fldCharType="end"/>
        </w:r>
      </w:hyperlink>
    </w:p>
    <w:p w14:paraId="0F9B2674" w14:textId="6FC120D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5" w:history="1">
        <w:r w:rsidR="00F75C47" w:rsidRPr="002736C3">
          <w:rPr>
            <w:rStyle w:val="Hyperlink"/>
            <w:noProof/>
          </w:rPr>
          <w:t>Figura 7. Menu Principal</w:t>
        </w:r>
        <w:r w:rsidR="00F75C47" w:rsidRPr="002736C3">
          <w:rPr>
            <w:rStyle w:val="Hyperlink"/>
            <w:b/>
            <w:noProof/>
          </w:rPr>
          <w:t xml:space="preserve"> 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_Toc452376485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33</w:t>
        </w:r>
        <w:r w:rsidR="00F75C47">
          <w:rPr>
            <w:noProof/>
            <w:webHidden/>
          </w:rPr>
          <w:fldChar w:fldCharType="end"/>
        </w:r>
      </w:hyperlink>
    </w:p>
    <w:p w14:paraId="4E1ED96D" w14:textId="26A1B42F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6" w:history="1">
        <w:r w:rsidR="00F75C47" w:rsidRPr="002736C3">
          <w:rPr>
            <w:rStyle w:val="Hyperlink"/>
            <w:noProof/>
          </w:rPr>
          <w:t xml:space="preserve">Figura 8.Tele de Pesquisa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_Toc452376486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33</w:t>
        </w:r>
        <w:r w:rsidR="00F75C47">
          <w:rPr>
            <w:noProof/>
            <w:webHidden/>
          </w:rPr>
          <w:fldChar w:fldCharType="end"/>
        </w:r>
      </w:hyperlink>
    </w:p>
    <w:p w14:paraId="108807A9" w14:textId="42D0354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7" w:history="1">
        <w:r w:rsidR="00F75C47" w:rsidRPr="002736C3">
          <w:rPr>
            <w:rStyle w:val="Hyperlink"/>
            <w:noProof/>
          </w:rPr>
          <w:t xml:space="preserve">Figura 9.Tela de registro de Correspondência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_Toc452376487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34</w:t>
        </w:r>
        <w:r w:rsidR="00F75C47">
          <w:rPr>
            <w:noProof/>
            <w:webHidden/>
          </w:rPr>
          <w:fldChar w:fldCharType="end"/>
        </w:r>
      </w:hyperlink>
    </w:p>
    <w:p w14:paraId="4D9AA8CC" w14:textId="310B22F2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8" w:history="1">
        <w:r w:rsidR="00F75C47" w:rsidRPr="002736C3">
          <w:rPr>
            <w:rStyle w:val="Hyperlink"/>
            <w:noProof/>
          </w:rPr>
          <w:t xml:space="preserve">Figura 10.Tela Detalhes do processo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_Toc452376488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34</w:t>
        </w:r>
        <w:r w:rsidR="00F75C47">
          <w:rPr>
            <w:noProof/>
            <w:webHidden/>
          </w:rPr>
          <w:fldChar w:fldCharType="end"/>
        </w:r>
      </w:hyperlink>
    </w:p>
    <w:p w14:paraId="414A821C" w14:textId="65096CBE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9" w:history="1">
        <w:r w:rsidR="00F75C47" w:rsidRPr="002736C3">
          <w:rPr>
            <w:rStyle w:val="Hyperlink"/>
            <w:noProof/>
          </w:rPr>
          <w:t xml:space="preserve">Figura 11.Tela de Listagem de Correspondências.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_Toc452376489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35</w:t>
        </w:r>
        <w:r w:rsidR="00F75C47">
          <w:rPr>
            <w:noProof/>
            <w:webHidden/>
          </w:rPr>
          <w:fldChar w:fldCharType="end"/>
        </w:r>
      </w:hyperlink>
    </w:p>
    <w:p w14:paraId="626E4A81" w14:textId="59F67FE1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0" w:history="1">
        <w:r w:rsidR="00F75C47" w:rsidRPr="002736C3">
          <w:rPr>
            <w:rStyle w:val="Hyperlink"/>
            <w:noProof/>
          </w:rPr>
          <w:t xml:space="preserve">Figura 12.Tela de Listagem de Processos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_Toc452376490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35</w:t>
        </w:r>
        <w:r w:rsidR="00F75C47">
          <w:rPr>
            <w:noProof/>
            <w:webHidden/>
          </w:rPr>
          <w:fldChar w:fldCharType="end"/>
        </w:r>
      </w:hyperlink>
    </w:p>
    <w:p w14:paraId="3C2D2B01" w14:textId="7724B670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1" w:history="1">
        <w:r w:rsidR="00F75C47" w:rsidRPr="002736C3">
          <w:rPr>
            <w:rStyle w:val="Hyperlink"/>
            <w:noProof/>
          </w:rPr>
          <w:t xml:space="preserve">Figura 13.Tela de Distribuição de Processos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_Toc452376491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36</w:t>
        </w:r>
        <w:r w:rsidR="00F75C47">
          <w:rPr>
            <w:noProof/>
            <w:webHidden/>
          </w:rPr>
          <w:fldChar w:fldCharType="end"/>
        </w:r>
      </w:hyperlink>
    </w:p>
    <w:p w14:paraId="2BD78DAC" w14:textId="2408CA6B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2" w:history="1">
        <w:r w:rsidR="00F75C47" w:rsidRPr="002736C3">
          <w:rPr>
            <w:rStyle w:val="Hyperlink"/>
            <w:noProof/>
          </w:rPr>
          <w:t>Figura 14. Anexo: Fotografia livro de Mandato Depriciado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_Toc452376492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44</w:t>
        </w:r>
        <w:r w:rsidR="00F75C47">
          <w:rPr>
            <w:noProof/>
            <w:webHidden/>
          </w:rPr>
          <w:fldChar w:fldCharType="end"/>
        </w:r>
      </w:hyperlink>
    </w:p>
    <w:p w14:paraId="0762BDD4" w14:textId="0C9B36B4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3" w:history="1">
        <w:r w:rsidR="00F75C47" w:rsidRPr="002736C3">
          <w:rPr>
            <w:rStyle w:val="Hyperlink"/>
            <w:noProof/>
          </w:rPr>
          <w:t>Figura 15.Erros de Registro no Livro de Entrada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_Toc452376493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44</w:t>
        </w:r>
        <w:r w:rsidR="00F75C47">
          <w:rPr>
            <w:noProof/>
            <w:webHidden/>
          </w:rPr>
          <w:fldChar w:fldCharType="end"/>
        </w:r>
      </w:hyperlink>
    </w:p>
    <w:p w14:paraId="72192649" w14:textId="6539DB9D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4" w:history="1">
        <w:r w:rsidR="00F75C47" w:rsidRPr="002736C3">
          <w:rPr>
            <w:rStyle w:val="Hyperlink"/>
            <w:noProof/>
          </w:rPr>
          <w:t>Figura 16.Local de Armazenamento do Livros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_Toc452376494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45</w:t>
        </w:r>
        <w:r w:rsidR="00F75C47">
          <w:rPr>
            <w:noProof/>
            <w:webHidden/>
          </w:rPr>
          <w:fldChar w:fldCharType="end"/>
        </w:r>
      </w:hyperlink>
    </w:p>
    <w:p w14:paraId="49DEA82B" w14:textId="0B176FA9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5" w:history="1">
        <w:r w:rsidR="00F75C47" w:rsidRPr="002736C3">
          <w:rPr>
            <w:rStyle w:val="Hyperlink"/>
            <w:noProof/>
          </w:rPr>
          <w:t>Figura 17.Livro de Porta, exemplo de caligrafia ilegível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_Toc452376495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45</w:t>
        </w:r>
        <w:r w:rsidR="00F75C47">
          <w:rPr>
            <w:noProof/>
            <w:webHidden/>
          </w:rPr>
          <w:fldChar w:fldCharType="end"/>
        </w:r>
      </w:hyperlink>
    </w:p>
    <w:p w14:paraId="76241184" w14:textId="5D028890" w:rsidR="00CB3211" w:rsidRDefault="00CB3211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fldChar w:fldCharType="end"/>
      </w:r>
    </w:p>
    <w:p w14:paraId="5905B9EE" w14:textId="77777777" w:rsidR="00CB3211" w:rsidRDefault="00CB3211">
      <w:pPr>
        <w:spacing w:before="0" w:after="0" w:line="240" w:lineRule="auto"/>
        <w:jc w:val="left"/>
        <w:rPr>
          <w:bCs/>
          <w:kern w:val="28"/>
        </w:rPr>
      </w:pPr>
      <w:r>
        <w:rPr>
          <w:b/>
        </w:rPr>
        <w:br w:type="page"/>
      </w:r>
    </w:p>
    <w:p w14:paraId="3394AF8D" w14:textId="77777777" w:rsidR="0024334E" w:rsidRPr="00CF18EF" w:rsidRDefault="0024334E">
      <w:pPr>
        <w:pStyle w:val="Heading1"/>
      </w:pPr>
      <w:bookmarkStart w:id="12" w:name="_Toc260760891"/>
      <w:bookmarkStart w:id="13" w:name="_Toc436653512"/>
      <w:bookmarkStart w:id="14" w:name="_Toc452375171"/>
      <w:r w:rsidRPr="00CF18EF">
        <w:lastRenderedPageBreak/>
        <w:t>LISTA DAS ABREVIATURAS UTILIZADAS</w:t>
      </w:r>
      <w:bookmarkEnd w:id="12"/>
      <w:bookmarkEnd w:id="13"/>
      <w:bookmarkEnd w:id="14"/>
    </w:p>
    <w:p w14:paraId="6A1F81B2" w14:textId="77777777" w:rsidR="0024334E" w:rsidRPr="00CF18EF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200"/>
        <w:gridCol w:w="6872"/>
      </w:tblGrid>
      <w:tr w:rsidR="00BA0B0F" w:rsidRPr="000C3522" w14:paraId="1D3EBBC8" w14:textId="77777777" w:rsidTr="00B20197">
        <w:tc>
          <w:tcPr>
            <w:tcW w:w="2200" w:type="dxa"/>
          </w:tcPr>
          <w:p w14:paraId="50A9516F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SGBD</w:t>
            </w:r>
          </w:p>
        </w:tc>
        <w:tc>
          <w:tcPr>
            <w:tcW w:w="6872" w:type="dxa"/>
          </w:tcPr>
          <w:p w14:paraId="0AA5FF45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Sistema de Gestão de Base Dados</w:t>
            </w:r>
          </w:p>
        </w:tc>
      </w:tr>
      <w:tr w:rsidR="00BA0B0F" w:rsidRPr="000C3522" w14:paraId="602FBDD7" w14:textId="77777777" w:rsidTr="00B20197">
        <w:tc>
          <w:tcPr>
            <w:tcW w:w="2200" w:type="dxa"/>
          </w:tcPr>
          <w:p w14:paraId="0AB6A699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SO</w:t>
            </w:r>
          </w:p>
        </w:tc>
        <w:tc>
          <w:tcPr>
            <w:tcW w:w="6872" w:type="dxa"/>
          </w:tcPr>
          <w:p w14:paraId="1C22053D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Sistema Operativo</w:t>
            </w:r>
          </w:p>
        </w:tc>
      </w:tr>
      <w:tr w:rsidR="00BA0B0F" w:rsidRPr="000C3522" w14:paraId="3A90882B" w14:textId="77777777" w:rsidTr="00B20197">
        <w:tc>
          <w:tcPr>
            <w:tcW w:w="2200" w:type="dxa"/>
          </w:tcPr>
          <w:p w14:paraId="2292C24A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TI</w:t>
            </w:r>
          </w:p>
        </w:tc>
        <w:tc>
          <w:tcPr>
            <w:tcW w:w="6872" w:type="dxa"/>
          </w:tcPr>
          <w:p w14:paraId="73345AE9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 xml:space="preserve">Tecnologia de Informação </w:t>
            </w:r>
          </w:p>
        </w:tc>
      </w:tr>
      <w:tr w:rsidR="00BA0B0F" w:rsidRPr="000C3522" w14:paraId="4864C5C4" w14:textId="77777777" w:rsidTr="00B20197">
        <w:tc>
          <w:tcPr>
            <w:tcW w:w="2200" w:type="dxa"/>
          </w:tcPr>
          <w:p w14:paraId="55C4A646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ERP</w:t>
            </w:r>
          </w:p>
        </w:tc>
        <w:tc>
          <w:tcPr>
            <w:tcW w:w="6872" w:type="dxa"/>
          </w:tcPr>
          <w:p w14:paraId="742B9E4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color w:val="000000"/>
                <w:sz w:val="24"/>
                <w:szCs w:val="24"/>
                <w:lang w:val="pt-PT"/>
              </w:rPr>
              <w:t>Enterprise Resources Planning</w:t>
            </w:r>
          </w:p>
        </w:tc>
      </w:tr>
      <w:tr w:rsidR="00BA0B0F" w:rsidRPr="000C3522" w14:paraId="506D2B9A" w14:textId="77777777" w:rsidTr="00B20197">
        <w:tc>
          <w:tcPr>
            <w:tcW w:w="2200" w:type="dxa"/>
          </w:tcPr>
          <w:p w14:paraId="5D03C94B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XP</w:t>
            </w:r>
          </w:p>
        </w:tc>
        <w:tc>
          <w:tcPr>
            <w:tcW w:w="6872" w:type="dxa"/>
          </w:tcPr>
          <w:p w14:paraId="754E1AF5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Extreme Programming</w:t>
            </w:r>
          </w:p>
        </w:tc>
      </w:tr>
      <w:tr w:rsidR="00BA0B0F" w:rsidRPr="000C3522" w14:paraId="7AFFE203" w14:textId="77777777" w:rsidTr="00B20197">
        <w:tc>
          <w:tcPr>
            <w:tcW w:w="2200" w:type="dxa"/>
          </w:tcPr>
          <w:p w14:paraId="072EA3DE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UML</w:t>
            </w:r>
          </w:p>
        </w:tc>
        <w:tc>
          <w:tcPr>
            <w:tcW w:w="6872" w:type="dxa"/>
          </w:tcPr>
          <w:p w14:paraId="235124D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Unified Modelling Language</w:t>
            </w:r>
          </w:p>
        </w:tc>
      </w:tr>
      <w:tr w:rsidR="00BA0B0F" w:rsidRPr="00C42A3E" w14:paraId="077E6646" w14:textId="77777777" w:rsidTr="00B20197">
        <w:tc>
          <w:tcPr>
            <w:tcW w:w="2200" w:type="dxa"/>
          </w:tcPr>
          <w:p w14:paraId="458E81FA" w14:textId="77777777" w:rsidR="00BA0B0F" w:rsidRPr="00B4441C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BD</w:t>
            </w:r>
          </w:p>
        </w:tc>
        <w:tc>
          <w:tcPr>
            <w:tcW w:w="6872" w:type="dxa"/>
          </w:tcPr>
          <w:p w14:paraId="071D3B73" w14:textId="77777777" w:rsidR="00BA0B0F" w:rsidRPr="00B4441C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Base Dados</w:t>
            </w:r>
          </w:p>
        </w:tc>
      </w:tr>
      <w:tr w:rsidR="00BA0B0F" w:rsidRPr="00C42A3E" w14:paraId="51C06091" w14:textId="77777777" w:rsidTr="00B20197">
        <w:tc>
          <w:tcPr>
            <w:tcW w:w="2200" w:type="dxa"/>
          </w:tcPr>
          <w:p w14:paraId="17264773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HEDL</w:t>
            </w:r>
          </w:p>
        </w:tc>
        <w:tc>
          <w:tcPr>
            <w:tcW w:w="6872" w:type="dxa"/>
          </w:tcPr>
          <w:p w14:paraId="328FCD36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Hibernate Entity Definition Language</w:t>
            </w:r>
          </w:p>
        </w:tc>
      </w:tr>
      <w:tr w:rsidR="00BA0B0F" w:rsidRPr="00C42A3E" w14:paraId="49305D1F" w14:textId="77777777" w:rsidTr="00B20197">
        <w:tc>
          <w:tcPr>
            <w:tcW w:w="2200" w:type="dxa"/>
          </w:tcPr>
          <w:p w14:paraId="5C456D3F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LnF</w:t>
            </w:r>
          </w:p>
        </w:tc>
        <w:tc>
          <w:tcPr>
            <w:tcW w:w="6872" w:type="dxa"/>
          </w:tcPr>
          <w:p w14:paraId="6E7CEA2B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Look And Feel</w:t>
            </w:r>
          </w:p>
        </w:tc>
      </w:tr>
      <w:tr w:rsidR="00BA0B0F" w:rsidRPr="00975331" w14:paraId="12326949" w14:textId="77777777" w:rsidTr="00B20197">
        <w:tc>
          <w:tcPr>
            <w:tcW w:w="2200" w:type="dxa"/>
          </w:tcPr>
          <w:p w14:paraId="5F713E82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3522">
              <w:rPr>
                <w:rFonts w:ascii="Times New Roman" w:hAnsi="Times New Roman"/>
                <w:sz w:val="24"/>
                <w:lang w:val="en-US" w:eastAsia="pt-BR"/>
              </w:rPr>
              <w:t xml:space="preserve">WYSIWYG </w:t>
            </w:r>
          </w:p>
        </w:tc>
        <w:tc>
          <w:tcPr>
            <w:tcW w:w="6872" w:type="dxa"/>
          </w:tcPr>
          <w:p w14:paraId="1677EFA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3522">
              <w:rPr>
                <w:rFonts w:ascii="Times New Roman" w:hAnsi="Times New Roman"/>
                <w:sz w:val="24"/>
                <w:lang w:val="en-US" w:eastAsia="pt-BR"/>
              </w:rPr>
              <w:t>What You See Is What You Get</w:t>
            </w:r>
          </w:p>
        </w:tc>
      </w:tr>
      <w:tr w:rsidR="00BA0B0F" w:rsidRPr="000C3522" w14:paraId="52B9590D" w14:textId="77777777" w:rsidTr="00B20197">
        <w:tc>
          <w:tcPr>
            <w:tcW w:w="2200" w:type="dxa"/>
          </w:tcPr>
          <w:p w14:paraId="32FDDA28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>UI</w:t>
            </w:r>
          </w:p>
        </w:tc>
        <w:tc>
          <w:tcPr>
            <w:tcW w:w="6872" w:type="dxa"/>
          </w:tcPr>
          <w:p w14:paraId="4FA6F2B1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 xml:space="preserve">Interface de </w:t>
            </w: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Usuário</w:t>
            </w:r>
          </w:p>
        </w:tc>
      </w:tr>
      <w:tr w:rsidR="00BA0B0F" w:rsidRPr="000C3522" w14:paraId="11B626A8" w14:textId="77777777" w:rsidTr="00B20197">
        <w:tc>
          <w:tcPr>
            <w:tcW w:w="2200" w:type="dxa"/>
          </w:tcPr>
          <w:p w14:paraId="2B9A1F04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 xml:space="preserve">PFC </w:t>
            </w:r>
          </w:p>
        </w:tc>
        <w:tc>
          <w:tcPr>
            <w:tcW w:w="6872" w:type="dxa"/>
          </w:tcPr>
          <w:p w14:paraId="52A4A761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Projecto Final do Curso</w:t>
            </w:r>
          </w:p>
        </w:tc>
      </w:tr>
      <w:tr w:rsidR="00BA0B0F" w:rsidRPr="000C3522" w14:paraId="2DFDE480" w14:textId="77777777" w:rsidTr="00B20197">
        <w:tc>
          <w:tcPr>
            <w:tcW w:w="2200" w:type="dxa"/>
          </w:tcPr>
          <w:p w14:paraId="13F5BC86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F2709B">
              <w:rPr>
                <w:rFonts w:ascii="Times New Roman" w:hAnsi="Times New Roman"/>
                <w:sz w:val="24"/>
                <w:lang w:val="en-US" w:eastAsia="pt-BR"/>
              </w:rPr>
              <w:t xml:space="preserve">MIS </w:t>
            </w:r>
          </w:p>
        </w:tc>
        <w:tc>
          <w:tcPr>
            <w:tcW w:w="6872" w:type="dxa"/>
          </w:tcPr>
          <w:p w14:paraId="554E0AB7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F2709B">
              <w:rPr>
                <w:rFonts w:ascii="Times New Roman" w:hAnsi="Times New Roman"/>
                <w:sz w:val="24"/>
                <w:lang w:val="en-US" w:eastAsia="pt-BR"/>
              </w:rPr>
              <w:t>Management Information System</w:t>
            </w:r>
          </w:p>
        </w:tc>
      </w:tr>
      <w:tr w:rsidR="00BA0B0F" w:rsidRPr="000C3522" w14:paraId="4504DADD" w14:textId="77777777" w:rsidTr="00B20197">
        <w:tc>
          <w:tcPr>
            <w:tcW w:w="2200" w:type="dxa"/>
          </w:tcPr>
          <w:p w14:paraId="0033CA10" w14:textId="77777777" w:rsidR="00BA0B0F" w:rsidRPr="00F2709B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CAD</w:t>
            </w:r>
          </w:p>
        </w:tc>
        <w:tc>
          <w:tcPr>
            <w:tcW w:w="6872" w:type="dxa"/>
          </w:tcPr>
          <w:p w14:paraId="5DDB66D5" w14:textId="77777777" w:rsidR="00BA0B0F" w:rsidRPr="00F2709B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Computer aided design</w:t>
            </w:r>
          </w:p>
        </w:tc>
      </w:tr>
      <w:tr w:rsidR="00BA0B0F" w:rsidRPr="000C3522" w14:paraId="30A87B62" w14:textId="77777777" w:rsidTr="00B20197">
        <w:tc>
          <w:tcPr>
            <w:tcW w:w="2200" w:type="dxa"/>
          </w:tcPr>
          <w:p w14:paraId="664D1E35" w14:textId="77777777" w:rsidR="00BA0B0F" w:rsidRPr="00486BE5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>ORM</w:t>
            </w:r>
          </w:p>
        </w:tc>
        <w:tc>
          <w:tcPr>
            <w:tcW w:w="6872" w:type="dxa"/>
          </w:tcPr>
          <w:p w14:paraId="378CD3DC" w14:textId="77777777" w:rsidR="00BA0B0F" w:rsidRPr="00486BE5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Object-Relational Mappin</w:t>
            </w:r>
            <w:r>
              <w:rPr>
                <w:rFonts w:ascii="Times New Roman" w:hAnsi="Times New Roman"/>
                <w:sz w:val="24"/>
                <w:lang w:val="en-US" w:eastAsia="pt-BR"/>
              </w:rPr>
              <w:t>g</w:t>
            </w:r>
          </w:p>
        </w:tc>
      </w:tr>
      <w:tr w:rsidR="00BA0B0F" w:rsidRPr="000C3522" w14:paraId="07F7E682" w14:textId="77777777" w:rsidTr="00B20197">
        <w:tc>
          <w:tcPr>
            <w:tcW w:w="2200" w:type="dxa"/>
          </w:tcPr>
          <w:p w14:paraId="4A923DF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LEIT</w:t>
            </w:r>
          </w:p>
        </w:tc>
        <w:tc>
          <w:tcPr>
            <w:tcW w:w="6872" w:type="dxa"/>
          </w:tcPr>
          <w:p w14:paraId="6760CF27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Licenciatura Engenharia Informática e de Telecomunicações</w:t>
            </w:r>
          </w:p>
        </w:tc>
      </w:tr>
    </w:tbl>
    <w:p w14:paraId="627996FF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DA2AC4B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4B8BC86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E251D26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0DC04AF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53AC8B29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D6378B7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C1ACFA3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B9C5ACE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85492B0" w14:textId="77777777" w:rsidR="0024334E" w:rsidRPr="00CF18EF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F8C3B89" w14:textId="77777777" w:rsidR="0024334E" w:rsidRPr="00CF18EF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  <w:sectPr w:rsidR="0024334E" w:rsidRPr="00CF18EF" w:rsidSect="00266CFA">
          <w:headerReference w:type="default" r:id="rId12"/>
          <w:footerReference w:type="default" r:id="rId13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61D4C930" w14:textId="77777777" w:rsidR="0024334E" w:rsidRPr="00CF18EF" w:rsidRDefault="0024334E">
      <w:pPr>
        <w:pStyle w:val="Heading1"/>
        <w:numPr>
          <w:ilvl w:val="0"/>
          <w:numId w:val="24"/>
        </w:numPr>
      </w:pPr>
      <w:bookmarkStart w:id="15" w:name="_Toc260760893"/>
      <w:bookmarkStart w:id="16" w:name="_Toc436653513"/>
      <w:bookmarkStart w:id="17" w:name="_Toc452375172"/>
      <w:r w:rsidRPr="00CF18EF">
        <w:lastRenderedPageBreak/>
        <w:t>CAPÍTULO 1</w:t>
      </w:r>
      <w:bookmarkEnd w:id="15"/>
      <w:r w:rsidRPr="00CF18EF">
        <w:t xml:space="preserve"> - INTRODUÇÃO</w:t>
      </w:r>
      <w:bookmarkEnd w:id="16"/>
      <w:bookmarkEnd w:id="17"/>
    </w:p>
    <w:p w14:paraId="3B372F26" w14:textId="4DB3A632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O capítulo referente fará uma abordagem </w:t>
      </w:r>
      <w:r w:rsidR="00B90D27" w:rsidRPr="00CF18EF">
        <w:rPr>
          <w:rFonts w:ascii="Times New Roman" w:hAnsi="Times New Roman" w:cs="Times New Roman"/>
        </w:rPr>
        <w:t xml:space="preserve">nos </w:t>
      </w:r>
      <w:r w:rsidR="00ED0405" w:rsidRPr="00CF18EF">
        <w:rPr>
          <w:rFonts w:ascii="Times New Roman" w:hAnsi="Times New Roman" w:cs="Times New Roman"/>
        </w:rPr>
        <w:t>aspectos</w:t>
      </w:r>
      <w:r w:rsidR="00B90D27" w:rsidRPr="00CF18EF">
        <w:rPr>
          <w:rFonts w:ascii="Times New Roman" w:hAnsi="Times New Roman" w:cs="Times New Roman"/>
        </w:rPr>
        <w:t xml:space="preserve"> </w:t>
      </w:r>
      <w:r w:rsidR="001015CF" w:rsidRPr="00CF18EF">
        <w:rPr>
          <w:rFonts w:ascii="Times New Roman" w:hAnsi="Times New Roman" w:cs="Times New Roman"/>
        </w:rPr>
        <w:t>motivadores</w:t>
      </w:r>
      <w:r w:rsidRPr="00CF18EF">
        <w:rPr>
          <w:rFonts w:ascii="Times New Roman" w:hAnsi="Times New Roman" w:cs="Times New Roman"/>
        </w:rPr>
        <w:t xml:space="preserve"> </w:t>
      </w:r>
      <w:r w:rsidR="00B90D27" w:rsidRPr="00CF18EF">
        <w:rPr>
          <w:rFonts w:ascii="Times New Roman" w:hAnsi="Times New Roman" w:cs="Times New Roman"/>
        </w:rPr>
        <w:t>a</w:t>
      </w:r>
      <w:r w:rsidRPr="00CF18EF">
        <w:rPr>
          <w:rFonts w:ascii="Times New Roman" w:hAnsi="Times New Roman" w:cs="Times New Roman"/>
        </w:rPr>
        <w:t xml:space="preserve">o estudo do tema, fazendo uma análise geral sobre os </w:t>
      </w:r>
      <w:r w:rsidR="00ED0405" w:rsidRPr="00CF18EF">
        <w:rPr>
          <w:rFonts w:ascii="Times New Roman" w:hAnsi="Times New Roman" w:cs="Times New Roman"/>
        </w:rPr>
        <w:t>aspectos</w:t>
      </w:r>
      <w:r w:rsidRPr="00CF18EF">
        <w:rPr>
          <w:rFonts w:ascii="Times New Roman" w:hAnsi="Times New Roman" w:cs="Times New Roman"/>
        </w:rPr>
        <w:t xml:space="preserve"> relacionados assim como as metas a alcançar, </w:t>
      </w:r>
      <w:r w:rsidR="00B90D27" w:rsidRPr="00CF18EF">
        <w:rPr>
          <w:rFonts w:ascii="Times New Roman" w:hAnsi="Times New Roman" w:cs="Times New Roman"/>
        </w:rPr>
        <w:t xml:space="preserve">e </w:t>
      </w:r>
      <w:r w:rsidRPr="00CF18EF">
        <w:rPr>
          <w:rFonts w:ascii="Times New Roman" w:hAnsi="Times New Roman" w:cs="Times New Roman"/>
        </w:rPr>
        <w:t>as formas e os métodos para solucionar o problema de investigação.</w:t>
      </w:r>
    </w:p>
    <w:p w14:paraId="7C602A92" w14:textId="627FD925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04E1888" w14:textId="77777777" w:rsidR="0024334E" w:rsidRPr="00CF18EF" w:rsidRDefault="0024334E" w:rsidP="00BB0DC9">
      <w:pPr>
        <w:pStyle w:val="Heading2"/>
      </w:pPr>
      <w:bookmarkStart w:id="18" w:name="_Toc436653514"/>
      <w:bookmarkStart w:id="19" w:name="_Toc452375173"/>
      <w:r w:rsidRPr="00CF18EF">
        <w:t>Justificação do tema</w:t>
      </w:r>
      <w:bookmarkEnd w:id="18"/>
      <w:bookmarkEnd w:id="19"/>
    </w:p>
    <w:p w14:paraId="1F0FC5B1" w14:textId="4311E004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O actual sistema de gestão processual no Tribunal Dos Menores da Cidade de Maputo é realizado de forma manual, onde as fases processuais são realizadas em livros, o que por vezes denota </w:t>
      </w:r>
      <w:r w:rsidR="00B90D27" w:rsidRPr="00CF18EF">
        <w:rPr>
          <w:rFonts w:ascii="Times New Roman" w:hAnsi="Times New Roman" w:cs="Times New Roman"/>
        </w:rPr>
        <w:t>lentidão</w:t>
      </w:r>
      <w:r w:rsidRPr="00CF18EF">
        <w:rPr>
          <w:rFonts w:ascii="Times New Roman" w:hAnsi="Times New Roman" w:cs="Times New Roman"/>
        </w:rPr>
        <w:t>.</w:t>
      </w:r>
    </w:p>
    <w:p w14:paraId="3B1FD830" w14:textId="1FCBDE4F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informatização deste sistema iria aumentar a produtividade, melhoria no c</w:t>
      </w:r>
      <w:r w:rsidR="00324158" w:rsidRPr="00CF18EF">
        <w:rPr>
          <w:rFonts w:ascii="Times New Roman" w:hAnsi="Times New Roman" w:cs="Times New Roman"/>
        </w:rPr>
        <w:t>u</w:t>
      </w:r>
      <w:r w:rsidRPr="00CF18EF">
        <w:rPr>
          <w:rFonts w:ascii="Times New Roman" w:hAnsi="Times New Roman" w:cs="Times New Roman"/>
        </w:rPr>
        <w:t>mprimento de prazos Processuais e a melhor interacção entre o requerente e requerido.</w:t>
      </w:r>
    </w:p>
    <w:p w14:paraId="4FB58ED1" w14:textId="75051B8F" w:rsidR="0024334E" w:rsidRPr="00CF18EF" w:rsidRDefault="00324158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A implementação deste sistema de informação </w:t>
      </w:r>
      <w:r w:rsidR="00ED0405" w:rsidRPr="00CF18EF">
        <w:rPr>
          <w:rFonts w:ascii="Times New Roman" w:hAnsi="Times New Roman" w:cs="Times New Roman"/>
        </w:rPr>
        <w:t>poderá</w:t>
      </w:r>
      <w:r w:rsidR="00ED0405" w:rsidRPr="00CF18EF" w:rsidDel="00324158">
        <w:rPr>
          <w:rFonts w:ascii="Times New Roman" w:hAnsi="Times New Roman" w:cs="Times New Roman"/>
        </w:rPr>
        <w:t>:</w:t>
      </w:r>
    </w:p>
    <w:p w14:paraId="0334B88D" w14:textId="1948F15A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 xml:space="preserve">Reduzir </w:t>
      </w:r>
      <w:r w:rsidR="0024334E" w:rsidRPr="00CF18EF">
        <w:rPr>
          <w:rFonts w:ascii="Times New Roman" w:hAnsi="Times New Roman" w:cs="Times New Roman"/>
        </w:rPr>
        <w:t>a lentidão cumprimento de Despachos dos Autos</w:t>
      </w:r>
    </w:p>
    <w:p w14:paraId="1898BDC9" w14:textId="1E5FD321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>M</w:t>
      </w:r>
      <w:r w:rsidRPr="00CF18EF">
        <w:rPr>
          <w:rFonts w:ascii="Times New Roman" w:hAnsi="Times New Roman" w:cs="Times New Roman"/>
        </w:rPr>
        <w:t>elhorar</w:t>
      </w:r>
      <w:r w:rsidR="0024334E" w:rsidRPr="00CF18EF">
        <w:rPr>
          <w:rFonts w:ascii="Times New Roman" w:hAnsi="Times New Roman" w:cs="Times New Roman"/>
        </w:rPr>
        <w:t xml:space="preserve"> o controle do ciclo de vida do Processo</w:t>
      </w:r>
    </w:p>
    <w:p w14:paraId="36B58337" w14:textId="5D334CC3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>R</w:t>
      </w:r>
      <w:r w:rsidRPr="00CF18EF">
        <w:rPr>
          <w:rFonts w:ascii="Times New Roman" w:hAnsi="Times New Roman" w:cs="Times New Roman"/>
        </w:rPr>
        <w:t>eduzir</w:t>
      </w:r>
      <w:r w:rsidR="0024334E" w:rsidRPr="00CF18EF">
        <w:rPr>
          <w:rFonts w:ascii="Times New Roman" w:hAnsi="Times New Roman" w:cs="Times New Roman"/>
        </w:rPr>
        <w:t xml:space="preserve"> erros humanos</w:t>
      </w:r>
    </w:p>
    <w:p w14:paraId="6C77B27D" w14:textId="5FFF21E0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importância da temática</w:t>
      </w:r>
      <w:r w:rsidR="00324158" w:rsidRPr="00CF18EF">
        <w:rPr>
          <w:rFonts w:ascii="Times New Roman" w:hAnsi="Times New Roman" w:cs="Times New Roman"/>
        </w:rPr>
        <w:t xml:space="preserve"> </w:t>
      </w:r>
      <w:r w:rsidRPr="00CF18EF">
        <w:rPr>
          <w:rFonts w:ascii="Times New Roman" w:hAnsi="Times New Roman" w:cs="Times New Roman"/>
        </w:rPr>
        <w:t xml:space="preserve">reside </w:t>
      </w:r>
      <w:r w:rsidR="00324158" w:rsidRPr="00CF18EF">
        <w:rPr>
          <w:rFonts w:ascii="Times New Roman" w:hAnsi="Times New Roman" w:cs="Times New Roman"/>
        </w:rPr>
        <w:t xml:space="preserve">na sensibilidade e relevância de Processos Judicias </w:t>
      </w:r>
      <w:r w:rsidRPr="00CF18EF">
        <w:rPr>
          <w:rFonts w:ascii="Times New Roman" w:hAnsi="Times New Roman" w:cs="Times New Roman"/>
        </w:rPr>
        <w:t xml:space="preserve">do Tribunal Dos Menores principalmente no que concerne a gestão do ciclo de vida dos Processos Judiciais. Pretende-se ainda reduzir a sobrecarga de Informação </w:t>
      </w:r>
      <w:r w:rsidR="00ED0405" w:rsidRPr="00CF18EF">
        <w:rPr>
          <w:rFonts w:ascii="Times New Roman" w:hAnsi="Times New Roman" w:cs="Times New Roman"/>
        </w:rPr>
        <w:t>colectada</w:t>
      </w:r>
      <w:r w:rsidRPr="00CF18EF">
        <w:rPr>
          <w:rFonts w:ascii="Times New Roman" w:hAnsi="Times New Roman" w:cs="Times New Roman"/>
        </w:rPr>
        <w:t xml:space="preserve"> </w:t>
      </w:r>
      <w:r w:rsidR="00324158" w:rsidRPr="00CF18EF">
        <w:rPr>
          <w:rFonts w:ascii="Times New Roman" w:hAnsi="Times New Roman" w:cs="Times New Roman"/>
        </w:rPr>
        <w:t xml:space="preserve">e gerida </w:t>
      </w:r>
      <w:r w:rsidRPr="00CF18EF">
        <w:rPr>
          <w:rFonts w:ascii="Times New Roman" w:hAnsi="Times New Roman" w:cs="Times New Roman"/>
        </w:rPr>
        <w:t>manualmente por um Escrivão</w:t>
      </w:r>
      <w:r w:rsidR="00324158" w:rsidRPr="00CF18EF">
        <w:rPr>
          <w:rFonts w:ascii="Times New Roman" w:hAnsi="Times New Roman" w:cs="Times New Roman"/>
        </w:rPr>
        <w:t>, Ajudante, Juiz, Assistente Social e Oficial de Diligencias</w:t>
      </w:r>
      <w:r w:rsidRPr="00CF18EF">
        <w:rPr>
          <w:rFonts w:ascii="Times New Roman" w:hAnsi="Times New Roman" w:cs="Times New Roman"/>
        </w:rPr>
        <w:t xml:space="preserve"> com a implementação de uma interface gráfica amigável dos mesmos livros de gestão.</w:t>
      </w:r>
    </w:p>
    <w:p w14:paraId="470759A0" w14:textId="77777777" w:rsidR="0024334E" w:rsidRPr="00CF18EF" w:rsidRDefault="0024334E" w:rsidP="0024334E">
      <w:pPr>
        <w:spacing w:before="0" w:after="0"/>
        <w:jc w:val="left"/>
        <w:rPr>
          <w:color w:val="FF0000"/>
        </w:rPr>
      </w:pPr>
    </w:p>
    <w:p w14:paraId="00061E7A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br w:type="page"/>
      </w:r>
    </w:p>
    <w:p w14:paraId="05CBEF83" w14:textId="77777777" w:rsidR="0024334E" w:rsidRPr="00CF18EF" w:rsidRDefault="0024334E" w:rsidP="00BB0DC9">
      <w:pPr>
        <w:pStyle w:val="Heading2"/>
      </w:pPr>
      <w:bookmarkStart w:id="20" w:name="_Toc436653515"/>
      <w:r w:rsidRPr="00CF18EF">
        <w:lastRenderedPageBreak/>
        <w:t xml:space="preserve"> </w:t>
      </w:r>
      <w:bookmarkStart w:id="21" w:name="_Toc452375174"/>
      <w:r w:rsidRPr="00CF18EF">
        <w:t>Desenho teórico</w:t>
      </w:r>
      <w:bookmarkEnd w:id="20"/>
      <w:bookmarkEnd w:id="21"/>
    </w:p>
    <w:p w14:paraId="7BB0291D" w14:textId="77777777" w:rsidR="00905010" w:rsidRPr="00CF18EF" w:rsidRDefault="00905010" w:rsidP="00905010">
      <w:pPr>
        <w:pStyle w:val="BodyText"/>
      </w:pPr>
    </w:p>
    <w:p w14:paraId="302631B2" w14:textId="77777777" w:rsidR="0024334E" w:rsidRPr="00CF18EF" w:rsidRDefault="0024334E">
      <w:pPr>
        <w:pStyle w:val="Heading3"/>
      </w:pPr>
      <w:bookmarkStart w:id="22" w:name="_Toc428791904"/>
      <w:bookmarkStart w:id="23" w:name="_Toc436653516"/>
      <w:r w:rsidRPr="00CF18EF">
        <w:t xml:space="preserve"> </w:t>
      </w:r>
      <w:bookmarkStart w:id="24" w:name="_Toc452375175"/>
      <w:r w:rsidRPr="00CF18EF">
        <w:t>Problemática</w:t>
      </w:r>
      <w:bookmarkEnd w:id="22"/>
      <w:bookmarkEnd w:id="23"/>
      <w:bookmarkEnd w:id="24"/>
    </w:p>
    <w:p w14:paraId="444D3A2D" w14:textId="33A4DA75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No estado actual, o sistema de gestão Processual em funcionamento no Tribunal de Menores na Cidade de Maputo é manual adaptado, ou seja, Informação </w:t>
      </w:r>
      <w:r w:rsidR="00324158" w:rsidRPr="00CF18EF">
        <w:rPr>
          <w:rFonts w:ascii="Times New Roman" w:hAnsi="Times New Roman" w:cs="Times New Roman"/>
        </w:rPr>
        <w:t xml:space="preserve">registrada </w:t>
      </w:r>
      <w:r w:rsidRPr="00CF18EF">
        <w:rPr>
          <w:rFonts w:ascii="Times New Roman" w:hAnsi="Times New Roman" w:cs="Times New Roman"/>
        </w:rPr>
        <w:t>em livros</w:t>
      </w:r>
      <w:r w:rsidRPr="00CF18EF">
        <w:rPr>
          <w:rStyle w:val="CommentReference"/>
          <w:rFonts w:ascii="Verdana" w:hAnsi="Verdana"/>
        </w:rPr>
        <w:t xml:space="preserve">, </w:t>
      </w:r>
      <w:r w:rsidRPr="00CF18EF">
        <w:rPr>
          <w:rFonts w:ascii="Times New Roman" w:hAnsi="Times New Roman" w:cs="Times New Roman"/>
        </w:rPr>
        <w:t xml:space="preserve">realizado manualmente e tal gestão não possui nenhuma ferramenta computorizada. Os requerentes dão entrada a um processo, especificando o problema Ex: “Prestação de alimentos”, </w:t>
      </w:r>
      <w:r w:rsidR="007C29C7" w:rsidRPr="00CF18EF">
        <w:rPr>
          <w:rFonts w:ascii="Times New Roman" w:hAnsi="Times New Roman" w:cs="Times New Roman"/>
        </w:rPr>
        <w:t>d</w:t>
      </w:r>
      <w:r w:rsidRPr="00CF18EF">
        <w:rPr>
          <w:rFonts w:ascii="Times New Roman" w:hAnsi="Times New Roman" w:cs="Times New Roman"/>
        </w:rPr>
        <w:t>etalhes pessoais provenientes do Bilhete de Identificação pessoal e informação relevante para a identificação e a notificação do Requerido.</w:t>
      </w:r>
    </w:p>
    <w:p w14:paraId="61BDB93F" w14:textId="69722098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</w:rPr>
      </w:pPr>
      <w:r w:rsidRPr="00CF18EF">
        <w:rPr>
          <w:rFonts w:ascii="Times New Roman" w:hAnsi="Times New Roman" w:cs="Times New Roman"/>
          <w:color w:val="000000"/>
        </w:rPr>
        <w:t>Sem a informatização, este sistema se dispõe a vulnerabilidades geradas por erros humanos tais como a deturpação da informação, comprometendo a confiabilidade dos dados e a segurança dos processos pondo em questão o desempenho e credibilidade do Sistema Judicial. Devido as diferentes formas de armazen</w:t>
      </w:r>
      <w:r w:rsidR="006D12DC">
        <w:rPr>
          <w:rFonts w:ascii="Times New Roman" w:hAnsi="Times New Roman" w:cs="Times New Roman"/>
          <w:color w:val="000000"/>
        </w:rPr>
        <w:t xml:space="preserve">amento da informação relevante </w:t>
      </w:r>
      <w:r w:rsidR="00FE3DA6">
        <w:rPr>
          <w:rFonts w:ascii="Times New Roman" w:hAnsi="Times New Roman" w:cs="Times New Roman"/>
          <w:color w:val="000000"/>
        </w:rPr>
        <w:t xml:space="preserve">ao </w:t>
      </w:r>
      <w:r w:rsidRPr="00CF18EF">
        <w:rPr>
          <w:rFonts w:ascii="Times New Roman" w:hAnsi="Times New Roman" w:cs="Times New Roman"/>
          <w:color w:val="000000"/>
        </w:rPr>
        <w:t xml:space="preserve">próprio Processo, o sistema esta susceptível a ocorrências de problemas que comprometem a integridade dos dados no momento de </w:t>
      </w:r>
      <w:r w:rsidR="00405517" w:rsidRPr="00CF18EF">
        <w:rPr>
          <w:rFonts w:ascii="Times New Roman" w:hAnsi="Times New Roman" w:cs="Times New Roman"/>
          <w:color w:val="000000"/>
        </w:rPr>
        <w:t xml:space="preserve">partilha </w:t>
      </w:r>
      <w:r w:rsidRPr="00CF18EF">
        <w:rPr>
          <w:rFonts w:ascii="Times New Roman" w:hAnsi="Times New Roman" w:cs="Times New Roman"/>
          <w:color w:val="000000"/>
        </w:rPr>
        <w:t xml:space="preserve">da informação nas diferentes Secções dispostas no Tribunal dos Menores, mostrando assim a necessidade de </w:t>
      </w:r>
      <w:r w:rsidR="00FE3DA6">
        <w:rPr>
          <w:rFonts w:ascii="Times New Roman" w:hAnsi="Times New Roman" w:cs="Times New Roman"/>
          <w:color w:val="000000"/>
        </w:rPr>
        <w:t>um</w:t>
      </w:r>
      <w:r w:rsidRPr="00CF18EF">
        <w:rPr>
          <w:rFonts w:ascii="Times New Roman" w:hAnsi="Times New Roman" w:cs="Times New Roman"/>
          <w:color w:val="000000"/>
        </w:rPr>
        <w:t xml:space="preserve"> Sistema de Informação.</w:t>
      </w:r>
    </w:p>
    <w:p w14:paraId="46788B1D" w14:textId="3C5EAB2A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Dado este facto, com a concepção de um sistema de gestão informatizado pode-se</w:t>
      </w:r>
      <w:r w:rsidR="00405517" w:rsidRPr="00CF18EF">
        <w:rPr>
          <w:rFonts w:ascii="Times New Roman" w:hAnsi="Times New Roman" w:cs="Times New Roman"/>
        </w:rPr>
        <w:t xml:space="preserve"> </w:t>
      </w:r>
      <w:r w:rsidR="00ED0405" w:rsidRPr="00CF18EF">
        <w:rPr>
          <w:rFonts w:ascii="Times New Roman" w:hAnsi="Times New Roman" w:cs="Times New Roman"/>
        </w:rPr>
        <w:t>melhorar a</w:t>
      </w:r>
      <w:r w:rsidRPr="00CF18EF">
        <w:rPr>
          <w:rFonts w:ascii="Times New Roman" w:hAnsi="Times New Roman" w:cs="Times New Roman"/>
        </w:rPr>
        <w:t xml:space="preserve"> operação influente no actual sistema de gestão de Processos no Tribunal dos Menores</w:t>
      </w:r>
      <w:r w:rsidR="00405517" w:rsidRPr="00CF18EF">
        <w:rPr>
          <w:rFonts w:ascii="Times New Roman" w:hAnsi="Times New Roman" w:cs="Times New Roman"/>
        </w:rPr>
        <w:t xml:space="preserve"> para que assim</w:t>
      </w:r>
      <w:r w:rsidRPr="00CF18EF">
        <w:rPr>
          <w:rFonts w:ascii="Times New Roman" w:hAnsi="Times New Roman" w:cs="Times New Roman"/>
        </w:rPr>
        <w:t xml:space="preserve"> se torne mais </w:t>
      </w:r>
      <w:r w:rsidRPr="00CF18EF">
        <w:rPr>
          <w:rFonts w:ascii="Times New Roman" w:hAnsi="Times New Roman" w:cs="Times New Roman"/>
          <w:color w:val="000000"/>
        </w:rPr>
        <w:t>ágil, organizado, confiável e fácil de identificar.</w:t>
      </w:r>
    </w:p>
    <w:p w14:paraId="197DC09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0852074C" w14:textId="77777777" w:rsidR="0024334E" w:rsidRPr="00CF18EF" w:rsidRDefault="0024334E">
      <w:pPr>
        <w:pStyle w:val="Heading3"/>
      </w:pPr>
      <w:bookmarkStart w:id="25" w:name="_Toc428791905"/>
      <w:bookmarkStart w:id="26" w:name="_Toc436653517"/>
      <w:bookmarkStart w:id="27" w:name="_Toc452375176"/>
      <w:r w:rsidRPr="00CF18EF">
        <w:t>Problema de investigação</w:t>
      </w:r>
      <w:bookmarkEnd w:id="25"/>
      <w:bookmarkEnd w:id="26"/>
      <w:bookmarkEnd w:id="27"/>
    </w:p>
    <w:p w14:paraId="4DEEA90E" w14:textId="0ACFB40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Como</w:t>
      </w:r>
      <w:r w:rsidR="007C29C7" w:rsidRPr="00CF18EF">
        <w:rPr>
          <w:rFonts w:ascii="Times New Roman" w:hAnsi="Times New Roman" w:cs="Times New Roman"/>
        </w:rPr>
        <w:t xml:space="preserve"> i</w:t>
      </w:r>
      <w:r w:rsidRPr="00CF18EF">
        <w:rPr>
          <w:rFonts w:ascii="Times New Roman" w:hAnsi="Times New Roman" w:cs="Times New Roman"/>
        </w:rPr>
        <w:t>mplementar um Sistema de Informação para a gestão de processos para auxiliar devidamente a gestão do Ciclo de vida dos Processos Judiciais.</w:t>
      </w:r>
    </w:p>
    <w:p w14:paraId="57D84B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FDA85FB" w14:textId="77777777" w:rsidR="0024334E" w:rsidRPr="00CF18EF" w:rsidRDefault="0024334E">
      <w:pPr>
        <w:pStyle w:val="Heading3"/>
      </w:pPr>
      <w:bookmarkStart w:id="28" w:name="_Toc428791906"/>
      <w:bookmarkStart w:id="29" w:name="_Toc436653518"/>
      <w:r w:rsidRPr="00CF18EF">
        <w:t xml:space="preserve"> </w:t>
      </w:r>
      <w:bookmarkStart w:id="30" w:name="_Toc452375177"/>
      <w:r w:rsidRPr="00CF18EF">
        <w:t>Objecto de investigação</w:t>
      </w:r>
      <w:bookmarkEnd w:id="28"/>
      <w:bookmarkEnd w:id="29"/>
      <w:bookmarkEnd w:id="30"/>
    </w:p>
    <w:p w14:paraId="1D52B8E4" w14:textId="1E5BAC1E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Sistema par</w:t>
      </w:r>
      <w:r w:rsidR="00FE3DA6">
        <w:rPr>
          <w:rFonts w:ascii="Times New Roman" w:hAnsi="Times New Roman" w:cs="Times New Roman"/>
        </w:rPr>
        <w:t>a a gestão de Processos Judiciais</w:t>
      </w:r>
      <w:r w:rsidRPr="00CF18EF">
        <w:rPr>
          <w:rFonts w:ascii="Times New Roman" w:hAnsi="Times New Roman" w:cs="Times New Roman"/>
        </w:rPr>
        <w:t xml:space="preserve"> no Tribunal dos Menores.</w:t>
      </w:r>
    </w:p>
    <w:p w14:paraId="098BB9F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06A79AC" w14:textId="77777777" w:rsidR="0024334E" w:rsidRPr="00CF18EF" w:rsidRDefault="0024334E">
      <w:pPr>
        <w:pStyle w:val="Heading3"/>
      </w:pPr>
      <w:bookmarkStart w:id="31" w:name="_Toc428791907"/>
      <w:bookmarkStart w:id="32" w:name="_Toc436653519"/>
      <w:bookmarkStart w:id="33" w:name="_Toc452375178"/>
      <w:bookmarkStart w:id="34" w:name="OLE_LINK3"/>
      <w:bookmarkStart w:id="35" w:name="OLE_LINK4"/>
      <w:r w:rsidRPr="00CF18EF">
        <w:t>Objectivo geral de investigação</w:t>
      </w:r>
      <w:bookmarkEnd w:id="31"/>
      <w:bookmarkEnd w:id="32"/>
      <w:bookmarkEnd w:id="33"/>
    </w:p>
    <w:bookmarkEnd w:id="34"/>
    <w:bookmarkEnd w:id="35"/>
    <w:p w14:paraId="1FCA8AC3" w14:textId="5D3A1448" w:rsidR="0024334E" w:rsidRPr="00CF18EF" w:rsidRDefault="00EA64D2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Desenvolver </w:t>
      </w:r>
      <w:r w:rsidR="0024334E" w:rsidRPr="00CF18EF">
        <w:rPr>
          <w:rFonts w:ascii="Times New Roman" w:hAnsi="Times New Roman" w:cs="Times New Roman"/>
        </w:rPr>
        <w:t>um Sistema de Informação para a gestão de Processos Judiciais no Tribunal dos Menores da Cidade de Maputo.</w:t>
      </w:r>
    </w:p>
    <w:p w14:paraId="383A150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746BF76" w14:textId="77777777" w:rsidR="0024334E" w:rsidRPr="00CF18EF" w:rsidRDefault="0024334E" w:rsidP="00905010">
      <w:pPr>
        <w:pStyle w:val="Heading4"/>
      </w:pPr>
      <w:bookmarkStart w:id="36" w:name="_Toc428791908"/>
      <w:bookmarkStart w:id="37" w:name="_Toc436653520"/>
      <w:r w:rsidRPr="00CF18EF">
        <w:lastRenderedPageBreak/>
        <w:t>Objectivos específicos de investigação</w:t>
      </w:r>
      <w:bookmarkEnd w:id="36"/>
      <w:bookmarkEnd w:id="37"/>
    </w:p>
    <w:p w14:paraId="602BD1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 o actual projecto pretende-se:</w:t>
      </w:r>
    </w:p>
    <w:p w14:paraId="0C15FD6F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Analisar a actual metodologia de Gestão de Processos Judiciais</w:t>
      </w:r>
    </w:p>
    <w:p w14:paraId="42A84D09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Eliminar as lacunas identificadas no sistema de Gestão dos Processos Judiciais no que se relaciona com a sua Gestão do seu Ciclo de vida.</w:t>
      </w:r>
    </w:p>
    <w:p w14:paraId="4DA03792" w14:textId="182900A6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Implementar uma Interface gráfica para melhorar </w:t>
      </w:r>
      <w:r w:rsidR="00EA64D2" w:rsidRPr="00CF18EF">
        <w:rPr>
          <w:rFonts w:ascii="Times New Roman" w:hAnsi="Times New Roman" w:cs="Times New Roman"/>
        </w:rPr>
        <w:t>o</w:t>
      </w:r>
      <w:r w:rsidRPr="00CF18EF">
        <w:rPr>
          <w:rFonts w:ascii="Times New Roman" w:hAnsi="Times New Roman" w:cs="Times New Roman"/>
        </w:rPr>
        <w:t xml:space="preserve"> uso do mesmo sistema </w:t>
      </w:r>
    </w:p>
    <w:p w14:paraId="1680CC0F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Implantar e testar a Aplicação no Tribunal dos Menores em ambiente e âmbito de pré-produção.</w:t>
      </w:r>
    </w:p>
    <w:p w14:paraId="6621242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073E72C" w14:textId="77777777" w:rsidR="0024334E" w:rsidRPr="00CF18EF" w:rsidRDefault="0024334E">
      <w:pPr>
        <w:pStyle w:val="Heading3"/>
      </w:pPr>
      <w:bookmarkStart w:id="38" w:name="_Toc428791909"/>
      <w:bookmarkStart w:id="39" w:name="_Toc436653521"/>
      <w:r w:rsidRPr="00CF18EF">
        <w:t xml:space="preserve"> </w:t>
      </w:r>
      <w:bookmarkStart w:id="40" w:name="_Toc452375179"/>
      <w:r w:rsidRPr="00CF18EF">
        <w:t>Perguntas investigação</w:t>
      </w:r>
      <w:bookmarkEnd w:id="38"/>
      <w:bookmarkEnd w:id="39"/>
      <w:bookmarkEnd w:id="40"/>
    </w:p>
    <w:p w14:paraId="19784D04" w14:textId="780AA8C2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Como identificar lacunas existe</w:t>
      </w:r>
      <w:r w:rsidR="00EA64D2" w:rsidRPr="00CF18EF">
        <w:rPr>
          <w:rFonts w:ascii="Times New Roman" w:hAnsi="Times New Roman" w:cs="Times New Roman"/>
        </w:rPr>
        <w:t>ntes</w:t>
      </w:r>
      <w:r w:rsidRPr="00CF18EF">
        <w:rPr>
          <w:rFonts w:ascii="Times New Roman" w:hAnsi="Times New Roman" w:cs="Times New Roman"/>
        </w:rPr>
        <w:t xml:space="preserve"> no sistema de gestão de informação</w:t>
      </w:r>
    </w:p>
    <w:p w14:paraId="372F579D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Como melhorar um sistema para a gestão de processos judiciais </w:t>
      </w:r>
    </w:p>
    <w:p w14:paraId="2E40EE9D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Que normas seguir e utilizar em uma aplicação com o processo de gestão de processos</w:t>
      </w:r>
    </w:p>
    <w:p w14:paraId="0C0EC8F1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Como melhorar a segurança e integridade da gestão processual. </w:t>
      </w:r>
    </w:p>
    <w:p w14:paraId="2E3F791A" w14:textId="77777777" w:rsidR="0024334E" w:rsidRPr="00CF18EF" w:rsidRDefault="0024334E" w:rsidP="0024334E">
      <w:pPr>
        <w:pStyle w:val="BodyText"/>
        <w:spacing w:before="0" w:after="0" w:line="360" w:lineRule="auto"/>
      </w:pPr>
    </w:p>
    <w:p w14:paraId="5415B316" w14:textId="77777777" w:rsidR="0024334E" w:rsidRPr="00CF18EF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color w:val="FF0000"/>
          <w:sz w:val="24"/>
          <w:szCs w:val="24"/>
        </w:rPr>
        <w:br w:type="page"/>
      </w:r>
    </w:p>
    <w:p w14:paraId="5F842842" w14:textId="77777777" w:rsidR="0024334E" w:rsidRPr="00CF18EF" w:rsidRDefault="0024334E" w:rsidP="00BB0DC9">
      <w:pPr>
        <w:pStyle w:val="Heading2"/>
      </w:pPr>
      <w:bookmarkStart w:id="41" w:name="_Toc436653522"/>
      <w:r w:rsidRPr="00CF18EF">
        <w:lastRenderedPageBreak/>
        <w:t xml:space="preserve"> </w:t>
      </w:r>
      <w:bookmarkStart w:id="42" w:name="_Toc452375180"/>
      <w:r w:rsidRPr="00CF18EF">
        <w:t>Metodologia</w:t>
      </w:r>
      <w:bookmarkEnd w:id="41"/>
      <w:bookmarkEnd w:id="42"/>
    </w:p>
    <w:p w14:paraId="6C0960F0" w14:textId="77777777" w:rsidR="00905010" w:rsidRPr="00CF18EF" w:rsidRDefault="00905010" w:rsidP="00905010">
      <w:pPr>
        <w:pStyle w:val="BodyText"/>
      </w:pPr>
    </w:p>
    <w:p w14:paraId="3ED8C5C8" w14:textId="77777777" w:rsidR="0024334E" w:rsidRPr="00CF18EF" w:rsidRDefault="0024334E">
      <w:pPr>
        <w:pStyle w:val="Heading3"/>
      </w:pPr>
      <w:bookmarkStart w:id="43" w:name="_Toc428791911"/>
      <w:bookmarkStart w:id="44" w:name="_Toc436653523"/>
      <w:r w:rsidRPr="00CF18EF">
        <w:t xml:space="preserve"> </w:t>
      </w:r>
      <w:bookmarkStart w:id="45" w:name="_Toc452375181"/>
      <w:r w:rsidRPr="00CF18EF">
        <w:t>Abordagem da investigação</w:t>
      </w:r>
      <w:bookmarkEnd w:id="43"/>
      <w:bookmarkEnd w:id="44"/>
      <w:bookmarkEnd w:id="45"/>
    </w:p>
    <w:p w14:paraId="1D286765" w14:textId="2ED21A26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A abordagem que se irá aplicar para o seguinte projecto é metodológica, será uma pesquisa bibliográfica e de participação no campo, em que se ir</w:t>
      </w:r>
      <w:r w:rsidR="00EA64D2" w:rsidRPr="00CF18EF">
        <w:rPr>
          <w:rFonts w:ascii="Times New Roman" w:hAnsi="Times New Roman" w:cs="Times New Roman"/>
          <w:color w:val="000000"/>
          <w:szCs w:val="24"/>
        </w:rPr>
        <w:t>á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identificar os problemas a melhorar. A pesquisa bibliográfica terá como ajuda identificar as ferramentas adequadas para resolver o problema que em seguida ir</w:t>
      </w:r>
      <w:r w:rsidR="00EA64D2" w:rsidRPr="00CF18EF">
        <w:rPr>
          <w:rFonts w:ascii="Times New Roman" w:hAnsi="Times New Roman" w:cs="Times New Roman"/>
          <w:color w:val="000000"/>
          <w:szCs w:val="24"/>
        </w:rPr>
        <w:t>á</w:t>
      </w:r>
      <w:r w:rsidR="009E33D1"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color w:val="000000"/>
          <w:szCs w:val="24"/>
        </w:rPr>
        <w:t>realizar-se uma exper</w:t>
      </w:r>
      <w:r w:rsidR="008F4EE1">
        <w:rPr>
          <w:rFonts w:ascii="Times New Roman" w:hAnsi="Times New Roman" w:cs="Times New Roman"/>
          <w:color w:val="000000"/>
          <w:szCs w:val="24"/>
        </w:rPr>
        <w:t>iencia</w:t>
      </w:r>
      <w:r w:rsidR="004679E2" w:rsidRPr="00CF18EF">
        <w:rPr>
          <w:rFonts w:ascii="Times New Roman" w:hAnsi="Times New Roman" w:cs="Times New Roman"/>
          <w:color w:val="000000"/>
          <w:szCs w:val="24"/>
        </w:rPr>
        <w:t xml:space="preserve"> de campo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no desenvolvimento da aplicação.</w:t>
      </w:r>
    </w:p>
    <w:p w14:paraId="32134A16" w14:textId="4BB110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paradigma em que esta investigação ira seguir </w:t>
      </w:r>
      <w:r w:rsidR="004679E2" w:rsidRPr="00CF18EF">
        <w:rPr>
          <w:rFonts w:ascii="Times New Roman" w:hAnsi="Times New Roman" w:cs="Times New Roman"/>
          <w:color w:val="000000"/>
          <w:szCs w:val="24"/>
        </w:rPr>
        <w:t>será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Socio Critica, por que carrega as seguintes características:</w:t>
      </w:r>
    </w:p>
    <w:p w14:paraId="290DF0E8" w14:textId="7D1DB4CA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 xml:space="preserve">Ontológica: 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porque o tipo de conhecimento </w:t>
      </w:r>
      <w:r w:rsidR="00567399">
        <w:rPr>
          <w:rFonts w:ascii="Times New Roman" w:hAnsi="Times New Roman" w:cs="Times New Roman"/>
          <w:color w:val="000000"/>
          <w:szCs w:val="24"/>
        </w:rPr>
        <w:t>deve ser de explicação e pratica</w:t>
      </w:r>
      <w:r w:rsidRPr="00CF18EF">
        <w:rPr>
          <w:rFonts w:ascii="Times New Roman" w:hAnsi="Times New Roman" w:cs="Times New Roman"/>
          <w:color w:val="000000"/>
          <w:szCs w:val="24"/>
        </w:rPr>
        <w:t>, e a finalidade da investigação tem como objectivo melhor, transformar, criticar e identificar mudanças.</w:t>
      </w:r>
    </w:p>
    <w:p w14:paraId="16DFAF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Epistemológica: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A forma de investigar é pratica, e tem o fundamento teórico critico.</w:t>
      </w:r>
    </w:p>
    <w:p w14:paraId="1E61619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 xml:space="preserve">Metodológica: </w:t>
      </w:r>
      <w:r w:rsidRPr="00CF18EF">
        <w:rPr>
          <w:rFonts w:ascii="Times New Roman" w:hAnsi="Times New Roman" w:cs="Times New Roman"/>
          <w:color w:val="000000"/>
          <w:szCs w:val="24"/>
        </w:rPr>
        <w:t>forma de recolha de dados é aberta, ou seja, depende do investigador.</w:t>
      </w:r>
    </w:p>
    <w:p w14:paraId="18E8ECB7" w14:textId="77777777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ACDF7AE" w14:textId="77777777" w:rsidR="0024334E" w:rsidRPr="00CF18EF" w:rsidRDefault="0024334E">
      <w:pPr>
        <w:pStyle w:val="Heading3"/>
      </w:pPr>
      <w:bookmarkStart w:id="46" w:name="_Toc436653524"/>
      <w:bookmarkStart w:id="47" w:name="_Toc452375182"/>
      <w:r w:rsidRPr="00CF18EF">
        <w:t>Hipótese / questões a ideia a defender</w:t>
      </w:r>
      <w:bookmarkEnd w:id="46"/>
      <w:bookmarkEnd w:id="47"/>
    </w:p>
    <w:p w14:paraId="0AA3A7D4" w14:textId="77777777" w:rsidR="0024334E" w:rsidRPr="00CF18EF" w:rsidRDefault="0024334E" w:rsidP="0024334E">
      <w:pPr>
        <w:suppressAutoHyphens/>
        <w:spacing w:before="0" w:after="0"/>
        <w:rPr>
          <w:szCs w:val="22"/>
        </w:rPr>
      </w:pPr>
      <w:r w:rsidRPr="00CF18EF">
        <w:rPr>
          <w:szCs w:val="22"/>
        </w:rPr>
        <w:t>Será possível melhorar a segurança, o serviço, confiabilidade e integridade com uma aplicação adequada para a gestão processual judicial?</w:t>
      </w:r>
    </w:p>
    <w:p w14:paraId="436A2CC8" w14:textId="77777777" w:rsidR="0024334E" w:rsidRPr="00CF18EF" w:rsidRDefault="0024334E" w:rsidP="0024334E">
      <w:pPr>
        <w:suppressAutoHyphens/>
        <w:spacing w:before="0" w:after="0"/>
        <w:rPr>
          <w:szCs w:val="22"/>
        </w:rPr>
      </w:pPr>
      <w:r w:rsidRPr="00CF18EF">
        <w:rPr>
          <w:szCs w:val="22"/>
        </w:rPr>
        <w:t>Será possível adquirir melhor produtividade na gestão processual no Tribunal dos menores?</w:t>
      </w:r>
    </w:p>
    <w:p w14:paraId="5B44DA6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B7BBB3E" w14:textId="77777777" w:rsidR="0024334E" w:rsidRPr="00CF18EF" w:rsidRDefault="0024334E">
      <w:pPr>
        <w:pStyle w:val="Heading3"/>
      </w:pPr>
      <w:bookmarkStart w:id="48" w:name="_Toc428791916"/>
      <w:bookmarkStart w:id="49" w:name="_Toc436653525"/>
      <w:bookmarkStart w:id="50" w:name="_Toc452375183"/>
      <w:r w:rsidRPr="00CF18EF">
        <w:t>Métodos de investigação</w:t>
      </w:r>
      <w:bookmarkEnd w:id="48"/>
      <w:bookmarkEnd w:id="49"/>
      <w:bookmarkEnd w:id="50"/>
    </w:p>
    <w:p w14:paraId="54CB363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2EB4C5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Metodologia de investigação utilizada será empírica, usando as seguintes etapas:</w:t>
      </w:r>
    </w:p>
    <w:p w14:paraId="67DBC10D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Entrevistas aos profissionais da área, no Tribunais dos Menores da Cidade de Maputo.</w:t>
      </w:r>
    </w:p>
    <w:p w14:paraId="7489F2B3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Consultas de material bibliográfico relacionado com a matéria de investigação.</w:t>
      </w:r>
    </w:p>
    <w:p w14:paraId="6B30BB34" w14:textId="085CD883" w:rsidR="0024334E" w:rsidRPr="00CF18EF" w:rsidRDefault="004679E2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Análise</w:t>
      </w:r>
      <w:r w:rsidR="0024334E" w:rsidRPr="00CF18EF">
        <w:rPr>
          <w:rFonts w:ascii="Times New Roman" w:hAnsi="Times New Roman" w:cs="Times New Roman"/>
        </w:rPr>
        <w:t xml:space="preserve"> e estudo do processo de gestão.</w:t>
      </w:r>
    </w:p>
    <w:p w14:paraId="478AB599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Utilização de ferramentas de desenvolvimento de aplicação  </w:t>
      </w:r>
    </w:p>
    <w:p w14:paraId="2F65843A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Colecta de dados reais de estudo e estudo do processo judicial.</w:t>
      </w:r>
    </w:p>
    <w:p w14:paraId="5E0FBA5A" w14:textId="2A19D918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CAA453C" w14:textId="328E4618" w:rsidR="00F778F5" w:rsidRDefault="00F778F5">
      <w:pPr>
        <w:spacing w:before="0" w:after="0" w:line="240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1C6D0635" w14:textId="77777777" w:rsidR="0024334E" w:rsidRPr="00CF18EF" w:rsidRDefault="0024334E">
      <w:pPr>
        <w:pStyle w:val="Heading3"/>
      </w:pPr>
      <w:bookmarkStart w:id="51" w:name="_Toc436653526"/>
      <w:bookmarkStart w:id="52" w:name="_Toc452375184"/>
      <w:r w:rsidRPr="00CF18EF">
        <w:t>Tarefas da investigação</w:t>
      </w:r>
      <w:bookmarkEnd w:id="51"/>
      <w:bookmarkEnd w:id="52"/>
    </w:p>
    <w:p w14:paraId="1D93EE3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O desenho a seguir neste presente trabalho, será organizado por diversas etapas/fases.</w:t>
      </w:r>
    </w:p>
    <w:p w14:paraId="4F27122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Estas fases estarão da seguinte maneira:</w:t>
      </w:r>
    </w:p>
    <w:p w14:paraId="28EFDE9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53A6BAC" w14:textId="3995F80A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1-</w:t>
      </w:r>
      <w:r w:rsidRPr="00CF18EF">
        <w:rPr>
          <w:rFonts w:ascii="Times New Roman" w:hAnsi="Times New Roman" w:cs="Times New Roman"/>
        </w:rPr>
        <w:t>Far</w:t>
      </w:r>
      <w:r w:rsidR="004679E2" w:rsidRPr="00CF18EF">
        <w:rPr>
          <w:rFonts w:ascii="Times New Roman" w:hAnsi="Times New Roman" w:cs="Times New Roman"/>
        </w:rPr>
        <w:t>-se-a</w:t>
      </w:r>
      <w:r w:rsidRPr="00CF18EF">
        <w:rPr>
          <w:rFonts w:ascii="Times New Roman" w:hAnsi="Times New Roman" w:cs="Times New Roman"/>
        </w:rPr>
        <w:t xml:space="preserve"> uma investigação bibliográfica e de campo com objectivo de efectuar a consulta e analisar de maneira concisa a informação existente.</w:t>
      </w:r>
    </w:p>
    <w:p w14:paraId="49596F86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7D4156C9" w14:textId="2A76362B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2-</w:t>
      </w:r>
      <w:r w:rsidRPr="00CF18EF">
        <w:rPr>
          <w:rFonts w:ascii="Times New Roman" w:hAnsi="Times New Roman" w:cs="Times New Roman"/>
        </w:rPr>
        <w:t>Segue-se a fase de elaboração do marco teórico, o qual serão abordados os principais e mais importantes conceitos de informação teórica que contribuirão na percepção do objecto de estudo e das ferramentas para resolução dos problemas que temos a diante.</w:t>
      </w:r>
    </w:p>
    <w:p w14:paraId="1408D3BC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EAB4ACA" w14:textId="0E3233E2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3-</w:t>
      </w:r>
      <w:r w:rsidRPr="00CF18EF">
        <w:rPr>
          <w:rFonts w:ascii="Times New Roman" w:hAnsi="Times New Roman" w:cs="Times New Roman"/>
        </w:rPr>
        <w:t>Nesta etapa/fase uma analise do actual da Gestão de Processos Judiciais no Tribunais dos Menores será feita de forma a identificar os problemas e lacunas relacionadas com a Gestão do mesmo.</w:t>
      </w:r>
    </w:p>
    <w:p w14:paraId="36FD138F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C610545" w14:textId="794BCB86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4-</w:t>
      </w:r>
      <w:r w:rsidRPr="00CF18EF">
        <w:rPr>
          <w:rFonts w:ascii="Times New Roman" w:hAnsi="Times New Roman" w:cs="Times New Roman"/>
        </w:rPr>
        <w:t>Nesta etapa será elaborado o Sistema de informação para a gestão processual, o Desenvolvimento de métodos, classes, pacotes e atributos serão também elaborados nesta etapa.</w:t>
      </w:r>
    </w:p>
    <w:p w14:paraId="6BCBBF80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113F2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5-</w:t>
      </w:r>
      <w:r w:rsidRPr="00CF18EF">
        <w:rPr>
          <w:rFonts w:ascii="Times New Roman" w:hAnsi="Times New Roman" w:cs="Times New Roman"/>
        </w:rPr>
        <w:t>Como fase final será elaborado um relatório final, onde serão apresentadas as conclusões e possíveis recomendações.</w:t>
      </w:r>
    </w:p>
    <w:p w14:paraId="0546EDBA" w14:textId="77777777" w:rsidR="0024334E" w:rsidRPr="00CF18EF" w:rsidRDefault="0024334E" w:rsidP="0024334E">
      <w:pPr>
        <w:spacing w:before="0" w:after="0" w:line="240" w:lineRule="auto"/>
        <w:jc w:val="left"/>
      </w:pPr>
      <w:r w:rsidRPr="00CF18EF">
        <w:br w:type="page"/>
      </w:r>
    </w:p>
    <w:p w14:paraId="0D1AB4AB" w14:textId="77777777" w:rsidR="0024334E" w:rsidRPr="00CF18EF" w:rsidRDefault="0024334E" w:rsidP="0024334E">
      <w:pPr>
        <w:spacing w:before="0" w:after="0" w:line="240" w:lineRule="auto"/>
        <w:jc w:val="left"/>
        <w:rPr>
          <w:b/>
          <w:bCs/>
          <w:iCs/>
          <w:sz w:val="26"/>
          <w:szCs w:val="26"/>
        </w:rPr>
      </w:pPr>
    </w:p>
    <w:p w14:paraId="5491AB28" w14:textId="77777777" w:rsidR="0024334E" w:rsidRPr="00CF18EF" w:rsidRDefault="0024334E" w:rsidP="00A41A40">
      <w:pPr>
        <w:pStyle w:val="ListParagraph"/>
        <w:keepNext/>
        <w:keepLines/>
        <w:numPr>
          <w:ilvl w:val="0"/>
          <w:numId w:val="17"/>
        </w:numPr>
        <w:spacing w:before="0" w:after="0"/>
        <w:contextualSpacing w:val="0"/>
        <w:outlineLvl w:val="1"/>
        <w:rPr>
          <w:b/>
          <w:bCs/>
          <w:iCs/>
          <w:vanish/>
          <w:sz w:val="26"/>
          <w:szCs w:val="26"/>
        </w:rPr>
      </w:pPr>
      <w:bookmarkStart w:id="53" w:name="_Toc436600491"/>
      <w:bookmarkStart w:id="54" w:name="_Toc436653420"/>
      <w:bookmarkStart w:id="55" w:name="_Toc436653527"/>
      <w:bookmarkStart w:id="56" w:name="_Toc440445206"/>
      <w:bookmarkStart w:id="57" w:name="_Toc452374919"/>
      <w:bookmarkStart w:id="58" w:name="_Toc452375185"/>
      <w:bookmarkEnd w:id="53"/>
      <w:bookmarkEnd w:id="54"/>
      <w:bookmarkEnd w:id="55"/>
      <w:bookmarkEnd w:id="56"/>
      <w:bookmarkEnd w:id="57"/>
      <w:bookmarkEnd w:id="58"/>
    </w:p>
    <w:p w14:paraId="73600FB8" w14:textId="77777777" w:rsidR="0024334E" w:rsidRPr="00CF18EF" w:rsidRDefault="0024334E" w:rsidP="00BB0DC9">
      <w:pPr>
        <w:pStyle w:val="Heading2"/>
      </w:pPr>
      <w:bookmarkStart w:id="59" w:name="_Toc452375186"/>
      <w:r w:rsidRPr="00CF18EF">
        <w:t>Estrutura do relatório</w:t>
      </w:r>
      <w:bookmarkEnd w:id="59"/>
    </w:p>
    <w:p w14:paraId="4747FF27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>Capítulo 1 – Introdução</w:t>
      </w:r>
      <w:r w:rsidR="00905010" w:rsidRPr="00CF18EF">
        <w:rPr>
          <w:b/>
          <w:bCs/>
          <w:iCs/>
          <w:szCs w:val="26"/>
        </w:rPr>
        <w:t>:</w:t>
      </w:r>
      <w:r w:rsidR="00905010" w:rsidRPr="00CF18EF">
        <w:rPr>
          <w:bCs/>
          <w:iCs/>
          <w:szCs w:val="26"/>
        </w:rPr>
        <w:t xml:space="preserve"> descreve</w:t>
      </w:r>
      <w:r w:rsidRPr="00CF18EF">
        <w:rPr>
          <w:bCs/>
          <w:iCs/>
          <w:szCs w:val="26"/>
        </w:rPr>
        <w:t xml:space="preserve"> os objectivos específicos e gerais e como será atingido os objectivos</w:t>
      </w:r>
      <w:r w:rsidRPr="00CF18EF">
        <w:rPr>
          <w:b/>
          <w:bCs/>
          <w:iCs/>
          <w:szCs w:val="26"/>
        </w:rPr>
        <w:t xml:space="preserve">. </w:t>
      </w:r>
      <w:r w:rsidRPr="00CF18EF">
        <w:rPr>
          <w:bCs/>
          <w:iCs/>
          <w:szCs w:val="26"/>
        </w:rPr>
        <w:t>Apresenta-se a descrição do projecto no âmbito do estudo realizado, as metas que o mesmo deverá seguir, o objecto deste caso de estudo, a problemática encontrada e sua justificativa, bem como o desenho metodológico</w:t>
      </w:r>
    </w:p>
    <w:p w14:paraId="30145801" w14:textId="77777777" w:rsidR="0024334E" w:rsidRPr="00CF18EF" w:rsidRDefault="0024334E" w:rsidP="0024334E">
      <w:pPr>
        <w:pStyle w:val="ListParagraph"/>
        <w:rPr>
          <w:b/>
          <w:bCs/>
          <w:iCs/>
          <w:szCs w:val="26"/>
        </w:rPr>
      </w:pPr>
    </w:p>
    <w:p w14:paraId="1780FA3A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2 – Marco teórico conceitual da investigação: </w:t>
      </w:r>
      <w:r w:rsidRPr="00CF18EF">
        <w:rPr>
          <w:bCs/>
          <w:iCs/>
          <w:szCs w:val="26"/>
        </w:rPr>
        <w:t>explica todos os conceitos abordados no projecto e explica fundamentos teóricos tanto para as tecnologias e métodos usados para a elaboração do projecto.</w:t>
      </w:r>
      <w:r w:rsidRPr="00CF18EF">
        <w:t xml:space="preserve"> A</w:t>
      </w:r>
      <w:r w:rsidRPr="00CF18EF">
        <w:rPr>
          <w:bCs/>
          <w:iCs/>
          <w:szCs w:val="26"/>
        </w:rPr>
        <w:t xml:space="preserve">presenta-se os fundamentos teóricos relacionados com Software e tecnologias de gestão processual. </w:t>
      </w:r>
    </w:p>
    <w:p w14:paraId="4A0C5112" w14:textId="77777777" w:rsidR="0024334E" w:rsidRPr="00CF18EF" w:rsidRDefault="0024334E" w:rsidP="0024334E">
      <w:pPr>
        <w:rPr>
          <w:b/>
          <w:bCs/>
          <w:iCs/>
          <w:szCs w:val="26"/>
        </w:rPr>
      </w:pPr>
    </w:p>
    <w:p w14:paraId="558EFCC0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3 – Marco contextual da Investigação: </w:t>
      </w:r>
      <w:r w:rsidRPr="00CF18EF">
        <w:rPr>
          <w:bCs/>
          <w:iCs/>
          <w:szCs w:val="26"/>
        </w:rPr>
        <w:t>descreve o contexto em que o actual objecto se encontra, assim como explica a estrutura do Tribunal dos menores. Em curto apresenta-se a descrição do caso de estudo.</w:t>
      </w:r>
    </w:p>
    <w:p w14:paraId="69832A17" w14:textId="77777777" w:rsidR="0024334E" w:rsidRPr="00CF18EF" w:rsidRDefault="0024334E" w:rsidP="0024334E">
      <w:pPr>
        <w:rPr>
          <w:bCs/>
          <w:iCs/>
          <w:szCs w:val="26"/>
        </w:rPr>
      </w:pPr>
    </w:p>
    <w:p w14:paraId="67F2941D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4 – Metodologia: </w:t>
      </w:r>
      <w:r w:rsidRPr="00CF18EF">
        <w:rPr>
          <w:bCs/>
          <w:iCs/>
          <w:szCs w:val="26"/>
        </w:rPr>
        <w:t>resolução do problema e</w:t>
      </w:r>
      <w:r w:rsidRPr="00CF18EF">
        <w:rPr>
          <w:b/>
          <w:bCs/>
          <w:iCs/>
          <w:szCs w:val="26"/>
        </w:rPr>
        <w:t xml:space="preserve"> </w:t>
      </w:r>
      <w:r w:rsidRPr="00CF18EF">
        <w:rPr>
          <w:bCs/>
          <w:iCs/>
          <w:szCs w:val="26"/>
        </w:rPr>
        <w:t>apresentação dos resultados. Apresenta-se as diferentes fases de desenvolvimento referentes a concepção de um Software.</w:t>
      </w:r>
    </w:p>
    <w:p w14:paraId="6028FB9E" w14:textId="77777777" w:rsidR="0024334E" w:rsidRPr="00CF18EF" w:rsidRDefault="0024334E" w:rsidP="0024334E">
      <w:pPr>
        <w:rPr>
          <w:b/>
          <w:bCs/>
          <w:iCs/>
          <w:szCs w:val="26"/>
        </w:rPr>
      </w:pPr>
    </w:p>
    <w:p w14:paraId="1F49C97F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 w:val="26"/>
          <w:szCs w:val="26"/>
        </w:rPr>
      </w:pPr>
      <w:r w:rsidRPr="00CF18EF">
        <w:rPr>
          <w:b/>
          <w:bCs/>
          <w:iCs/>
          <w:szCs w:val="26"/>
        </w:rPr>
        <w:t>Capítulo 5</w:t>
      </w:r>
      <w:r w:rsidRPr="00CF18EF">
        <w:rPr>
          <w:bCs/>
          <w:iCs/>
          <w:szCs w:val="26"/>
        </w:rPr>
        <w:t xml:space="preserve"> – </w:t>
      </w:r>
      <w:r w:rsidRPr="00CF18EF">
        <w:rPr>
          <w:b/>
          <w:bCs/>
          <w:iCs/>
          <w:szCs w:val="26"/>
        </w:rPr>
        <w:t xml:space="preserve">Conclusões e recomendações: </w:t>
      </w:r>
      <w:r w:rsidRPr="00CF18EF">
        <w:rPr>
          <w:bCs/>
          <w:iCs/>
        </w:rPr>
        <w:t>serão descritas as conclusões atingidas pelo projecto e as possíveis recomendações. Apresenta-se os resultados obtidos com o desenvolvimento do referido software, onde em forma de conclusão serão mencionadas algumas recomendações no âmbito deste projecto de software.</w:t>
      </w:r>
    </w:p>
    <w:p w14:paraId="6CC3D298" w14:textId="44DDAD56" w:rsidR="00284A43" w:rsidRPr="00CF18EF" w:rsidRDefault="00284A43">
      <w:pPr>
        <w:spacing w:before="0" w:after="0" w:line="240" w:lineRule="auto"/>
        <w:jc w:val="left"/>
        <w:rPr>
          <w:b/>
          <w:bCs/>
          <w:iCs/>
          <w:sz w:val="26"/>
          <w:szCs w:val="26"/>
        </w:rPr>
      </w:pPr>
      <w:r w:rsidRPr="00CF18EF">
        <w:br w:type="page"/>
      </w:r>
    </w:p>
    <w:p w14:paraId="68E0F70D" w14:textId="77777777" w:rsidR="0024334E" w:rsidRPr="00CF18EF" w:rsidRDefault="0024334E">
      <w:pPr>
        <w:pStyle w:val="Heading1"/>
      </w:pPr>
      <w:bookmarkStart w:id="60" w:name="_Toc260760894"/>
      <w:bookmarkStart w:id="61" w:name="_Toc436653528"/>
      <w:bookmarkStart w:id="62" w:name="_Toc452375187"/>
      <w:r w:rsidRPr="00CF18EF">
        <w:lastRenderedPageBreak/>
        <w:t>CApítulo 2</w:t>
      </w:r>
      <w:bookmarkEnd w:id="60"/>
      <w:r w:rsidRPr="00CF18EF">
        <w:t xml:space="preserve"> - </w:t>
      </w:r>
      <w:r w:rsidR="00B60D98" w:rsidRPr="00CF18EF">
        <w:t xml:space="preserve"> </w:t>
      </w:r>
      <w:r w:rsidRPr="00CF18EF">
        <w:t>MARCO TEÓRICO-</w:t>
      </w:r>
      <w:r w:rsidR="00B60D98" w:rsidRPr="00CF18EF">
        <w:t xml:space="preserve"> </w:t>
      </w:r>
      <w:r w:rsidRPr="00CF18EF">
        <w:t xml:space="preserve">CONCEITUAL DA </w:t>
      </w:r>
      <w:r w:rsidR="00B60D98" w:rsidRPr="00CF18EF">
        <w:t>i</w:t>
      </w:r>
      <w:r w:rsidRPr="00CF18EF">
        <w:t>NVESTIGAÇÃO</w:t>
      </w:r>
      <w:bookmarkEnd w:id="61"/>
      <w:bookmarkEnd w:id="62"/>
    </w:p>
    <w:p w14:paraId="1972971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Este capítulo fornecerá os fundamentos teóricos gerais de modo a facilitar a compreensão sobre os procedimentos seguidos na elaboração deste projecto.</w:t>
      </w:r>
    </w:p>
    <w:p w14:paraId="5C1A7636" w14:textId="625ECD76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Contudo será feita uma revisão bibliográfica para elucidar o conhecimento de alguns conceitos referentes ao desenvolvimento de um Software para a gestão processual, assim como as soluções que mais se </w:t>
      </w:r>
      <w:r w:rsidR="00CE71C6" w:rsidRPr="00CF18EF">
        <w:rPr>
          <w:rFonts w:ascii="Times New Roman" w:hAnsi="Times New Roman" w:cs="Times New Roman"/>
        </w:rPr>
        <w:t>adaptam</w:t>
      </w:r>
      <w:r w:rsidR="00852D06" w:rsidRPr="00CF18EF">
        <w:rPr>
          <w:rFonts w:ascii="Times New Roman" w:hAnsi="Times New Roman" w:cs="Times New Roman"/>
        </w:rPr>
        <w:t xml:space="preserve"> ao</w:t>
      </w:r>
      <w:r w:rsidRPr="00CF18EF">
        <w:rPr>
          <w:rFonts w:ascii="Times New Roman" w:hAnsi="Times New Roman" w:cs="Times New Roman"/>
        </w:rPr>
        <w:t xml:space="preserve"> caso de estudo.</w:t>
      </w:r>
    </w:p>
    <w:p w14:paraId="7E35EC4D" w14:textId="77777777" w:rsidR="0024334E" w:rsidRPr="00CF18EF" w:rsidRDefault="0024334E" w:rsidP="0024334E">
      <w:pPr>
        <w:spacing w:before="0" w:after="0"/>
        <w:rPr>
          <w:color w:val="000000"/>
        </w:rPr>
      </w:pPr>
    </w:p>
    <w:p w14:paraId="75B73B62" w14:textId="77777777" w:rsidR="0024334E" w:rsidRPr="00CF18EF" w:rsidRDefault="0024334E" w:rsidP="00BB0DC9">
      <w:pPr>
        <w:pStyle w:val="Heading2"/>
      </w:pPr>
      <w:bookmarkStart w:id="63" w:name="_Toc436653529"/>
      <w:r w:rsidRPr="00CF18EF">
        <w:t xml:space="preserve"> </w:t>
      </w:r>
      <w:bookmarkStart w:id="64" w:name="_Toc452375188"/>
      <w:r w:rsidRPr="00CF18EF">
        <w:t>Antecedentes do objecto e do problema de investigação</w:t>
      </w:r>
      <w:bookmarkEnd w:id="63"/>
      <w:bookmarkEnd w:id="64"/>
    </w:p>
    <w:p w14:paraId="116E10B8" w14:textId="77777777" w:rsidR="00905010" w:rsidRPr="00CF18EF" w:rsidRDefault="00905010" w:rsidP="00905010">
      <w:pPr>
        <w:pStyle w:val="BodyText"/>
      </w:pPr>
    </w:p>
    <w:p w14:paraId="46842EE5" w14:textId="77777777" w:rsidR="0024334E" w:rsidRPr="00CF18EF" w:rsidRDefault="0024334E">
      <w:pPr>
        <w:pStyle w:val="Heading3"/>
      </w:pPr>
      <w:bookmarkStart w:id="65" w:name="_Toc452375189"/>
      <w:r w:rsidRPr="00CF18EF">
        <w:t>Gestão de processos (Workflow)</w:t>
      </w:r>
      <w:bookmarkEnd w:id="65"/>
    </w:p>
    <w:p w14:paraId="5807EF0A" w14:textId="2FA42DC0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  <w:r w:rsidRPr="00CF18EF">
        <w:rPr>
          <w:rFonts w:ascii="Times New Roman" w:hAnsi="Times New Roman" w:cs="Times New Roman"/>
          <w:szCs w:val="24"/>
        </w:rPr>
        <w:t>“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O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CF18EF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Workflow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="00A5004A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é 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um serviço que reúne um conjunto de ferramentas para a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CF18EF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automação de fluxos de trabalho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. Ele garante a integração dos departamentos envolvidos em processos com vários documentos, permitindo o </w:t>
      </w:r>
      <w:r w:rsidR="00905010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correcto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andamento dos pro</w:t>
      </w:r>
      <w:r w:rsidR="00A5004A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cessos e o seu acompanhamento, 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garantindo a execução das tarefas pelas pessoas </w:t>
      </w:r>
      <w:r w:rsidR="00ED0405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correctas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no tempo previamente definido.”</w:t>
      </w:r>
    </w:p>
    <w:p w14:paraId="436A49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</w:p>
    <w:p w14:paraId="5F8E7DB5" w14:textId="77777777" w:rsidR="0024334E" w:rsidRPr="00CF18EF" w:rsidRDefault="00A5004A" w:rsidP="00FE7521">
      <w:pPr>
        <w:pStyle w:val="Heading4"/>
      </w:pPr>
      <w:r w:rsidRPr="00CF18EF">
        <w:t>T</w:t>
      </w:r>
      <w:r w:rsidR="0024334E" w:rsidRPr="00CF18EF">
        <w:t>ipos de gestão de processos organizacionais</w:t>
      </w:r>
    </w:p>
    <w:p w14:paraId="787976AC" w14:textId="77777777" w:rsidR="0024334E" w:rsidRPr="00CF18EF" w:rsidRDefault="0024334E" w:rsidP="0024334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33333"/>
        </w:rPr>
      </w:pPr>
      <w:r w:rsidRPr="00CF18EF">
        <w:rPr>
          <w:color w:val="333333"/>
        </w:rPr>
        <w:t>“</w:t>
      </w:r>
      <w:r w:rsidR="00FE7521" w:rsidRPr="00CF18EF">
        <w:rPr>
          <w:color w:val="333333"/>
        </w:rPr>
        <w:t>Actualmente</w:t>
      </w:r>
      <w:r w:rsidRPr="00CF18EF">
        <w:rPr>
          <w:color w:val="333333"/>
        </w:rPr>
        <w:t xml:space="preserve"> existem dois principais sistemas de</w:t>
      </w:r>
      <w:r w:rsidRPr="00CF18EF">
        <w:rPr>
          <w:rStyle w:val="apple-converted-space"/>
          <w:color w:val="333333"/>
        </w:rPr>
        <w:t> </w:t>
      </w:r>
      <w:r w:rsidRPr="00CF18EF">
        <w:rPr>
          <w:rStyle w:val="Strong"/>
          <w:color w:val="333333"/>
        </w:rPr>
        <w:t>gestão de processos organizacionais</w:t>
      </w:r>
      <w:r w:rsidRPr="00CF18EF">
        <w:rPr>
          <w:color w:val="333333"/>
        </w:rPr>
        <w:t>, o</w:t>
      </w:r>
      <w:r w:rsidRPr="00CF18EF">
        <w:rPr>
          <w:rStyle w:val="apple-converted-space"/>
          <w:color w:val="333333"/>
        </w:rPr>
        <w:t> </w:t>
      </w:r>
      <w:r w:rsidRPr="00CF18EF">
        <w:rPr>
          <w:rStyle w:val="Strong"/>
          <w:color w:val="333333"/>
        </w:rPr>
        <w:t>hierárquico funcional</w:t>
      </w:r>
      <w:r w:rsidRPr="00CF18EF">
        <w:rPr>
          <w:rStyle w:val="apple-converted-space"/>
          <w:color w:val="333333"/>
        </w:rPr>
        <w:t> </w:t>
      </w:r>
      <w:r w:rsidRPr="00CF18EF">
        <w:rPr>
          <w:color w:val="333333"/>
        </w:rPr>
        <w:t>e o</w:t>
      </w:r>
      <w:r w:rsidRPr="00CF18EF">
        <w:rPr>
          <w:rStyle w:val="apple-converted-space"/>
          <w:color w:val="333333"/>
        </w:rPr>
        <w:t> </w:t>
      </w:r>
      <w:r w:rsidR="00FE7521" w:rsidRPr="00CF18EF">
        <w:rPr>
          <w:rStyle w:val="Strong"/>
          <w:color w:val="333333"/>
        </w:rPr>
        <w:t>sistémico</w:t>
      </w:r>
      <w:r w:rsidRPr="00CF18EF">
        <w:rPr>
          <w:rStyle w:val="Strong"/>
          <w:color w:val="333333"/>
        </w:rPr>
        <w:t xml:space="preserve"> integrado</w:t>
      </w:r>
      <w:r w:rsidRPr="00CF18EF">
        <w:rPr>
          <w:color w:val="333333"/>
        </w:rPr>
        <w:t>.”</w:t>
      </w:r>
      <w:r w:rsidRPr="00CF18EF">
        <w:rPr>
          <w:noProof/>
          <w:color w:val="000000"/>
        </w:rPr>
        <w:t xml:space="preserve"> (Pressman 2005)</w:t>
      </w:r>
    </w:p>
    <w:p w14:paraId="66CA903B" w14:textId="77777777" w:rsidR="0024334E" w:rsidRPr="00CF18EF" w:rsidRDefault="0024334E" w:rsidP="0024334E">
      <w:pPr>
        <w:pStyle w:val="BodyText"/>
        <w:rPr>
          <w:rFonts w:ascii="Times New Roman" w:hAnsi="Times New Roman" w:cs="Times New Roman"/>
          <w:b/>
        </w:rPr>
      </w:pPr>
    </w:p>
    <w:p w14:paraId="040C0912" w14:textId="77777777" w:rsidR="00FE7521" w:rsidRPr="00CF18EF" w:rsidRDefault="0024334E" w:rsidP="00BB0DC9">
      <w:pPr>
        <w:pStyle w:val="Heading2"/>
      </w:pPr>
      <w:bookmarkStart w:id="66" w:name="_Toc436653530"/>
      <w:bookmarkStart w:id="67" w:name="_Toc452375190"/>
      <w:r w:rsidRPr="00CF18EF">
        <w:t>Bases teóricas da investigação</w:t>
      </w:r>
      <w:bookmarkEnd w:id="66"/>
      <w:bookmarkEnd w:id="67"/>
    </w:p>
    <w:p w14:paraId="5CC49EA6" w14:textId="023C9B9B" w:rsidR="0024334E" w:rsidRPr="00CF18EF" w:rsidRDefault="0024334E">
      <w:pPr>
        <w:pStyle w:val="Heading3"/>
      </w:pPr>
      <w:bookmarkStart w:id="68" w:name="_Toc452375191"/>
      <w:r w:rsidRPr="00CF18EF">
        <w:t>Software</w:t>
      </w:r>
      <w:bookmarkEnd w:id="68"/>
      <w:r w:rsidRPr="00CF18EF">
        <w:t xml:space="preserve"> </w:t>
      </w:r>
    </w:p>
    <w:p w14:paraId="7E073F7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</w:t>
      </w:r>
      <w:r w:rsidRPr="00CF18EF">
        <w:t xml:space="preserve"> 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Software são: instruções (programas de computador) que, quando executadas, produzem a função e o desempenho desejados; estruturas de dados que possibilitam que os programas manipulem adequadamente a informação; e documentos que descrevem a operação e o uso dos programas.”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771A870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FBC0139" w14:textId="77777777" w:rsidR="0024334E" w:rsidRPr="00CF18EF" w:rsidRDefault="0024334E">
      <w:pPr>
        <w:pStyle w:val="Heading3"/>
      </w:pPr>
      <w:bookmarkStart w:id="69" w:name="_Toc452375192"/>
      <w:r w:rsidRPr="00CF18EF">
        <w:t>Tipos de software</w:t>
      </w:r>
      <w:bookmarkEnd w:id="69"/>
    </w:p>
    <w:p w14:paraId="7A87B92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“As seguintes áreas de software indicam a amplitude das aplicações potenciais:</w:t>
      </w:r>
    </w:p>
    <w:p w14:paraId="28F58C31" w14:textId="77777777" w:rsidR="0024334E" w:rsidRPr="00CF18EF" w:rsidRDefault="0024334E" w:rsidP="00FE7521">
      <w:pPr>
        <w:pStyle w:val="Heading4"/>
      </w:pPr>
      <w:r w:rsidRPr="00CF18EF">
        <w:lastRenderedPageBreak/>
        <w:t>Software básico</w:t>
      </w:r>
    </w:p>
    <w:p w14:paraId="6F100C5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É uma selecção de programas escritos para dar apoio a outros programas.</w:t>
      </w:r>
    </w:p>
    <w:p w14:paraId="55B7407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Alguns tipos de software básicos (por exemplo, compiladores, editores e utilitários de gerenciamento de arquivos) processam estruturas de informação complexas, mas determinadas. </w:t>
      </w:r>
    </w:p>
    <w:p w14:paraId="72304E9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32C3A" w14:textId="77777777" w:rsidR="0024334E" w:rsidRPr="00CF18EF" w:rsidRDefault="0024334E" w:rsidP="00905010">
      <w:pPr>
        <w:pStyle w:val="Heading4"/>
      </w:pPr>
      <w:r w:rsidRPr="00CF18EF">
        <w:t>Software em tempo real</w:t>
      </w:r>
    </w:p>
    <w:p w14:paraId="26048A3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Um software que monitora, analisa e controla eventos do mundo real é chamado de software de tempo real. Deve-se notar que um termo “tempo real” difere de “interactivo” ou time-sharing (tempo compartilhado). </w:t>
      </w:r>
    </w:p>
    <w:p w14:paraId="1736E4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EDB201" w14:textId="77777777" w:rsidR="0024334E" w:rsidRPr="00CF18EF" w:rsidRDefault="0024334E" w:rsidP="00FE7521">
      <w:pPr>
        <w:pStyle w:val="Heading4"/>
      </w:pPr>
      <w:r w:rsidRPr="00CF18EF">
        <w:t>Software científico e de engenharia</w:t>
      </w:r>
    </w:p>
    <w:p w14:paraId="4CD2AF1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software científico e de engenharia tem sido caracterizado por algoritmos de processamento de números. As aplicações variam da astronomia a vulcanologia, da análise de fadiga mecânica de automóveis à manufactura automatizada (CAM). </w:t>
      </w:r>
    </w:p>
    <w:p w14:paraId="4993362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917699" w14:textId="77777777" w:rsidR="0024334E" w:rsidRPr="00CF18EF" w:rsidRDefault="0024334E" w:rsidP="00C373CE">
      <w:pPr>
        <w:pStyle w:val="Heading4"/>
      </w:pPr>
      <w:r w:rsidRPr="00CF18EF">
        <w:t>Software de computador pessoal</w:t>
      </w:r>
    </w:p>
    <w:p w14:paraId="7A7F8BC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Software para o processamento de textos, planilhas electrónicas, computação gráfica, diversões, gerenciamento de dados, aplicações financeiras pessoais e comerciais, redes externas ou acesso a bancos de dados são apenas algumas das centenas de aplicações. </w:t>
      </w:r>
    </w:p>
    <w:p w14:paraId="0A22DE2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6B0B410" w14:textId="77777777" w:rsidR="0024334E" w:rsidRPr="00CF18EF" w:rsidRDefault="0024334E" w:rsidP="00FE7521">
      <w:pPr>
        <w:pStyle w:val="Heading4"/>
      </w:pPr>
      <w:r w:rsidRPr="00CF18EF">
        <w:t>Software de gestão empresarial</w:t>
      </w:r>
    </w:p>
    <w:p w14:paraId="73F8B15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 integram todas as funções organizacionais na empresa (privada ou pública), contendo bases de dados únicas, manipulando e gerando informações operacionais e gerenciais para todas as organizações. No mercado também são chamados de ERP (Enterprise Resources Planning) Systems.</w:t>
      </w:r>
    </w:p>
    <w:p w14:paraId="26B917D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D3C7CE" w14:textId="77777777" w:rsidR="0024334E" w:rsidRPr="00CF18EF" w:rsidRDefault="0024334E">
      <w:pPr>
        <w:pStyle w:val="Heading3"/>
      </w:pPr>
      <w:bookmarkStart w:id="70" w:name="_Toc452375193"/>
      <w:r w:rsidRPr="00CF18EF">
        <w:lastRenderedPageBreak/>
        <w:t>Software modelo espiral</w:t>
      </w:r>
      <w:bookmarkEnd w:id="70"/>
    </w:p>
    <w:p w14:paraId="48A4EE9F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modelo espiral para a Engenharia de Software foi desenvolvido para abranger as melhores características do ciclo de vida e prototípico, acrescentando a análise de riscos, e, considerando as actividades: </w:t>
      </w:r>
    </w:p>
    <w:p w14:paraId="7A6319DB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planeamento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: determinação dos objectivos, alternativas e restrições; </w:t>
      </w:r>
    </w:p>
    <w:p w14:paraId="46E3ED6E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análise dos riscos</w:t>
      </w:r>
      <w:r w:rsidRPr="00CF18EF">
        <w:rPr>
          <w:rFonts w:ascii="Times New Roman" w:hAnsi="Times New Roman" w:cs="Times New Roman"/>
          <w:color w:val="000000"/>
          <w:szCs w:val="24"/>
        </w:rPr>
        <w:t>: análise de alternativas e identificação ou resolução dos riscos;</w:t>
      </w:r>
    </w:p>
    <w:p w14:paraId="31186D01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engenharia</w:t>
      </w:r>
      <w:r w:rsidRPr="00CF18EF">
        <w:rPr>
          <w:rFonts w:ascii="Times New Roman" w:hAnsi="Times New Roman" w:cs="Times New Roman"/>
          <w:color w:val="000000"/>
          <w:szCs w:val="24"/>
        </w:rPr>
        <w:t>: desenvolvimento do produto;</w:t>
      </w:r>
    </w:p>
    <w:p w14:paraId="111A8340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avaliação feita pelo cliente ou usuário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: avaliação dos resultados da engenharia. </w:t>
      </w:r>
    </w:p>
    <w:p w14:paraId="4129F77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020708BE" w14:textId="77777777" w:rsidR="0024334E" w:rsidRPr="00CF18EF" w:rsidRDefault="0024334E">
      <w:pPr>
        <w:pStyle w:val="Heading3"/>
      </w:pPr>
      <w:bookmarkStart w:id="71" w:name="_Toc452375194"/>
      <w:r w:rsidRPr="00CF18EF">
        <w:t>Software SIG – Sistema de informações gerenciais</w:t>
      </w:r>
      <w:bookmarkEnd w:id="71"/>
    </w:p>
    <w:p w14:paraId="62E70E34" w14:textId="7522EF6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 fornecem informações para a tomada de decisões, no sentido piramidal, onde as informações básicas e detalhadas estão na base e o usuário principal chama-se gestor, que pode utilizar as informações de forma agrupada, considera</w:t>
      </w:r>
      <w:r w:rsidR="00560276" w:rsidRPr="00CF18EF">
        <w:rPr>
          <w:rFonts w:ascii="Times New Roman" w:hAnsi="Times New Roman" w:cs="Times New Roman"/>
          <w:color w:val="000000"/>
          <w:szCs w:val="24"/>
        </w:rPr>
        <w:t>ndo, inclusive, o meio ambiente.</w:t>
      </w:r>
    </w:p>
    <w:p w14:paraId="5518CF0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color w:val="000000"/>
          <w:szCs w:val="24"/>
        </w:rPr>
      </w:pPr>
    </w:p>
    <w:p w14:paraId="33CB7D90" w14:textId="77777777" w:rsidR="0024334E" w:rsidRPr="00CF18EF" w:rsidRDefault="0024334E">
      <w:pPr>
        <w:pStyle w:val="Heading3"/>
      </w:pPr>
      <w:bookmarkStart w:id="72" w:name="_Toc452375195"/>
      <w:r w:rsidRPr="00CF18EF">
        <w:t>Software SAD – Sistemas de Apoio a Decisões</w:t>
      </w:r>
      <w:bookmarkEnd w:id="72"/>
    </w:p>
    <w:p w14:paraId="209CC95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que, por meio de tecnologias de sistemas gerenciadores de banco de dados e respectivas ferramentas, fornecem diversas informações para serem utilizadas pelos usuários. Frequentemente aparecem em organizações que necessitam gerar simulações e cenários futuros.</w:t>
      </w:r>
    </w:p>
    <w:p w14:paraId="39E5DC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E299D" w14:textId="77777777" w:rsidR="0024334E" w:rsidRPr="00CF18EF" w:rsidRDefault="0024334E">
      <w:pPr>
        <w:pStyle w:val="Heading3"/>
      </w:pPr>
      <w:bookmarkStart w:id="73" w:name="_Toc452375196"/>
      <w:r w:rsidRPr="00CF18EF">
        <w:t>Software EIS – Executive Information System</w:t>
      </w:r>
      <w:bookmarkEnd w:id="73"/>
    </w:p>
    <w:p w14:paraId="4B9F420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É um software de consulta às bases de dados para a apresentação de informações de forma simples e amigável, atendendo às necessidades dos executivos de alto nível, permitindo o acompanhamento diário de resultados e tabulando dados de todas as funções da organização para depois exibi-los de forma, simplificada e gráfica”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37B5DAA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5691B153" w14:textId="77777777" w:rsidR="0024334E" w:rsidRPr="00CF18EF" w:rsidRDefault="0024334E">
      <w:pPr>
        <w:pStyle w:val="Heading3"/>
      </w:pPr>
      <w:bookmarkStart w:id="74" w:name="_Toc452375197"/>
      <w:r w:rsidRPr="00CF18EF">
        <w:t>Processo de software</w:t>
      </w:r>
      <w:bookmarkEnd w:id="74"/>
    </w:p>
    <w:p w14:paraId="2E4C9E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(Sommerville 2003) “Um processo de software é um conjunto de actividades e resultados associados que levam à produção de um produto de software.”</w:t>
      </w:r>
    </w:p>
    <w:p w14:paraId="4C6E92C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900D127" w14:textId="77777777" w:rsidR="0024334E" w:rsidRPr="00CF18EF" w:rsidRDefault="0024334E">
      <w:pPr>
        <w:pStyle w:val="Heading3"/>
      </w:pPr>
      <w:bookmarkStart w:id="75" w:name="_Toc452375198"/>
      <w:r w:rsidRPr="00CF18EF">
        <w:t>Técnicas de Orientação a Objecto (OO)</w:t>
      </w:r>
      <w:bookmarkEnd w:id="75"/>
    </w:p>
    <w:p w14:paraId="3F64933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 Técnicas OO mudam a visão que os analistas têm do mundo. Em vez de pensarem em processos e na sua decomposição, eles pensam em objectos e no comportamento destes.”</w:t>
      </w:r>
    </w:p>
    <w:p w14:paraId="107195B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(Odell, J. Martin &amp; J. 1995)</w:t>
      </w:r>
    </w:p>
    <w:p w14:paraId="5036B6CE" w14:textId="77777777" w:rsidR="0024334E" w:rsidRPr="00CF18EF" w:rsidRDefault="0024334E">
      <w:pPr>
        <w:pStyle w:val="Heading3"/>
      </w:pPr>
      <w:bookmarkStart w:id="76" w:name="_Toc452375199"/>
      <w:r w:rsidRPr="00CF18EF">
        <w:lastRenderedPageBreak/>
        <w:t>Sistemas de gestão de base de dados</w:t>
      </w:r>
      <w:bookmarkEnd w:id="76"/>
      <w:r w:rsidRPr="00CF18EF">
        <w:t xml:space="preserve"> </w:t>
      </w:r>
    </w:p>
    <w:p w14:paraId="5E0FD87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“Os sistemas de gestão de base de dados são programas que permitem criar e manipular bases de dados, em que dados estão estruturados com independência relativamente aos programas de aplicação que os manipulam.</w:t>
      </w:r>
    </w:p>
    <w:p w14:paraId="20F0796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46EC11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Tem 3 níveis de arquitectura de qualquer SGBD:</w:t>
      </w:r>
    </w:p>
    <w:p w14:paraId="67F219D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DD65DC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físico:</w:t>
      </w:r>
    </w:p>
    <w:p w14:paraId="33D904E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Os ficheiros são guardados em suportes de armazenamento informático e, a partir daí são manipulados pelo SGBD em execução no computador;</w:t>
      </w:r>
    </w:p>
    <w:p w14:paraId="279E92D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· 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Conceptual:</w:t>
      </w:r>
    </w:p>
    <w:p w14:paraId="097462C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Organização da informação em tabelas e relacionamentos;</w:t>
      </w:r>
    </w:p>
    <w:p w14:paraId="50FD4A5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de visualização:</w:t>
      </w:r>
    </w:p>
    <w:p w14:paraId="201B0A9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Corresponde à forma como os dados são apresentados aos utilizadores finais, através de interfaces gráficos proporcionados pelo SGBD.</w:t>
      </w:r>
    </w:p>
    <w:p w14:paraId="4870E6F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E5880F8" w14:textId="77777777" w:rsidR="0024334E" w:rsidRPr="00CF18EF" w:rsidRDefault="0024334E" w:rsidP="00FE7521">
      <w:pPr>
        <w:pStyle w:val="Heading4"/>
      </w:pPr>
      <w:r w:rsidRPr="00CF18EF">
        <w:t xml:space="preserve"> Operações típicas de trabalho com Base de dados</w:t>
      </w:r>
    </w:p>
    <w:p w14:paraId="145886A2" w14:textId="56922F50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>Operações de definição e alteração da estrutura de uma base de dado</w:t>
      </w:r>
    </w:p>
    <w:p w14:paraId="2331B4D8" w14:textId="3FAFE253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>Operações de manipulação de dados, sem alteração da estrutura da ase de dado</w:t>
      </w:r>
    </w:p>
    <w:p w14:paraId="44F37A97" w14:textId="598A5142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 xml:space="preserve">Operações de controlo dos dados </w:t>
      </w:r>
    </w:p>
    <w:p w14:paraId="4BB2CE9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AB771B" w14:textId="77777777" w:rsidR="0024334E" w:rsidRPr="00CF18EF" w:rsidRDefault="0024334E" w:rsidP="00FE7521">
      <w:pPr>
        <w:pStyle w:val="Heading4"/>
      </w:pPr>
      <w:r w:rsidRPr="00CF18EF">
        <w:t>Modelos de Base de dados</w:t>
      </w:r>
    </w:p>
    <w:p w14:paraId="3E0505E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Os modelos que são utilizados para a criação de bases de dados podem ser classificados em dois agrupamentos principais:</w:t>
      </w:r>
    </w:p>
    <w:p w14:paraId="61C02025" w14:textId="2F0E2CA4" w:rsidR="0024334E" w:rsidRPr="00A510CD" w:rsidRDefault="0024334E" w:rsidP="00A510CD">
      <w:pPr>
        <w:pStyle w:val="ListParagraph"/>
        <w:numPr>
          <w:ilvl w:val="0"/>
          <w:numId w:val="38"/>
        </w:numPr>
      </w:pPr>
      <w:r w:rsidRPr="00A510CD">
        <w:t>Modelos baseados em objectos</w:t>
      </w:r>
    </w:p>
    <w:p w14:paraId="229E123F" w14:textId="4DD34CDE" w:rsidR="0024334E" w:rsidRPr="00A510CD" w:rsidRDefault="0024334E" w:rsidP="00A510CD">
      <w:pPr>
        <w:pStyle w:val="ListParagraph"/>
        <w:numPr>
          <w:ilvl w:val="0"/>
          <w:numId w:val="38"/>
        </w:numPr>
      </w:pPr>
      <w:r w:rsidRPr="00A510CD">
        <w:t>Modelos baseados em registos</w:t>
      </w:r>
    </w:p>
    <w:p w14:paraId="252EB67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Os </w:t>
      </w:r>
      <w:r w:rsidRPr="00CF18EF">
        <w:rPr>
          <w:rFonts w:ascii="Times New Roman" w:hAnsi="Times New Roman"/>
          <w:b/>
          <w:bCs/>
          <w:color w:val="000000"/>
        </w:rPr>
        <w:t>modelos baseados em objectos</w:t>
      </w:r>
      <w:r w:rsidRPr="00CF18EF">
        <w:rPr>
          <w:rFonts w:ascii="Times New Roman" w:hAnsi="Times New Roman"/>
          <w:color w:val="000000"/>
        </w:rPr>
        <w:t> têm o comum facto de procurarem representar a realidade através de objectos – este são aqui entendidos e podem ser transpostas para o campo da programação, contendo informação relevante sobre as entidades reais que representam</w:t>
      </w:r>
    </w:p>
    <w:p w14:paraId="0C1A697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lastRenderedPageBreak/>
        <w:t>Os </w:t>
      </w:r>
      <w:r w:rsidRPr="00CF18EF">
        <w:rPr>
          <w:rFonts w:ascii="Times New Roman" w:hAnsi="Times New Roman"/>
          <w:b/>
          <w:bCs/>
          <w:color w:val="000000"/>
        </w:rPr>
        <w:t>modelos baseados em registos</w:t>
      </w:r>
      <w:r w:rsidRPr="00CF18EF">
        <w:rPr>
          <w:rFonts w:ascii="Times New Roman" w:hAnsi="Times New Roman"/>
          <w:color w:val="000000"/>
        </w:rPr>
        <w:t> têm o comum facto de procurarem representar a realidade através de registos. Estes registos equivalem aos registos utilizado em programação contendo informação estruturada com formato de campos.</w:t>
      </w:r>
    </w:p>
    <w:p w14:paraId="6C4DC91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Dentro deste agrupamento de modelos de base de dados incluem-se, tradicionalmente, 3 modelos:</w:t>
      </w:r>
    </w:p>
    <w:p w14:paraId="7F282150" w14:textId="3E38D0D1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hierárquico</w:t>
      </w:r>
    </w:p>
    <w:p w14:paraId="4192EF7A" w14:textId="24AFB88B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de rede</w:t>
      </w:r>
    </w:p>
    <w:p w14:paraId="3CF9E713" w14:textId="04478571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relacional</w:t>
      </w:r>
    </w:p>
    <w:p w14:paraId="5A228FE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7AF68B9E" w14:textId="77777777" w:rsidR="0024334E" w:rsidRPr="00CF18EF" w:rsidRDefault="0024334E" w:rsidP="00FE7521">
      <w:pPr>
        <w:pStyle w:val="Heading4"/>
      </w:pPr>
      <w:r w:rsidRPr="00CF18EF">
        <w:t>Vantagens de uma base de dados</w:t>
      </w:r>
    </w:p>
    <w:p w14:paraId="5F57274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Pouco espaço físico ocupado</w:t>
      </w:r>
    </w:p>
    <w:p w14:paraId="2D8ACAC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Eliminação da redundância de utilização</w:t>
      </w:r>
    </w:p>
    <w:p w14:paraId="4092E58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Facilidade E rapidez de manipulação da informação armazenada</w:t>
      </w:r>
    </w:p>
    <w:p w14:paraId="5E7D2C36" w14:textId="46D6E4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Menor deterioração do suporte utilizado (</w:t>
      </w:r>
      <w:r w:rsidR="00ED0405" w:rsidRPr="00CF18EF">
        <w:rPr>
          <w:rFonts w:ascii="Times New Roman" w:hAnsi="Times New Roman"/>
          <w:color w:val="000000"/>
        </w:rPr>
        <w:t>microficha</w:t>
      </w:r>
      <w:r w:rsidRPr="00CF18EF">
        <w:rPr>
          <w:rFonts w:ascii="Times New Roman" w:hAnsi="Times New Roman"/>
          <w:color w:val="000000"/>
        </w:rPr>
        <w:t>, magnético, óptico)</w:t>
      </w:r>
    </w:p>
    <w:p w14:paraId="0315F33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Mais verdade na combinação dos dados, mais informação</w:t>
      </w:r>
    </w:p>
    <w:p w14:paraId="7C20C93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10D43853" w14:textId="77777777" w:rsidR="0024334E" w:rsidRPr="00CF18EF" w:rsidRDefault="0024334E" w:rsidP="00FE7521">
      <w:pPr>
        <w:pStyle w:val="Heading4"/>
      </w:pPr>
      <w:r w:rsidRPr="00CF18EF">
        <w:t>Ferramentas para informatizar uma base de dados:</w:t>
      </w:r>
    </w:p>
    <w:p w14:paraId="4A885864" w14:textId="2C2D3D2E" w:rsidR="00067AA4" w:rsidRDefault="00067AA4" w:rsidP="00A510CD">
      <w:pPr>
        <w:pStyle w:val="Caption"/>
        <w:keepNext/>
      </w:pPr>
    </w:p>
    <w:tbl>
      <w:tblPr>
        <w:tblW w:w="225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</w:tblGrid>
      <w:tr w:rsidR="0024334E" w:rsidRPr="00CF18EF" w14:paraId="2ACD909D" w14:textId="77777777" w:rsidTr="004000EA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AFFFF"/>
            <w:vAlign w:val="center"/>
            <w:hideMark/>
          </w:tcPr>
          <w:p w14:paraId="38817D94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CF18EF">
              <w:rPr>
                <w:rFonts w:ascii="Times New Roman" w:hAnsi="Times New Roman"/>
                <w:color w:val="000000"/>
              </w:rPr>
              <w:t xml:space="preserve">      </w:t>
            </w:r>
            <w:r w:rsidRPr="00B83417">
              <w:rPr>
                <w:rFonts w:ascii="Times New Roman" w:hAnsi="Times New Roman"/>
                <w:color w:val="000000"/>
                <w:lang w:val="en-US"/>
              </w:rPr>
              <w:t>Microsoft Access</w:t>
            </w:r>
          </w:p>
          <w:p w14:paraId="5ABB5DCC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FileMaker</w:t>
            </w:r>
          </w:p>
          <w:p w14:paraId="610A3C71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Microsoft SQL</w:t>
            </w:r>
          </w:p>
          <w:p w14:paraId="60BD9304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Oracle</w:t>
            </w:r>
          </w:p>
          <w:p w14:paraId="63BDE3BB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 xml:space="preserve">      </w:t>
            </w:r>
            <w:r w:rsidRPr="00CF18EF">
              <w:rPr>
                <w:rFonts w:ascii="Times New Roman" w:hAnsi="Times New Roman"/>
                <w:color w:val="000000"/>
              </w:rPr>
              <w:t>Informix</w:t>
            </w:r>
          </w:p>
          <w:p w14:paraId="06D670A0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F18EF">
              <w:rPr>
                <w:rFonts w:ascii="Times New Roman" w:hAnsi="Times New Roman"/>
                <w:color w:val="000000"/>
              </w:rPr>
              <w:t>      DB2</w:t>
            </w:r>
          </w:p>
          <w:p w14:paraId="6BAB6EFB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F18EF">
              <w:rPr>
                <w:rFonts w:ascii="Times New Roman" w:hAnsi="Times New Roman"/>
                <w:color w:val="000000"/>
              </w:rPr>
              <w:t>      Etc.</w:t>
            </w:r>
          </w:p>
        </w:tc>
      </w:tr>
    </w:tbl>
    <w:p w14:paraId="7713BDE7" w14:textId="38818E20" w:rsidR="00067AA4" w:rsidRPr="00A510CD" w:rsidRDefault="00067AA4">
      <w:pPr>
        <w:pStyle w:val="Caption"/>
        <w:keepNext/>
        <w:rPr>
          <w:b/>
        </w:rPr>
      </w:pPr>
      <w:bookmarkStart w:id="77" w:name="_Toc452383123"/>
      <w:r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1</w:t>
      </w:r>
      <w:r w:rsidR="00B83417">
        <w:fldChar w:fldCharType="end"/>
      </w:r>
      <w:r>
        <w:t xml:space="preserve">. Lista de ferramentas para informaticas BD. </w:t>
      </w:r>
      <w:r>
        <w:rPr>
          <w:b/>
        </w:rPr>
        <w:t>Fonte:Sara M.</w:t>
      </w:r>
      <w:bookmarkEnd w:id="77"/>
    </w:p>
    <w:p w14:paraId="2B31B39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</w:t>
      </w:r>
    </w:p>
    <w:p w14:paraId="2CC2CE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noProof/>
          <w:color w:val="000000"/>
          <w:szCs w:val="24"/>
        </w:rPr>
        <w:t xml:space="preserve"> (Sara M. 2007)</w:t>
      </w:r>
    </w:p>
    <w:p w14:paraId="4874B0D0" w14:textId="194E270D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FAFF746" w14:textId="46520700" w:rsidR="0024334E" w:rsidRPr="00CF18EF" w:rsidRDefault="0024334E" w:rsidP="0024334E">
      <w:pPr>
        <w:pStyle w:val="Caption"/>
        <w:spacing w:before="0" w:after="0"/>
      </w:pPr>
      <w:bookmarkStart w:id="78" w:name="_Toc423639942"/>
      <w:bookmarkStart w:id="79" w:name="_Toc452376479"/>
      <w:r w:rsidRPr="00CF18EF">
        <w:t xml:space="preserve">Figura </w:t>
      </w:r>
      <w:r w:rsidRPr="00A510CD">
        <w:fldChar w:fldCharType="begin"/>
      </w:r>
      <w:r w:rsidRPr="00CF18EF">
        <w:instrText xml:space="preserve"> SEQ Figura \* ARABIC </w:instrText>
      </w:r>
      <w:r w:rsidRPr="00A510CD">
        <w:fldChar w:fldCharType="separate"/>
      </w:r>
      <w:r w:rsidR="00E400DB">
        <w:rPr>
          <w:noProof/>
        </w:rPr>
        <w:t>1</w:t>
      </w:r>
      <w:r w:rsidRPr="00A510CD">
        <w:fldChar w:fldCharType="end"/>
      </w:r>
      <w:r w:rsidRPr="00CF18EF">
        <w:t>. Ciclo de vida de uma base de dados</w:t>
      </w:r>
      <w:bookmarkEnd w:id="78"/>
      <w:bookmarkEnd w:id="79"/>
    </w:p>
    <w:p w14:paraId="5CAE1EDB" w14:textId="531E8AE0" w:rsidR="0024334E" w:rsidRPr="00CF18EF" w:rsidRDefault="000A5127" w:rsidP="0024334E">
      <w:pPr>
        <w:spacing w:before="0" w:after="0"/>
        <w:rPr>
          <w:i/>
        </w:rPr>
      </w:pPr>
      <w:commentRangeStart w:id="80"/>
      <w:r w:rsidRPr="00A510CD">
        <w:rPr>
          <w:noProof/>
          <w:lang w:val="en-US"/>
        </w:rPr>
        <w:lastRenderedPageBreak/>
        <w:drawing>
          <wp:anchor distT="0" distB="0" distL="114300" distR="114300" simplePos="0" relativeHeight="251651072" behindDoc="0" locked="0" layoutInCell="1" allowOverlap="1" wp14:anchorId="3D3E9440" wp14:editId="4C610AF3">
            <wp:simplePos x="0" y="0"/>
            <wp:positionH relativeFrom="page">
              <wp:posOffset>1264285</wp:posOffset>
            </wp:positionH>
            <wp:positionV relativeFrom="paragraph">
              <wp:posOffset>-516255</wp:posOffset>
            </wp:positionV>
            <wp:extent cx="5255260" cy="6321425"/>
            <wp:effectExtent l="317" t="0" r="2858" b="2857"/>
            <wp:wrapSquare wrapText="bothSides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5526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8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FE357" wp14:editId="316CD00F">
                <wp:simplePos x="0" y="0"/>
                <wp:positionH relativeFrom="column">
                  <wp:posOffset>-359410</wp:posOffset>
                </wp:positionH>
                <wp:positionV relativeFrom="paragraph">
                  <wp:posOffset>5727065</wp:posOffset>
                </wp:positionV>
                <wp:extent cx="6463665" cy="731520"/>
                <wp:effectExtent l="0" t="0" r="0" b="1841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665" cy="731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FBF7A" w14:textId="7FFD32E9" w:rsidR="00F778F5" w:rsidRDefault="00F778F5" w:rsidP="00A510CD">
                            <w:pPr>
                              <w:pStyle w:val="Caption"/>
                              <w:spacing w:line="240" w:lineRule="auto"/>
                            </w:pPr>
                            <w:bookmarkStart w:id="81" w:name="_Toc452382579"/>
                            <w:bookmarkStart w:id="82" w:name="_Toc452383124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.Ciclo de vida de um Base Dados.</w:t>
                            </w:r>
                            <w:bookmarkEnd w:id="81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Fonte: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(Sara M.)</w:t>
                            </w:r>
                            <w:bookmarkEnd w:id="82"/>
                          </w:p>
                          <w:p w14:paraId="79358DE4" w14:textId="547260D0" w:rsidR="00F778F5" w:rsidRPr="00A510CD" w:rsidRDefault="00F778F5" w:rsidP="00A510CD">
                            <w:pPr>
                              <w:pStyle w:val="Caption"/>
                              <w:spacing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Link:</w:t>
                            </w:r>
                            <w:r w:rsidRPr="00067AA4">
                              <w:rPr>
                                <w:i w:val="0"/>
                              </w:rPr>
                              <w:t xml:space="preserve"> </w:t>
                            </w:r>
                            <w:hyperlink r:id="rId15" w:history="1">
                              <w:r w:rsidRPr="00A1116E">
                                <w:rPr>
                                  <w:rStyle w:val="Hyperlink"/>
                                </w:rPr>
                                <w:t>http://www.notapositiva.com/trab_estudantes/trab_estudantes/tic/tic_trabalhos/sistgestbd.htm</w:t>
                              </w:r>
                            </w:hyperlink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FE357" id="Text Box 41" o:spid="_x0000_s1032" type="#_x0000_t202" style="position:absolute;left:0;text-align:left;margin-left:-28.3pt;margin-top:450.95pt;width:508.95pt;height:5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" stroked="f">
                <v:textbox style="mso-fit-shape-to-text:t" inset="0,0,0,0">
                  <w:txbxContent>
                    <w:p w14:paraId="182FBF7A" w14:textId="7FFD32E9" w:rsidR="00F778F5" w:rsidRDefault="00F778F5" w:rsidP="00A510CD">
                      <w:pPr>
                        <w:pStyle w:val="Caption"/>
                        <w:spacing w:line="240" w:lineRule="auto"/>
                      </w:pPr>
                      <w:bookmarkStart w:id="83" w:name="_Toc452382579"/>
                      <w:bookmarkStart w:id="84" w:name="_Toc452383124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.Ciclo de vida de um Base Dados.</w:t>
                      </w:r>
                      <w:bookmarkEnd w:id="83"/>
                      <w:r>
                        <w:t xml:space="preserve"> </w:t>
                      </w:r>
                      <w:r>
                        <w:rPr>
                          <w:b/>
                        </w:rPr>
                        <w:t>Fonte: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(Sara M.)</w:t>
                      </w:r>
                      <w:bookmarkEnd w:id="84"/>
                    </w:p>
                    <w:p w14:paraId="79358DE4" w14:textId="547260D0" w:rsidR="00F778F5" w:rsidRPr="00A510CD" w:rsidRDefault="00F778F5" w:rsidP="00A510CD">
                      <w:pPr>
                        <w:pStyle w:val="Caption"/>
                        <w:spacing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Link:</w:t>
                      </w:r>
                      <w:r w:rsidRPr="00067AA4">
                        <w:rPr>
                          <w:i w:val="0"/>
                        </w:rPr>
                        <w:t xml:space="preserve"> </w:t>
                      </w:r>
                      <w:hyperlink r:id="rId16" w:history="1">
                        <w:r w:rsidRPr="00A1116E">
                          <w:rPr>
                            <w:rStyle w:val="Hyperlink"/>
                          </w:rPr>
                          <w:t>http://www.notapositiva.com/trab_estudantes/trab_estudantes/tic/tic_trabalhos/sistgestbd.htm</w:t>
                        </w:r>
                      </w:hyperlink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A2A">
        <w:rPr>
          <w:rStyle w:val="CommentReference"/>
        </w:rPr>
        <w:commentReference w:id="80"/>
      </w:r>
    </w:p>
    <w:p w14:paraId="1E0A11B2" w14:textId="6C36F9C3" w:rsidR="00284A43" w:rsidRPr="00CF18EF" w:rsidRDefault="00284A43" w:rsidP="0024334E">
      <w:pPr>
        <w:spacing w:before="0" w:after="0"/>
        <w:rPr>
          <w:i/>
        </w:rPr>
      </w:pPr>
    </w:p>
    <w:p w14:paraId="18CD2104" w14:textId="16087EB2" w:rsidR="00284A43" w:rsidRPr="00CF18EF" w:rsidRDefault="0024334E" w:rsidP="0024334E">
      <w:pPr>
        <w:spacing w:before="0" w:after="0"/>
        <w:rPr>
          <w:noProof/>
        </w:rPr>
      </w:pPr>
      <w:r w:rsidRPr="00CF18EF">
        <w:rPr>
          <w:noProof/>
        </w:rPr>
        <w:t>(Sara M. 2007)</w:t>
      </w:r>
    </w:p>
    <w:p w14:paraId="5EF12EE8" w14:textId="77777777" w:rsidR="00284A43" w:rsidRPr="00CF18EF" w:rsidRDefault="00284A43">
      <w:pPr>
        <w:spacing w:before="0" w:after="0" w:line="240" w:lineRule="auto"/>
        <w:jc w:val="left"/>
        <w:rPr>
          <w:noProof/>
        </w:rPr>
      </w:pPr>
      <w:r w:rsidRPr="00CF18EF">
        <w:rPr>
          <w:noProof/>
        </w:rPr>
        <w:br w:type="page"/>
      </w:r>
    </w:p>
    <w:p w14:paraId="10785206" w14:textId="77777777" w:rsidR="0024334E" w:rsidRPr="00CF18EF" w:rsidRDefault="0024334E" w:rsidP="00FE7521">
      <w:pPr>
        <w:pStyle w:val="Heading4"/>
      </w:pPr>
      <w:r w:rsidRPr="00CF18EF">
        <w:lastRenderedPageBreak/>
        <w:t>Características de um Sistema</w:t>
      </w:r>
    </w:p>
    <w:p w14:paraId="72EF732A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t>“</w:t>
      </w:r>
      <w:r w:rsidRPr="00A510CD">
        <w:rPr>
          <w:b/>
        </w:rPr>
        <w:t>Objectivo</w:t>
      </w:r>
      <w:r w:rsidRPr="00A510CD">
        <w:t>: proposta fundamental que justifica o sistema, pode ter mais do que um objectivo;</w:t>
      </w:r>
    </w:p>
    <w:p w14:paraId="6721FAEE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Componentes</w:t>
      </w:r>
      <w:r w:rsidRPr="00A510CD">
        <w:t>: partes do sistema que funcionam em conjunto para alcançar os resultados pretendidos (objectivos);</w:t>
      </w:r>
    </w:p>
    <w:p w14:paraId="1DA4733A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Estrutura</w:t>
      </w:r>
      <w:r w:rsidRPr="00A510CD">
        <w:t>: relação ou relações entre os componentes; responsável pela definição de fronteira entre o sistema e o meio envolvente;</w:t>
      </w:r>
    </w:p>
    <w:p w14:paraId="48E527B9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Comportamento</w:t>
      </w:r>
      <w:r w:rsidRPr="00A510CD">
        <w:t>: é determinado pelos processos desenvolvidos para, no sistema, se alcançarem os resultados pretendidos;</w:t>
      </w:r>
    </w:p>
    <w:p w14:paraId="1A31D221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Ciclo vital</w:t>
      </w:r>
      <w:r w:rsidRPr="00A510CD">
        <w:t>: ocorre em qualquer sistema e inclui fenómenos de evolução, desgaste, desadequação, envelhecimento, substituição, reparação e «morte» do sistema.</w:t>
      </w:r>
    </w:p>
    <w:p w14:paraId="0457016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18DC7AFF" w14:textId="77777777" w:rsidR="0024334E" w:rsidRPr="00CF18EF" w:rsidRDefault="0024334E">
      <w:pPr>
        <w:pStyle w:val="Heading3"/>
      </w:pPr>
      <w:bookmarkStart w:id="85" w:name="_Toc452375200"/>
      <w:r w:rsidRPr="00CF18EF">
        <w:t>Sistemas De Informação Baseados Em Computador</w:t>
      </w:r>
      <w:bookmarkEnd w:id="85"/>
    </w:p>
    <w:p w14:paraId="5D67482D" w14:textId="77777777" w:rsidR="0024334E" w:rsidRPr="00CF18EF" w:rsidRDefault="0024334E" w:rsidP="0024334E">
      <w:pPr>
        <w:pStyle w:val="BodyText"/>
        <w:spacing w:before="0" w:after="0" w:line="360" w:lineRule="auto"/>
        <w:ind w:left="360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Sistemas de informação que dependem de computadores (hardware e software) e redes para processar e disseminar dados e informação. Um sistema deste tipo envolve cinco elementos: os objectivos de negócio, hardware, software, procedimentos e pessoas.</w:t>
      </w:r>
    </w:p>
    <w:p w14:paraId="5E48C162" w14:textId="77777777" w:rsidR="0024334E" w:rsidRPr="00CF18EF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282FC10B" w14:textId="77777777" w:rsidR="0024334E" w:rsidRPr="00CF18EF" w:rsidRDefault="0024334E" w:rsidP="00FE7521">
      <w:pPr>
        <w:pStyle w:val="Heading4"/>
      </w:pPr>
      <w:r w:rsidRPr="00CF18EF">
        <w:t>Funções do Sistema de Informação</w:t>
      </w:r>
    </w:p>
    <w:p w14:paraId="4B0D80D0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Recolha da informação</w:t>
      </w:r>
    </w:p>
    <w:p w14:paraId="60137FC8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Armazenamento da informação</w:t>
      </w:r>
    </w:p>
    <w:p w14:paraId="6719FBCA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Processamento da informação</w:t>
      </w:r>
    </w:p>
    <w:p w14:paraId="6ADD4FF1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Distribuição da informação</w:t>
      </w:r>
    </w:p>
    <w:p w14:paraId="4750CF67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Maior competitividade</w:t>
      </w:r>
    </w:p>
    <w:p w14:paraId="02319031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Melhores negócios</w:t>
      </w:r>
    </w:p>
    <w:p w14:paraId="42755F3F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Número maior de clientes</w:t>
      </w:r>
    </w:p>
    <w:p w14:paraId="2BD3DD9D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Agilidade nos processos</w:t>
      </w:r>
    </w:p>
    <w:p w14:paraId="79E9A5D3" w14:textId="77777777" w:rsidR="0024334E" w:rsidRPr="00CF18EF" w:rsidRDefault="0024334E" w:rsidP="00FE7521">
      <w:pPr>
        <w:pStyle w:val="Heading4"/>
      </w:pPr>
      <w:r w:rsidRPr="00CF18EF">
        <w:t>Desvantagens SI</w:t>
      </w:r>
    </w:p>
    <w:p w14:paraId="138B8F09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Dificuldade de implantação</w:t>
      </w:r>
    </w:p>
    <w:p w14:paraId="6BFAF7A7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Altos investimentos em tecnologias</w:t>
      </w:r>
    </w:p>
    <w:p w14:paraId="15FBA207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Necessidade de hardwares potentes”</w:t>
      </w:r>
      <w:r w:rsidRPr="00A510CD">
        <w:rPr>
          <w:noProof/>
        </w:rPr>
        <w:t xml:space="preserve"> (A. L Mülbert, e N. M. Ayres 2005)</w:t>
      </w:r>
    </w:p>
    <w:p w14:paraId="7183B0CB" w14:textId="77777777" w:rsidR="0024334E" w:rsidRPr="00CF18EF" w:rsidRDefault="0024334E">
      <w:pPr>
        <w:pStyle w:val="Heading3"/>
      </w:pPr>
      <w:bookmarkStart w:id="86" w:name="_Toc452375201"/>
      <w:r w:rsidRPr="00CF18EF">
        <w:lastRenderedPageBreak/>
        <w:t>Interfaces gráficas em Java</w:t>
      </w:r>
      <w:bookmarkEnd w:id="86"/>
      <w:r w:rsidRPr="00CF18EF">
        <w:t xml:space="preserve"> </w:t>
      </w:r>
    </w:p>
    <w:p w14:paraId="64225C2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“AWT e Swing são bibliotecas gráficas oficiais inclusas em qualquer JRE ou JDK. Além destas, existem algumas outras bibliotecas de terceiros, sendo a mais famosa, o SWT - desenvolvida pela IBM e utilizada no Eclipse e em vários outros produtos.</w:t>
      </w:r>
    </w:p>
    <w:p w14:paraId="1536EAB7" w14:textId="77777777" w:rsidR="0024334E" w:rsidRPr="00CF18EF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76D72314" w14:textId="77777777" w:rsidR="0024334E" w:rsidRPr="00CF18EF" w:rsidRDefault="0024334E">
      <w:pPr>
        <w:pStyle w:val="Heading3"/>
      </w:pPr>
      <w:bookmarkStart w:id="87" w:name="_Toc452375202"/>
      <w:r w:rsidRPr="00CF18EF">
        <w:t>Look And Feel</w:t>
      </w:r>
      <w:bookmarkEnd w:id="87"/>
    </w:p>
    <w:p w14:paraId="3669A3B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bCs/>
          <w:color w:val="000000"/>
        </w:rPr>
        <w:t>Look-and-Feel</w:t>
      </w:r>
      <w:r w:rsidRPr="00CF18EF">
        <w:rPr>
          <w:rFonts w:ascii="Times New Roman" w:hAnsi="Times New Roman"/>
          <w:color w:val="000000"/>
        </w:rPr>
        <w:t> (ou LaF) é o nome que se dá à "cara" da aplicação (suas cores, formatos e etc.). Por padrão, o Java vem com um look-and-feel próprio, que se comporta exactamente da mesma forma em todas as plataformas suportadas.”</w:t>
      </w:r>
      <w:r w:rsidRPr="00CF18EF">
        <w:rPr>
          <w:rFonts w:ascii="Times New Roman" w:hAnsi="Times New Roman"/>
          <w:noProof/>
          <w:color w:val="000000"/>
        </w:rPr>
        <w:t xml:space="preserve"> (Caelum 2009)</w:t>
      </w:r>
    </w:p>
    <w:p w14:paraId="0DBB4BA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</w:p>
    <w:p w14:paraId="6552E04C" w14:textId="77777777" w:rsidR="0024334E" w:rsidRPr="00CF18EF" w:rsidRDefault="0024334E">
      <w:pPr>
        <w:pStyle w:val="Heading3"/>
        <w:rPr>
          <w:noProof/>
        </w:rPr>
      </w:pPr>
      <w:bookmarkStart w:id="88" w:name="_Toc452375203"/>
      <w:r w:rsidRPr="00CF18EF">
        <w:rPr>
          <w:noProof/>
        </w:rPr>
        <w:t>UML (Unified Modelling Language)</w:t>
      </w:r>
      <w:bookmarkEnd w:id="88"/>
    </w:p>
    <w:p w14:paraId="3773A32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 Unified Modelling Language (UML) é uma linguagem ou notação de diagramas para especificar, visualizar e documentar modelos de 'software' orientados por objetos</w:t>
      </w:r>
    </w:p>
    <w:p w14:paraId="6A468C9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 xml:space="preserve">Os seguintes tipos de diagramas são suportados pelo Umbrello UML Modeller: </w:t>
      </w:r>
    </w:p>
    <w:p w14:paraId="2F8D82DC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Caso de Uso</w:t>
      </w:r>
      <w:r w:rsidRPr="00CF18EF">
        <w:rPr>
          <w:rFonts w:ascii="Times New Roman" w:hAnsi="Times New Roman"/>
          <w:noProof/>
          <w:color w:val="000000"/>
        </w:rPr>
        <w:t xml:space="preserve"> mostra atores (pessoas ou outros usuários do sistema), casos de uso (os cenários onde eles usam o sistema), e seus relacionamentos</w:t>
      </w:r>
    </w:p>
    <w:p w14:paraId="62E1F641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Classe</w:t>
      </w:r>
      <w:r w:rsidRPr="00CF18EF">
        <w:rPr>
          <w:rFonts w:ascii="Times New Roman" w:hAnsi="Times New Roman"/>
          <w:noProof/>
          <w:color w:val="000000"/>
        </w:rPr>
        <w:t xml:space="preserve"> mostra classes e os relacionamentos entre elas</w:t>
      </w:r>
    </w:p>
    <w:p w14:paraId="11B10EA2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Sequência</w:t>
      </w:r>
      <w:r w:rsidRPr="00CF18EF">
        <w:rPr>
          <w:rFonts w:ascii="Times New Roman" w:hAnsi="Times New Roman"/>
          <w:noProof/>
          <w:color w:val="000000"/>
        </w:rPr>
        <w:t xml:space="preserve"> mostra objetos e uma sequência das chamadas do método feitas para outros objetos.</w:t>
      </w:r>
    </w:p>
    <w:p w14:paraId="508B095C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Colaboração</w:t>
      </w:r>
      <w:r w:rsidRPr="00CF18EF">
        <w:rPr>
          <w:rFonts w:ascii="Times New Roman" w:hAnsi="Times New Roman"/>
          <w:noProof/>
          <w:color w:val="000000"/>
        </w:rPr>
        <w:t xml:space="preserve"> mostra objetos e seus relacionamentos, colocando ênfase nos objetos que participam na troca de mensagens</w:t>
      </w:r>
    </w:p>
    <w:p w14:paraId="00F2E438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Estado</w:t>
      </w:r>
      <w:r w:rsidRPr="00CF18EF">
        <w:rPr>
          <w:rFonts w:ascii="Times New Roman" w:hAnsi="Times New Roman"/>
          <w:noProof/>
          <w:color w:val="000000"/>
        </w:rPr>
        <w:t xml:space="preserve"> mostra estados, mudanças de estado e eventos num objeto ou uma parte do sistema</w:t>
      </w:r>
    </w:p>
    <w:p w14:paraId="0129EB00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Atividade</w:t>
      </w:r>
      <w:r w:rsidRPr="00CF18EF">
        <w:rPr>
          <w:rFonts w:ascii="Times New Roman" w:hAnsi="Times New Roman"/>
          <w:noProof/>
          <w:color w:val="000000"/>
        </w:rPr>
        <w:t xml:space="preserve"> mostra atividades e as mudanças de uma atividade para outra com os eventos ocorridos em alguma parte do sistema</w:t>
      </w:r>
    </w:p>
    <w:p w14:paraId="40290A63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Componente</w:t>
      </w:r>
      <w:r w:rsidRPr="00CF18EF">
        <w:rPr>
          <w:rFonts w:ascii="Times New Roman" w:hAnsi="Times New Roman"/>
          <w:b/>
          <w:noProof/>
          <w:color w:val="000000"/>
        </w:rPr>
        <w:t xml:space="preserve"> </w:t>
      </w:r>
      <w:r w:rsidRPr="00CF18EF">
        <w:rPr>
          <w:rFonts w:ascii="Times New Roman" w:hAnsi="Times New Roman"/>
          <w:noProof/>
          <w:color w:val="000000"/>
        </w:rPr>
        <w:t>mostra os componentes de programação de alto nível (como KParts ou Java Beans).</w:t>
      </w:r>
    </w:p>
    <w:p w14:paraId="01803D76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Distribuição</w:t>
      </w:r>
      <w:r w:rsidRPr="00CF18EF">
        <w:rPr>
          <w:rFonts w:ascii="Times New Roman" w:hAnsi="Times New Roman"/>
          <w:noProof/>
          <w:color w:val="000000"/>
        </w:rPr>
        <w:t xml:space="preserve"> mostra as instâncias dos componentes e seus relacionamentos.</w:t>
      </w:r>
    </w:p>
    <w:p w14:paraId="2FC299A8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 xml:space="preserve">Os </w:t>
      </w:r>
      <w:r w:rsidRPr="00CF18EF">
        <w:rPr>
          <w:rFonts w:ascii="Times New Roman" w:hAnsi="Times New Roman"/>
          <w:b/>
          <w:i/>
          <w:iCs/>
          <w:noProof/>
          <w:color w:val="000000"/>
        </w:rPr>
        <w:t>Diagramas de Entidade-Associação</w:t>
      </w:r>
      <w:r w:rsidRPr="00CF18EF">
        <w:rPr>
          <w:rFonts w:ascii="Times New Roman" w:hAnsi="Times New Roman"/>
          <w:noProof/>
          <w:color w:val="000000"/>
        </w:rPr>
        <w:t xml:space="preserve"> mostram os dados e as relações e as restrições entre os dados.</w:t>
      </w:r>
    </w:p>
    <w:p w14:paraId="578D87F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>”</w:t>
      </w:r>
      <w:sdt>
        <w:sdtPr>
          <w:rPr>
            <w:rFonts w:ascii="Times New Roman" w:hAnsi="Times New Roman"/>
            <w:noProof/>
            <w:color w:val="000000"/>
          </w:rPr>
          <w:id w:val="-661005854"/>
          <w:citation/>
        </w:sdtPr>
        <w:sdtContent>
          <w:r w:rsidRPr="00A510CD">
            <w:rPr>
              <w:rFonts w:ascii="Times New Roman" w:hAnsi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/>
              <w:noProof/>
              <w:color w:val="000000"/>
            </w:rPr>
            <w:instrText xml:space="preserve"> CITATION Mar15 \l 1033 </w:instrText>
          </w:r>
          <w:r w:rsidRPr="00A510CD">
            <w:rPr>
              <w:rFonts w:ascii="Times New Roman" w:hAnsi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/>
              <w:noProof/>
              <w:color w:val="000000"/>
            </w:rPr>
            <w:t xml:space="preserve"> (Gama n.d.)</w:t>
          </w:r>
          <w:r w:rsidRPr="00A510CD">
            <w:rPr>
              <w:rFonts w:ascii="Times New Roman" w:hAnsi="Times New Roman"/>
              <w:noProof/>
              <w:color w:val="000000"/>
            </w:rPr>
            <w:fldChar w:fldCharType="end"/>
          </w:r>
        </w:sdtContent>
      </w:sdt>
    </w:p>
    <w:p w14:paraId="6BA4F995" w14:textId="77777777" w:rsidR="0024334E" w:rsidRPr="00CF18EF" w:rsidRDefault="0024334E" w:rsidP="0024334E">
      <w:pPr>
        <w:spacing w:before="0" w:after="0"/>
        <w:rPr>
          <w:noProof/>
          <w:color w:val="000000"/>
        </w:rPr>
      </w:pPr>
    </w:p>
    <w:p w14:paraId="3307C729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lastRenderedPageBreak/>
        <w:t>Diagrama de casos de uso</w:t>
      </w:r>
    </w:p>
    <w:p w14:paraId="4C703773" w14:textId="77777777" w:rsidR="0024334E" w:rsidRPr="00CF18EF" w:rsidRDefault="0024334E" w:rsidP="0024334E">
      <w:p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“O Diagrama de </w:t>
      </w:r>
      <w:r w:rsidRPr="00CF18EF">
        <w:rPr>
          <w:rFonts w:eastAsia="Batang"/>
          <w:i/>
          <w:iCs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tem o objectivo de auxiliar a comunicação entre os analistas e o cliente.</w:t>
      </w:r>
    </w:p>
    <w:p w14:paraId="080C2287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color w:val="000000"/>
        </w:rPr>
        <w:t>Notação</w:t>
      </w:r>
    </w:p>
    <w:p w14:paraId="54955029" w14:textId="77777777" w:rsidR="0024334E" w:rsidRPr="00CF18EF" w:rsidRDefault="0024334E" w:rsidP="0024334E">
      <w:p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O diagrama de Caso de Uso é representado por:</w:t>
      </w:r>
    </w:p>
    <w:p w14:paraId="7F311ACB" w14:textId="77777777" w:rsidR="0024334E" w:rsidRPr="00CF18EF" w:rsidRDefault="0024334E" w:rsidP="00A41A40">
      <w:pPr>
        <w:numPr>
          <w:ilvl w:val="0"/>
          <w:numId w:val="4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actores</w:t>
      </w:r>
      <w:r w:rsidRPr="00A510CD">
        <w:rPr>
          <w:rFonts w:eastAsia="Batang"/>
          <w:color w:val="000000"/>
        </w:rPr>
        <w:t>;</w:t>
      </w:r>
    </w:p>
    <w:p w14:paraId="19DDDF26" w14:textId="77777777" w:rsidR="0024334E" w:rsidRPr="00A510CD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casos</w:t>
      </w:r>
      <w:r w:rsidRPr="00A510CD">
        <w:rPr>
          <w:rFonts w:eastAsia="Batang"/>
          <w:color w:val="000000"/>
        </w:rPr>
        <w:t xml:space="preserve"> de</w:t>
      </w:r>
      <w:r w:rsidRPr="00CF18EF">
        <w:rPr>
          <w:rFonts w:eastAsia="Batang"/>
          <w:color w:val="000000"/>
        </w:rPr>
        <w:t xml:space="preserve"> uso</w:t>
      </w:r>
      <w:r w:rsidRPr="00A510CD">
        <w:rPr>
          <w:rFonts w:eastAsia="Batang"/>
          <w:color w:val="000000"/>
        </w:rPr>
        <w:t>;</w:t>
      </w:r>
    </w:p>
    <w:p w14:paraId="6FC682F4" w14:textId="77777777" w:rsidR="0024334E" w:rsidRPr="00CF18EF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relacionamentos entre estes elementos. </w:t>
      </w:r>
    </w:p>
    <w:p w14:paraId="2D9AB5CA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Estes relacionamentos podem ser:</w:t>
      </w:r>
    </w:p>
    <w:p w14:paraId="233CD6A2" w14:textId="77777777" w:rsidR="0024334E" w:rsidRPr="00CF18EF" w:rsidRDefault="0024334E" w:rsidP="00A41A40">
      <w:pPr>
        <w:numPr>
          <w:ilvl w:val="0"/>
          <w:numId w:val="5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associações entre actores e casos de uso;</w:t>
      </w:r>
    </w:p>
    <w:p w14:paraId="7002CCEE" w14:textId="77777777" w:rsidR="0024334E" w:rsidRPr="00CF18EF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generalizações entre os actores;</w:t>
      </w:r>
    </w:p>
    <w:p w14:paraId="367CBCA0" w14:textId="77777777" w:rsidR="0024334E" w:rsidRPr="00CF18EF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generalizações, </w:t>
      </w:r>
      <w:r w:rsidRPr="00CF18EF">
        <w:rPr>
          <w:rFonts w:eastAsia="Batang"/>
          <w:i/>
          <w:iCs/>
          <w:color w:val="000000"/>
        </w:rPr>
        <w:t>extends</w:t>
      </w:r>
      <w:r w:rsidRPr="00CF18EF">
        <w:rPr>
          <w:rFonts w:eastAsia="Batang"/>
          <w:color w:val="000000"/>
        </w:rPr>
        <w:t xml:space="preserve"> e </w:t>
      </w:r>
      <w:r w:rsidRPr="00CF18EF">
        <w:rPr>
          <w:rFonts w:eastAsia="Batang"/>
          <w:i/>
          <w:iCs/>
          <w:color w:val="000000"/>
        </w:rPr>
        <w:t>includes</w:t>
      </w:r>
      <w:r w:rsidRPr="00CF18EF">
        <w:rPr>
          <w:rFonts w:eastAsia="Batang"/>
          <w:color w:val="000000"/>
        </w:rPr>
        <w:t xml:space="preserve"> entre os casos de uso. </w:t>
      </w:r>
    </w:p>
    <w:p w14:paraId="6A5D0AD5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color w:val="000000"/>
        </w:rPr>
        <w:t>Em maiores detalhes:</w:t>
      </w:r>
    </w:p>
    <w:p w14:paraId="0E757CE0" w14:textId="77777777" w:rsidR="0024334E" w:rsidRPr="00CF18EF" w:rsidRDefault="0024334E" w:rsidP="00A41A40">
      <w:pPr>
        <w:numPr>
          <w:ilvl w:val="0"/>
          <w:numId w:val="6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Actores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570"/>
      </w:tblGrid>
      <w:tr w:rsidR="0024334E" w:rsidRPr="00CF18EF" w14:paraId="436A8A4B" w14:textId="77777777" w:rsidTr="004000EA">
        <w:trPr>
          <w:tblCellSpacing w:w="0" w:type="dxa"/>
          <w:jc w:val="center"/>
        </w:trPr>
        <w:tc>
          <w:tcPr>
            <w:tcW w:w="1260" w:type="dxa"/>
            <w:shd w:val="clear" w:color="auto" w:fill="auto"/>
            <w:hideMark/>
          </w:tcPr>
          <w:p w14:paraId="4C445BA4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7DDC2278" wp14:editId="01234DC8">
                  <wp:extent cx="581025" cy="866775"/>
                  <wp:effectExtent l="0" t="0" r="0" b="0"/>
                  <wp:docPr id="4" name="Picture 4" descr="image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shd w:val="clear" w:color="auto" w:fill="auto"/>
            <w:hideMark/>
          </w:tcPr>
          <w:p w14:paraId="757C7A3E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>Um actor é um usuário do sistema, que pode ser um usuário humano ou um outro sistema computacional.</w:t>
            </w:r>
          </w:p>
        </w:tc>
      </w:tr>
    </w:tbl>
    <w:p w14:paraId="69483D21" w14:textId="77777777" w:rsidR="0024334E" w:rsidRPr="00CF18EF" w:rsidRDefault="0024334E" w:rsidP="00A41A40">
      <w:pPr>
        <w:numPr>
          <w:ilvl w:val="0"/>
          <w:numId w:val="7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Caso de uso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6585"/>
      </w:tblGrid>
      <w:tr w:rsidR="0024334E" w:rsidRPr="00CF18EF" w14:paraId="186A73FB" w14:textId="77777777" w:rsidTr="004000EA">
        <w:trPr>
          <w:tblCellSpacing w:w="0" w:type="dxa"/>
          <w:jc w:val="center"/>
        </w:trPr>
        <w:tc>
          <w:tcPr>
            <w:tcW w:w="1245" w:type="dxa"/>
            <w:shd w:val="clear" w:color="auto" w:fill="auto"/>
            <w:hideMark/>
          </w:tcPr>
          <w:p w14:paraId="135E0BAF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426BB29F" wp14:editId="38B043BF">
                  <wp:extent cx="752475" cy="609600"/>
                  <wp:effectExtent l="0" t="0" r="0" b="0"/>
                  <wp:docPr id="5" name="Picture 5" descr="image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5" w:type="dxa"/>
            <w:shd w:val="clear" w:color="auto" w:fill="auto"/>
            <w:hideMark/>
          </w:tcPr>
          <w:p w14:paraId="19F2F33F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 xml:space="preserve">Um </w:t>
            </w:r>
            <w:r w:rsidRPr="00CF18EF">
              <w:rPr>
                <w:rFonts w:eastAsia="Batang"/>
                <w:i/>
                <w:iCs/>
                <w:color w:val="000000"/>
              </w:rPr>
              <w:t>caso de uso</w:t>
            </w:r>
            <w:r w:rsidRPr="00CF18EF">
              <w:rPr>
                <w:rFonts w:eastAsia="Batang"/>
                <w:color w:val="000000"/>
              </w:rPr>
              <w:t xml:space="preserve"> define uma grande função do sistema. A implicação é que uma função pode ser estruturada em outras funções e, portanto, um </w:t>
            </w:r>
            <w:r w:rsidRPr="00CF18EF">
              <w:rPr>
                <w:rFonts w:eastAsia="Batang"/>
                <w:i/>
                <w:color w:val="000000"/>
              </w:rPr>
              <w:t>caso de uso</w:t>
            </w:r>
            <w:r w:rsidRPr="00CF18EF">
              <w:rPr>
                <w:rFonts w:eastAsia="Batang"/>
                <w:color w:val="000000"/>
              </w:rPr>
              <w:t xml:space="preserve"> pode ser estruturado.</w:t>
            </w:r>
          </w:p>
        </w:tc>
      </w:tr>
    </w:tbl>
    <w:p w14:paraId="46F03196" w14:textId="77777777" w:rsidR="0024334E" w:rsidRPr="00CF18EF" w:rsidRDefault="0024334E" w:rsidP="00A41A40">
      <w:pPr>
        <w:numPr>
          <w:ilvl w:val="0"/>
          <w:numId w:val="8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Relacionamentos</w:t>
      </w:r>
    </w:p>
    <w:p w14:paraId="07AB1353" w14:textId="77777777" w:rsidR="0024334E" w:rsidRPr="00CF18EF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Ajudam a descrever </w:t>
      </w:r>
      <w:r w:rsidRPr="00CF18EF">
        <w:rPr>
          <w:rFonts w:eastAsia="Batang"/>
          <w:i/>
          <w:iCs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</w:t>
      </w:r>
    </w:p>
    <w:p w14:paraId="491103BC" w14:textId="77777777" w:rsidR="0024334E" w:rsidRPr="00CF18EF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Entre um actor e um </w:t>
      </w:r>
      <w:r w:rsidRPr="00CF18EF">
        <w:rPr>
          <w:rFonts w:eastAsia="Batang"/>
          <w:i/>
          <w:iCs/>
          <w:color w:val="000000"/>
        </w:rPr>
        <w:t>caso de uso</w:t>
      </w:r>
    </w:p>
    <w:p w14:paraId="2CC9200F" w14:textId="77777777" w:rsidR="0024334E" w:rsidRPr="00CF18EF" w:rsidRDefault="0024334E" w:rsidP="00A41A40">
      <w:pPr>
        <w:numPr>
          <w:ilvl w:val="2"/>
          <w:numId w:val="8"/>
        </w:numPr>
        <w:tabs>
          <w:tab w:val="clear" w:pos="2160"/>
          <w:tab w:val="num" w:pos="1800"/>
        </w:tabs>
        <w:spacing w:before="0" w:after="0"/>
        <w:ind w:left="180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Associação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1"/>
        <w:gridCol w:w="3720"/>
      </w:tblGrid>
      <w:tr w:rsidR="0024334E" w:rsidRPr="00CF18EF" w14:paraId="7D575D30" w14:textId="77777777" w:rsidTr="004000EA">
        <w:trPr>
          <w:tblCellSpacing w:w="0" w:type="dxa"/>
          <w:jc w:val="center"/>
        </w:trPr>
        <w:tc>
          <w:tcPr>
            <w:tcW w:w="3271" w:type="dxa"/>
            <w:shd w:val="clear" w:color="auto" w:fill="auto"/>
            <w:hideMark/>
          </w:tcPr>
          <w:p w14:paraId="3ADFB458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5D23CE5A" wp14:editId="41B035FA">
                  <wp:extent cx="2076450" cy="714375"/>
                  <wp:effectExtent l="0" t="0" r="0" b="0"/>
                  <wp:docPr id="6" name="Picture 6" descr="image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shd w:val="clear" w:color="auto" w:fill="auto"/>
            <w:hideMark/>
          </w:tcPr>
          <w:p w14:paraId="33166617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>Define uma funcionalidade do sistema do ponto de vista do usuário.</w:t>
            </w:r>
          </w:p>
        </w:tc>
      </w:tr>
    </w:tbl>
    <w:p w14:paraId="1B9EFCAA" w14:textId="77777777" w:rsidR="0024334E" w:rsidRPr="00CF18EF" w:rsidRDefault="0024334E" w:rsidP="00A41A40">
      <w:pPr>
        <w:numPr>
          <w:ilvl w:val="0"/>
          <w:numId w:val="9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i/>
          <w:color w:val="000000"/>
        </w:rPr>
        <w:t>Sistema</w:t>
      </w:r>
    </w:p>
    <w:p w14:paraId="3D4FD3E9" w14:textId="77777777" w:rsidR="0024334E" w:rsidRPr="00CF18EF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Limites do sistema: representado por um rectângulo envolvendo os </w:t>
      </w:r>
      <w:r w:rsidRPr="00CF18EF">
        <w:rPr>
          <w:rFonts w:eastAsia="Batang"/>
          <w:i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que compõem o sistema.</w:t>
      </w:r>
    </w:p>
    <w:p w14:paraId="3A81566E" w14:textId="77777777" w:rsidR="0024334E" w:rsidRPr="00CF18EF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noProof/>
          <w:color w:val="000000"/>
        </w:rPr>
      </w:pPr>
      <w:r w:rsidRPr="00CF18EF">
        <w:rPr>
          <w:rFonts w:eastAsia="Batang"/>
          <w:color w:val="000000"/>
        </w:rPr>
        <w:t>Nome do sistema: Localizado dentro do rectângulo. </w:t>
      </w:r>
      <w:r w:rsidRPr="00CF18EF">
        <w:rPr>
          <w:noProof/>
          <w:color w:val="000000"/>
        </w:rPr>
        <w:t>”(Sampaio 2007)</w:t>
      </w:r>
    </w:p>
    <w:p w14:paraId="0EDD8A10" w14:textId="77777777" w:rsidR="0024334E" w:rsidRPr="00CF18EF" w:rsidRDefault="0024334E">
      <w:pPr>
        <w:pStyle w:val="Heading3"/>
        <w:rPr>
          <w:noProof/>
        </w:rPr>
      </w:pPr>
      <w:bookmarkStart w:id="89" w:name="_Toc452375204"/>
      <w:r w:rsidRPr="00CF18EF">
        <w:rPr>
          <w:noProof/>
        </w:rPr>
        <w:lastRenderedPageBreak/>
        <w:t>Prototipagem</w:t>
      </w:r>
      <w:bookmarkEnd w:id="89"/>
    </w:p>
    <w:p w14:paraId="640641F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“Implementação concreta mas parcial do desenho do sistema.</w:t>
      </w:r>
    </w:p>
    <w:p w14:paraId="5F1D2C0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D2F8C3E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Categorias de prototipos</w:t>
      </w:r>
    </w:p>
    <w:p w14:paraId="2424161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b/>
          <w:noProof/>
          <w:color w:val="000000"/>
        </w:rPr>
        <w:t>Físicos</w:t>
      </w:r>
      <w:r w:rsidRPr="00CF18EF">
        <w:rPr>
          <w:rFonts w:ascii="Times New Roman" w:hAnsi="Times New Roman" w:cs="Times New Roman"/>
          <w:noProof/>
          <w:color w:val="000000"/>
        </w:rPr>
        <w:t xml:space="preserve"> </w:t>
      </w:r>
    </w:p>
    <w:p w14:paraId="17705C08" w14:textId="77777777" w:rsidR="0024334E" w:rsidRPr="00CF18EF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 xml:space="preserve">Modelo de madeira ou plasticina (p.ex. PalmPilot) </w:t>
      </w:r>
    </w:p>
    <w:p w14:paraId="4C87530E" w14:textId="77777777" w:rsidR="0024334E" w:rsidRPr="00CF18EF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 xml:space="preserve">Simulacro de cartão ou cartolina </w:t>
      </w:r>
    </w:p>
    <w:p w14:paraId="7E8A2A1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  <w:r w:rsidRPr="00CF18EF">
        <w:rPr>
          <w:rFonts w:ascii="Times New Roman" w:hAnsi="Times New Roman" w:cs="Times New Roman"/>
          <w:b/>
          <w:noProof/>
          <w:color w:val="000000"/>
        </w:rPr>
        <w:t>Funcionais</w:t>
      </w:r>
    </w:p>
    <w:p w14:paraId="157E4ED7" w14:textId="77777777" w:rsidR="0024334E" w:rsidRPr="00CF18EF" w:rsidRDefault="0024334E" w:rsidP="00A41A40">
      <w:pPr>
        <w:pStyle w:val="BodyTex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Programa com funcionalidade limitada</w:t>
      </w:r>
    </w:p>
    <w:p w14:paraId="29A3397E" w14:textId="77777777" w:rsidR="0024334E" w:rsidRPr="00CF18EF" w:rsidRDefault="0024334E" w:rsidP="0024334E">
      <w:pPr>
        <w:pStyle w:val="BodyText"/>
        <w:spacing w:before="0" w:after="0" w:line="360" w:lineRule="auto"/>
        <w:ind w:left="427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265552758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Jor94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(Jorge 1994)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5E150C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</w:p>
    <w:p w14:paraId="5FE45FAB" w14:textId="77777777" w:rsidR="0024334E" w:rsidRPr="00CF18EF" w:rsidRDefault="0024334E">
      <w:pPr>
        <w:pStyle w:val="Heading3"/>
        <w:rPr>
          <w:noProof/>
        </w:rPr>
      </w:pPr>
      <w:bookmarkStart w:id="90" w:name="_Toc452375205"/>
      <w:r w:rsidRPr="00CF18EF">
        <w:rPr>
          <w:noProof/>
        </w:rPr>
        <w:t>Digitalização</w:t>
      </w:r>
      <w:bookmarkEnd w:id="90"/>
      <w:r w:rsidRPr="00CF18EF">
        <w:rPr>
          <w:noProof/>
        </w:rPr>
        <w:t xml:space="preserve"> </w:t>
      </w:r>
    </w:p>
    <w:p w14:paraId="573715A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De acordo com Conselho Nacional de Arquivos – CONARQ”</w:t>
      </w:r>
      <w:r w:rsidRPr="00CF18EF">
        <w:t xml:space="preserve"> </w:t>
      </w:r>
      <w:r w:rsidRPr="00CF18EF">
        <w:rPr>
          <w:rFonts w:ascii="Times New Roman" w:hAnsi="Times New Roman" w:cs="Times New Roman"/>
          <w:noProof/>
          <w:color w:val="000000"/>
        </w:rPr>
        <w:t>Entendemos a digitalização como um processo de conversão dos documentos arquivísticos em formato digital, que consiste em unidades de dados binários, denominadas de bits - que são 0 (zero) e 1 (um)</w:t>
      </w:r>
    </w:p>
    <w:p w14:paraId="7747D05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358738890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Con10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(Conselho Nacional de Arquivos - CONARQ 2010)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191147F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01BF64" w14:textId="77777777" w:rsidR="0024334E" w:rsidRPr="00CF18EF" w:rsidRDefault="0024334E">
      <w:pPr>
        <w:pStyle w:val="Heading3"/>
        <w:rPr>
          <w:noProof/>
        </w:rPr>
      </w:pPr>
      <w:bookmarkStart w:id="91" w:name="_Toc452375206"/>
      <w:r w:rsidRPr="00CF18EF">
        <w:rPr>
          <w:noProof/>
        </w:rPr>
        <w:t>Metodologias de Desenvolvimento</w:t>
      </w:r>
      <w:bookmarkEnd w:id="91"/>
    </w:p>
    <w:p w14:paraId="29184D2D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Metodologias Tradicionais</w:t>
      </w:r>
    </w:p>
    <w:p w14:paraId="245575C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“As metodologias tradicionais são também chamadas de pesadas ou orientadas a documentação. Essas metodologias surgiram em um contexto de desenvolvimento de software muito diferente do atual, baseado apenas em um mainframe e terminais”</w:t>
      </w:r>
      <w:sdt>
        <w:sdtPr>
          <w:rPr>
            <w:rFonts w:ascii="Times New Roman" w:hAnsi="Times New Roman" w:cs="Times New Roman"/>
            <w:noProof/>
            <w:color w:val="000000"/>
          </w:rPr>
          <w:id w:val="-837387843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WWR70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(Royce 1970)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D939F7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23589795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Metodologias Ágeis</w:t>
      </w:r>
    </w:p>
    <w:p w14:paraId="18BBE767" w14:textId="77777777" w:rsidR="00905010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“O termo “Metodologias Ágeis” tornou-se popular em 2001 quando dezessete especialistas em processos de desenvolvimento de software representando os métodos Scrum”</w:t>
      </w:r>
    </w:p>
    <w:p w14:paraId="7BA91DB3" w14:textId="77777777" w:rsidR="0024334E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sdt>
        <w:sdtPr>
          <w:rPr>
            <w:rFonts w:ascii="Times New Roman" w:hAnsi="Times New Roman" w:cs="Times New Roman"/>
            <w:noProof/>
            <w:color w:val="000000"/>
          </w:rPr>
          <w:id w:val="-1563250892"/>
          <w:citation/>
        </w:sdtPr>
        <w:sdtContent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="0024334E"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MSc02 \l 1033 </w:instrText>
          </w:r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="0024334E" w:rsidRPr="00CF18EF">
            <w:rPr>
              <w:rFonts w:ascii="Times New Roman" w:hAnsi="Times New Roman" w:cs="Times New Roman"/>
              <w:noProof/>
              <w:color w:val="000000"/>
            </w:rPr>
            <w:t xml:space="preserve"> (M. Schwaber 2002)</w:t>
          </w:r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21E5609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7B6CDAD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lastRenderedPageBreak/>
        <w:t>Extreme Programming</w:t>
      </w:r>
    </w:p>
    <w:p w14:paraId="3AFD63BA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 Extreme Programming (XP) é uma metodologia ágil para equipes pequenas e médias que desenvolvem software baseado em requisitos vagos e que se modiﬁcam rapidamente.</w:t>
      </w:r>
    </w:p>
    <w:p w14:paraId="25E7B66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1016374979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KBe99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(Beck 1999)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454D737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53AB91" w14:textId="77777777" w:rsidR="0024334E" w:rsidRPr="00CF18EF" w:rsidRDefault="0024334E" w:rsidP="00BB0DC9">
      <w:pPr>
        <w:pStyle w:val="Heading2"/>
      </w:pPr>
      <w:bookmarkStart w:id="92" w:name="_Toc436653531"/>
      <w:bookmarkStart w:id="93" w:name="_Toc452375207"/>
      <w:r w:rsidRPr="00CF18EF">
        <w:t>Definição conceitual e operacional das variáveis de investigação</w:t>
      </w:r>
      <w:bookmarkEnd w:id="92"/>
      <w:bookmarkEnd w:id="93"/>
    </w:p>
    <w:p w14:paraId="6FE9C5DF" w14:textId="77777777" w:rsidR="00095208" w:rsidRPr="00CF18EF" w:rsidRDefault="00095208" w:rsidP="00095208">
      <w:pPr>
        <w:pStyle w:val="BodyText"/>
      </w:pPr>
    </w:p>
    <w:p w14:paraId="7658E0F0" w14:textId="77777777" w:rsidR="0024334E" w:rsidRPr="00CF18EF" w:rsidRDefault="0024334E">
      <w:pPr>
        <w:pStyle w:val="Heading3"/>
      </w:pPr>
      <w:bookmarkStart w:id="94" w:name="_Toc452375208"/>
      <w:r w:rsidRPr="00CF18EF">
        <w:t>Segurança</w:t>
      </w:r>
      <w:bookmarkEnd w:id="94"/>
      <w:r w:rsidRPr="00CF18EF">
        <w:t xml:space="preserve"> </w:t>
      </w:r>
    </w:p>
    <w:p w14:paraId="4ABA4AC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color w:val="252525"/>
          <w:szCs w:val="21"/>
          <w:shd w:val="clear" w:color="auto" w:fill="FFFFFF"/>
        </w:rPr>
      </w:pP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“A</w:t>
      </w:r>
      <w:r w:rsidRPr="00CF18EF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CF18EF">
        <w:rPr>
          <w:rFonts w:ascii="Times New Roman" w:hAnsi="Times New Roman" w:cs="Times New Roman"/>
          <w:b/>
          <w:bCs/>
          <w:color w:val="252525"/>
          <w:szCs w:val="21"/>
          <w:shd w:val="clear" w:color="auto" w:fill="FFFFFF"/>
        </w:rPr>
        <w:t>segurança da informação</w:t>
      </w:r>
      <w:r w:rsidRPr="00CF18EF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está </w:t>
      </w:r>
      <w:r w:rsidR="00905010"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directamente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relacionada com </w:t>
      </w:r>
      <w:r w:rsidR="00905010"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protecção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de um conjunto de informações, no sentido de preservar o valor que possuem para um indivíduo ou uma organização.”</w:t>
      </w:r>
      <w:r w:rsidRPr="00CF18EF">
        <w:rPr>
          <w:rFonts w:ascii="Times New Roman" w:hAnsi="Times New Roman"/>
        </w:rPr>
        <w:t xml:space="preserve"> </w:t>
      </w:r>
      <w:sdt>
        <w:sdtPr>
          <w:rPr>
            <w:rFonts w:ascii="Times New Roman" w:hAnsi="Times New Roman"/>
          </w:rPr>
          <w:id w:val="-559011018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67D47EC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b/>
          <w:sz w:val="32"/>
        </w:rPr>
      </w:pPr>
    </w:p>
    <w:p w14:paraId="5E1160A1" w14:textId="77777777" w:rsidR="0024334E" w:rsidRPr="00CF18EF" w:rsidRDefault="0024334E">
      <w:pPr>
        <w:pStyle w:val="Heading3"/>
      </w:pPr>
      <w:bookmarkStart w:id="95" w:name="_Toc452375209"/>
      <w:r w:rsidRPr="00CF18EF">
        <w:t>Integridade</w:t>
      </w:r>
      <w:bookmarkEnd w:id="95"/>
    </w:p>
    <w:p w14:paraId="5BB4D861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“Verificar a integridade dos dados consiste em determinar se os dados não foram alterados durante a comunicação (de maneira fortuita ou intencional).”</w:t>
      </w:r>
      <w:sdt>
        <w:sdtPr>
          <w:rPr>
            <w:rFonts w:ascii="Times New Roman" w:hAnsi="Times New Roman"/>
          </w:rPr>
          <w:id w:val="292409352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43DDDD8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31893BAC" w14:textId="77777777" w:rsidR="0024334E" w:rsidRPr="00CF18EF" w:rsidRDefault="0024334E">
      <w:pPr>
        <w:pStyle w:val="Heading3"/>
      </w:pPr>
      <w:bookmarkStart w:id="96" w:name="_Toc452375210"/>
      <w:r w:rsidRPr="00CF18EF">
        <w:t>Confidencialidade</w:t>
      </w:r>
      <w:bookmarkEnd w:id="96"/>
    </w:p>
    <w:p w14:paraId="78C2F9F7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“A confidencialidade consiste em tornar a informação inteligível para outras pessoas além dos actores da transacção.”</w:t>
      </w:r>
      <w:sdt>
        <w:sdtPr>
          <w:rPr>
            <w:rFonts w:ascii="Times New Roman" w:hAnsi="Times New Roman"/>
          </w:rPr>
          <w:id w:val="-1941361460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6AFC79AE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72D4F946" w14:textId="77777777" w:rsidR="0024334E" w:rsidRPr="00CF18EF" w:rsidRDefault="0024334E">
      <w:pPr>
        <w:pStyle w:val="Heading3"/>
      </w:pPr>
      <w:bookmarkStart w:id="97" w:name="_Toc452375211"/>
      <w:r w:rsidRPr="00CF18EF">
        <w:t>Disponibilidade</w:t>
      </w:r>
      <w:bookmarkEnd w:id="97"/>
    </w:p>
    <w:p w14:paraId="6F6BF660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“Prevenir que a informação seja retida de forma não autorizada, e que possa ser acedida a qualquer momento”</w:t>
      </w:r>
      <w:sdt>
        <w:sdtPr>
          <w:rPr>
            <w:rFonts w:ascii="Times New Roman" w:hAnsi="Times New Roman"/>
          </w:rPr>
          <w:id w:val="-102269743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1BD7BC22" w14:textId="4F3E696A" w:rsidR="00284A43" w:rsidRPr="00CF18EF" w:rsidRDefault="00284A43">
      <w:pPr>
        <w:spacing w:before="0" w:after="0" w:line="240" w:lineRule="auto"/>
        <w:jc w:val="left"/>
      </w:pPr>
      <w:r w:rsidRPr="00CF18EF">
        <w:br w:type="page"/>
      </w:r>
    </w:p>
    <w:p w14:paraId="3E59368C" w14:textId="77777777" w:rsidR="00B31911" w:rsidRPr="00CF18EF" w:rsidRDefault="00B31911">
      <w:pPr>
        <w:pStyle w:val="Heading1"/>
      </w:pPr>
      <w:bookmarkStart w:id="98" w:name="_Toc452375212"/>
      <w:r w:rsidRPr="00CF18EF">
        <w:lastRenderedPageBreak/>
        <w:t>CApítulo 3</w:t>
      </w:r>
      <w:r w:rsidR="00E1122F" w:rsidRPr="00CF18EF">
        <w:t xml:space="preserve"> </w:t>
      </w:r>
      <w:r w:rsidR="005F12E3" w:rsidRPr="00CF18EF">
        <w:t xml:space="preserve">- </w:t>
      </w:r>
      <w:r w:rsidRPr="00CF18EF">
        <w:t>MARCO CONTEXTUAL DA INVESTIGAÇÃO</w:t>
      </w:r>
      <w:bookmarkEnd w:id="98"/>
    </w:p>
    <w:p w14:paraId="7F8E7CA9" w14:textId="77777777" w:rsidR="00B60D98" w:rsidRPr="00CF18EF" w:rsidRDefault="00B60D98" w:rsidP="00B60D98">
      <w:pPr>
        <w:pStyle w:val="BodyText"/>
      </w:pPr>
    </w:p>
    <w:p w14:paraId="18515D80" w14:textId="19E357BF" w:rsidR="00F477E0" w:rsidRPr="00CF18EF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Este cap</w:t>
      </w:r>
      <w:r w:rsidR="00284A43" w:rsidRPr="00CF18EF">
        <w:rPr>
          <w:rFonts w:ascii="Times New Roman" w:hAnsi="Times New Roman" w:cs="Times New Roman"/>
        </w:rPr>
        <w:t>í</w:t>
      </w:r>
      <w:r w:rsidRPr="00CF18EF">
        <w:rPr>
          <w:rFonts w:ascii="Times New Roman" w:hAnsi="Times New Roman" w:cs="Times New Roman"/>
        </w:rPr>
        <w:t xml:space="preserve">tulo tem como objectivo apresentar o contexto da actual investigação, onde em uma fase inicial </w:t>
      </w:r>
      <w:r w:rsidR="001627C1" w:rsidRPr="00CF18EF">
        <w:rPr>
          <w:rFonts w:ascii="Times New Roman" w:hAnsi="Times New Roman" w:cs="Times New Roman"/>
        </w:rPr>
        <w:t>será</w:t>
      </w:r>
      <w:r w:rsidRPr="00CF18EF">
        <w:rPr>
          <w:rFonts w:ascii="Times New Roman" w:hAnsi="Times New Roman" w:cs="Times New Roman"/>
        </w:rPr>
        <w:t xml:space="preserve"> feita uma breve descrição do caso de estudo, informações ou aspectos gerais de forma a</w:t>
      </w:r>
      <w:r w:rsidR="004000EA" w:rsidRPr="00CF18EF">
        <w:rPr>
          <w:rFonts w:ascii="Times New Roman" w:hAnsi="Times New Roman" w:cs="Times New Roman"/>
        </w:rPr>
        <w:t xml:space="preserve"> melhor</w:t>
      </w:r>
      <w:r w:rsidRPr="00CF18EF">
        <w:rPr>
          <w:rFonts w:ascii="Times New Roman" w:hAnsi="Times New Roman" w:cs="Times New Roman"/>
        </w:rPr>
        <w:t xml:space="preserve"> conhecer o Tribunal dos Menores da Cidade de Maputo.</w:t>
      </w:r>
    </w:p>
    <w:p w14:paraId="047CC5F4" w14:textId="77777777" w:rsidR="008752CE" w:rsidRPr="00CF18EF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Em seguida, também </w:t>
      </w:r>
      <w:r w:rsidR="001627C1" w:rsidRPr="00CF18EF">
        <w:rPr>
          <w:rFonts w:ascii="Times New Roman" w:hAnsi="Times New Roman" w:cs="Times New Roman"/>
        </w:rPr>
        <w:t>será</w:t>
      </w:r>
      <w:r w:rsidRPr="00CF18EF">
        <w:rPr>
          <w:rFonts w:ascii="Times New Roman" w:hAnsi="Times New Roman" w:cs="Times New Roman"/>
        </w:rPr>
        <w:t xml:space="preserve"> feita um</w:t>
      </w:r>
      <w:r w:rsidR="004000EA" w:rsidRPr="00CF18EF">
        <w:rPr>
          <w:rFonts w:ascii="Times New Roman" w:hAnsi="Times New Roman" w:cs="Times New Roman"/>
        </w:rPr>
        <w:t>a</w:t>
      </w:r>
      <w:r w:rsidRPr="00CF18EF">
        <w:rPr>
          <w:rFonts w:ascii="Times New Roman" w:hAnsi="Times New Roman" w:cs="Times New Roman"/>
        </w:rPr>
        <w:t xml:space="preserve"> descrição em como </w:t>
      </w:r>
      <w:r w:rsidR="004000EA" w:rsidRPr="00CF18EF">
        <w:rPr>
          <w:rFonts w:ascii="Times New Roman" w:hAnsi="Times New Roman" w:cs="Times New Roman"/>
        </w:rPr>
        <w:t xml:space="preserve">é gerido </w:t>
      </w:r>
      <w:r w:rsidRPr="00CF18EF">
        <w:rPr>
          <w:rFonts w:ascii="Times New Roman" w:hAnsi="Times New Roman" w:cs="Times New Roman"/>
        </w:rPr>
        <w:t>o actual ciclo de</w:t>
      </w:r>
      <w:r w:rsidR="004000EA" w:rsidRPr="00CF18EF">
        <w:rPr>
          <w:rFonts w:ascii="Times New Roman" w:hAnsi="Times New Roman" w:cs="Times New Roman"/>
        </w:rPr>
        <w:t xml:space="preserve"> vida do Processo Judicial.</w:t>
      </w:r>
    </w:p>
    <w:p w14:paraId="41C2DBEF" w14:textId="77777777" w:rsidR="00A03A72" w:rsidRPr="00CF18EF" w:rsidRDefault="00A03A7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6B7C45CD" w14:textId="41AA04CA" w:rsidR="00665BB7" w:rsidRPr="00CF18EF" w:rsidRDefault="00AF642E" w:rsidP="00BB0DC9">
      <w:pPr>
        <w:pStyle w:val="Heading2"/>
      </w:pPr>
      <w:bookmarkStart w:id="99" w:name="_Toc452375213"/>
      <w:r w:rsidRPr="00CF18EF">
        <w:t>Caracterização sócio - histórica, geográfica, política,</w:t>
      </w:r>
      <w:r w:rsidR="00284A43" w:rsidRPr="00CF18EF">
        <w:t xml:space="preserve"> </w:t>
      </w:r>
      <w:r w:rsidRPr="00CF18EF">
        <w:t>do objecto de investigação</w:t>
      </w:r>
      <w:bookmarkEnd w:id="99"/>
    </w:p>
    <w:p w14:paraId="198EAB7B" w14:textId="77777777" w:rsidR="00665BB7" w:rsidRPr="00CF18EF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15557A4" w14:textId="77777777" w:rsidR="00665BB7" w:rsidRPr="00CF18EF" w:rsidRDefault="000A3C7E">
      <w:pPr>
        <w:pStyle w:val="Heading3"/>
      </w:pPr>
      <w:bookmarkStart w:id="100" w:name="_Toc452375214"/>
      <w:r w:rsidRPr="00CF18EF">
        <w:t>Tribunal dos Menores da Cidade de Maputo</w:t>
      </w:r>
      <w:bookmarkEnd w:id="100"/>
    </w:p>
    <w:p w14:paraId="120FECC6" w14:textId="77777777" w:rsidR="000A3C7E" w:rsidRPr="00CF18EF" w:rsidRDefault="000A3C7E" w:rsidP="000A3C7E">
      <w:r w:rsidRPr="00CF18EF">
        <w:rPr>
          <w:lang w:eastAsia="pt-BR"/>
        </w:rPr>
        <w:t xml:space="preserve">O Tribunal de Menores da Cidade de Maputo </w:t>
      </w:r>
      <w:r w:rsidRPr="00CF18EF">
        <w:t>é, na verdade, criado em Moçambique somente em 1971 pelo Decreto 471/71, de 29 de Setembro (Estatuto de Assistência Jurisdicional de Menores), estando até a presente data funcionando apenas na Cidade de Maputo. Nas demais províncias do país, encontram-se apenas secções de menores funcionando nos tribunais comuns.</w:t>
      </w:r>
    </w:p>
    <w:p w14:paraId="07FB1245" w14:textId="77777777" w:rsidR="00912A27" w:rsidRPr="00CF18EF" w:rsidRDefault="00912A27" w:rsidP="000A3C7E"/>
    <w:p w14:paraId="45F8863B" w14:textId="3286A162" w:rsidR="000A3C7E" w:rsidRPr="00CF18EF" w:rsidRDefault="001627C1">
      <w:pPr>
        <w:pStyle w:val="Heading3"/>
      </w:pPr>
      <w:bookmarkStart w:id="101" w:name="_Toc452375215"/>
      <w:r w:rsidRPr="00CF18EF">
        <w:t>Missão</w:t>
      </w:r>
      <w:r w:rsidR="000A3C7E" w:rsidRPr="00CF18EF">
        <w:t xml:space="preserve"> do Tribunal dos </w:t>
      </w:r>
      <w:r w:rsidR="00284A43" w:rsidRPr="00CF18EF">
        <w:t>M</w:t>
      </w:r>
      <w:r w:rsidR="000A3C7E" w:rsidRPr="00CF18EF">
        <w:t>eno</w:t>
      </w:r>
      <w:r w:rsidR="00284A43" w:rsidRPr="00CF18EF">
        <w:t>re</w:t>
      </w:r>
      <w:r w:rsidR="000A3C7E" w:rsidRPr="00CF18EF">
        <w:t>s</w:t>
      </w:r>
      <w:bookmarkEnd w:id="101"/>
    </w:p>
    <w:p w14:paraId="6A4262DE" w14:textId="77777777" w:rsidR="00912A27" w:rsidRPr="00CF18EF" w:rsidRDefault="00912A27" w:rsidP="00912A27">
      <w:pPr>
        <w:spacing w:after="0"/>
        <w:rPr>
          <w:lang w:eastAsia="pt-BR"/>
        </w:rPr>
      </w:pPr>
      <w:r w:rsidRPr="00CF18EF">
        <w:rPr>
          <w:lang w:eastAsia="pt-BR"/>
        </w:rPr>
        <w:t>O Tribunal dos Menores da Cidade de Maputo tem como missão proteger os interesses superiores dos menores. Obrigando aos progenitores, dentre outras obrigações, as</w:t>
      </w:r>
      <w:r w:rsidRPr="00CF18EF">
        <w:rPr>
          <w:color w:val="FF0000"/>
          <w:lang w:eastAsia="pt-BR"/>
        </w:rPr>
        <w:t xml:space="preserve"> </w:t>
      </w:r>
      <w:r w:rsidRPr="00CF18EF">
        <w:rPr>
          <w:lang w:eastAsia="pt-BR"/>
        </w:rPr>
        <w:t xml:space="preserve">de proverem o sustento, habitação, educação, assistência médica e medicamentosa, entre outros deveres/direitos típicos do poder parental, que corroboram para o desenvolvimento das crianças, conforme estabelece a Lei 8/2008 de 15 de Julho.  </w:t>
      </w:r>
    </w:p>
    <w:p w14:paraId="0FD7CBE6" w14:textId="77777777" w:rsidR="00912A27" w:rsidRPr="00CF18EF" w:rsidRDefault="00912A27" w:rsidP="00912A27">
      <w:pPr>
        <w:spacing w:after="0"/>
        <w:rPr>
          <w:lang w:eastAsia="pt-BR"/>
        </w:rPr>
      </w:pPr>
    </w:p>
    <w:p w14:paraId="64B5E396" w14:textId="77777777" w:rsidR="000A3C7E" w:rsidRPr="00CF18EF" w:rsidRDefault="00912A27">
      <w:pPr>
        <w:pStyle w:val="Heading3"/>
      </w:pPr>
      <w:bookmarkStart w:id="102" w:name="_Toc452375216"/>
      <w:r w:rsidRPr="00CF18EF">
        <w:t>Estrutura Orgânica do Tribunal dos Menores</w:t>
      </w:r>
      <w:bookmarkEnd w:id="102"/>
    </w:p>
    <w:p w14:paraId="30E8D1B4" w14:textId="71EA0AEF" w:rsidR="00B91703" w:rsidRPr="00CF18EF" w:rsidRDefault="00B91703" w:rsidP="00B91703">
      <w:pPr>
        <w:spacing w:after="0"/>
        <w:rPr>
          <w:lang w:eastAsia="pt-BR"/>
        </w:rPr>
      </w:pPr>
      <w:r w:rsidRPr="00CF18EF">
        <w:rPr>
          <w:lang w:eastAsia="pt-BR"/>
        </w:rPr>
        <w:t xml:space="preserve">Para fazer face à sua missão, a organização está dividida em secções ou cartórios, em número de três, 3 magistrados judiciais para cada cartório, 3 magistrados do ministério público (Curadores de Menores), uma secretária-geral e uma administração judicial, segundo o organograma demonstrado na </w:t>
      </w:r>
      <w:r w:rsidR="00D47314">
        <w:rPr>
          <w:lang w:eastAsia="pt-BR"/>
        </w:rPr>
        <w:t>figura abaixo</w:t>
      </w:r>
      <w:r w:rsidRPr="00CF18EF">
        <w:rPr>
          <w:color w:val="FF0000"/>
          <w:lang w:eastAsia="pt-BR"/>
        </w:rPr>
        <w:t>.</w:t>
      </w:r>
    </w:p>
    <w:p w14:paraId="6EC1A28E" w14:textId="1AC4C1DF" w:rsidR="000A3C7E" w:rsidRPr="00CF18EF" w:rsidRDefault="00B20197" w:rsidP="000A3C7E">
      <w:pPr>
        <w:pStyle w:val="BodyText"/>
      </w:pPr>
      <w:commentRangeStart w:id="103"/>
      <w:r w:rsidRPr="00A510CD">
        <w:rPr>
          <w:noProof/>
          <w:lang w:val="en-US"/>
        </w:rPr>
        <w:lastRenderedPageBreak/>
        <w:drawing>
          <wp:anchor distT="0" distB="0" distL="114300" distR="114300" simplePos="0" relativeHeight="251655168" behindDoc="1" locked="0" layoutInCell="1" allowOverlap="1" wp14:anchorId="20138526" wp14:editId="52882DEA">
            <wp:simplePos x="0" y="0"/>
            <wp:positionH relativeFrom="margin">
              <wp:posOffset>-451485</wp:posOffset>
            </wp:positionH>
            <wp:positionV relativeFrom="paragraph">
              <wp:posOffset>81915</wp:posOffset>
            </wp:positionV>
            <wp:extent cx="6172200" cy="3400425"/>
            <wp:effectExtent l="0" t="0" r="38100" b="0"/>
            <wp:wrapTight wrapText="bothSides">
              <wp:wrapPolygon edited="0">
                <wp:start x="9533" y="2541"/>
                <wp:lineTo x="9533" y="4719"/>
                <wp:lineTo x="0" y="5808"/>
                <wp:lineTo x="0" y="12222"/>
                <wp:lineTo x="2467" y="12706"/>
                <wp:lineTo x="2333" y="12948"/>
                <wp:lineTo x="2333" y="14400"/>
                <wp:lineTo x="0" y="15973"/>
                <wp:lineTo x="0" y="18514"/>
                <wp:lineTo x="67" y="18998"/>
                <wp:lineTo x="21667" y="18998"/>
                <wp:lineTo x="21667" y="16457"/>
                <wp:lineTo x="21600" y="16215"/>
                <wp:lineTo x="21067" y="15731"/>
                <wp:lineTo x="19267" y="14400"/>
                <wp:lineTo x="19333" y="13432"/>
                <wp:lineTo x="18933" y="12706"/>
                <wp:lineTo x="21667" y="12222"/>
                <wp:lineTo x="21667" y="5929"/>
                <wp:lineTo x="19667" y="5566"/>
                <wp:lineTo x="12067" y="4719"/>
                <wp:lineTo x="12000" y="3146"/>
                <wp:lineTo x="11800" y="2541"/>
                <wp:lineTo x="9533" y="2541"/>
              </wp:wrapPolygon>
            </wp:wrapTight>
            <wp:docPr id="7" name="Diagrama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103"/>
      <w:r w:rsidR="00D4731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4720BA1" wp14:editId="38D1D5F3">
                <wp:simplePos x="0" y="0"/>
                <wp:positionH relativeFrom="column">
                  <wp:posOffset>-453390</wp:posOffset>
                </wp:positionH>
                <wp:positionV relativeFrom="paragraph">
                  <wp:posOffset>3931920</wp:posOffset>
                </wp:positionV>
                <wp:extent cx="6762750" cy="1169670"/>
                <wp:effectExtent l="0" t="0" r="0" b="1841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1169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74F8" w14:textId="148B1280" w:rsidR="00F778F5" w:rsidRDefault="00F778F5" w:rsidP="00A510CD">
                            <w:pPr>
                              <w:pStyle w:val="Caption"/>
                            </w:pPr>
                            <w:bookmarkStart w:id="104" w:name="_Toc452376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.Organograma Organizacional do Tribunal dos Menores Da Cidade De Maputo</w:t>
                            </w:r>
                            <w:bookmarkEnd w:id="104"/>
                          </w:p>
                          <w:p w14:paraId="79B735E2" w14:textId="36136598" w:rsidR="00F778F5" w:rsidRPr="00A510CD" w:rsidRDefault="00F778F5" w:rsidP="00A510CD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Fonte: Autor</w:t>
                            </w:r>
                          </w:p>
                          <w:p w14:paraId="007126F4" w14:textId="14E4C3D7" w:rsidR="00F778F5" w:rsidRPr="00A510CD" w:rsidRDefault="00F778F5" w:rsidP="00A510C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20BA1" id="Text Box 42" o:spid="_x0000_s1033" type="#_x0000_t202" style="position:absolute;left:0;text-align:left;margin-left:-35.7pt;margin-top:309.6pt;width:532.5pt;height:92.1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" stroked="f">
                <v:textbox style="mso-fit-shape-to-text:t" inset="0,0,0,0">
                  <w:txbxContent>
                    <w:p w14:paraId="1FAB74F8" w14:textId="148B1280" w:rsidR="00F778F5" w:rsidRDefault="00F778F5" w:rsidP="00A510CD">
                      <w:pPr>
                        <w:pStyle w:val="Caption"/>
                      </w:pPr>
                      <w:bookmarkStart w:id="105" w:name="_Toc452376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.Organograma Organizacional do Tribunal dos Menores Da Cidade De Maputo</w:t>
                      </w:r>
                      <w:bookmarkEnd w:id="105"/>
                    </w:p>
                    <w:p w14:paraId="79B735E2" w14:textId="36136598" w:rsidR="00F778F5" w:rsidRPr="00A510CD" w:rsidRDefault="00F778F5" w:rsidP="00A510CD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Fonte: Autor</w:t>
                      </w:r>
                    </w:p>
                    <w:p w14:paraId="007126F4" w14:textId="14E4C3D7" w:rsidR="00F778F5" w:rsidRPr="00A510CD" w:rsidRDefault="00F778F5" w:rsidP="00A510CD"/>
                  </w:txbxContent>
                </v:textbox>
                <w10:wrap type="tight"/>
              </v:shape>
            </w:pict>
          </mc:Fallback>
        </mc:AlternateContent>
      </w:r>
      <w:r w:rsidR="00480A2A">
        <w:rPr>
          <w:rStyle w:val="CommentReference"/>
          <w:rFonts w:ascii="Times New Roman" w:hAnsi="Times New Roman" w:cs="Times New Roman"/>
        </w:rPr>
        <w:commentReference w:id="103"/>
      </w:r>
    </w:p>
    <w:p w14:paraId="15861C52" w14:textId="59D97571" w:rsidR="00B91703" w:rsidRPr="00CF18EF" w:rsidRDefault="00B91703" w:rsidP="000A3C7E">
      <w:pPr>
        <w:pStyle w:val="BodyText"/>
      </w:pPr>
    </w:p>
    <w:p w14:paraId="54F93DA5" w14:textId="633065CC" w:rsidR="00B91703" w:rsidRPr="00CF18EF" w:rsidRDefault="00B91703" w:rsidP="00B91703">
      <w:pPr>
        <w:spacing w:after="0"/>
        <w:ind w:firstLine="706"/>
        <w:rPr>
          <w:lang w:eastAsia="pt-BR"/>
        </w:rPr>
      </w:pPr>
    </w:p>
    <w:p w14:paraId="78BEC432" w14:textId="77777777" w:rsidR="00665BB7" w:rsidRPr="00CF18EF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979A986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B696128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4C10F73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D7A9967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35BCA2D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11E2C8D" w14:textId="77777777" w:rsidR="00CA5553" w:rsidRPr="00A510CD" w:rsidRDefault="00CA5553" w:rsidP="00A510CD">
      <w:pPr>
        <w:spacing w:after="0"/>
        <w:ind w:firstLine="706"/>
        <w:rPr>
          <w:b/>
        </w:rPr>
      </w:pPr>
    </w:p>
    <w:p w14:paraId="4D9FD9B0" w14:textId="6418A0DF" w:rsidR="00DB57F3" w:rsidRPr="00CF18EF" w:rsidRDefault="00DB57F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Para além dos juízes que superintendem os cartórios, há os escrivães de direito que respondem directamente aos anteriores</w:t>
      </w:r>
      <w:r w:rsidR="001627C1" w:rsidRPr="00CF18EF">
        <w:rPr>
          <w:rFonts w:cs="Times New Roman"/>
          <w:b w:val="0"/>
          <w:sz w:val="24"/>
          <w:szCs w:val="24"/>
        </w:rPr>
        <w:t xml:space="preserve"> e por volta estes </w:t>
      </w:r>
      <w:r w:rsidR="004131B5" w:rsidRPr="00CF18EF">
        <w:rPr>
          <w:rFonts w:cs="Times New Roman"/>
          <w:b w:val="0"/>
          <w:sz w:val="24"/>
          <w:szCs w:val="24"/>
        </w:rPr>
        <w:t>superintendem</w:t>
      </w:r>
      <w:r w:rsidR="001627C1" w:rsidRPr="00CF18EF">
        <w:rPr>
          <w:rFonts w:cs="Times New Roman"/>
          <w:b w:val="0"/>
          <w:sz w:val="24"/>
          <w:szCs w:val="24"/>
        </w:rPr>
        <w:t xml:space="preserve"> 3 ajudantes </w:t>
      </w:r>
      <w:r w:rsidR="00284A43" w:rsidRPr="00CF18EF">
        <w:rPr>
          <w:rFonts w:cs="Times New Roman"/>
          <w:b w:val="0"/>
          <w:sz w:val="24"/>
          <w:szCs w:val="24"/>
        </w:rPr>
        <w:t>respectivamente</w:t>
      </w:r>
      <w:r w:rsidRPr="00CF18EF">
        <w:rPr>
          <w:rFonts w:cs="Times New Roman"/>
          <w:b w:val="0"/>
          <w:sz w:val="24"/>
          <w:szCs w:val="24"/>
        </w:rPr>
        <w:t>.</w:t>
      </w:r>
    </w:p>
    <w:p w14:paraId="2AF2334C" w14:textId="0374D83A" w:rsidR="00AF642E" w:rsidRPr="00CF18EF" w:rsidRDefault="008365AB" w:rsidP="00BB0DC9">
      <w:pPr>
        <w:pStyle w:val="Heading2"/>
      </w:pPr>
      <w:r w:rsidRPr="00CF18EF">
        <w:rPr>
          <w:b w:val="0"/>
        </w:rPr>
        <w:br w:type="page"/>
      </w:r>
      <w:r w:rsidR="00AF642E" w:rsidRPr="00CF18EF">
        <w:lastRenderedPageBreak/>
        <w:t xml:space="preserve"> </w:t>
      </w:r>
      <w:bookmarkStart w:id="106" w:name="_Toc452375217"/>
      <w:r w:rsidR="00AF642E" w:rsidRPr="00CF18EF">
        <w:t>Estado actual do objecto da investigação (descrição e evidencias empíricas do contexto de investigação)</w:t>
      </w:r>
      <w:bookmarkEnd w:id="106"/>
    </w:p>
    <w:p w14:paraId="200AAA1E" w14:textId="77777777" w:rsidR="0009742F" w:rsidRPr="00CF18EF" w:rsidRDefault="00C96FEB">
      <w:pPr>
        <w:pStyle w:val="Heading3"/>
      </w:pPr>
      <w:bookmarkStart w:id="107" w:name="_Toc452375218"/>
      <w:r w:rsidRPr="00CF18EF">
        <w:t>Ciclo de Vida do processo judicial</w:t>
      </w:r>
      <w:bookmarkEnd w:id="107"/>
    </w:p>
    <w:tbl>
      <w:tblPr>
        <w:tblStyle w:val="TableGrid"/>
        <w:tblW w:w="9768" w:type="dxa"/>
        <w:tblLook w:val="04A0" w:firstRow="1" w:lastRow="0" w:firstColumn="1" w:lastColumn="0" w:noHBand="0" w:noVBand="1"/>
      </w:tblPr>
      <w:tblGrid>
        <w:gridCol w:w="2358"/>
        <w:gridCol w:w="4154"/>
        <w:gridCol w:w="3256"/>
      </w:tblGrid>
      <w:tr w:rsidR="001D136D" w:rsidRPr="000A5127" w14:paraId="3E6AC4BD" w14:textId="77777777" w:rsidTr="000A5127">
        <w:trPr>
          <w:trHeight w:val="462"/>
        </w:trPr>
        <w:tc>
          <w:tcPr>
            <w:tcW w:w="2358" w:type="dxa"/>
          </w:tcPr>
          <w:p w14:paraId="542CFB7E" w14:textId="77777777" w:rsidR="001D136D" w:rsidRPr="000A5127" w:rsidRDefault="001D136D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 xml:space="preserve">Fase </w:t>
            </w:r>
          </w:p>
        </w:tc>
        <w:tc>
          <w:tcPr>
            <w:tcW w:w="4154" w:type="dxa"/>
          </w:tcPr>
          <w:p w14:paraId="5CB8EC42" w14:textId="77777777" w:rsidR="001D136D" w:rsidRPr="000A5127" w:rsidRDefault="00905010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>Descrição</w:t>
            </w:r>
            <w:r w:rsidR="001D136D"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 xml:space="preserve"> </w:t>
            </w:r>
          </w:p>
        </w:tc>
        <w:tc>
          <w:tcPr>
            <w:tcW w:w="3256" w:type="dxa"/>
          </w:tcPr>
          <w:p w14:paraId="3D4C97DD" w14:textId="77777777" w:rsidR="001D136D" w:rsidRPr="000A5127" w:rsidRDefault="001D136D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>Actores</w:t>
            </w:r>
          </w:p>
        </w:tc>
      </w:tr>
      <w:tr w:rsidR="001D136D" w:rsidRPr="000A5127" w14:paraId="6C5ABB97" w14:textId="77777777" w:rsidTr="000A5127">
        <w:trPr>
          <w:trHeight w:val="448"/>
        </w:trPr>
        <w:tc>
          <w:tcPr>
            <w:tcW w:w="2358" w:type="dxa"/>
          </w:tcPr>
          <w:p w14:paraId="210A5D2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1</w:t>
            </w:r>
          </w:p>
        </w:tc>
        <w:tc>
          <w:tcPr>
            <w:tcW w:w="4154" w:type="dxa"/>
          </w:tcPr>
          <w:p w14:paraId="25A385F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Receber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Petição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</w:tc>
        <w:tc>
          <w:tcPr>
            <w:tcW w:w="3256" w:type="dxa"/>
          </w:tcPr>
          <w:p w14:paraId="0BDB04FB" w14:textId="4098BCAC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Secretaria Geral</w:t>
            </w:r>
          </w:p>
        </w:tc>
      </w:tr>
      <w:tr w:rsidR="001D136D" w:rsidRPr="000A5127" w14:paraId="3564E1A2" w14:textId="77777777" w:rsidTr="000A5127">
        <w:trPr>
          <w:trHeight w:val="798"/>
        </w:trPr>
        <w:tc>
          <w:tcPr>
            <w:tcW w:w="2358" w:type="dxa"/>
          </w:tcPr>
          <w:p w14:paraId="6FDB88B6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2</w:t>
            </w:r>
          </w:p>
        </w:tc>
        <w:tc>
          <w:tcPr>
            <w:tcW w:w="4154" w:type="dxa"/>
          </w:tcPr>
          <w:p w14:paraId="5418ADD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Registro da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Petição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no Livro de Registos</w:t>
            </w:r>
          </w:p>
        </w:tc>
        <w:tc>
          <w:tcPr>
            <w:tcW w:w="3256" w:type="dxa"/>
          </w:tcPr>
          <w:p w14:paraId="51D31250" w14:textId="77777777" w:rsidR="001D136D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1D136D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22EB3BE1" w14:textId="6DA627E3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1D136D" w:rsidRPr="000A5127" w14:paraId="23E83DAA" w14:textId="77777777" w:rsidTr="000A5127">
        <w:trPr>
          <w:trHeight w:val="812"/>
        </w:trPr>
        <w:tc>
          <w:tcPr>
            <w:tcW w:w="2358" w:type="dxa"/>
          </w:tcPr>
          <w:p w14:paraId="7A30D4D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3</w:t>
            </w:r>
          </w:p>
        </w:tc>
        <w:tc>
          <w:tcPr>
            <w:tcW w:w="4154" w:type="dxa"/>
          </w:tcPr>
          <w:p w14:paraId="3E62703C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Autuação do Processo e registro no livro de porta </w:t>
            </w:r>
          </w:p>
        </w:tc>
        <w:tc>
          <w:tcPr>
            <w:tcW w:w="3256" w:type="dxa"/>
          </w:tcPr>
          <w:p w14:paraId="61787ABF" w14:textId="77777777" w:rsidR="001D136D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  <w:p w14:paraId="6609E02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 </w:t>
            </w:r>
          </w:p>
        </w:tc>
      </w:tr>
      <w:tr w:rsidR="001D136D" w:rsidRPr="000A5127" w14:paraId="1814F57F" w14:textId="77777777" w:rsidTr="000A5127">
        <w:trPr>
          <w:trHeight w:val="1499"/>
        </w:trPr>
        <w:tc>
          <w:tcPr>
            <w:tcW w:w="2358" w:type="dxa"/>
          </w:tcPr>
          <w:p w14:paraId="1F9256E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4</w:t>
            </w:r>
          </w:p>
        </w:tc>
        <w:tc>
          <w:tcPr>
            <w:tcW w:w="4154" w:type="dxa"/>
          </w:tcPr>
          <w:p w14:paraId="4C1CEC4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Abertura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Conclusão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e registro no Livro de conclusão </w:t>
            </w:r>
          </w:p>
        </w:tc>
        <w:tc>
          <w:tcPr>
            <w:tcW w:w="3256" w:type="dxa"/>
          </w:tcPr>
          <w:p w14:paraId="0CA2470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Juiz </w:t>
            </w:r>
          </w:p>
          <w:p w14:paraId="488A9C9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>/</w:t>
            </w:r>
          </w:p>
          <w:p w14:paraId="08A66C02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Escriturário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>/</w:t>
            </w:r>
          </w:p>
          <w:p w14:paraId="738A34B5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1D136D" w:rsidRPr="000A5127" w14:paraId="51F49C66" w14:textId="77777777" w:rsidTr="000A5127">
        <w:trPr>
          <w:trHeight w:val="511"/>
        </w:trPr>
        <w:tc>
          <w:tcPr>
            <w:tcW w:w="2358" w:type="dxa"/>
          </w:tcPr>
          <w:p w14:paraId="771AD8C8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5</w:t>
            </w:r>
          </w:p>
        </w:tc>
        <w:tc>
          <w:tcPr>
            <w:tcW w:w="4154" w:type="dxa"/>
          </w:tcPr>
          <w:p w14:paraId="5BFB7414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Despacho do processo </w:t>
            </w:r>
          </w:p>
        </w:tc>
        <w:tc>
          <w:tcPr>
            <w:tcW w:w="3256" w:type="dxa"/>
          </w:tcPr>
          <w:p w14:paraId="58A1142E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Juiz</w:t>
            </w:r>
          </w:p>
          <w:p w14:paraId="36901EA6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</w:p>
        </w:tc>
      </w:tr>
      <w:tr w:rsidR="001D136D" w:rsidRPr="000A5127" w14:paraId="7CA211AD" w14:textId="77777777" w:rsidTr="000A5127">
        <w:trPr>
          <w:trHeight w:val="938"/>
        </w:trPr>
        <w:tc>
          <w:tcPr>
            <w:tcW w:w="2358" w:type="dxa"/>
          </w:tcPr>
          <w:p w14:paraId="3020C395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6</w:t>
            </w:r>
          </w:p>
        </w:tc>
        <w:tc>
          <w:tcPr>
            <w:tcW w:w="4154" w:type="dxa"/>
          </w:tcPr>
          <w:p w14:paraId="73FBEC63" w14:textId="77777777" w:rsidR="001D136D" w:rsidRPr="000A5127" w:rsidRDefault="00905010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Actualização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no Livro de Porta/transcrição do Despacho (Dar Baixa)</w:t>
            </w:r>
          </w:p>
        </w:tc>
        <w:tc>
          <w:tcPr>
            <w:tcW w:w="3256" w:type="dxa"/>
          </w:tcPr>
          <w:p w14:paraId="22A89A30" w14:textId="77777777" w:rsidR="001D136D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392FDF9B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2F31E9" w:rsidRPr="000A5127" w14:paraId="76ABD0FA" w14:textId="77777777" w:rsidTr="000A5127">
        <w:trPr>
          <w:trHeight w:val="798"/>
        </w:trPr>
        <w:tc>
          <w:tcPr>
            <w:tcW w:w="2358" w:type="dxa"/>
          </w:tcPr>
          <w:p w14:paraId="708D07EA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7.1 Caso haja promoção</w:t>
            </w:r>
          </w:p>
        </w:tc>
        <w:tc>
          <w:tcPr>
            <w:tcW w:w="4154" w:type="dxa"/>
          </w:tcPr>
          <w:p w14:paraId="6D7595C4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Registro no livro de Vista </w:t>
            </w:r>
          </w:p>
        </w:tc>
        <w:tc>
          <w:tcPr>
            <w:tcW w:w="3256" w:type="dxa"/>
          </w:tcPr>
          <w:p w14:paraId="52FF607C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Curador Menor</w:t>
            </w:r>
          </w:p>
          <w:p w14:paraId="2A255E9F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escrivão</w:t>
            </w:r>
          </w:p>
        </w:tc>
      </w:tr>
      <w:tr w:rsidR="002F31E9" w:rsidRPr="000A5127" w14:paraId="38546440" w14:textId="77777777" w:rsidTr="000A5127">
        <w:trPr>
          <w:trHeight w:val="1148"/>
        </w:trPr>
        <w:tc>
          <w:tcPr>
            <w:tcW w:w="2358" w:type="dxa"/>
          </w:tcPr>
          <w:p w14:paraId="387CF125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7.2 Caso Notifique-se</w:t>
            </w:r>
          </w:p>
        </w:tc>
        <w:tc>
          <w:tcPr>
            <w:tcW w:w="4154" w:type="dxa"/>
          </w:tcPr>
          <w:p w14:paraId="2C3BE8B1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Registro no Livro de Mandado</w:t>
            </w:r>
          </w:p>
        </w:tc>
        <w:tc>
          <w:tcPr>
            <w:tcW w:w="3256" w:type="dxa"/>
          </w:tcPr>
          <w:p w14:paraId="115A9663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Requerido</w:t>
            </w:r>
          </w:p>
          <w:p w14:paraId="5B47FD66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escriturário</w:t>
            </w:r>
          </w:p>
          <w:p w14:paraId="73D11D0D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Oficial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diligências</w:t>
            </w:r>
          </w:p>
        </w:tc>
      </w:tr>
      <w:tr w:rsidR="002F31E9" w:rsidRPr="000A5127" w14:paraId="1F10FC5A" w14:textId="77777777" w:rsidTr="000A5127">
        <w:trPr>
          <w:trHeight w:val="812"/>
        </w:trPr>
        <w:tc>
          <w:tcPr>
            <w:tcW w:w="2358" w:type="dxa"/>
          </w:tcPr>
          <w:p w14:paraId="1896ADB7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7.3 Caso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Inquérito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Condições</w:t>
            </w:r>
          </w:p>
        </w:tc>
        <w:tc>
          <w:tcPr>
            <w:tcW w:w="4154" w:type="dxa"/>
          </w:tcPr>
          <w:p w14:paraId="6792FD60" w14:textId="77777777" w:rsidR="002F31E9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Faz-se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Inquérito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Social </w:t>
            </w:r>
          </w:p>
        </w:tc>
        <w:tc>
          <w:tcPr>
            <w:tcW w:w="3256" w:type="dxa"/>
          </w:tcPr>
          <w:p w14:paraId="0D0F390D" w14:textId="77777777" w:rsidR="002F31E9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Escriturário</w:t>
            </w:r>
          </w:p>
          <w:p w14:paraId="1C0C4DCA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Assistente social</w:t>
            </w:r>
          </w:p>
        </w:tc>
      </w:tr>
      <w:tr w:rsidR="00C70660" w:rsidRPr="000A5127" w14:paraId="691E0493" w14:textId="77777777" w:rsidTr="000A5127">
        <w:trPr>
          <w:trHeight w:val="925"/>
        </w:trPr>
        <w:tc>
          <w:tcPr>
            <w:tcW w:w="2358" w:type="dxa"/>
          </w:tcPr>
          <w:p w14:paraId="69ADC47C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8</w:t>
            </w:r>
          </w:p>
        </w:tc>
        <w:tc>
          <w:tcPr>
            <w:tcW w:w="4154" w:type="dxa"/>
          </w:tcPr>
          <w:p w14:paraId="4A57C74D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Recebimento da Resposta na Fase 7</w:t>
            </w:r>
            <w:r w:rsidR="00240E55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e registro no Livro de Porta novamente</w:t>
            </w:r>
          </w:p>
        </w:tc>
        <w:tc>
          <w:tcPr>
            <w:tcW w:w="3256" w:type="dxa"/>
          </w:tcPr>
          <w:p w14:paraId="2485B149" w14:textId="77777777" w:rsidR="00240E55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C70660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37EF0EF8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</w:t>
            </w:r>
            <w:r w:rsidR="00C70660" w:rsidRPr="000A5127">
              <w:rPr>
                <w:rFonts w:ascii="Times New Roman" w:hAnsi="Times New Roman" w:cs="Times New Roman"/>
                <w:szCs w:val="24"/>
                <w:lang w:eastAsia="pt-BR"/>
              </w:rPr>
              <w:t>judante escrivão</w:t>
            </w:r>
          </w:p>
        </w:tc>
      </w:tr>
      <w:tr w:rsidR="00C70660" w:rsidRPr="000A5127" w14:paraId="4BE6D491" w14:textId="77777777" w:rsidTr="000A5127">
        <w:trPr>
          <w:trHeight w:val="1148"/>
        </w:trPr>
        <w:tc>
          <w:tcPr>
            <w:tcW w:w="2358" w:type="dxa"/>
          </w:tcPr>
          <w:p w14:paraId="3FA27C5B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9.1. Caso o juiz de uma Sentença </w:t>
            </w:r>
          </w:p>
        </w:tc>
        <w:tc>
          <w:tcPr>
            <w:tcW w:w="4154" w:type="dxa"/>
          </w:tcPr>
          <w:p w14:paraId="578979B0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Fecho do Processo</w:t>
            </w:r>
          </w:p>
        </w:tc>
        <w:tc>
          <w:tcPr>
            <w:tcW w:w="3256" w:type="dxa"/>
          </w:tcPr>
          <w:p w14:paraId="500E2B7B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Juiz </w:t>
            </w:r>
          </w:p>
          <w:p w14:paraId="4AA6DFA8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escrivão</w:t>
            </w:r>
          </w:p>
          <w:p w14:paraId="7EDEFEED" w14:textId="77777777" w:rsidR="00240E55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240E55" w:rsidRPr="000A5127" w14:paraId="47326C41" w14:textId="77777777" w:rsidTr="000A5127">
        <w:trPr>
          <w:trHeight w:val="798"/>
        </w:trPr>
        <w:tc>
          <w:tcPr>
            <w:tcW w:w="2358" w:type="dxa"/>
          </w:tcPr>
          <w:p w14:paraId="71758BED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9.2 Caso o Juiz de um novo despacho </w:t>
            </w:r>
          </w:p>
        </w:tc>
        <w:tc>
          <w:tcPr>
            <w:tcW w:w="4154" w:type="dxa"/>
          </w:tcPr>
          <w:p w14:paraId="4585E75A" w14:textId="1282A5A7" w:rsidR="00240E55" w:rsidRPr="000A5127" w:rsidRDefault="00284A43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Repetição da faze 6 adiante</w:t>
            </w:r>
          </w:p>
        </w:tc>
        <w:tc>
          <w:tcPr>
            <w:tcW w:w="3256" w:type="dxa"/>
          </w:tcPr>
          <w:p w14:paraId="3D094309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275D73DB" w14:textId="77777777" w:rsidR="00240E55" w:rsidRPr="000A5127" w:rsidRDefault="00905010" w:rsidP="00A510CD">
            <w:pPr>
              <w:pStyle w:val="BodyText"/>
              <w:keepNext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</w:tbl>
    <w:p w14:paraId="50F11B1F" w14:textId="2BA4243D" w:rsidR="00D47314" w:rsidRPr="00A510CD" w:rsidRDefault="00D47314" w:rsidP="00A510CD">
      <w:pPr>
        <w:pStyle w:val="Caption"/>
        <w:rPr>
          <w:b/>
        </w:rPr>
      </w:pPr>
      <w:bookmarkStart w:id="108" w:name="_Toc452383125"/>
      <w:r>
        <w:lastRenderedPageBreak/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3</w:t>
      </w:r>
      <w:r w:rsidR="00B83417">
        <w:fldChar w:fldCharType="end"/>
      </w:r>
      <w:r>
        <w:t>.</w:t>
      </w:r>
      <w:r w:rsidRPr="00D80A05">
        <w:t xml:space="preserve"> Ciclo de Vida do processo judicial</w:t>
      </w:r>
      <w:r>
        <w:t xml:space="preserve"> </w:t>
      </w:r>
      <w:r>
        <w:rPr>
          <w:b/>
        </w:rPr>
        <w:t>Fonte Autor</w:t>
      </w:r>
      <w:bookmarkEnd w:id="108"/>
    </w:p>
    <w:p w14:paraId="7CC8A195" w14:textId="3E8AD64B" w:rsidR="008365AB" w:rsidRPr="00CF18EF" w:rsidRDefault="008365AB">
      <w:pPr>
        <w:spacing w:before="0" w:after="0" w:line="240" w:lineRule="auto"/>
        <w:jc w:val="left"/>
        <w:rPr>
          <w:bCs/>
          <w:kern w:val="28"/>
        </w:rPr>
      </w:pPr>
    </w:p>
    <w:p w14:paraId="37EBCC80" w14:textId="61D9182A" w:rsidR="00AF642E" w:rsidRPr="00CF18EF" w:rsidRDefault="009C17D2">
      <w:pPr>
        <w:pStyle w:val="Heading3"/>
      </w:pPr>
      <w:bookmarkStart w:id="109" w:name="_Toc452375219"/>
      <w:r w:rsidRPr="00CF18EF">
        <w:t xml:space="preserve">Deficiências do actual sistema de gestão de </w:t>
      </w:r>
      <w:r w:rsidR="00FD0799" w:rsidRPr="00CF18EF">
        <w:t>Processos Judiciais</w:t>
      </w:r>
      <w:bookmarkEnd w:id="109"/>
    </w:p>
    <w:p w14:paraId="6C111401" w14:textId="3831EA82" w:rsidR="00665BB7" w:rsidRPr="00CF18EF" w:rsidRDefault="00FD0799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O actual Sistema de </w:t>
      </w:r>
      <w:r w:rsidR="00415264" w:rsidRPr="00CF18EF">
        <w:rPr>
          <w:rFonts w:cs="Times New Roman"/>
          <w:b w:val="0"/>
          <w:sz w:val="24"/>
          <w:szCs w:val="24"/>
        </w:rPr>
        <w:t>Gestão</w:t>
      </w:r>
      <w:r w:rsidRPr="00CF18EF">
        <w:rPr>
          <w:rFonts w:cs="Times New Roman"/>
          <w:b w:val="0"/>
          <w:sz w:val="24"/>
          <w:szCs w:val="24"/>
        </w:rPr>
        <w:t xml:space="preserve"> de Processos Judiciais apresenta as seguintes deficiências:</w:t>
      </w:r>
    </w:p>
    <w:p w14:paraId="4A3CD365" w14:textId="10DF9DA2" w:rsidR="00FD0799" w:rsidRPr="00CF18EF" w:rsidRDefault="00FD0799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Falta de segurança em aspectos relacionados com integridade da informação do Processo Judicial, isso porque, a informação é neste momento armazenada em Livros</w:t>
      </w:r>
      <w:r w:rsidR="00CE0C11" w:rsidRPr="00CF18EF">
        <w:rPr>
          <w:rFonts w:cs="Times New Roman"/>
          <w:b w:val="0"/>
          <w:sz w:val="24"/>
          <w:szCs w:val="24"/>
        </w:rPr>
        <w:t xml:space="preserve"> que tem as suas limitações em termos de quantidade de conteúdo.</w:t>
      </w:r>
    </w:p>
    <w:p w14:paraId="6DAF06EC" w14:textId="6F4BE3D8" w:rsidR="00CE0C11" w:rsidRPr="00CF18EF" w:rsidRDefault="00CE0C11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Falta de um </w:t>
      </w:r>
      <w:r w:rsidR="00A107E4" w:rsidRPr="00CF18EF">
        <w:rPr>
          <w:rFonts w:cs="Times New Roman"/>
          <w:b w:val="0"/>
          <w:sz w:val="24"/>
          <w:szCs w:val="24"/>
        </w:rPr>
        <w:t xml:space="preserve">mecanismo </w:t>
      </w:r>
      <w:r w:rsidR="00415264" w:rsidRPr="00CF18EF">
        <w:rPr>
          <w:rFonts w:cs="Times New Roman"/>
          <w:b w:val="0"/>
          <w:sz w:val="24"/>
          <w:szCs w:val="24"/>
        </w:rPr>
        <w:t>sofisticado</w:t>
      </w:r>
      <w:r w:rsidR="00A107E4" w:rsidRPr="00CF18EF">
        <w:rPr>
          <w:rFonts w:cs="Times New Roman"/>
          <w:b w:val="0"/>
          <w:sz w:val="24"/>
          <w:szCs w:val="24"/>
        </w:rPr>
        <w:t xml:space="preserve"> de pesquisa, isto pois a informação não é organizada em ordem alfabética e a quantidade de processos judiciais excede um n</w:t>
      </w:r>
      <w:r w:rsidR="00C43E9B" w:rsidRPr="00CF18EF">
        <w:rPr>
          <w:rFonts w:cs="Times New Roman"/>
          <w:b w:val="0"/>
          <w:sz w:val="24"/>
          <w:szCs w:val="24"/>
        </w:rPr>
        <w:t>ú</w:t>
      </w:r>
      <w:r w:rsidR="00A107E4" w:rsidRPr="00CF18EF">
        <w:rPr>
          <w:rFonts w:cs="Times New Roman"/>
          <w:b w:val="0"/>
          <w:sz w:val="24"/>
          <w:szCs w:val="24"/>
        </w:rPr>
        <w:t>mero compreensível para uma pesquisa manual adaptada.</w:t>
      </w:r>
    </w:p>
    <w:p w14:paraId="1FC7289E" w14:textId="4D70C530" w:rsidR="00A107E4" w:rsidRPr="00CF18EF" w:rsidRDefault="00A107E4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Falta de segurança no sistema de controle dos Processos Judiciais, para al</w:t>
      </w:r>
      <w:r w:rsidR="00C43E9B" w:rsidRPr="00CF18EF">
        <w:rPr>
          <w:rFonts w:cs="Times New Roman"/>
          <w:b w:val="0"/>
          <w:sz w:val="24"/>
          <w:szCs w:val="24"/>
        </w:rPr>
        <w:t>é</w:t>
      </w:r>
      <w:r w:rsidRPr="00CF18EF">
        <w:rPr>
          <w:rFonts w:cs="Times New Roman"/>
          <w:b w:val="0"/>
          <w:sz w:val="24"/>
          <w:szCs w:val="24"/>
        </w:rPr>
        <w:t xml:space="preserve">m dos livros que fazem o controle da </w:t>
      </w:r>
      <w:r w:rsidRPr="00CF18EF">
        <w:rPr>
          <w:rFonts w:cs="Times New Roman"/>
          <w:sz w:val="24"/>
          <w:szCs w:val="24"/>
        </w:rPr>
        <w:t xml:space="preserve">localização </w:t>
      </w:r>
      <w:r w:rsidRPr="00CF18EF">
        <w:rPr>
          <w:rFonts w:cs="Times New Roman"/>
          <w:b w:val="0"/>
          <w:sz w:val="24"/>
          <w:szCs w:val="24"/>
        </w:rPr>
        <w:t xml:space="preserve">e </w:t>
      </w:r>
      <w:r w:rsidRPr="00CF18EF">
        <w:rPr>
          <w:rFonts w:cs="Times New Roman"/>
          <w:sz w:val="24"/>
          <w:szCs w:val="24"/>
        </w:rPr>
        <w:t>estado de autuação</w:t>
      </w:r>
      <w:r w:rsidR="00415264" w:rsidRPr="00CF18EF">
        <w:rPr>
          <w:rFonts w:cs="Times New Roman"/>
          <w:sz w:val="24"/>
          <w:szCs w:val="24"/>
        </w:rPr>
        <w:t xml:space="preserve">, </w:t>
      </w:r>
      <w:r w:rsidR="00415264" w:rsidRPr="00CF18EF">
        <w:rPr>
          <w:rFonts w:cs="Times New Roman"/>
          <w:b w:val="0"/>
          <w:sz w:val="24"/>
          <w:szCs w:val="24"/>
        </w:rPr>
        <w:t>estes são armazenados em armários que são de fácil acesso a qualquer funcionário não representante dos Cartórios.</w:t>
      </w:r>
    </w:p>
    <w:p w14:paraId="31F7041C" w14:textId="77777777" w:rsidR="00415264" w:rsidRPr="00CF18EF" w:rsidRDefault="00415264" w:rsidP="00415264">
      <w:pPr>
        <w:pStyle w:val="Title"/>
        <w:spacing w:before="0" w:after="0"/>
        <w:ind w:left="787"/>
        <w:jc w:val="both"/>
        <w:rPr>
          <w:rFonts w:cs="Times New Roman"/>
          <w:b w:val="0"/>
          <w:sz w:val="24"/>
          <w:szCs w:val="24"/>
        </w:rPr>
      </w:pPr>
    </w:p>
    <w:p w14:paraId="71043F5E" w14:textId="02C93432" w:rsidR="006A6EE3" w:rsidRDefault="006A6EE3">
      <w:pPr>
        <w:spacing w:before="0" w:after="0" w:line="240" w:lineRule="auto"/>
        <w:jc w:val="left"/>
        <w:rPr>
          <w:szCs w:val="22"/>
        </w:rPr>
      </w:pPr>
      <w:r>
        <w:br w:type="page"/>
      </w:r>
    </w:p>
    <w:p w14:paraId="4AFFED5D" w14:textId="77777777" w:rsidR="00C6703D" w:rsidRPr="00CF18EF" w:rsidRDefault="00C6703D">
      <w:pPr>
        <w:pStyle w:val="Heading1"/>
      </w:pPr>
      <w:bookmarkStart w:id="110" w:name="_Toc260760895"/>
      <w:bookmarkStart w:id="111" w:name="_Toc452375220"/>
      <w:r w:rsidRPr="00CF18EF">
        <w:lastRenderedPageBreak/>
        <w:t>C</w:t>
      </w:r>
      <w:r w:rsidR="000E0510" w:rsidRPr="00CF18EF">
        <w:t>A</w:t>
      </w:r>
      <w:r w:rsidRPr="00CF18EF">
        <w:t>p</w:t>
      </w:r>
      <w:r w:rsidR="000E0510" w:rsidRPr="00CF18EF">
        <w:t>Í</w:t>
      </w:r>
      <w:r w:rsidRPr="00CF18EF">
        <w:t xml:space="preserve">tulo </w:t>
      </w:r>
      <w:bookmarkEnd w:id="110"/>
      <w:r w:rsidR="008B34E5" w:rsidRPr="00CF18EF">
        <w:t>4</w:t>
      </w:r>
      <w:r w:rsidR="00E1122F" w:rsidRPr="00CF18EF">
        <w:t xml:space="preserve"> </w:t>
      </w:r>
      <w:r w:rsidR="005F12E3" w:rsidRPr="00CF18EF">
        <w:t xml:space="preserve">- </w:t>
      </w:r>
      <w:r w:rsidR="008B34E5" w:rsidRPr="00CF18EF">
        <w:t>METODOLOGIA DE RESOLUÇÃO DO PROBLEMA E APRESENTAÇÃO DE RESULTADOS</w:t>
      </w:r>
      <w:bookmarkEnd w:id="111"/>
    </w:p>
    <w:p w14:paraId="13C7F6C3" w14:textId="0F278110" w:rsidR="00AC3FED" w:rsidRPr="00CF18EF" w:rsidRDefault="00AC3FED" w:rsidP="00BB0DC9">
      <w:pPr>
        <w:pStyle w:val="Heading2"/>
        <w:numPr>
          <w:ilvl w:val="0"/>
          <w:numId w:val="0"/>
        </w:numPr>
      </w:pPr>
    </w:p>
    <w:p w14:paraId="66F98013" w14:textId="48A252FB" w:rsidR="00AC3FED" w:rsidRPr="00CF18EF" w:rsidRDefault="00E24307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Neste capítulo, apresenta-se a proposta </w:t>
      </w:r>
      <w:r w:rsidR="00E633AF" w:rsidRPr="00CF18EF">
        <w:rPr>
          <w:rFonts w:ascii="Times New Roman" w:hAnsi="Times New Roman" w:cs="Times New Roman"/>
        </w:rPr>
        <w:t>de</w:t>
      </w:r>
      <w:r w:rsidRPr="00CF18EF">
        <w:rPr>
          <w:rFonts w:ascii="Times New Roman" w:hAnsi="Times New Roman" w:cs="Times New Roman"/>
        </w:rPr>
        <w:t xml:space="preserve"> </w:t>
      </w:r>
      <w:r w:rsidR="00846678" w:rsidRPr="00CF18EF">
        <w:rPr>
          <w:rFonts w:ascii="Times New Roman" w:hAnsi="Times New Roman" w:cs="Times New Roman"/>
        </w:rPr>
        <w:t xml:space="preserve">um protótipo </w:t>
      </w:r>
      <w:r w:rsidR="00765336" w:rsidRPr="00CF18EF">
        <w:rPr>
          <w:rFonts w:ascii="Times New Roman" w:hAnsi="Times New Roman" w:cs="Times New Roman"/>
        </w:rPr>
        <w:t>baseado em sistemas de informação</w:t>
      </w:r>
      <w:r w:rsidR="00E633AF" w:rsidRPr="00CF18EF">
        <w:rPr>
          <w:rFonts w:ascii="Times New Roman" w:hAnsi="Times New Roman" w:cs="Times New Roman"/>
        </w:rPr>
        <w:t xml:space="preserve"> para a gestão de Processos</w:t>
      </w:r>
      <w:r w:rsidR="00F72755" w:rsidRPr="00CF18EF">
        <w:rPr>
          <w:rFonts w:ascii="Times New Roman" w:hAnsi="Times New Roman" w:cs="Times New Roman"/>
        </w:rPr>
        <w:t xml:space="preserve"> Judiciais</w:t>
      </w:r>
      <w:r w:rsidRPr="00CF18EF">
        <w:rPr>
          <w:rFonts w:ascii="Times New Roman" w:hAnsi="Times New Roman" w:cs="Times New Roman"/>
        </w:rPr>
        <w:t xml:space="preserve">. Para tal, foi feito um estudo da </w:t>
      </w:r>
      <w:r w:rsidR="00DC58AE" w:rsidRPr="00CF18EF">
        <w:rPr>
          <w:rFonts w:ascii="Times New Roman" w:hAnsi="Times New Roman" w:cs="Times New Roman"/>
        </w:rPr>
        <w:t>gestão processual</w:t>
      </w:r>
      <w:r w:rsidRPr="00CF18EF">
        <w:rPr>
          <w:rFonts w:ascii="Times New Roman" w:hAnsi="Times New Roman" w:cs="Times New Roman"/>
        </w:rPr>
        <w:t xml:space="preserve"> já existente</w:t>
      </w:r>
      <w:r w:rsidR="000414C6" w:rsidRPr="00CF18EF">
        <w:rPr>
          <w:rFonts w:ascii="Times New Roman" w:hAnsi="Times New Roman" w:cs="Times New Roman"/>
        </w:rPr>
        <w:t>.</w:t>
      </w:r>
      <w:r w:rsidR="00C6152B" w:rsidRPr="00CF18EF">
        <w:rPr>
          <w:rFonts w:ascii="Times New Roman" w:hAnsi="Times New Roman" w:cs="Times New Roman"/>
        </w:rPr>
        <w:t xml:space="preserve"> Para o</w:t>
      </w:r>
      <w:r w:rsidR="009D39A0" w:rsidRPr="00CF18EF">
        <w:rPr>
          <w:rFonts w:ascii="Times New Roman" w:hAnsi="Times New Roman" w:cs="Times New Roman"/>
        </w:rPr>
        <w:t xml:space="preserve"> presente projecto certos aspecto</w:t>
      </w:r>
      <w:r w:rsidR="007F613A" w:rsidRPr="00CF18EF">
        <w:rPr>
          <w:rFonts w:ascii="Times New Roman" w:hAnsi="Times New Roman" w:cs="Times New Roman"/>
        </w:rPr>
        <w:t xml:space="preserve">s foram </w:t>
      </w:r>
      <w:r w:rsidRPr="00CF18EF">
        <w:rPr>
          <w:rFonts w:ascii="Times New Roman" w:hAnsi="Times New Roman" w:cs="Times New Roman"/>
        </w:rPr>
        <w:t>tomados em conta para um melhor desenvolvimento do tema de estudo proposto</w:t>
      </w:r>
      <w:r w:rsidR="00825929" w:rsidRPr="00CF18EF">
        <w:rPr>
          <w:rFonts w:ascii="Times New Roman" w:hAnsi="Times New Roman" w:cs="Times New Roman"/>
        </w:rPr>
        <w:t>.</w:t>
      </w:r>
      <w:r w:rsidR="00E070D8" w:rsidRPr="00CF18EF">
        <w:rPr>
          <w:rFonts w:ascii="Times New Roman" w:hAnsi="Times New Roman" w:cs="Times New Roman"/>
        </w:rPr>
        <w:t xml:space="preserve"> De</w:t>
      </w:r>
      <w:r w:rsidR="00037B83" w:rsidRPr="00CF18EF">
        <w:rPr>
          <w:rFonts w:ascii="Times New Roman" w:hAnsi="Times New Roman" w:cs="Times New Roman"/>
        </w:rPr>
        <w:t xml:space="preserve"> seguida serão apresentados </w:t>
      </w:r>
      <w:r w:rsidR="004F2BB7" w:rsidRPr="00CF18EF">
        <w:rPr>
          <w:rFonts w:ascii="Times New Roman" w:hAnsi="Times New Roman" w:cs="Times New Roman"/>
        </w:rPr>
        <w:t xml:space="preserve">resultados desta investigação </w:t>
      </w:r>
      <w:r w:rsidR="005E7443" w:rsidRPr="00CF18EF">
        <w:rPr>
          <w:rFonts w:ascii="Times New Roman" w:hAnsi="Times New Roman" w:cs="Times New Roman"/>
        </w:rPr>
        <w:t>bem como teorias</w:t>
      </w:r>
      <w:r w:rsidR="00383013" w:rsidRPr="00CF18EF">
        <w:rPr>
          <w:rFonts w:ascii="Times New Roman" w:hAnsi="Times New Roman" w:cs="Times New Roman"/>
        </w:rPr>
        <w:t>,</w:t>
      </w:r>
      <w:r w:rsidR="009C17D2" w:rsidRPr="00CF18EF">
        <w:rPr>
          <w:rFonts w:ascii="Times New Roman" w:hAnsi="Times New Roman" w:cs="Times New Roman"/>
        </w:rPr>
        <w:t xml:space="preserve"> </w:t>
      </w:r>
      <w:r w:rsidR="00383013" w:rsidRPr="00CF18EF">
        <w:rPr>
          <w:rFonts w:ascii="Times New Roman" w:hAnsi="Times New Roman" w:cs="Times New Roman"/>
        </w:rPr>
        <w:t>ferramentas utilizadas</w:t>
      </w:r>
      <w:r w:rsidR="000B1DF9" w:rsidRPr="00CF18EF">
        <w:rPr>
          <w:rFonts w:ascii="Times New Roman" w:hAnsi="Times New Roman" w:cs="Times New Roman"/>
        </w:rPr>
        <w:t xml:space="preserve"> para alcançar os resultados.</w:t>
      </w:r>
    </w:p>
    <w:p w14:paraId="0E9B014C" w14:textId="77777777" w:rsidR="00BB0DC9" w:rsidRPr="00CF18EF" w:rsidRDefault="00BB0DC9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F53D36B" w14:textId="77FA0B1C" w:rsidR="00BB0DC9" w:rsidRPr="00CF18EF" w:rsidRDefault="00A05ACD" w:rsidP="00BB0DC9">
      <w:pPr>
        <w:pStyle w:val="Heading2"/>
      </w:pPr>
      <w:bookmarkStart w:id="112" w:name="_Toc452375221"/>
      <w:r w:rsidRPr="00CF18EF">
        <w:t>Metodologias</w:t>
      </w:r>
      <w:r w:rsidR="00C029ED" w:rsidRPr="00CF18EF">
        <w:t xml:space="preserve"> de desenvolvimento</w:t>
      </w:r>
      <w:bookmarkEnd w:id="112"/>
      <w:r w:rsidR="00C029ED" w:rsidRPr="00CF18EF">
        <w:t xml:space="preserve"> </w:t>
      </w:r>
    </w:p>
    <w:p w14:paraId="6A1EF35B" w14:textId="74002CD8" w:rsidR="00BB0DC9" w:rsidRPr="00A510CD" w:rsidRDefault="00BB0DC9" w:rsidP="00A510CD">
      <w:pPr>
        <w:rPr>
          <w:b/>
        </w:rPr>
      </w:pPr>
      <w:r w:rsidRPr="00A510CD">
        <w:t xml:space="preserve">Durante a resolução deste problema que consistiu em </w:t>
      </w:r>
      <w:r w:rsidR="00CF18EF" w:rsidRPr="00A510CD">
        <w:t>desenvolver um</w:t>
      </w:r>
      <w:r w:rsidRPr="00A510CD">
        <w:t xml:space="preserve"> protótipo da aplicação de gestão de Processos Judiciais foi utilizada a metodologia de desenvolvimento ágil </w:t>
      </w:r>
      <w:r w:rsidR="009D040A" w:rsidRPr="00A510CD">
        <w:t>assim como</w:t>
      </w:r>
      <w:r w:rsidRPr="00A510CD">
        <w:t xml:space="preserve"> a </w:t>
      </w:r>
      <w:r w:rsidR="009D040A" w:rsidRPr="00A510CD">
        <w:t>L</w:t>
      </w:r>
      <w:r w:rsidRPr="00A510CD">
        <w:t xml:space="preserve">inguagem de modelação UML. </w:t>
      </w:r>
    </w:p>
    <w:p w14:paraId="263F65CA" w14:textId="77777777" w:rsidR="00BB0DC9" w:rsidRPr="00CF18EF" w:rsidRDefault="00BB0DC9" w:rsidP="00BB0DC9">
      <w:pPr>
        <w:pStyle w:val="BodyText"/>
      </w:pPr>
    </w:p>
    <w:p w14:paraId="481E2CF8" w14:textId="67A75DD8" w:rsidR="00BB0DC9" w:rsidRPr="00CF18EF" w:rsidRDefault="009D040A">
      <w:pPr>
        <w:pStyle w:val="Heading3"/>
      </w:pPr>
      <w:bookmarkStart w:id="113" w:name="_Toc452375222"/>
      <w:r w:rsidRPr="00CF18EF">
        <w:t>Motivações da escolha</w:t>
      </w:r>
      <w:bookmarkEnd w:id="113"/>
    </w:p>
    <w:p w14:paraId="478B94BB" w14:textId="18F7DB3A" w:rsidR="00BB0DC9" w:rsidRPr="00CF18EF" w:rsidRDefault="00BB0DC9" w:rsidP="00A510CD">
      <w:r w:rsidRPr="00CF18EF">
        <w:t xml:space="preserve"> A metodologia de desenvolvimento ágil foi </w:t>
      </w:r>
      <w:r w:rsidR="00892513">
        <w:t xml:space="preserve">desejada pois esta </w:t>
      </w:r>
      <w:r w:rsidRPr="00CF18EF">
        <w:t>metodologia</w:t>
      </w:r>
      <w:r w:rsidR="00892513">
        <w:t xml:space="preserve"> tem como base</w:t>
      </w:r>
      <w:r w:rsidRPr="00CF18EF">
        <w:t xml:space="preserve"> comunicação entre a equipe </w:t>
      </w:r>
      <w:r w:rsidR="00C2210F" w:rsidRPr="00CF18EF">
        <w:t xml:space="preserve">o </w:t>
      </w:r>
      <w:r w:rsidR="00842C75" w:rsidRPr="00CF18EF">
        <w:t>desenvolvedor</w:t>
      </w:r>
      <w:r w:rsidRPr="00CF18EF">
        <w:t xml:space="preserve"> e a parte interessada</w:t>
      </w:r>
      <w:r w:rsidR="00C2210F" w:rsidRPr="00CF18EF">
        <w:t xml:space="preserve"> (Cliente)</w:t>
      </w:r>
      <w:r w:rsidRPr="00CF18EF">
        <w:t>. Outro motivo que levou a escolha é o tamanho de equipa de desenvolvimento que neste projecto foi composta por apenas um elemento, e visto que a metodologia de desenvolvimento ágil é a mais adequada para equipes pequenas ou medias</w:t>
      </w:r>
      <w:r w:rsidR="00EE3EE8">
        <w:t>,</w:t>
      </w:r>
      <w:r w:rsidRPr="00CF18EF">
        <w:t xml:space="preserve"> esta tornou-se uma das mais adequadas.  Para auxiliar a modelação da solução foi utilizada a linguagem de modelação UML, mais especificamente os seguintes diagramas:</w:t>
      </w:r>
    </w:p>
    <w:p w14:paraId="349FB382" w14:textId="7D30A1A3" w:rsidR="00BB0DC9" w:rsidRPr="00CF18EF" w:rsidRDefault="00BB0DC9" w:rsidP="00A510CD">
      <w:r w:rsidRPr="00CF18EF">
        <w:t xml:space="preserve"> - Diagrama de actividades;</w:t>
      </w:r>
    </w:p>
    <w:p w14:paraId="2CD429AE" w14:textId="77777777" w:rsidR="00BB0DC9" w:rsidRPr="00CF18EF" w:rsidRDefault="00BB0DC9" w:rsidP="00A510CD">
      <w:r w:rsidRPr="00CF18EF">
        <w:t xml:space="preserve"> - Diagrama de caso de uso; </w:t>
      </w:r>
    </w:p>
    <w:p w14:paraId="53D248CA" w14:textId="5CCD23DC" w:rsidR="00BB0DC9" w:rsidRPr="00CF18EF" w:rsidRDefault="00BB0DC9" w:rsidP="00A510CD">
      <w:r w:rsidRPr="00CF18EF">
        <w:t xml:space="preserve">Os dois diagramas </w:t>
      </w:r>
      <w:r w:rsidR="00842C75" w:rsidRPr="00CF18EF">
        <w:t>foram</w:t>
      </w:r>
      <w:r w:rsidRPr="00CF18EF">
        <w:t xml:space="preserve"> utilizados durante a fase de levantamento de requisitos.  </w:t>
      </w:r>
    </w:p>
    <w:p w14:paraId="634765CC" w14:textId="5F3CA134" w:rsidR="00CD06D3" w:rsidRPr="00CF18EF" w:rsidRDefault="00CD06D3">
      <w:pPr>
        <w:spacing w:before="0" w:after="0" w:line="240" w:lineRule="auto"/>
        <w:jc w:val="left"/>
        <w:rPr>
          <w:rFonts w:ascii="Arial" w:hAnsi="Arial" w:cs="Verdana"/>
          <w:szCs w:val="22"/>
        </w:rPr>
      </w:pPr>
      <w:r w:rsidRPr="00CF18EF">
        <w:br w:type="page"/>
      </w:r>
    </w:p>
    <w:p w14:paraId="54BDE399" w14:textId="5E825EB5" w:rsidR="0083060D" w:rsidRPr="00CF18EF" w:rsidRDefault="00E816D4" w:rsidP="00BB0DC9">
      <w:pPr>
        <w:pStyle w:val="Heading2"/>
      </w:pPr>
      <w:bookmarkStart w:id="114" w:name="_Toc452375223"/>
      <w:r w:rsidRPr="00CF18EF">
        <w:lastRenderedPageBreak/>
        <w:t>Ferramentas e tecnologias utilizadas</w:t>
      </w:r>
      <w:bookmarkEnd w:id="114"/>
      <w:r w:rsidRPr="00CF18EF">
        <w:t xml:space="preserve"> </w:t>
      </w:r>
    </w:p>
    <w:p w14:paraId="608AD911" w14:textId="3E2EB80F" w:rsidR="00234285" w:rsidRPr="00CF18EF" w:rsidRDefault="000E5BD5" w:rsidP="000E5BD5">
      <w:pPr>
        <w:pStyle w:val="BodyText"/>
      </w:pPr>
      <w:r w:rsidRPr="00CF18EF">
        <w:rPr>
          <w:rFonts w:ascii="Times New Roman" w:hAnsi="Times New Roman" w:cs="Times New Roman"/>
        </w:rPr>
        <w:t>Neste ponto serão indicadas todas as ferramentas e tecnologias utilizadas para a resolver o actual problema</w:t>
      </w:r>
      <w:r w:rsidR="001C21BF" w:rsidRPr="00CF18EF">
        <w:rPr>
          <w:rFonts w:ascii="Times New Roman" w:hAnsi="Times New Roman" w:cs="Times New Roman"/>
        </w:rPr>
        <w:t xml:space="preserve"> e atingir os objectivos da investigação</w:t>
      </w:r>
      <w:r w:rsidRPr="00CF18EF">
        <w:rPr>
          <w:rFonts w:ascii="Times New Roman" w:hAnsi="Times New Roman" w:cs="Times New Roman"/>
        </w:rPr>
        <w:t>.</w:t>
      </w:r>
    </w:p>
    <w:p w14:paraId="4E633B1F" w14:textId="5DD2D826" w:rsidR="00544FAC" w:rsidRPr="00CF18EF" w:rsidRDefault="000A4248">
      <w:pPr>
        <w:pStyle w:val="Heading3"/>
      </w:pPr>
      <w:bookmarkStart w:id="115" w:name="_Toc452375224"/>
      <w:r w:rsidRPr="00CF18EF">
        <w:t>Ferramentas de modelação</w:t>
      </w:r>
      <w:bookmarkEnd w:id="115"/>
    </w:p>
    <w:p w14:paraId="188D9CF5" w14:textId="51AD67D7" w:rsidR="00AB55D4" w:rsidRPr="00CF18EF" w:rsidRDefault="00AB55D4" w:rsidP="004C406B">
      <w:pPr>
        <w:pStyle w:val="BodyText"/>
        <w:rPr>
          <w:rFonts w:ascii="Times New Roman" w:hAnsi="Times New Roman" w:cs="Times New Roman"/>
          <w:b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:rsidRPr="00CF18EF" w14:paraId="2C615806" w14:textId="77777777" w:rsidTr="009A27B3">
        <w:tc>
          <w:tcPr>
            <w:tcW w:w="9062" w:type="dxa"/>
          </w:tcPr>
          <w:p w14:paraId="0E1E0031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StarUML</w:t>
            </w:r>
          </w:p>
          <w:p w14:paraId="2FFA0E46" w14:textId="45C54564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Modelação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UML</w:t>
            </w:r>
          </w:p>
          <w:p w14:paraId="27026F4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2.5.1.</w:t>
            </w:r>
          </w:p>
          <w:p w14:paraId="23745E40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MKLab </w:t>
            </w:r>
          </w:p>
          <w:p w14:paraId="4250741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Criação dos diagramas UML</w:t>
            </w:r>
          </w:p>
          <w:p w14:paraId="2382BB6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>VP-UML, Gliffy, Violet UML</w:t>
            </w:r>
          </w:p>
          <w:p w14:paraId="695CFDFE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F88D85C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2FE10828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Abrange quase todos digramas UML disponíveis </w:t>
            </w:r>
          </w:p>
          <w:p w14:paraId="6702ABFD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Todos os diagramas Utilizados neste Projecto estão disponíveis de graça na aplicação </w:t>
            </w:r>
          </w:p>
          <w:p w14:paraId="6C8CF15C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Altamente útil para o Levantamento de requisitos</w:t>
            </w:r>
          </w:p>
          <w:p w14:paraId="0962BFB6" w14:textId="77777777" w:rsidR="009A27B3" w:rsidRPr="00CF18EF" w:rsidRDefault="009A27B3" w:rsidP="00C55B7B">
            <w:pPr>
              <w:pStyle w:val="BodyText"/>
              <w:rPr>
                <w:b/>
                <w:lang w:eastAsia="pt-BR"/>
              </w:rPr>
            </w:pPr>
          </w:p>
        </w:tc>
      </w:tr>
      <w:tr w:rsidR="009A27B3" w:rsidRPr="00CF18EF" w14:paraId="56433CE3" w14:textId="77777777" w:rsidTr="009A27B3">
        <w:tc>
          <w:tcPr>
            <w:tcW w:w="9062" w:type="dxa"/>
          </w:tcPr>
          <w:p w14:paraId="5DA159E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MySQL Workbench versão 6.0 </w:t>
            </w:r>
            <w:r w:rsidRPr="00CF18EF">
              <w:rPr>
                <w:rFonts w:ascii="Times New Roman" w:hAnsi="Times New Roman" w:cs="Times New Roman"/>
                <w:lang w:eastAsia="pt-BR"/>
              </w:rPr>
              <w:t>é uma ferramenta que permite a modelação de dados, assim como sendo um software de gestão de base dados.</w:t>
            </w:r>
          </w:p>
          <w:p w14:paraId="1203671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MySQL Workbench</w:t>
            </w:r>
          </w:p>
          <w:p w14:paraId="279775B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Modelação de Dados</w:t>
            </w:r>
          </w:p>
          <w:p w14:paraId="788CA1F5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6.0</w:t>
            </w:r>
          </w:p>
          <w:p w14:paraId="462E2D17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74849335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Gestão de Dados</w:t>
            </w:r>
          </w:p>
          <w:p w14:paraId="1D105FE0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MSAccess, informix, ADABAS, Microsoft SQL server </w:t>
            </w:r>
          </w:p>
          <w:p w14:paraId="183AE586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68414A8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341935BE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Open Source</w:t>
            </w:r>
          </w:p>
          <w:p w14:paraId="462F8327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Sistema de Gestão de Base Dados mais popular  </w:t>
            </w:r>
          </w:p>
          <w:p w14:paraId="2D7AACC8" w14:textId="77777777" w:rsidR="009A27B3" w:rsidRPr="00D47314" w:rsidRDefault="009A27B3" w:rsidP="00A510CD">
            <w:pPr>
              <w:pStyle w:val="BodyText"/>
              <w:keepNext/>
              <w:rPr>
                <w:b/>
                <w:lang w:eastAsia="pt-BR"/>
              </w:rPr>
            </w:pPr>
          </w:p>
        </w:tc>
      </w:tr>
    </w:tbl>
    <w:p w14:paraId="10A00C01" w14:textId="6A8A5513" w:rsidR="00C55B7B" w:rsidRPr="00A510CD" w:rsidRDefault="00D47314" w:rsidP="00A510CD">
      <w:pPr>
        <w:pStyle w:val="Caption"/>
        <w:rPr>
          <w:b/>
        </w:rPr>
      </w:pPr>
      <w:bookmarkStart w:id="116" w:name="_Toc452383126"/>
      <w:r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4</w:t>
      </w:r>
      <w:r w:rsidR="00B83417">
        <w:fldChar w:fldCharType="end"/>
      </w:r>
      <w:r>
        <w:t xml:space="preserve">.Ferramentas de Modelação </w:t>
      </w:r>
      <w:r>
        <w:rPr>
          <w:b/>
        </w:rPr>
        <w:t>Fonte: Autor</w:t>
      </w:r>
      <w:bookmarkEnd w:id="116"/>
    </w:p>
    <w:p w14:paraId="551ADF72" w14:textId="3D991340" w:rsidR="00F778F5" w:rsidRDefault="00F778F5">
      <w:pPr>
        <w:spacing w:before="0" w:after="0" w:line="240" w:lineRule="auto"/>
        <w:jc w:val="left"/>
      </w:pPr>
      <w:r>
        <w:br w:type="page"/>
      </w:r>
    </w:p>
    <w:p w14:paraId="11A114B5" w14:textId="13477CCF" w:rsidR="00544FAC" w:rsidRPr="00CF18EF" w:rsidRDefault="00544FAC">
      <w:pPr>
        <w:pStyle w:val="Heading3"/>
      </w:pPr>
      <w:bookmarkStart w:id="117" w:name="_Toc452375225"/>
      <w:r w:rsidRPr="00CF18EF">
        <w:t>Tecnologias de desenvolvimento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:rsidRPr="00CF18EF" w14:paraId="3EE267C8" w14:textId="77777777" w:rsidTr="00A510CD">
        <w:trPr>
          <w:trHeight w:val="4400"/>
        </w:trPr>
        <w:tc>
          <w:tcPr>
            <w:tcW w:w="9167" w:type="dxa"/>
          </w:tcPr>
          <w:p w14:paraId="5DE5693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Eclipse</w:t>
            </w:r>
          </w:p>
          <w:p w14:paraId="45029A08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Ambiente de Desenvolvimento</w:t>
            </w:r>
          </w:p>
          <w:p w14:paraId="0FDBF515" w14:textId="5D169AF3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 xml:space="preserve">Mars </w:t>
            </w:r>
            <w:r w:rsidRPr="00CF18EF">
              <w:rPr>
                <w:rFonts w:ascii="Times New Roman" w:hAnsi="Times New Roman" w:cs="Times New Roman"/>
                <w:lang w:eastAsia="pt-BR"/>
              </w:rPr>
              <w:t>Service Release 2 (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5.0</w:t>
            </w:r>
            <w:r w:rsidRPr="00CF18EF">
              <w:rPr>
                <w:rFonts w:ascii="Times New Roman" w:hAnsi="Times New Roman" w:cs="Times New Roman"/>
                <w:lang w:eastAsia="pt-BR"/>
              </w:rPr>
              <w:t>.2)</w:t>
            </w:r>
          </w:p>
          <w:p w14:paraId="0455E7BF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EA837F1" w14:textId="3C03EEF6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Ferramenta de Desenvolvimento, Compilador de </w:t>
            </w:r>
            <w:r w:rsidR="00ED0405" w:rsidRPr="00ED0405">
              <w:rPr>
                <w:rFonts w:ascii="Times New Roman" w:hAnsi="Times New Roman" w:cs="Times New Roman"/>
                <w:lang w:eastAsia="pt-BR"/>
              </w:rPr>
              <w:t>Código</w:t>
            </w:r>
            <w:r w:rsidRPr="00ED0405">
              <w:rPr>
                <w:rFonts w:ascii="Times New Roman" w:hAnsi="Times New Roman" w:cs="Times New Roman"/>
                <w:lang w:eastAsia="pt-BR"/>
              </w:rPr>
              <w:t>, Editor de Texto</w:t>
            </w:r>
          </w:p>
          <w:p w14:paraId="4677032C" w14:textId="7DF320D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NetBeans,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Dr. Java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5EC19B1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446838C5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Versatilidade </w:t>
            </w:r>
          </w:p>
          <w:p w14:paraId="6D56AEDC" w14:textId="77777777" w:rsidR="009A27B3" w:rsidRPr="006A6EE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6A6EE3">
              <w:rPr>
                <w:rFonts w:ascii="Times New Roman" w:hAnsi="Times New Roman" w:cs="Times New Roman"/>
                <w:lang w:eastAsia="pt-BR"/>
              </w:rPr>
              <w:t xml:space="preserve">Alta compatibilidade com diferentes linguagens de programação </w:t>
            </w:r>
          </w:p>
          <w:p w14:paraId="14669803" w14:textId="733FD143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rPr>
                <w:lang w:eastAsia="pt-BR"/>
              </w:rPr>
            </w:pPr>
            <w:r w:rsidRPr="006A6EE3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A27B3" w:rsidRPr="00CF18EF" w14:paraId="3465BA46" w14:textId="77777777" w:rsidTr="00A510CD">
        <w:trPr>
          <w:trHeight w:val="4414"/>
        </w:trPr>
        <w:tc>
          <w:tcPr>
            <w:tcW w:w="9167" w:type="dxa"/>
          </w:tcPr>
          <w:p w14:paraId="4A9C2BF1" w14:textId="47434554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ZK Studio</w:t>
            </w:r>
          </w:p>
          <w:p w14:paraId="644E89BA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340681DB" w14:textId="7AC77450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2.0.</w:t>
            </w:r>
            <w:r w:rsidRPr="00CF18EF">
              <w:rPr>
                <w:rFonts w:ascii="Times New Roman" w:hAnsi="Times New Roman" w:cs="Times New Roman"/>
                <w:lang w:eastAsia="pt-BR"/>
              </w:rPr>
              <w:t>r44x201506110824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78B08DDD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283F594A" w14:textId="724BEC9A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Editor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Gráfico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para Framework Swing</w:t>
            </w:r>
          </w:p>
          <w:p w14:paraId="2151250E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41075444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513887CC" w14:textId="77777777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00BE87D0" w14:textId="77777777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0EB44272" w14:textId="65C0B41F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lang w:eastAsia="pt-BR"/>
              </w:rPr>
            </w:pPr>
            <w:r w:rsidRPr="00CF18EF">
              <w:rPr>
                <w:lang w:eastAsia="pt-BR"/>
              </w:rPr>
              <w:t>Alto suporte para diferentes plugins.</w:t>
            </w:r>
          </w:p>
        </w:tc>
      </w:tr>
      <w:tr w:rsidR="009A27B3" w:rsidRPr="00CF18EF" w14:paraId="6D175476" w14:textId="77777777" w:rsidTr="00A510CD">
        <w:trPr>
          <w:trHeight w:val="4019"/>
        </w:trPr>
        <w:tc>
          <w:tcPr>
            <w:tcW w:w="9167" w:type="dxa"/>
          </w:tcPr>
          <w:p w14:paraId="0F56C531" w14:textId="67C1E1D3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Spring</w:t>
            </w:r>
          </w:p>
          <w:p w14:paraId="0ED79AA2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0053E450" w14:textId="456A70FB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3.0.4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2D6A9207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C70DC86" w14:textId="2CCB03EC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Editor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Gráfico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para Framework Swing</w:t>
            </w:r>
          </w:p>
          <w:p w14:paraId="40C901EE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7A5BEE0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33C7C2A9" w14:textId="77777777" w:rsidR="009A27B3" w:rsidRPr="00CF18EF" w:rsidRDefault="009A27B3" w:rsidP="009A27B3">
            <w:pPr>
              <w:pStyle w:val="BodyText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11839CBF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3DA7E55F" w14:textId="534D3E0E" w:rsidR="009A27B3" w:rsidRPr="00CF18EF" w:rsidRDefault="009A27B3" w:rsidP="00EC5AA5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E33D1" w:rsidRPr="00F778F5" w14:paraId="243B3609" w14:textId="77777777" w:rsidTr="00A510CD">
        <w:trPr>
          <w:trHeight w:val="4809"/>
        </w:trPr>
        <w:tc>
          <w:tcPr>
            <w:tcW w:w="9167" w:type="dxa"/>
          </w:tcPr>
          <w:p w14:paraId="5A109A3F" w14:textId="65927335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lastRenderedPageBreak/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Web4theJob</w:t>
            </w:r>
          </w:p>
          <w:p w14:paraId="49FA3CF3" w14:textId="6347B05F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Ambiente de Desenvolvimento ZK</w:t>
            </w:r>
          </w:p>
          <w:p w14:paraId="20011CDB" w14:textId="0176BB91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1.3.4-SNAPSHOT</w:t>
            </w:r>
          </w:p>
          <w:p w14:paraId="65BCCA95" w14:textId="2FC794EF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web4thejob.Project</w:t>
            </w:r>
          </w:p>
          <w:p w14:paraId="16B4ABD8" w14:textId="0362357A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Ferramenta de Desenvolvimento, Compilador de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Código</w:t>
            </w:r>
            <w:r w:rsidRPr="00CF18EF">
              <w:rPr>
                <w:rFonts w:ascii="Times New Roman" w:hAnsi="Times New Roman" w:cs="Times New Roman"/>
                <w:lang w:eastAsia="pt-BR"/>
              </w:rPr>
              <w:t>, Editor de Texto</w:t>
            </w:r>
          </w:p>
          <w:p w14:paraId="2C313EA8" w14:textId="69AA3A65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NetBeans,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Dr. Java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, WindowsBuilder </w:t>
            </w:r>
          </w:p>
          <w:p w14:paraId="783D8DEB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6C7A56DF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Versatilidade </w:t>
            </w:r>
          </w:p>
          <w:p w14:paraId="2C63956F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diferentes linguagens de programação </w:t>
            </w:r>
          </w:p>
          <w:p w14:paraId="036896E0" w14:textId="4278E355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  <w:p w14:paraId="32B60A6C" w14:textId="5520B1D5" w:rsidR="009E33D1" w:rsidRPr="00B83417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val="en-US" w:eastAsia="pt-BR"/>
              </w:rPr>
            </w:pPr>
            <w:r w:rsidRPr="00B83417">
              <w:rPr>
                <w:rFonts w:ascii="Times New Roman" w:hAnsi="Times New Roman" w:cs="Times New Roman"/>
                <w:lang w:val="en-US" w:eastAsia="pt-BR"/>
              </w:rPr>
              <w:t>WYSIWYG</w:t>
            </w:r>
            <w:r w:rsidR="006C2FA8" w:rsidRPr="00B83417">
              <w:rPr>
                <w:rFonts w:ascii="Times New Roman" w:hAnsi="Times New Roman" w:cs="Times New Roman"/>
                <w:lang w:val="en-US" w:eastAsia="pt-BR"/>
              </w:rPr>
              <w:t xml:space="preserve"> (What You See Is What You Get)</w:t>
            </w:r>
            <w:r w:rsidRPr="00B83417">
              <w:rPr>
                <w:rFonts w:ascii="Times New Roman" w:hAnsi="Times New Roman" w:cs="Times New Roman"/>
                <w:lang w:val="en-US" w:eastAsia="pt-BR"/>
              </w:rPr>
              <w:t xml:space="preserve"> editor para ZUML.</w:t>
            </w:r>
          </w:p>
          <w:p w14:paraId="5E70B0CB" w14:textId="77777777" w:rsidR="009E33D1" w:rsidRPr="00B83417" w:rsidRDefault="009E33D1">
            <w:pPr>
              <w:pStyle w:val="BodyText"/>
              <w:rPr>
                <w:lang w:val="en-US" w:eastAsia="pt-BR"/>
              </w:rPr>
            </w:pPr>
          </w:p>
        </w:tc>
      </w:tr>
      <w:tr w:rsidR="009E33D1" w:rsidRPr="00CF18EF" w14:paraId="3D1B6901" w14:textId="77777777" w:rsidTr="00A510CD">
        <w:trPr>
          <w:trHeight w:val="4019"/>
        </w:trPr>
        <w:tc>
          <w:tcPr>
            <w:tcW w:w="9167" w:type="dxa"/>
          </w:tcPr>
          <w:p w14:paraId="0E94CC64" w14:textId="428F33EB" w:rsidR="009E33D1" w:rsidRPr="00B83417" w:rsidRDefault="009E33D1">
            <w:pPr>
              <w:pStyle w:val="BodyText"/>
              <w:rPr>
                <w:rFonts w:ascii="Times New Roman" w:hAnsi="Times New Roman" w:cs="Times New Roman"/>
                <w:lang w:val="en-US" w:eastAsia="pt-BR"/>
              </w:rPr>
            </w:pPr>
            <w:r w:rsidRPr="00B83417">
              <w:rPr>
                <w:rFonts w:ascii="Times New Roman" w:hAnsi="Times New Roman" w:cs="Times New Roman"/>
                <w:b/>
                <w:lang w:val="en-US" w:eastAsia="pt-BR"/>
              </w:rPr>
              <w:t xml:space="preserve">Nome: </w:t>
            </w:r>
            <w:r w:rsidR="00ED0405" w:rsidRPr="00A510CD">
              <w:rPr>
                <w:rFonts w:ascii="Times New Roman" w:hAnsi="Times New Roman" w:cs="Times New Roman"/>
                <w:lang w:val="en-US" w:eastAsia="pt-BR"/>
              </w:rPr>
              <w:t>HEDL (</w:t>
            </w:r>
            <w:r w:rsidR="006C2FA8" w:rsidRPr="00B83417">
              <w:rPr>
                <w:rFonts w:ascii="Times New Roman" w:hAnsi="Times New Roman" w:cs="Times New Roman"/>
                <w:lang w:val="en-US" w:eastAsia="pt-BR"/>
              </w:rPr>
              <w:t>Hibernate Entity Definition Language)</w:t>
            </w:r>
          </w:p>
          <w:p w14:paraId="7D71D8FD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139E58C0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2.0.r44x201506110824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3CBF7486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17E60A0E" w14:textId="625DDCC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Plugin de Definição de Entidade</w:t>
            </w:r>
          </w:p>
          <w:p w14:paraId="6F1C7899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324B8AA8" w14:textId="77777777" w:rsidR="009E33D1" w:rsidRPr="00B20197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1713194A" w14:textId="0AC7A88C" w:rsidR="009E33D1" w:rsidRPr="00B20197" w:rsidRDefault="006C2FA8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 xml:space="preserve">Auto implementação de Classes </w:t>
            </w:r>
            <w:r w:rsidR="00ED0405" w:rsidRPr="00B20197">
              <w:rPr>
                <w:rFonts w:ascii="Times New Roman" w:hAnsi="Times New Roman" w:cs="Times New Roman"/>
                <w:lang w:eastAsia="pt-BR"/>
              </w:rPr>
              <w:t>DAO (</w:t>
            </w:r>
            <w:r w:rsidRPr="00B20197">
              <w:rPr>
                <w:rFonts w:ascii="Times New Roman" w:hAnsi="Times New Roman" w:cs="Times New Roman"/>
                <w:lang w:eastAsia="pt-BR"/>
              </w:rPr>
              <w:t>Objectos de acesso a Dados)</w:t>
            </w:r>
          </w:p>
          <w:p w14:paraId="52BDDF95" w14:textId="77777777" w:rsidR="009E33D1" w:rsidRPr="00B20197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374715C8" w14:textId="2899C519" w:rsidR="009E33D1" w:rsidRPr="00CF18EF" w:rsidRDefault="009E33D1" w:rsidP="00A510CD">
            <w:pPr>
              <w:pStyle w:val="BodyText"/>
              <w:numPr>
                <w:ilvl w:val="0"/>
                <w:numId w:val="25"/>
              </w:numPr>
              <w:rPr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E33D1" w:rsidRPr="00CF18EF" w14:paraId="45EF894A" w14:textId="77777777" w:rsidTr="00A510CD">
        <w:trPr>
          <w:trHeight w:val="3639"/>
        </w:trPr>
        <w:tc>
          <w:tcPr>
            <w:tcW w:w="9167" w:type="dxa"/>
          </w:tcPr>
          <w:p w14:paraId="5F9832EA" w14:textId="18537FE8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Hibernate Tools for Eclipse</w:t>
            </w:r>
          </w:p>
          <w:p w14:paraId="6CE615E5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51E2D8B1" w14:textId="2E2B1970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5.0.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1. Final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-v20160331-1852-B88</w:t>
            </w:r>
          </w:p>
          <w:p w14:paraId="069FEABA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3FFC8EAD" w14:textId="50B66731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Framework </w:t>
            </w:r>
          </w:p>
          <w:p w14:paraId="5FC24696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3B1AE39A" w14:textId="77777777" w:rsidR="009E33D1" w:rsidRPr="00CF18EF" w:rsidRDefault="009E33D1">
            <w:pPr>
              <w:pStyle w:val="BodyText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119A4F22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67DA8A10" w14:textId="77777777" w:rsidR="009E33D1" w:rsidRPr="00CF18EF" w:rsidRDefault="009E33D1" w:rsidP="00A510CD">
            <w:pPr>
              <w:pStyle w:val="BodyText"/>
              <w:keepNext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</w:tbl>
    <w:p w14:paraId="168489F6" w14:textId="4F8E2218" w:rsidR="00B83417" w:rsidRPr="00B20197" w:rsidRDefault="00B83417" w:rsidP="00A510CD">
      <w:pPr>
        <w:pStyle w:val="Caption"/>
        <w:rPr>
          <w:b/>
          <w:szCs w:val="22"/>
          <w:lang w:eastAsia="pt-BR"/>
        </w:rPr>
      </w:pPr>
      <w:bookmarkStart w:id="118" w:name="_Toc45238312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20197">
        <w:rPr>
          <w:noProof/>
        </w:rPr>
        <w:t>5</w:t>
      </w:r>
      <w:r>
        <w:fldChar w:fldCharType="end"/>
      </w:r>
      <w:r>
        <w:t>.Tecnologias de Desenvolvimento</w:t>
      </w:r>
      <w:bookmarkEnd w:id="118"/>
      <w:r w:rsidR="00B20197">
        <w:t xml:space="preserve"> </w:t>
      </w:r>
      <w:r w:rsidR="00B20197">
        <w:rPr>
          <w:b/>
        </w:rPr>
        <w:t>Fonte: Autor</w:t>
      </w:r>
    </w:p>
    <w:p w14:paraId="29068A7D" w14:textId="35F1D6AF" w:rsidR="00CD06D3" w:rsidRPr="00CF18EF" w:rsidRDefault="00544FAC">
      <w:pPr>
        <w:pStyle w:val="Heading3"/>
      </w:pPr>
      <w:bookmarkStart w:id="119" w:name="_Toc452375226"/>
      <w:r w:rsidRPr="00CF18EF">
        <w:lastRenderedPageBreak/>
        <w:t xml:space="preserve">Ambientes de </w:t>
      </w:r>
      <w:r w:rsidR="00CF18EF">
        <w:t>Desenvolvimento</w:t>
      </w:r>
      <w:bookmarkEnd w:id="119"/>
      <w:r w:rsidR="00CF18EF" w:rsidRPr="00CF18EF">
        <w:t xml:space="preserve"> </w:t>
      </w:r>
    </w:p>
    <w:p w14:paraId="17320A1A" w14:textId="50C6283C" w:rsidR="00544FAC" w:rsidRPr="00CF18EF" w:rsidRDefault="00CD06D3" w:rsidP="004679E2">
      <w:r w:rsidRPr="00CF18EF">
        <w:t>O ambiente de desenvolvimento utilizado ao longo da realização do projecto é composto por duas máquinas com as seguintes características: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06D3" w:rsidRPr="00CF18EF" w14:paraId="2ED16D91" w14:textId="77777777" w:rsidTr="00CD06D3">
        <w:tc>
          <w:tcPr>
            <w:tcW w:w="9062" w:type="dxa"/>
          </w:tcPr>
          <w:p w14:paraId="2F857B21" w14:textId="5DF1CA95" w:rsidR="00CD06D3" w:rsidRPr="00CF18EF" w:rsidRDefault="00CD06D3">
            <w:pPr>
              <w:rPr>
                <w:b/>
              </w:rPr>
            </w:pPr>
            <w:r w:rsidRPr="00CF18EF">
              <w:rPr>
                <w:b/>
              </w:rPr>
              <w:t>Maquina Principal de Desenvolvimento</w:t>
            </w:r>
          </w:p>
        </w:tc>
      </w:tr>
      <w:tr w:rsidR="00F80731" w:rsidRPr="00CF18EF" w14:paraId="3A78CE0B" w14:textId="77777777" w:rsidTr="00E86BDC">
        <w:tc>
          <w:tcPr>
            <w:tcW w:w="9062" w:type="dxa"/>
          </w:tcPr>
          <w:p w14:paraId="4F81B599" w14:textId="19C5D1CA" w:rsidR="00F80731" w:rsidRPr="00B83417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  <w:rPr>
                <w:lang w:val="en-US"/>
              </w:rPr>
            </w:pPr>
            <w:r w:rsidRPr="00B83417">
              <w:rPr>
                <w:b/>
                <w:lang w:val="en-US"/>
              </w:rPr>
              <w:t>Sistema Operativo</w:t>
            </w:r>
            <w:r w:rsidRPr="00B83417">
              <w:rPr>
                <w:lang w:val="en-US"/>
              </w:rPr>
              <w:t xml:space="preserve">: Windows 10 Home 64-bit (10.0, Build </w:t>
            </w:r>
            <w:r w:rsidR="00ED0405" w:rsidRPr="00A510CD">
              <w:rPr>
                <w:lang w:val="en-US"/>
              </w:rPr>
              <w:t>10586) (</w:t>
            </w:r>
            <w:r w:rsidRPr="00B83417">
              <w:rPr>
                <w:lang w:val="en-US"/>
              </w:rPr>
              <w:t>10586.th2_release.151029-1700)</w:t>
            </w:r>
          </w:p>
          <w:p w14:paraId="3E209289" w14:textId="5FF3CD85" w:rsidR="00F80731" w:rsidRPr="00B83417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  <w:rPr>
                <w:lang w:val="en-US"/>
              </w:rPr>
            </w:pPr>
            <w:r w:rsidRPr="00B83417">
              <w:rPr>
                <w:b/>
                <w:lang w:val="en-US"/>
              </w:rPr>
              <w:t>Linguagem:</w:t>
            </w:r>
            <w:r w:rsidRPr="00B83417">
              <w:rPr>
                <w:lang w:val="en-US"/>
              </w:rPr>
              <w:t xml:space="preserve"> English (Regional Setting: English)</w:t>
            </w:r>
          </w:p>
          <w:p w14:paraId="02A27774" w14:textId="6A7E2057" w:rsidR="00F80731" w:rsidRPr="00A510CD" w:rsidRDefault="00A547CF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A510CD">
              <w:rPr>
                <w:b/>
              </w:rPr>
              <w:t>Fabricante</w:t>
            </w:r>
            <w:r w:rsidR="00F80731" w:rsidRPr="00A510CD">
              <w:t>: ASUSTeK COMPUTER INC.</w:t>
            </w:r>
          </w:p>
          <w:p w14:paraId="2DCD3CE9" w14:textId="75B9D139" w:rsidR="00F80731" w:rsidRPr="00CF18EF" w:rsidRDefault="00A547CF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Modelo</w:t>
            </w:r>
            <w:r w:rsidR="00F80731" w:rsidRPr="00CF18EF">
              <w:rPr>
                <w:b/>
              </w:rPr>
              <w:t>:</w:t>
            </w:r>
            <w:r w:rsidR="00F80731" w:rsidRPr="00CF18EF">
              <w:t xml:space="preserve"> X551MA</w:t>
            </w:r>
          </w:p>
          <w:p w14:paraId="35A69116" w14:textId="0D5B8B97" w:rsidR="00F80731" w:rsidRPr="00CF18EF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BIOS</w:t>
            </w:r>
            <w:r w:rsidRPr="00CF18EF">
              <w:t>: X551MA.213</w:t>
            </w:r>
          </w:p>
          <w:p w14:paraId="5218CCB0" w14:textId="0580B3B0" w:rsidR="00F80731" w:rsidRPr="00CF18EF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Process</w:t>
            </w:r>
            <w:r w:rsidR="00ED0405">
              <w:rPr>
                <w:b/>
              </w:rPr>
              <w:t>ado</w:t>
            </w:r>
            <w:r w:rsidRPr="00CF18EF">
              <w:rPr>
                <w:b/>
              </w:rPr>
              <w:t>r</w:t>
            </w:r>
            <w:r w:rsidRPr="00CF18EF">
              <w:t xml:space="preserve">: Intel(R) Celeron(R) </w:t>
            </w:r>
            <w:r w:rsidR="00ED0405" w:rsidRPr="00CF18EF">
              <w:t>CPU N2815 @</w:t>
            </w:r>
            <w:r w:rsidRPr="00CF18EF">
              <w:t xml:space="preserve"> 1.86GHz (2 CPUs), ~1.9GHz</w:t>
            </w:r>
          </w:p>
          <w:p w14:paraId="26E5018A" w14:textId="357A2115" w:rsidR="00F80731" w:rsidRPr="00CF18EF" w:rsidRDefault="00ED0405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Memoria</w:t>
            </w:r>
            <w:r w:rsidR="00F80731" w:rsidRPr="00CF18EF">
              <w:t>: 4096MB RAM</w:t>
            </w:r>
          </w:p>
        </w:tc>
      </w:tr>
    </w:tbl>
    <w:p w14:paraId="52F50A5C" w14:textId="4823F3BD" w:rsidR="00CD06D3" w:rsidRPr="00CF18EF" w:rsidRDefault="00CD06D3" w:rsidP="004679E2"/>
    <w:p w14:paraId="5B5668CB" w14:textId="5101DFD0" w:rsidR="00184871" w:rsidRPr="00CF18EF" w:rsidRDefault="00184871" w:rsidP="00BB0DC9">
      <w:pPr>
        <w:pStyle w:val="Heading2"/>
      </w:pPr>
      <w:bookmarkStart w:id="120" w:name="_Toc452375227"/>
      <w:r w:rsidRPr="00CF18EF">
        <w:t>Engenharia de requisitos</w:t>
      </w:r>
      <w:bookmarkEnd w:id="120"/>
      <w:r w:rsidRPr="00CF18EF">
        <w:t xml:space="preserve"> </w:t>
      </w:r>
    </w:p>
    <w:p w14:paraId="4FF41FDA" w14:textId="0396D8C4" w:rsidR="00D0345A" w:rsidRPr="00CF18EF" w:rsidRDefault="00D0345A" w:rsidP="004679E2">
      <w:pPr>
        <w:pStyle w:val="Heading3"/>
      </w:pPr>
      <w:bookmarkStart w:id="121" w:name="_Toc452375228"/>
      <w:r w:rsidRPr="00CF18EF">
        <w:t>Modelo de Desenvolvimento de software</w:t>
      </w:r>
      <w:bookmarkEnd w:id="121"/>
    </w:p>
    <w:p w14:paraId="246AA1A4" w14:textId="77777777" w:rsidR="003E5A53" w:rsidRDefault="003E5A53">
      <w:pPr>
        <w:pStyle w:val="Heading4"/>
        <w:rPr>
          <w:lang w:eastAsia="pt-BR"/>
        </w:rPr>
      </w:pPr>
      <w:r w:rsidRPr="003E5A53">
        <w:rPr>
          <w:lang w:eastAsia="pt-BR"/>
        </w:rPr>
        <w:t xml:space="preserve">Metodologias ágeis de desenvolvimento </w:t>
      </w:r>
    </w:p>
    <w:p w14:paraId="7E6C8F09" w14:textId="3A45C2AC" w:rsidR="00D47314" w:rsidRPr="00A510CD" w:rsidRDefault="00D47314" w:rsidP="00A510CD">
      <w:pPr>
        <w:rPr>
          <w:lang w:eastAsia="pt-BR"/>
        </w:rPr>
      </w:pPr>
      <w:r w:rsidRPr="00CF18EF">
        <w:rPr>
          <w:lang w:eastAsia="pt-BR"/>
        </w:rPr>
        <w:t xml:space="preserve">São as metodologias mais perfeitas, são as que melhor se enquadram a qualquer tipo de </w:t>
      </w:r>
      <w:r w:rsidR="003E5A53" w:rsidRPr="00CF18EF">
        <w:rPr>
          <w:lang w:eastAsia="pt-BR"/>
        </w:rPr>
        <w:t>projecto</w:t>
      </w:r>
      <w:r w:rsidRPr="00CF18EF">
        <w:rPr>
          <w:lang w:eastAsia="pt-BR"/>
        </w:rPr>
        <w:t xml:space="preserve"> </w:t>
      </w:r>
      <w:r w:rsidR="003E5A53">
        <w:rPr>
          <w:lang w:eastAsia="pt-BR"/>
        </w:rPr>
        <w:t>e a</w:t>
      </w:r>
      <w:r w:rsidRPr="00CF18EF">
        <w:rPr>
          <w:lang w:eastAsia="pt-BR"/>
        </w:rPr>
        <w:t xml:space="preserve"> documentação não é um parâmetro para medir o progresso.</w:t>
      </w:r>
    </w:p>
    <w:p w14:paraId="25B84535" w14:textId="3A1220A1" w:rsidR="00CF18EF" w:rsidRPr="00CF18EF" w:rsidRDefault="00CF18EF" w:rsidP="00A510CD">
      <w:pPr>
        <w:rPr>
          <w:lang w:val="en-US" w:eastAsia="pt-BR"/>
        </w:rPr>
      </w:pPr>
      <w:r w:rsidRPr="00CF18EF">
        <w:rPr>
          <w:lang w:eastAsia="pt-BR"/>
        </w:rPr>
        <w:t>Baseiam-se em princípios</w:t>
      </w:r>
      <w:r w:rsidR="00F778F5">
        <w:rPr>
          <w:lang w:eastAsia="pt-BR"/>
        </w:rPr>
        <w:t>:</w:t>
      </w:r>
    </w:p>
    <w:p w14:paraId="2943BC53" w14:textId="38286C10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 xml:space="preserve">valoriza a </w:t>
      </w:r>
      <w:r w:rsidR="00ED0405" w:rsidRPr="00CF18EF">
        <w:rPr>
          <w:lang w:eastAsia="pt-BR"/>
        </w:rPr>
        <w:t>interacção</w:t>
      </w:r>
      <w:r w:rsidRPr="00CF18EF">
        <w:rPr>
          <w:lang w:eastAsia="pt-BR"/>
        </w:rPr>
        <w:t xml:space="preserve"> entre as pessoas </w:t>
      </w:r>
    </w:p>
    <w:p w14:paraId="269C8D3A" w14:textId="355A6612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>aceita mudanças do que seguir um plano</w:t>
      </w:r>
    </w:p>
    <w:p w14:paraId="5EE2B213" w14:textId="25AF7DFA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 xml:space="preserve">software em funcionamento do que a documentação abrangente  </w:t>
      </w:r>
    </w:p>
    <w:p w14:paraId="39D67219" w14:textId="3B9C7E83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>Colaboração com cliente acima de contracto</w:t>
      </w:r>
    </w:p>
    <w:p w14:paraId="72E3F1D6" w14:textId="77777777" w:rsidR="00D47314" w:rsidRPr="00A510CD" w:rsidRDefault="00D47314" w:rsidP="00A510CD">
      <w:pPr>
        <w:pStyle w:val="Heading5"/>
        <w:spacing w:line="360" w:lineRule="auto"/>
        <w:rPr>
          <w:lang w:val="en-US" w:eastAsia="pt-BR"/>
        </w:rPr>
      </w:pPr>
      <w:r w:rsidRPr="00A510CD">
        <w:rPr>
          <w:lang w:eastAsia="pt-BR"/>
        </w:rPr>
        <w:t xml:space="preserve">Vantagem </w:t>
      </w:r>
    </w:p>
    <w:p w14:paraId="2DC186E5" w14:textId="77777777" w:rsidR="00D47314" w:rsidRPr="00A510CD" w:rsidRDefault="00D47314" w:rsidP="00A510CD">
      <w:pPr>
        <w:rPr>
          <w:lang w:eastAsia="pt-BR"/>
        </w:rPr>
      </w:pPr>
      <w:r w:rsidRPr="00CF18EF">
        <w:rPr>
          <w:lang w:eastAsia="pt-BR"/>
        </w:rPr>
        <w:t>Adapta se onde os requisitos mudam continuamente</w:t>
      </w:r>
    </w:p>
    <w:p w14:paraId="3F7BFBB8" w14:textId="77777777" w:rsidR="00D47314" w:rsidRPr="00CF18EF" w:rsidRDefault="00D47314" w:rsidP="00A510CD">
      <w:pPr>
        <w:pStyle w:val="Heading5"/>
        <w:spacing w:line="360" w:lineRule="auto"/>
        <w:rPr>
          <w:lang w:val="en-US" w:eastAsia="pt-BR"/>
        </w:rPr>
      </w:pPr>
      <w:r w:rsidRPr="00CF18EF">
        <w:rPr>
          <w:lang w:eastAsia="pt-BR"/>
        </w:rPr>
        <w:t>Desvantagem</w:t>
      </w:r>
    </w:p>
    <w:p w14:paraId="339FB3E9" w14:textId="0C8F5C66" w:rsidR="00C33A41" w:rsidRPr="00CF18EF" w:rsidRDefault="00D47314" w:rsidP="00A510CD">
      <w:pPr>
        <w:spacing w:before="0" w:after="0"/>
        <w:jc w:val="left"/>
        <w:rPr>
          <w:rFonts w:ascii="Arial" w:hAnsi="Arial" w:cs="Verdana"/>
          <w:szCs w:val="22"/>
          <w:lang w:eastAsia="pt-BR"/>
        </w:rPr>
      </w:pPr>
      <w:r w:rsidRPr="00CF18EF">
        <w:rPr>
          <w:lang w:eastAsia="pt-BR"/>
        </w:rPr>
        <w:t>São pobres documentação</w:t>
      </w:r>
      <w:r w:rsidR="003E5A53">
        <w:rPr>
          <w:lang w:eastAsia="pt-BR"/>
        </w:rPr>
        <w:t xml:space="preserve"> e q</w:t>
      </w:r>
      <w:r w:rsidRPr="00CF18EF">
        <w:rPr>
          <w:lang w:eastAsia="pt-BR"/>
        </w:rPr>
        <w:t xml:space="preserve">uanto mais pessoas ter o </w:t>
      </w:r>
      <w:r w:rsidR="00ED0405" w:rsidRPr="00CF18EF">
        <w:rPr>
          <w:lang w:eastAsia="pt-BR"/>
        </w:rPr>
        <w:t>Projecto</w:t>
      </w:r>
      <w:r w:rsidRPr="00CF18EF">
        <w:rPr>
          <w:lang w:eastAsia="pt-BR"/>
        </w:rPr>
        <w:t xml:space="preserve"> maior dificuldade na comunicação entre os membros</w:t>
      </w:r>
      <w:r w:rsidR="00B83417">
        <w:rPr>
          <w:lang w:eastAsia="pt-BR"/>
        </w:rPr>
        <w:t>.</w:t>
      </w:r>
      <w:r w:rsidRPr="00CF18EF">
        <w:rPr>
          <w:lang w:eastAsia="pt-BR"/>
        </w:rPr>
        <w:t xml:space="preserve"> </w:t>
      </w:r>
    </w:p>
    <w:p w14:paraId="05F1B2A6" w14:textId="174F414E" w:rsidR="00C33A41" w:rsidRPr="00CF18EF" w:rsidRDefault="00C33A41" w:rsidP="004679E2">
      <w:pPr>
        <w:pStyle w:val="Heading3"/>
      </w:pPr>
      <w:bookmarkStart w:id="122" w:name="_Toc452375229"/>
      <w:r w:rsidRPr="00CF18EF">
        <w:lastRenderedPageBreak/>
        <w:t>Metodologia de Desenvolvimento</w:t>
      </w:r>
      <w:bookmarkEnd w:id="122"/>
    </w:p>
    <w:p w14:paraId="072C7FC9" w14:textId="5B5071CB" w:rsidR="00C33A41" w:rsidRPr="00CF18EF" w:rsidRDefault="00C33A41" w:rsidP="004679E2">
      <w:pPr>
        <w:pStyle w:val="BodyText"/>
        <w:rPr>
          <w:lang w:eastAsia="pt-BR"/>
        </w:rPr>
      </w:pPr>
      <w:r w:rsidRPr="00CF18EF">
        <w:rPr>
          <w:rFonts w:ascii="Times New Roman" w:hAnsi="Times New Roman" w:cs="Times New Roman"/>
          <w:lang w:eastAsia="pt-BR"/>
        </w:rPr>
        <w:t xml:space="preserve">O projecto foi elaborado utilizando a </w:t>
      </w:r>
      <w:r w:rsidRPr="00CF18EF">
        <w:rPr>
          <w:rFonts w:ascii="Times New Roman" w:hAnsi="Times New Roman" w:cs="Times New Roman"/>
          <w:b/>
          <w:lang w:eastAsia="pt-BR"/>
        </w:rPr>
        <w:t xml:space="preserve">Metodologia Orientada a Objecto. </w:t>
      </w:r>
      <w:r w:rsidRPr="00CF18EF">
        <w:rPr>
          <w:rFonts w:ascii="Times New Roman" w:hAnsi="Times New Roman" w:cs="Times New Roman"/>
          <w:lang w:eastAsia="pt-BR"/>
        </w:rPr>
        <w:t>Facilita a manutenção do sistema porque é caracterizada por um grande volume de documentos.</w:t>
      </w:r>
    </w:p>
    <w:p w14:paraId="382A6B3D" w14:textId="5310E986" w:rsidR="00C33A41" w:rsidRPr="00CF18EF" w:rsidRDefault="00C33A41" w:rsidP="004679E2">
      <w:pPr>
        <w:pStyle w:val="BodyText"/>
        <w:rPr>
          <w:lang w:eastAsia="pt-BR"/>
        </w:rPr>
      </w:pPr>
    </w:p>
    <w:p w14:paraId="4ADB8F2C" w14:textId="1860D7DB" w:rsidR="00C33A41" w:rsidRPr="00CF18EF" w:rsidRDefault="00C657F2" w:rsidP="004679E2">
      <w:pPr>
        <w:pStyle w:val="Heading3"/>
      </w:pPr>
      <w:bookmarkStart w:id="123" w:name="_Toc452375230"/>
      <w:r w:rsidRPr="00CF18EF">
        <w:t>Definição de Requisitos</w:t>
      </w:r>
      <w:bookmarkEnd w:id="123"/>
    </w:p>
    <w:p w14:paraId="7A409875" w14:textId="0F7E4129" w:rsidR="00C657F2" w:rsidRPr="00CF18EF" w:rsidRDefault="00C33A41" w:rsidP="004679E2">
      <w:pPr>
        <w:pStyle w:val="Heading4"/>
        <w:rPr>
          <w:lang w:eastAsia="pt-BR"/>
        </w:rPr>
      </w:pPr>
      <w:r w:rsidRPr="00CF18EF">
        <w:rPr>
          <w:lang w:eastAsia="pt-BR"/>
        </w:rPr>
        <w:t>Requisitos</w:t>
      </w:r>
      <w:r w:rsidR="00C657F2" w:rsidRPr="00CF18EF">
        <w:rPr>
          <w:lang w:eastAsia="pt-BR"/>
        </w:rPr>
        <w:t xml:space="preserve"> funcionais </w:t>
      </w:r>
    </w:p>
    <w:tbl>
      <w:tblPr>
        <w:tblStyle w:val="TableClassic1"/>
        <w:tblW w:w="0" w:type="auto"/>
        <w:tblLook w:val="04A0" w:firstRow="1" w:lastRow="0" w:firstColumn="1" w:lastColumn="0" w:noHBand="0" w:noVBand="1"/>
      </w:tblPr>
      <w:tblGrid>
        <w:gridCol w:w="2584"/>
        <w:gridCol w:w="923"/>
        <w:gridCol w:w="1509"/>
        <w:gridCol w:w="4056"/>
      </w:tblGrid>
      <w:tr w:rsidR="00EB526D" w:rsidRPr="00CF18EF" w14:paraId="3CDDB1E2" w14:textId="77777777" w:rsidTr="00B20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0F709BDA" w14:textId="72D86B9A" w:rsidR="00EB526D" w:rsidRPr="00B20197" w:rsidRDefault="00ED0405" w:rsidP="00C657F2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Função</w:t>
            </w:r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6E17AA5F" w14:textId="4662D08F" w:rsidR="00EB526D" w:rsidRPr="00B20197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Código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auto"/>
              <w:right w:val="single" w:sz="4" w:space="0" w:color="auto"/>
            </w:tcBorders>
          </w:tcPr>
          <w:p w14:paraId="2BB46EA8" w14:textId="29F276DA" w:rsidR="00EB526D" w:rsidRPr="00B20197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Autor</w:t>
            </w:r>
          </w:p>
        </w:tc>
        <w:tc>
          <w:tcPr>
            <w:tcW w:w="4223" w:type="dxa"/>
            <w:tcBorders>
              <w:top w:val="single" w:sz="12" w:space="0" w:color="000000"/>
              <w:left w:val="single" w:sz="4" w:space="0" w:color="auto"/>
            </w:tcBorders>
          </w:tcPr>
          <w:p w14:paraId="1CEFF6D9" w14:textId="73A4D5C6" w:rsidR="00EB526D" w:rsidRPr="00B20197" w:rsidRDefault="00ED0405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Descrição</w:t>
            </w:r>
          </w:p>
        </w:tc>
      </w:tr>
      <w:tr w:rsidR="00EB526D" w:rsidRPr="00CF18EF" w14:paraId="594B65FC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  <w:tcBorders>
              <w:right w:val="single" w:sz="4" w:space="0" w:color="auto"/>
            </w:tcBorders>
          </w:tcPr>
          <w:p w14:paraId="1FFDF6C8" w14:textId="15A9FD40" w:rsidR="00EB526D" w:rsidRPr="00CF18EF" w:rsidRDefault="00EB52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Entrada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Correspondência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auto"/>
              <w:bottom w:val="nil"/>
              <w:right w:val="single" w:sz="4" w:space="0" w:color="auto"/>
            </w:tcBorders>
          </w:tcPr>
          <w:p w14:paraId="6CF11BAA" w14:textId="5D83AA6F" w:rsidR="00EB526D" w:rsidRPr="00CF18EF" w:rsidRDefault="00EB526D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RF1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1B20BFE" w14:textId="71395E51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Secretaria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78BF2DC2" w14:textId="2D8A0D04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Faz o registro de todos documentos que são Submetidos ao Tribunal</w:t>
            </w:r>
          </w:p>
        </w:tc>
      </w:tr>
      <w:tr w:rsidR="00EB526D" w:rsidRPr="00CF18EF" w14:paraId="078699EA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3C944DC9" w14:textId="5D240B79" w:rsidR="00EB526D" w:rsidRPr="00CF18EF" w:rsidRDefault="00E375A9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Distribuir expediente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2078FEAC" w14:textId="42BD7D06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RF2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344DC9A" w14:textId="53191E53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Juiz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5CCEE07A" w14:textId="35653E84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Faz a distribuição de todos expedientes as Diferentes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Secções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</w:tr>
      <w:tr w:rsidR="00E375A9" w:rsidRPr="00CF18EF" w14:paraId="2D42D922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1AF82D7" w14:textId="081C259F" w:rsidR="00E375A9" w:rsidRPr="00CF18EF" w:rsidRDefault="00E375A9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Autuar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Petição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653B46B3" w14:textId="7884D100" w:rsidR="00E375A9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RF3 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2E141DA4" w14:textId="3ADC0C2B" w:rsidR="00E375A9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54C1E389" w14:textId="26CBAB6F" w:rsidR="00E375A9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caracterizado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o tipo de processo e preparado para o Juiz</w:t>
            </w:r>
          </w:p>
        </w:tc>
      </w:tr>
      <w:tr w:rsidR="00E375A9" w:rsidRPr="00CF18EF" w14:paraId="2230DB1D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C375D50" w14:textId="6E7C84AF" w:rsidR="00E375A9" w:rsidRPr="00CF18EF" w:rsidRDefault="004D1916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Abrir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Conclusão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63037F61" w14:textId="5F3BC0C7" w:rsidR="00E375A9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RF4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183AAAB8" w14:textId="59556C21" w:rsidR="00E375A9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1DB41FB3" w14:textId="700A4BCC" w:rsidR="00E375A9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</w:t>
            </w:r>
            <w:r>
              <w:rPr>
                <w:rFonts w:ascii="Times New Roman" w:hAnsi="Times New Roman" w:cs="Times New Roman"/>
                <w:lang w:eastAsia="pt-BR"/>
              </w:rPr>
              <w:t>c</w:t>
            </w:r>
            <w:r w:rsidRPr="00CF18EF">
              <w:rPr>
                <w:rFonts w:ascii="Times New Roman" w:hAnsi="Times New Roman" w:cs="Times New Roman"/>
                <w:lang w:eastAsia="pt-BR"/>
              </w:rPr>
              <w:t>ção</w:t>
            </w:r>
            <w:r w:rsidR="004D1916" w:rsidRPr="00CF18EF">
              <w:rPr>
                <w:rFonts w:ascii="Times New Roman" w:hAnsi="Times New Roman" w:cs="Times New Roman"/>
                <w:lang w:eastAsia="pt-BR"/>
              </w:rPr>
              <w:t xml:space="preserve"> no qual o Juiz Descreve a </w:t>
            </w:r>
            <w:r w:rsidRPr="00CF18EF">
              <w:rPr>
                <w:rFonts w:ascii="Times New Roman" w:hAnsi="Times New Roman" w:cs="Times New Roman"/>
                <w:lang w:eastAsia="pt-BR"/>
              </w:rPr>
              <w:t>A</w:t>
            </w:r>
            <w:r>
              <w:rPr>
                <w:rFonts w:ascii="Times New Roman" w:hAnsi="Times New Roman" w:cs="Times New Roman"/>
                <w:lang w:eastAsia="pt-BR"/>
              </w:rPr>
              <w:t>c</w:t>
            </w:r>
            <w:r w:rsidRPr="00CF18EF">
              <w:rPr>
                <w:rFonts w:ascii="Times New Roman" w:hAnsi="Times New Roman" w:cs="Times New Roman"/>
                <w:lang w:eastAsia="pt-BR"/>
              </w:rPr>
              <w:t>ção</w:t>
            </w:r>
            <w:r w:rsidR="004D1916" w:rsidRPr="00CF18EF">
              <w:rPr>
                <w:rFonts w:ascii="Times New Roman" w:hAnsi="Times New Roman" w:cs="Times New Roman"/>
                <w:lang w:eastAsia="pt-BR"/>
              </w:rPr>
              <w:t xml:space="preserve"> a se tomar</w:t>
            </w:r>
          </w:p>
        </w:tc>
      </w:tr>
      <w:tr w:rsidR="004D1916" w:rsidRPr="00CF18EF" w14:paraId="33AF231F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311A4F1" w14:textId="0EDBE575" w:rsidR="004D1916" w:rsidRPr="00CF18EF" w:rsidRDefault="004D1916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Receber Despacho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06F1A984" w14:textId="6EBC29F0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RF5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0171DA1B" w14:textId="77777777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Ajudante</w:t>
            </w:r>
          </w:p>
          <w:p w14:paraId="0000E4A1" w14:textId="4C46DD8E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3D4FA664" w14:textId="78CD5337" w:rsidR="004D1916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Confirmação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de tomada de </w:t>
            </w:r>
            <w:r w:rsidRPr="00CF18EF">
              <w:rPr>
                <w:rFonts w:ascii="Times New Roman" w:hAnsi="Times New Roman" w:cs="Times New Roman"/>
                <w:lang w:eastAsia="pt-BR"/>
              </w:rPr>
              <w:t>acção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na ordem do Juiz</w:t>
            </w:r>
          </w:p>
        </w:tc>
      </w:tr>
      <w:tr w:rsidR="00775DE8" w:rsidRPr="00CF18EF" w14:paraId="6589EFD3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621F1F9" w14:textId="77FE6B19" w:rsidR="00775DE8" w:rsidRPr="00CF18EF" w:rsidRDefault="00775DE8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Dar baixa ao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Inquérito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social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7F4CB74B" w14:textId="35C136E2" w:rsidR="00775DE8" w:rsidRPr="00CF18EF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RF5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D20B048" w14:textId="68F46C85" w:rsidR="00775DE8" w:rsidRPr="00CF18EF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Assistente social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2A1793B2" w14:textId="765FA3AD" w:rsidR="00775DE8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Descrição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feita pelo assistente social</w:t>
            </w:r>
          </w:p>
        </w:tc>
      </w:tr>
      <w:tr w:rsidR="00775DE8" w:rsidRPr="00CF18EF" w14:paraId="7B9235BB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57B0F0B" w14:textId="4E171EF4" w:rsidR="00775DE8" w:rsidRPr="00CF18EF" w:rsidRDefault="00ED0405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Sentença</w:t>
            </w:r>
            <w:r w:rsidR="00296E0B"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0CFCFF6D" w14:textId="0477FD82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RF6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60DFB7C3" w14:textId="71E052D4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01999267" w14:textId="7F65A55E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Acto final de um processo</w:t>
            </w:r>
          </w:p>
        </w:tc>
      </w:tr>
      <w:tr w:rsidR="00296E0B" w:rsidRPr="00CF18EF" w14:paraId="080D625E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A71C63C" w14:textId="4C94EFAB" w:rsidR="00296E0B" w:rsidRPr="00CF18EF" w:rsidRDefault="00296E0B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Dar baixa de Mandato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79CEDE49" w14:textId="218750D9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RF7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10328557" w14:textId="680B6143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Oficial de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Diligencia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7D3226F4" w14:textId="18E358DA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Finalizar o registo de mandato</w:t>
            </w:r>
          </w:p>
        </w:tc>
      </w:tr>
      <w:tr w:rsidR="00296E0B" w:rsidRPr="00CF18EF" w14:paraId="092093BE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0FE2886" w14:textId="052250AB" w:rsidR="00296E0B" w:rsidRPr="00CF18EF" w:rsidRDefault="00296E0B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Delegar Ajudante 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5165649C" w14:textId="3CEDA42B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RF8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9D19CE6" w14:textId="179F3364" w:rsidR="00296E0B" w:rsidRPr="00CF18EF" w:rsidRDefault="00296E0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Juiz/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397CF06F" w14:textId="0342D57C" w:rsidR="00296E0B" w:rsidRPr="00CF18EF" w:rsidRDefault="00296E0B" w:rsidP="00A510CD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Delegar ajudante escrivão que terá permissão de registar mudanças no Processo judicial</w:t>
            </w:r>
          </w:p>
        </w:tc>
      </w:tr>
      <w:tr w:rsidR="00B20197" w:rsidRPr="00CF18EF" w14:paraId="5F142F42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3279B920" w14:textId="370CE8D4" w:rsidR="00B20197" w:rsidRPr="00CF18EF" w:rsidRDefault="00B20197" w:rsidP="00B20197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Autenticação utilizador</w:t>
            </w:r>
          </w:p>
        </w:tc>
        <w:tc>
          <w:tcPr>
            <w:tcW w:w="923" w:type="dxa"/>
            <w:tcBorders>
              <w:top w:val="nil"/>
              <w:right w:val="single" w:sz="4" w:space="0" w:color="auto"/>
            </w:tcBorders>
          </w:tcPr>
          <w:p w14:paraId="02BFC2F1" w14:textId="34A03BA1" w:rsidR="00B20197" w:rsidRPr="00CF18EF" w:rsidRDefault="00B20197" w:rsidP="00B2019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RF9</w:t>
            </w:r>
          </w:p>
        </w:tc>
        <w:tc>
          <w:tcPr>
            <w:tcW w:w="1509" w:type="dxa"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</w:tcPr>
          <w:p w14:paraId="11A64184" w14:textId="72E5AB61" w:rsidR="00B20197" w:rsidRPr="00CF18EF" w:rsidRDefault="00B20197" w:rsidP="00B2019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4223" w:type="dxa"/>
            <w:tcBorders>
              <w:left w:val="single" w:sz="4" w:space="0" w:color="auto"/>
              <w:bottom w:val="single" w:sz="12" w:space="0" w:color="000000"/>
            </w:tcBorders>
          </w:tcPr>
          <w:p w14:paraId="322C0DA5" w14:textId="492F57BD" w:rsidR="00B20197" w:rsidRPr="00CF18EF" w:rsidRDefault="00B20197" w:rsidP="00B20197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Só utilizadores cadastrados é que tem acesso ao sistema, assim facilitando o controle de acesso</w:t>
            </w:r>
          </w:p>
        </w:tc>
      </w:tr>
    </w:tbl>
    <w:p w14:paraId="209DBE1F" w14:textId="31E34D2E" w:rsidR="008A6B4D" w:rsidRPr="00A510CD" w:rsidRDefault="00B83417" w:rsidP="00A510CD">
      <w:pPr>
        <w:pStyle w:val="Caption"/>
        <w:rPr>
          <w:b/>
          <w:lang w:eastAsia="pt-BR"/>
        </w:rPr>
      </w:pPr>
      <w:bookmarkStart w:id="124" w:name="_Toc45238312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.Requisitos Funcionais </w:t>
      </w:r>
      <w:r>
        <w:rPr>
          <w:b/>
        </w:rPr>
        <w:t>Fonte: Autor</w:t>
      </w:r>
      <w:bookmarkEnd w:id="124"/>
    </w:p>
    <w:p w14:paraId="4A5E7FD2" w14:textId="77777777" w:rsidR="008A6B4D" w:rsidRPr="00CF18EF" w:rsidRDefault="008A6B4D">
      <w:pPr>
        <w:spacing w:before="0" w:after="0" w:line="240" w:lineRule="auto"/>
        <w:jc w:val="left"/>
        <w:rPr>
          <w:rFonts w:ascii="Arial" w:hAnsi="Arial" w:cs="Verdana"/>
          <w:szCs w:val="22"/>
          <w:lang w:eastAsia="pt-BR"/>
        </w:rPr>
      </w:pPr>
      <w:r w:rsidRPr="00CF18EF">
        <w:rPr>
          <w:lang w:eastAsia="pt-BR"/>
        </w:rPr>
        <w:br w:type="page"/>
      </w:r>
    </w:p>
    <w:p w14:paraId="70F9E254" w14:textId="0FEE7D5E" w:rsidR="00C657F2" w:rsidRPr="00CF18EF" w:rsidRDefault="008A6B4D" w:rsidP="004679E2">
      <w:pPr>
        <w:pStyle w:val="Heading4"/>
        <w:rPr>
          <w:lang w:eastAsia="pt-BR"/>
        </w:rPr>
      </w:pPr>
      <w:r w:rsidRPr="00CF18EF">
        <w:rPr>
          <w:lang w:eastAsia="pt-BR"/>
        </w:rPr>
        <w:lastRenderedPageBreak/>
        <w:t>Requisitos não funcionais</w:t>
      </w:r>
    </w:p>
    <w:tbl>
      <w:tblPr>
        <w:tblStyle w:val="TableClassic1"/>
        <w:tblW w:w="0" w:type="auto"/>
        <w:tblLook w:val="04A0" w:firstRow="1" w:lastRow="0" w:firstColumn="1" w:lastColumn="0" w:noHBand="0" w:noVBand="1"/>
      </w:tblPr>
      <w:tblGrid>
        <w:gridCol w:w="2951"/>
        <w:gridCol w:w="1062"/>
        <w:gridCol w:w="4691"/>
      </w:tblGrid>
      <w:tr w:rsidR="008A6B4D" w:rsidRPr="00CF18EF" w14:paraId="4265C63C" w14:textId="77777777" w:rsidTr="00467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C365127" w14:textId="518333F5" w:rsidR="008A6B4D" w:rsidRPr="00B20197" w:rsidRDefault="003E5A53" w:rsidP="00E86BDC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Função</w:t>
            </w:r>
          </w:p>
        </w:tc>
        <w:tc>
          <w:tcPr>
            <w:tcW w:w="1062" w:type="dxa"/>
            <w:tcBorders>
              <w:right w:val="single" w:sz="4" w:space="0" w:color="auto"/>
            </w:tcBorders>
          </w:tcPr>
          <w:p w14:paraId="3AD4072E" w14:textId="77777777" w:rsidR="008A6B4D" w:rsidRPr="00B20197" w:rsidRDefault="008A6B4D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Código</w:t>
            </w:r>
          </w:p>
        </w:tc>
        <w:tc>
          <w:tcPr>
            <w:tcW w:w="4691" w:type="dxa"/>
            <w:tcBorders>
              <w:top w:val="single" w:sz="12" w:space="0" w:color="000000"/>
              <w:left w:val="single" w:sz="4" w:space="0" w:color="auto"/>
            </w:tcBorders>
          </w:tcPr>
          <w:p w14:paraId="524BD636" w14:textId="316D136C" w:rsidR="008A6B4D" w:rsidRPr="00B20197" w:rsidRDefault="003E5A53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Descrição</w:t>
            </w:r>
          </w:p>
        </w:tc>
      </w:tr>
      <w:tr w:rsidR="008A6B4D" w:rsidRPr="00CF18EF" w14:paraId="0D04ADFE" w14:textId="77777777" w:rsidTr="004679E2">
        <w:trPr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4F8C2E02" w14:textId="351B8F3E" w:rsidR="008A6B4D" w:rsidRPr="00CF18EF" w:rsidRDefault="003D4741" w:rsidP="00E86BDC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Verificações de permissões</w:t>
            </w:r>
          </w:p>
        </w:tc>
        <w:tc>
          <w:tcPr>
            <w:tcW w:w="1062" w:type="dxa"/>
            <w:tcBorders>
              <w:top w:val="nil"/>
              <w:bottom w:val="nil"/>
              <w:right w:val="single" w:sz="4" w:space="0" w:color="auto"/>
            </w:tcBorders>
          </w:tcPr>
          <w:p w14:paraId="4FCDE0D6" w14:textId="3AEF2427" w:rsidR="008A6B4D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RNF2</w:t>
            </w:r>
          </w:p>
        </w:tc>
        <w:tc>
          <w:tcPr>
            <w:tcW w:w="4691" w:type="dxa"/>
            <w:tcBorders>
              <w:left w:val="single" w:sz="4" w:space="0" w:color="auto"/>
            </w:tcBorders>
          </w:tcPr>
          <w:p w14:paraId="6D2A5B7D" w14:textId="64DCC43B" w:rsidR="008A6B4D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Permite que só certos utilizadores em acesso a certas permissões</w:t>
            </w:r>
          </w:p>
        </w:tc>
      </w:tr>
      <w:tr w:rsidR="003D4741" w:rsidRPr="00CF18EF" w14:paraId="0E10C1AE" w14:textId="77777777" w:rsidTr="003D4741">
        <w:trPr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58531C53" w14:textId="49B1E753" w:rsidR="003D4741" w:rsidRPr="00CF18EF" w:rsidRDefault="003D4741" w:rsidP="00E86BDC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Controle de registos </w:t>
            </w:r>
          </w:p>
        </w:tc>
        <w:tc>
          <w:tcPr>
            <w:tcW w:w="1062" w:type="dxa"/>
            <w:tcBorders>
              <w:top w:val="nil"/>
              <w:right w:val="single" w:sz="4" w:space="0" w:color="auto"/>
            </w:tcBorders>
          </w:tcPr>
          <w:p w14:paraId="077293E4" w14:textId="2FFC5C8C" w:rsidR="003D4741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RNF3</w:t>
            </w:r>
          </w:p>
        </w:tc>
        <w:tc>
          <w:tcPr>
            <w:tcW w:w="4691" w:type="dxa"/>
            <w:tcBorders>
              <w:left w:val="single" w:sz="4" w:space="0" w:color="auto"/>
              <w:bottom w:val="single" w:sz="12" w:space="0" w:color="000000"/>
            </w:tcBorders>
          </w:tcPr>
          <w:p w14:paraId="51A04F58" w14:textId="0C60F6DC" w:rsidR="003D4741" w:rsidRPr="00CF18EF" w:rsidRDefault="003E5A53" w:rsidP="00A510CD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Criação</w:t>
            </w:r>
            <w:r w:rsidR="003D4741" w:rsidRPr="00CF18EF">
              <w:rPr>
                <w:rFonts w:ascii="Times New Roman" w:hAnsi="Times New Roman" w:cs="Times New Roman"/>
                <w:lang w:eastAsia="pt-BR"/>
              </w:rPr>
              <w:t xml:space="preserve"> de um log de utilizadores registra as modificações feitas por cada utilizador </w:t>
            </w:r>
          </w:p>
        </w:tc>
      </w:tr>
    </w:tbl>
    <w:p w14:paraId="48AA3447" w14:textId="7C2D9327" w:rsidR="00E135BA" w:rsidRPr="00A510CD" w:rsidRDefault="00B83417" w:rsidP="00A510CD">
      <w:pPr>
        <w:pStyle w:val="Caption"/>
        <w:rPr>
          <w:lang w:eastAsia="pt-BR"/>
        </w:rPr>
      </w:pPr>
      <w:bookmarkStart w:id="125" w:name="_Toc45238312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.Requisitos não Funcionais </w:t>
      </w:r>
      <w:r>
        <w:rPr>
          <w:b/>
        </w:rPr>
        <w:t>Fonte: Autor</w:t>
      </w:r>
      <w:bookmarkEnd w:id="125"/>
    </w:p>
    <w:p w14:paraId="3A7E05D1" w14:textId="7EEB0B44" w:rsidR="00E135BA" w:rsidRPr="00CF18EF" w:rsidRDefault="003E5A53" w:rsidP="004679E2">
      <w:pPr>
        <w:pStyle w:val="Heading4"/>
      </w:pPr>
      <w:r w:rsidRPr="00CF18EF">
        <w:t>Classificação</w:t>
      </w:r>
      <w:r w:rsidR="00E135BA" w:rsidRPr="00CF18EF">
        <w:t xml:space="preserve"> de requisitos</w:t>
      </w:r>
    </w:p>
    <w:p w14:paraId="2D1A7484" w14:textId="1A1C3C7F" w:rsidR="00FE3DC8" w:rsidRPr="00CF18EF" w:rsidRDefault="00E135BA" w:rsidP="004679E2">
      <w:pPr>
        <w:pStyle w:val="BodyText"/>
      </w:pPr>
      <w:r w:rsidRPr="00CF18EF">
        <w:rPr>
          <w:rFonts w:ascii="Times New Roman" w:hAnsi="Times New Roman" w:cs="Times New Roman"/>
        </w:rPr>
        <w:t xml:space="preserve">Para a definição dos </w:t>
      </w:r>
      <w:r w:rsidR="003E5A53" w:rsidRPr="00CF18EF">
        <w:rPr>
          <w:rFonts w:ascii="Times New Roman" w:hAnsi="Times New Roman" w:cs="Times New Roman"/>
        </w:rPr>
        <w:t>requisitos</w:t>
      </w:r>
      <w:r w:rsidRPr="00CF18EF">
        <w:rPr>
          <w:rFonts w:ascii="Times New Roman" w:hAnsi="Times New Roman" w:cs="Times New Roman"/>
        </w:rPr>
        <w:t xml:space="preserve"> acima representados, alguns </w:t>
      </w:r>
      <w:r w:rsidR="00FE3DC8" w:rsidRPr="00CF18EF">
        <w:rPr>
          <w:rFonts w:ascii="Times New Roman" w:hAnsi="Times New Roman" w:cs="Times New Roman"/>
        </w:rPr>
        <w:t>critérios</w:t>
      </w:r>
      <w:r w:rsidRPr="00CF18EF">
        <w:rPr>
          <w:rFonts w:ascii="Times New Roman" w:hAnsi="Times New Roman" w:cs="Times New Roman"/>
        </w:rPr>
        <w:t xml:space="preserve"> foram tomados em conta</w:t>
      </w:r>
    </w:p>
    <w:p w14:paraId="7FEC91EB" w14:textId="6995A652" w:rsidR="00E135BA" w:rsidRPr="00CF18EF" w:rsidRDefault="00E135BA" w:rsidP="004679E2">
      <w:pPr>
        <w:pStyle w:val="BodyText"/>
      </w:pPr>
      <w:r w:rsidRPr="00CF18EF">
        <w:rPr>
          <w:rFonts w:ascii="Times New Roman" w:hAnsi="Times New Roman" w:cs="Times New Roman"/>
        </w:rPr>
        <w:t xml:space="preserve"> </w:t>
      </w:r>
    </w:p>
    <w:p w14:paraId="01B3990E" w14:textId="77777777" w:rsidR="00E135BA" w:rsidRPr="00CF18EF" w:rsidRDefault="00E135BA" w:rsidP="00E135BA">
      <w:pPr>
        <w:pStyle w:val="Heading5"/>
      </w:pPr>
      <w:r w:rsidRPr="00CF18EF">
        <w:t>Ambiente físico</w:t>
      </w:r>
    </w:p>
    <w:p w14:paraId="2897FA38" w14:textId="52BA7716" w:rsidR="00E135BA" w:rsidRPr="00CF18EF" w:rsidRDefault="00E135BA" w:rsidP="004679E2">
      <w:r w:rsidRPr="00CF18EF">
        <w:t xml:space="preserve">Diz respeito ao local em que o sistema vai ser instalado, assim sendo todas as </w:t>
      </w:r>
      <w:r w:rsidR="003E5A53" w:rsidRPr="00CF18EF">
        <w:t>máqu</w:t>
      </w:r>
      <w:r w:rsidR="003E5A53">
        <w:t>i</w:t>
      </w:r>
      <w:r w:rsidR="003E5A53" w:rsidRPr="00CF18EF">
        <w:t>nas</w:t>
      </w:r>
      <w:r w:rsidRPr="00CF18EF">
        <w:t xml:space="preserve"> devem estar ligadas a um Servidor Local e a disponibilização d</w:t>
      </w:r>
      <w:r w:rsidR="00FE3DC8" w:rsidRPr="00CF18EF">
        <w:t>e equipamento informático são os requisitos mínimos.</w:t>
      </w:r>
    </w:p>
    <w:p w14:paraId="7CC0437B" w14:textId="3946ACAA" w:rsidR="009C0141" w:rsidRPr="00CF18EF" w:rsidRDefault="00FE3DC8" w:rsidP="00FE3DC8">
      <w:pPr>
        <w:pStyle w:val="Heading5"/>
      </w:pPr>
      <w:r w:rsidRPr="00CF18EF">
        <w:t xml:space="preserve">Interfaces </w:t>
      </w:r>
    </w:p>
    <w:p w14:paraId="675AD2AB" w14:textId="1A396429" w:rsidR="00FE3DC8" w:rsidRPr="00CF18EF" w:rsidRDefault="009C0141" w:rsidP="004679E2">
      <w:r w:rsidRPr="00CF18EF">
        <w:t>Interfaces de comunicação em geral, para entender se o sistema vai interagir com outro sistema.</w:t>
      </w:r>
    </w:p>
    <w:p w14:paraId="26C42614" w14:textId="28BB147D" w:rsidR="009C0141" w:rsidRPr="00CF18EF" w:rsidRDefault="009C0141" w:rsidP="004679E2"/>
    <w:p w14:paraId="2C0DBF40" w14:textId="35608884" w:rsidR="009C0141" w:rsidRPr="00CF18EF" w:rsidRDefault="009C0141" w:rsidP="009C0141">
      <w:pPr>
        <w:pStyle w:val="Heading5"/>
      </w:pPr>
      <w:r w:rsidRPr="00CF18EF">
        <w:t xml:space="preserve">Usuários </w:t>
      </w:r>
    </w:p>
    <w:p w14:paraId="53621242" w14:textId="5677694C" w:rsidR="009C0141" w:rsidRPr="00CF18EF" w:rsidRDefault="009C0141" w:rsidP="004679E2">
      <w:r w:rsidRPr="00CF18EF">
        <w:t xml:space="preserve">O numero de usuário é um aspecto muito importante na escolha de que </w:t>
      </w:r>
      <w:r w:rsidR="003E5A53" w:rsidRPr="00CF18EF">
        <w:t>arquitectura</w:t>
      </w:r>
      <w:r w:rsidRPr="00CF18EF">
        <w:t xml:space="preserve">. </w:t>
      </w:r>
    </w:p>
    <w:p w14:paraId="4BE9619E" w14:textId="051E0B6B" w:rsidR="009C0141" w:rsidRPr="00CF18EF" w:rsidRDefault="009C0141" w:rsidP="004679E2">
      <w:r w:rsidRPr="00CF18EF">
        <w:t>Neste caso temos no mínimo 24 utilizadores.</w:t>
      </w:r>
    </w:p>
    <w:p w14:paraId="6CA8B414" w14:textId="77777777" w:rsidR="0046462C" w:rsidRPr="00CF18EF" w:rsidRDefault="0046462C" w:rsidP="004679E2"/>
    <w:p w14:paraId="4E38C46E" w14:textId="778193FE" w:rsidR="0046462C" w:rsidRPr="00CF18EF" w:rsidRDefault="0046462C" w:rsidP="0046462C">
      <w:pPr>
        <w:pStyle w:val="Heading5"/>
      </w:pPr>
      <w:r w:rsidRPr="00CF18EF">
        <w:t xml:space="preserve">Tipo de Dados </w:t>
      </w:r>
    </w:p>
    <w:p w14:paraId="6607344B" w14:textId="132747C8" w:rsidR="0046462C" w:rsidRPr="00CF18EF" w:rsidRDefault="0046462C" w:rsidP="004679E2">
      <w:r w:rsidRPr="00CF18EF">
        <w:t>O tipo de dado que será gerido, a definição caso seja permanente ou temporária.</w:t>
      </w:r>
    </w:p>
    <w:p w14:paraId="1CFF0CB0" w14:textId="3E0F6E70" w:rsidR="00184871" w:rsidRPr="00CF18EF" w:rsidRDefault="00A90081" w:rsidP="00BB0DC9">
      <w:pPr>
        <w:pStyle w:val="Heading2"/>
      </w:pPr>
      <w:bookmarkStart w:id="126" w:name="_Toc452375231"/>
      <w:r w:rsidRPr="00CF18EF">
        <w:lastRenderedPageBreak/>
        <w:t xml:space="preserve">Etapas do desenho da </w:t>
      </w:r>
      <w:r w:rsidR="003E5A53" w:rsidRPr="00CF18EF">
        <w:t>Arquitectura</w:t>
      </w:r>
      <w:bookmarkEnd w:id="126"/>
    </w:p>
    <w:p w14:paraId="371F6C71" w14:textId="0FA895E4" w:rsidR="00A90081" w:rsidRPr="00CF18EF" w:rsidRDefault="00A90081" w:rsidP="004679E2">
      <w:pPr>
        <w:pStyle w:val="Heading3"/>
      </w:pPr>
      <w:bookmarkStart w:id="127" w:name="_Toc452375232"/>
      <w:r w:rsidRPr="00CF18EF">
        <w:t>Representação Contextual do Sistema</w:t>
      </w:r>
      <w:r w:rsidR="002B72F7" w:rsidRPr="00CF18EF">
        <w:t xml:space="preserve"> (Diagrama de Actividades)</w:t>
      </w:r>
      <w:bookmarkEnd w:id="127"/>
    </w:p>
    <w:p w14:paraId="06A3AA89" w14:textId="35467797" w:rsidR="00A90081" w:rsidRPr="00CF18EF" w:rsidRDefault="00B20197" w:rsidP="004679E2">
      <w:pPr>
        <w:pStyle w:val="BodyText"/>
        <w:rPr>
          <w:lang w:eastAsia="pt-BR"/>
        </w:rPr>
      </w:pPr>
      <w:r w:rsidRPr="00B83417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F2D19D7" wp14:editId="409AD8CD">
            <wp:simplePos x="0" y="0"/>
            <wp:positionH relativeFrom="column">
              <wp:posOffset>-622935</wp:posOffset>
            </wp:positionH>
            <wp:positionV relativeFrom="paragraph">
              <wp:posOffset>544195</wp:posOffset>
            </wp:positionV>
            <wp:extent cx="6735374" cy="6111875"/>
            <wp:effectExtent l="0" t="0" r="8890" b="3175"/>
            <wp:wrapTopAndBottom/>
            <wp:docPr id="3" name="Picture 3" descr="C:\Users\ruigu\OneDrive\Documents\Projecto final Rui Fernandes\Activity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gu\OneDrive\Documents\Projecto final Rui Fernandes\ActivityDiagram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74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0081" w:rsidRPr="00CF18EF">
        <w:rPr>
          <w:rFonts w:ascii="Times New Roman" w:hAnsi="Times New Roman" w:cs="Times New Roman"/>
          <w:lang w:eastAsia="pt-BR"/>
        </w:rPr>
        <w:t>Representação e definição das entidades externas dos quais o sistema ira interagir</w:t>
      </w:r>
    </w:p>
    <w:p w14:paraId="6EEB148B" w14:textId="085CF798" w:rsidR="00FD2E5C" w:rsidRPr="00CF18EF" w:rsidRDefault="00FD2E5C" w:rsidP="004679E2">
      <w:pPr>
        <w:pStyle w:val="BodyText"/>
        <w:rPr>
          <w:lang w:eastAsia="pt-BR"/>
        </w:rPr>
      </w:pPr>
    </w:p>
    <w:p w14:paraId="790AA817" w14:textId="1A43C76E" w:rsidR="00B83417" w:rsidRDefault="00B83417" w:rsidP="00A510CD">
      <w:pPr>
        <w:pStyle w:val="BodyText"/>
        <w:keepNext/>
      </w:pPr>
    </w:p>
    <w:p w14:paraId="46A43DE7" w14:textId="035603D5" w:rsidR="00A90081" w:rsidRPr="00A510CD" w:rsidRDefault="00B83417" w:rsidP="00A510CD">
      <w:pPr>
        <w:pStyle w:val="Caption"/>
        <w:rPr>
          <w:lang w:eastAsia="pt-BR"/>
        </w:rPr>
      </w:pPr>
      <w:bookmarkStart w:id="128" w:name="_Toc452376481"/>
      <w:r>
        <w:t xml:space="preserve">Figura </w:t>
      </w:r>
      <w:r>
        <w:rPr>
          <w:bCs w:val="0"/>
          <w:i w:val="0"/>
        </w:rPr>
        <w:fldChar w:fldCharType="begin"/>
      </w:r>
      <w:r>
        <w:instrText xml:space="preserve"> SEQ Figura \* ARABIC </w:instrText>
      </w:r>
      <w:r>
        <w:rPr>
          <w:bCs w:val="0"/>
          <w:i w:val="0"/>
        </w:rPr>
        <w:fldChar w:fldCharType="separate"/>
      </w:r>
      <w:r w:rsidR="00E400DB">
        <w:rPr>
          <w:noProof/>
        </w:rPr>
        <w:t>3</w:t>
      </w:r>
      <w:r>
        <w:rPr>
          <w:bCs w:val="0"/>
          <w:i w:val="0"/>
        </w:rPr>
        <w:fldChar w:fldCharType="end"/>
      </w:r>
      <w:r>
        <w:t xml:space="preserve">.Diagrama de Actividades </w:t>
      </w:r>
      <w:r>
        <w:rPr>
          <w:b/>
        </w:rPr>
        <w:t>Fonte: Autor</w:t>
      </w:r>
      <w:bookmarkEnd w:id="128"/>
    </w:p>
    <w:p w14:paraId="053FA1AB" w14:textId="4ED35D0C" w:rsidR="00142DBE" w:rsidRPr="00CF18EF" w:rsidRDefault="00A90081" w:rsidP="004679E2">
      <w:pPr>
        <w:pStyle w:val="Heading3"/>
      </w:pPr>
      <w:bookmarkStart w:id="129" w:name="_Toc452375233"/>
      <w:r w:rsidRPr="00CF18EF">
        <w:lastRenderedPageBreak/>
        <w:t>Comportamento ou Função do Sistema (</w:t>
      </w:r>
      <w:r w:rsidR="00142DBE" w:rsidRPr="00CF18EF">
        <w:t>Caso de uso da solução proposta</w:t>
      </w:r>
      <w:r w:rsidRPr="00CF18EF">
        <w:t>)</w:t>
      </w:r>
      <w:bookmarkEnd w:id="129"/>
    </w:p>
    <w:p w14:paraId="58691705" w14:textId="28DF88EC" w:rsidR="00142DBE" w:rsidRPr="00CF18EF" w:rsidRDefault="00142DBE" w:rsidP="004679E2">
      <w:r w:rsidRPr="00CF18EF">
        <w:t xml:space="preserve">Após uma análise das necessidades e da </w:t>
      </w:r>
      <w:r w:rsidR="00A90081" w:rsidRPr="00CF18EF">
        <w:t>Gestão</w:t>
      </w:r>
      <w:r w:rsidRPr="00CF18EF">
        <w:t xml:space="preserve"> de Processos judiciais o autor chegou a conclusão que a aplicação com os seguintes casos de uso poderia satisfazer o Tribunal dos Menores.</w:t>
      </w:r>
    </w:p>
    <w:p w14:paraId="789BD20B" w14:textId="77777777" w:rsidR="00B83417" w:rsidRDefault="00ED0405" w:rsidP="00A510CD">
      <w:pPr>
        <w:keepNext/>
      </w:pPr>
      <w:r w:rsidRPr="00ED0405">
        <w:rPr>
          <w:noProof/>
          <w:lang w:val="en-US"/>
        </w:rPr>
        <w:drawing>
          <wp:inline distT="0" distB="0" distL="0" distR="0" wp14:anchorId="19BB05B7" wp14:editId="7B4D2F7C">
            <wp:extent cx="6038051" cy="6115050"/>
            <wp:effectExtent l="0" t="0" r="1270" b="0"/>
            <wp:docPr id="40" name="Picture 40" descr="C:\Users\ruigu\OneDrive\Documents\Projecto final Rui Fernandes\UseCase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gu\OneDrive\Documents\Projecto final Rui Fernandes\UseCaseDiagram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73" cy="61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B82F" w14:textId="658D04A3" w:rsidR="00B83417" w:rsidRDefault="00B83417">
      <w:pPr>
        <w:pStyle w:val="Caption"/>
      </w:pPr>
      <w:bookmarkStart w:id="130" w:name="_Toc4523764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4</w:t>
      </w:r>
      <w:r>
        <w:fldChar w:fldCharType="end"/>
      </w:r>
      <w:r>
        <w:t xml:space="preserve">.Diagrama de Casos de Uso </w:t>
      </w:r>
      <w:r>
        <w:rPr>
          <w:b/>
        </w:rPr>
        <w:t>Fonte: Autor</w:t>
      </w:r>
      <w:bookmarkEnd w:id="130"/>
    </w:p>
    <w:p w14:paraId="6AD69614" w14:textId="77777777" w:rsidR="0046462C" w:rsidRPr="00CF18EF" w:rsidRDefault="0046462C">
      <w:pPr>
        <w:spacing w:before="0" w:after="0" w:line="240" w:lineRule="auto"/>
        <w:jc w:val="left"/>
        <w:rPr>
          <w:lang w:eastAsia="pt-BR"/>
        </w:rPr>
      </w:pPr>
      <w:r w:rsidRPr="00CF18EF">
        <w:rPr>
          <w:lang w:eastAsia="pt-BR"/>
        </w:rPr>
        <w:br w:type="page"/>
      </w:r>
    </w:p>
    <w:p w14:paraId="7F9686B6" w14:textId="3310A279" w:rsidR="00184871" w:rsidRPr="00CF18EF" w:rsidRDefault="00184871" w:rsidP="00BB0DC9">
      <w:pPr>
        <w:pStyle w:val="Heading2"/>
      </w:pPr>
      <w:bookmarkStart w:id="131" w:name="_Toc452375234"/>
      <w:r w:rsidRPr="00CF18EF">
        <w:lastRenderedPageBreak/>
        <w:t>Implementação ou desenvolvimento</w:t>
      </w:r>
      <w:bookmarkEnd w:id="131"/>
      <w:r w:rsidRPr="00CF18EF">
        <w:t xml:space="preserve"> </w:t>
      </w:r>
    </w:p>
    <w:p w14:paraId="2035D952" w14:textId="1327019E" w:rsidR="007C29C7" w:rsidRPr="00CF18EF" w:rsidRDefault="00B20197" w:rsidP="004679E2">
      <w:pPr>
        <w:pStyle w:val="Heading3"/>
      </w:pPr>
      <w:bookmarkStart w:id="132" w:name="_Toc452375235"/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24730CD9" wp14:editId="45F6F8F8">
            <wp:simplePos x="0" y="0"/>
            <wp:positionH relativeFrom="column">
              <wp:posOffset>-870585</wp:posOffset>
            </wp:positionH>
            <wp:positionV relativeFrom="paragraph">
              <wp:posOffset>340360</wp:posOffset>
            </wp:positionV>
            <wp:extent cx="7091045" cy="5565103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045" cy="556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CED" w:rsidRPr="00CF18EF">
        <w:t>Diagrama de Classes</w:t>
      </w:r>
      <w:bookmarkEnd w:id="132"/>
      <w:r w:rsidR="00F50CED" w:rsidRPr="00CF18EF">
        <w:t xml:space="preserve"> </w:t>
      </w:r>
    </w:p>
    <w:p w14:paraId="0AD9CB20" w14:textId="12E5C0ED" w:rsidR="00B83417" w:rsidRDefault="00B83417" w:rsidP="00A510CD">
      <w:pPr>
        <w:pStyle w:val="BodyText"/>
        <w:keepNext/>
      </w:pPr>
    </w:p>
    <w:p w14:paraId="605248E4" w14:textId="3572B769" w:rsidR="00B83417" w:rsidRDefault="00B83417">
      <w:pPr>
        <w:pStyle w:val="Caption"/>
      </w:pPr>
      <w:bookmarkStart w:id="133" w:name="_Toc4523764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5</w:t>
      </w:r>
      <w:r>
        <w:fldChar w:fldCharType="end"/>
      </w:r>
      <w:r>
        <w:t xml:space="preserve">.Diagrama de Classes </w:t>
      </w:r>
      <w:r>
        <w:rPr>
          <w:b/>
        </w:rPr>
        <w:t>Fonte: Autor</w:t>
      </w:r>
      <w:bookmarkEnd w:id="133"/>
    </w:p>
    <w:p w14:paraId="2B3B6702" w14:textId="68BBF528" w:rsidR="009245F3" w:rsidRDefault="009245F3">
      <w:pPr>
        <w:spacing w:before="0" w:after="0" w:line="240" w:lineRule="auto"/>
        <w:jc w:val="left"/>
        <w:rPr>
          <w:rFonts w:ascii="Arial" w:hAnsi="Arial" w:cs="Verdana"/>
          <w:szCs w:val="22"/>
          <w:lang w:eastAsia="pt-BR"/>
        </w:rPr>
      </w:pPr>
      <w:r>
        <w:rPr>
          <w:lang w:eastAsia="pt-BR"/>
        </w:rPr>
        <w:br w:type="page"/>
      </w:r>
    </w:p>
    <w:p w14:paraId="5B8C86C9" w14:textId="458488C7" w:rsidR="00F50CED" w:rsidRPr="00CF18EF" w:rsidRDefault="00F61344" w:rsidP="004679E2">
      <w:pPr>
        <w:pStyle w:val="Heading4"/>
      </w:pPr>
      <w:r w:rsidRPr="00CF18EF">
        <w:lastRenderedPageBreak/>
        <w:t>Implementação</w:t>
      </w:r>
      <w:r w:rsidR="00F50CED" w:rsidRPr="00CF18EF">
        <w:t xml:space="preserve"> do Hibernate</w:t>
      </w:r>
    </w:p>
    <w:p w14:paraId="30B84FB2" w14:textId="343CEFB6" w:rsidR="00F50CED" w:rsidRPr="00CF18EF" w:rsidRDefault="00F50CED" w:rsidP="004679E2">
      <w:r w:rsidRPr="00CF18EF">
        <w:t xml:space="preserve">Durante a implementação do hibernate o autor deparou-se com duas opções no que refere ao mapeamento objecto-tabela. O mapeamento objecto-tabela é um conceito importantíssimo quando se fala de ORM e pode dizer-se que é o núcleo dos ORM. Este mapeamento consiste em interligar a classe de objectos a uma determinada tabela da base de dados de forma que a aplicação saiba em que atributo do objecto deve ser armazenado o valor de um atributo da tabela.  No hibernate existem duas formas de fazer estes mapeamentos que são: - XML Mappings – nesta forma o mapeamento é realizado através da utilização de ficheiros XML; - Annotations – nesta forma o mapeamento é realizado através da adição de anotações especiais ao código das classes que representam entidades. O autor optou em utilizar as annotations de modo a:   - Reduzir o número de ficheiros XML na aplicação; - Facilitar a compreensão da relação entre objectos e tabelas da base de dados.  - De forma a evitar possíveis erros que possam ocorrer caso um administrador de sistema altere o ficheiro XML de mapeamento sem alterar o código.  </w:t>
      </w:r>
    </w:p>
    <w:p w14:paraId="20C4ED1D" w14:textId="12B74ED0" w:rsidR="00EB19E1" w:rsidRPr="00CF18EF" w:rsidRDefault="00EB19E1" w:rsidP="004679E2">
      <w:pPr>
        <w:pStyle w:val="Heading4"/>
      </w:pPr>
      <w:r w:rsidRPr="00CF18EF">
        <w:t xml:space="preserve">Protótipo </w:t>
      </w:r>
    </w:p>
    <w:p w14:paraId="1D574081" w14:textId="1839BA05" w:rsidR="00EB19E1" w:rsidRPr="00CF18EF" w:rsidRDefault="00EB19E1" w:rsidP="004679E2">
      <w:r w:rsidRPr="00CF18EF">
        <w:t>Após a fase de desenvolvimento o autor foi capaz de implementar a maioria dos casos de uso. Abaixo são apresentados os screenshoots.</w:t>
      </w:r>
    </w:p>
    <w:p w14:paraId="3D6641AB" w14:textId="77777777" w:rsidR="00B83417" w:rsidRDefault="00D14C67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55F68AE" wp14:editId="2C5706A9">
            <wp:extent cx="5760720" cy="1845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171F" w14:textId="19C370D6" w:rsidR="00EB19E1" w:rsidRPr="00A510CD" w:rsidRDefault="00B83417" w:rsidP="00A510CD">
      <w:pPr>
        <w:pStyle w:val="Caption"/>
      </w:pPr>
      <w:bookmarkStart w:id="134" w:name="_Toc4523764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6</w:t>
      </w:r>
      <w:r>
        <w:fldChar w:fldCharType="end"/>
      </w:r>
      <w:r>
        <w:t>.Tela de Autenticação.</w:t>
      </w:r>
      <w:r>
        <w:rPr>
          <w:b/>
        </w:rPr>
        <w:t xml:space="preserve"> Fonte: Autor</w:t>
      </w:r>
      <w:bookmarkEnd w:id="134"/>
    </w:p>
    <w:p w14:paraId="17322C9A" w14:textId="4302CE10" w:rsidR="00D14C67" w:rsidRPr="00CF18EF" w:rsidRDefault="00D14C67" w:rsidP="004679E2">
      <w:r w:rsidRPr="00CF18EF">
        <w:t xml:space="preserve">Primeiro dispomos de uma tela de Autenticação no qual o controle de acesso, </w:t>
      </w:r>
      <w:r w:rsidR="00ED0405" w:rsidRPr="00CF18EF">
        <w:t>isto é,</w:t>
      </w:r>
      <w:r w:rsidRPr="00CF18EF">
        <w:t xml:space="preserve"> </w:t>
      </w:r>
      <w:r w:rsidR="00ED0405" w:rsidRPr="00CF18EF">
        <w:t>só</w:t>
      </w:r>
      <w:r w:rsidRPr="00CF18EF">
        <w:t xml:space="preserve"> utilizadores com permissões de acesso. É importante salientar que não é necessário autenticar-se para ter acesso a esta tela inicial de forma a que o publico em geral não possa ter aceso a informação </w:t>
      </w:r>
      <w:r w:rsidR="00ED0405" w:rsidRPr="00CF18EF">
        <w:t>restrita</w:t>
      </w:r>
      <w:r w:rsidRPr="00CF18EF">
        <w:t>.</w:t>
      </w:r>
    </w:p>
    <w:p w14:paraId="6594040C" w14:textId="77777777" w:rsidR="00B83417" w:rsidRDefault="005E2AE8" w:rsidP="00A510CD">
      <w:pPr>
        <w:keepNext/>
      </w:pPr>
      <w:r w:rsidRPr="00A510CD">
        <w:rPr>
          <w:noProof/>
          <w:lang w:val="en-US"/>
        </w:rPr>
        <w:lastRenderedPageBreak/>
        <w:drawing>
          <wp:inline distT="0" distB="0" distL="0" distR="0" wp14:anchorId="70138612" wp14:editId="4E90385A">
            <wp:extent cx="5760720" cy="2348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C0A" w14:textId="1B299B1E" w:rsidR="005E2AE8" w:rsidRPr="00A510CD" w:rsidRDefault="00B83417" w:rsidP="00A510CD">
      <w:pPr>
        <w:pStyle w:val="Caption"/>
      </w:pPr>
      <w:bookmarkStart w:id="135" w:name="_Toc4523764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7</w:t>
      </w:r>
      <w:r>
        <w:fldChar w:fldCharType="end"/>
      </w:r>
      <w:r>
        <w:t>. Menu Principal</w:t>
      </w:r>
      <w:r w:rsidRPr="00A510CD">
        <w:rPr>
          <w:b/>
        </w:rPr>
        <w:t xml:space="preserve"> Fonte: Autor</w:t>
      </w:r>
      <w:bookmarkEnd w:id="135"/>
    </w:p>
    <w:p w14:paraId="72F61185" w14:textId="266AB185" w:rsidR="005E2AE8" w:rsidRPr="00CF18EF" w:rsidRDefault="005E2AE8" w:rsidP="004679E2">
      <w:r w:rsidRPr="00CF18EF">
        <w:t xml:space="preserve">Na imagem acima pode verificar o menu principal e suas funções: </w:t>
      </w:r>
    </w:p>
    <w:p w14:paraId="5F125D0C" w14:textId="5DA802D8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Entrada de </w:t>
      </w:r>
      <w:r w:rsidR="00F61344" w:rsidRPr="00CF18EF">
        <w:t>Correspondência</w:t>
      </w:r>
    </w:p>
    <w:p w14:paraId="74BC4620" w14:textId="692DDF2E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Porta </w:t>
      </w:r>
    </w:p>
    <w:p w14:paraId="1FD7C78C" w14:textId="1181F9CE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</w:t>
      </w:r>
      <w:r w:rsidR="00F61344" w:rsidRPr="00CF18EF">
        <w:t>Conclusão</w:t>
      </w:r>
      <w:r w:rsidRPr="00CF18EF">
        <w:t xml:space="preserve"> </w:t>
      </w:r>
    </w:p>
    <w:p w14:paraId="1161E2D9" w14:textId="06939871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>Livro de Vista</w:t>
      </w:r>
    </w:p>
    <w:p w14:paraId="674BE131" w14:textId="2CBC03F2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>Livro de Assistente Social</w:t>
      </w:r>
    </w:p>
    <w:p w14:paraId="0AC131B3" w14:textId="42590570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</w:t>
      </w:r>
      <w:r w:rsidR="00F61344" w:rsidRPr="00CF18EF">
        <w:t>Mandato</w:t>
      </w:r>
    </w:p>
    <w:p w14:paraId="08A8247C" w14:textId="77777777" w:rsidR="00B83417" w:rsidRDefault="00861B0A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5615D14" wp14:editId="333AB6B8">
            <wp:extent cx="5760720" cy="939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9AB3" w14:textId="5E490687" w:rsidR="00861B0A" w:rsidRPr="00A510CD" w:rsidRDefault="00B83417" w:rsidP="00A510CD">
      <w:pPr>
        <w:pStyle w:val="Caption"/>
      </w:pPr>
      <w:bookmarkStart w:id="136" w:name="_Toc4523764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8</w:t>
      </w:r>
      <w:r>
        <w:fldChar w:fldCharType="end"/>
      </w:r>
      <w:r>
        <w:t xml:space="preserve">.Tele de Pesquisa </w:t>
      </w:r>
      <w:r w:rsidRPr="00A510CD">
        <w:rPr>
          <w:b/>
        </w:rPr>
        <w:t>Fonte: Autor</w:t>
      </w:r>
      <w:bookmarkEnd w:id="136"/>
    </w:p>
    <w:p w14:paraId="0D44C4E2" w14:textId="5E08C991" w:rsidR="00861B0A" w:rsidRPr="00CF18EF" w:rsidRDefault="00861B0A" w:rsidP="004679E2">
      <w:r w:rsidRPr="00CF18EF">
        <w:t>Acima temos a tela de pesquisa, onde um dos objectivos do projecto é avaliado.</w:t>
      </w:r>
    </w:p>
    <w:p w14:paraId="1229A2A9" w14:textId="2E47FF3C" w:rsidR="00861B0A" w:rsidRPr="00CF18EF" w:rsidRDefault="00861B0A" w:rsidP="004679E2">
      <w:r w:rsidRPr="00CF18EF">
        <w:t>A pesquisa de detalhes referentes a um Processo judicial é feita nesta tela.</w:t>
      </w:r>
    </w:p>
    <w:p w14:paraId="1B1776E4" w14:textId="375268D3" w:rsidR="00861B0A" w:rsidRPr="00CF18EF" w:rsidRDefault="00861B0A" w:rsidP="004679E2">
      <w:r w:rsidRPr="00CF18EF">
        <w:t>Pesquisa por:</w:t>
      </w:r>
    </w:p>
    <w:p w14:paraId="0BE63A79" w14:textId="71356D67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Por numero de Processo</w:t>
      </w:r>
    </w:p>
    <w:p w14:paraId="29B3051A" w14:textId="3C00DA37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Pesquisa por Requerente</w:t>
      </w:r>
    </w:p>
    <w:p w14:paraId="063E9CE2" w14:textId="1609EBE6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Pesquisa por Requerido</w:t>
      </w:r>
    </w:p>
    <w:p w14:paraId="15AB8BD5" w14:textId="337066C2" w:rsidR="008365AB" w:rsidRDefault="008365AB" w:rsidP="004679E2">
      <w:pPr>
        <w:pStyle w:val="ListParagraph"/>
        <w:numPr>
          <w:ilvl w:val="0"/>
          <w:numId w:val="31"/>
        </w:numPr>
      </w:pPr>
      <w:r w:rsidRPr="00CF18EF">
        <w:t>Pesquisa por keywords</w:t>
      </w:r>
      <w:r w:rsidR="00F150FD">
        <w:t xml:space="preserve"> (Documento de Identificação</w:t>
      </w:r>
      <w:bookmarkStart w:id="137" w:name="_GoBack"/>
      <w:bookmarkEnd w:id="137"/>
      <w:r w:rsidR="00F150FD">
        <w:t>, data, etc)</w:t>
      </w:r>
    </w:p>
    <w:p w14:paraId="41CCA841" w14:textId="24A3EC85" w:rsidR="00F150FD" w:rsidRPr="00CF18EF" w:rsidRDefault="00F150FD" w:rsidP="00F150FD">
      <w:pPr>
        <w:pStyle w:val="ListParagraph"/>
      </w:pPr>
    </w:p>
    <w:p w14:paraId="2E6FBFE0" w14:textId="77777777" w:rsidR="00B83417" w:rsidRDefault="00444C49" w:rsidP="00A510CD">
      <w:pPr>
        <w:keepNext/>
      </w:pPr>
      <w:r w:rsidRPr="00A510CD">
        <w:rPr>
          <w:noProof/>
          <w:lang w:val="en-US"/>
        </w:rPr>
        <w:lastRenderedPageBreak/>
        <w:drawing>
          <wp:inline distT="0" distB="0" distL="0" distR="0" wp14:anchorId="45C40946" wp14:editId="032FFDA0">
            <wp:extent cx="5760720" cy="23564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F194" w14:textId="6110ECBE" w:rsidR="008365AB" w:rsidRPr="00A510CD" w:rsidRDefault="00B83417" w:rsidP="00A510CD">
      <w:pPr>
        <w:pStyle w:val="Caption"/>
      </w:pPr>
      <w:bookmarkStart w:id="138" w:name="_Toc4523764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9</w:t>
      </w:r>
      <w:r>
        <w:fldChar w:fldCharType="end"/>
      </w:r>
      <w:r>
        <w:t xml:space="preserve">.Tela de registro de Correspondência </w:t>
      </w:r>
      <w:r w:rsidRPr="00A510CD">
        <w:rPr>
          <w:b/>
        </w:rPr>
        <w:t>Fonte: Autor</w:t>
      </w:r>
      <w:bookmarkEnd w:id="138"/>
    </w:p>
    <w:p w14:paraId="234EF2C3" w14:textId="64612368" w:rsidR="008365AB" w:rsidRPr="00CF18EF" w:rsidRDefault="008365AB" w:rsidP="004679E2">
      <w:r w:rsidRPr="00CF18EF">
        <w:t>Na tela acima temos o ponto onde é feito o registo de correspondências assim, detalhando alguns aspectos como:</w:t>
      </w:r>
    </w:p>
    <w:p w14:paraId="7D983C32" w14:textId="6C327CF7" w:rsidR="008365AB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 xml:space="preserve">Nome do proveniente da </w:t>
      </w:r>
      <w:r w:rsidR="00F61344" w:rsidRPr="00CF18EF">
        <w:t>Correspondência</w:t>
      </w:r>
    </w:p>
    <w:p w14:paraId="2329D014" w14:textId="7BC6E6BD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Nome do requerente</w:t>
      </w:r>
    </w:p>
    <w:p w14:paraId="188EDB19" w14:textId="47DC819C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Nome do requerido</w:t>
      </w:r>
    </w:p>
    <w:p w14:paraId="71651795" w14:textId="06F37870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E Resumo do documento</w:t>
      </w:r>
    </w:p>
    <w:p w14:paraId="2829CFBA" w14:textId="77777777" w:rsidR="00B83417" w:rsidRDefault="00861B0A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641BBF6C" wp14:editId="1E14F67B">
            <wp:extent cx="5760720" cy="2357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093" w14:textId="0C110093" w:rsidR="00444C49" w:rsidRPr="00A510CD" w:rsidRDefault="00B83417" w:rsidP="00A510CD">
      <w:pPr>
        <w:pStyle w:val="Caption"/>
      </w:pPr>
      <w:bookmarkStart w:id="139" w:name="_Toc4523764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10</w:t>
      </w:r>
      <w:r>
        <w:fldChar w:fldCharType="end"/>
      </w:r>
      <w:r>
        <w:t xml:space="preserve">.Tela Detalhes do processo </w:t>
      </w:r>
      <w:r w:rsidRPr="00A510CD">
        <w:rPr>
          <w:b/>
        </w:rPr>
        <w:t>Fonte: Autor</w:t>
      </w:r>
      <w:bookmarkEnd w:id="139"/>
    </w:p>
    <w:p w14:paraId="5A77AA36" w14:textId="241D0B18" w:rsidR="00AD7435" w:rsidRPr="00CF18EF" w:rsidRDefault="00AD7435" w:rsidP="004679E2">
      <w:r w:rsidRPr="00CF18EF">
        <w:t xml:space="preserve">Na tela acima temos a tela de detalhes do processo, aqui são </w:t>
      </w:r>
      <w:r w:rsidR="00F61344" w:rsidRPr="00CF18EF">
        <w:t>registados</w:t>
      </w:r>
      <w:r w:rsidRPr="00CF18EF">
        <w:t xml:space="preserve"> todas as </w:t>
      </w:r>
      <w:r w:rsidR="00F61344" w:rsidRPr="00CF18EF">
        <w:t>acções</w:t>
      </w:r>
      <w:r w:rsidRPr="00CF18EF">
        <w:t xml:space="preserve"> impostas sobre um processo Judicial.</w:t>
      </w:r>
    </w:p>
    <w:p w14:paraId="685C17B6" w14:textId="1CD2BDF4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t>Detalhes iniciais</w:t>
      </w:r>
    </w:p>
    <w:p w14:paraId="5BCE0DA0" w14:textId="54BC66DD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t>Data de despacho</w:t>
      </w:r>
    </w:p>
    <w:p w14:paraId="5AC2FCD5" w14:textId="7EA17E98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lastRenderedPageBreak/>
        <w:t>Fase de despacho</w:t>
      </w:r>
    </w:p>
    <w:p w14:paraId="14827F0A" w14:textId="1829BBF8" w:rsidR="00AD7435" w:rsidRPr="00CF18EF" w:rsidRDefault="0059332B" w:rsidP="004679E2">
      <w:pPr>
        <w:pStyle w:val="ListParagraph"/>
        <w:numPr>
          <w:ilvl w:val="0"/>
          <w:numId w:val="33"/>
        </w:numPr>
      </w:pPr>
      <w:r w:rsidRPr="00CF18EF">
        <w:t>Autor de ultimo despacho</w:t>
      </w:r>
    </w:p>
    <w:p w14:paraId="142C00D4" w14:textId="77777777" w:rsidR="00B83417" w:rsidRDefault="00444C49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15DA2CC" wp14:editId="3D0590E3">
            <wp:extent cx="5760720" cy="2458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01B" w14:textId="00CCD478" w:rsidR="00444C49" w:rsidRPr="00A510CD" w:rsidRDefault="00B83417" w:rsidP="00A510CD">
      <w:pPr>
        <w:pStyle w:val="Caption"/>
      </w:pPr>
      <w:bookmarkStart w:id="140" w:name="_Toc4523764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11</w:t>
      </w:r>
      <w:r>
        <w:fldChar w:fldCharType="end"/>
      </w:r>
      <w:r>
        <w:t xml:space="preserve">.Tela de Listagem de Correspondências. </w:t>
      </w:r>
      <w:r w:rsidRPr="00A510CD">
        <w:rPr>
          <w:b/>
        </w:rPr>
        <w:t>Fonte: Autor</w:t>
      </w:r>
      <w:bookmarkEnd w:id="140"/>
    </w:p>
    <w:p w14:paraId="61F05A21" w14:textId="6189F168" w:rsidR="0059332B" w:rsidRPr="00F61344" w:rsidRDefault="0059332B" w:rsidP="004679E2">
      <w:r w:rsidRPr="00CF18EF">
        <w:t xml:space="preserve">Na tela assim temos o registro de todas as entradas/ </w:t>
      </w:r>
      <w:r w:rsidR="00F61344" w:rsidRPr="00CF18EF">
        <w:t>correspondências</w:t>
      </w:r>
      <w:r w:rsidRPr="00CF18EF">
        <w:t xml:space="preserve"> feitas no Tribunal dos Menores. O</w:t>
      </w:r>
      <w:r w:rsidR="00F61344">
        <w:t xml:space="preserve"> </w:t>
      </w:r>
      <w:r w:rsidRPr="00CF18EF">
        <w:t>reg</w:t>
      </w:r>
      <w:r w:rsidRPr="00F61344">
        <w:t>istros de todos os documentos remetidos é feita em um log auxiliar para melhorar o controle.</w:t>
      </w:r>
    </w:p>
    <w:p w14:paraId="5E7E23EB" w14:textId="77777777" w:rsidR="00B83417" w:rsidRDefault="00444C49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33969465" wp14:editId="32C7B42B">
            <wp:extent cx="5646420" cy="2848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C1F9" w14:textId="516D2C2D" w:rsidR="0059332B" w:rsidRPr="00A510CD" w:rsidRDefault="00B83417" w:rsidP="00A510CD">
      <w:pPr>
        <w:pStyle w:val="Caption"/>
      </w:pPr>
      <w:bookmarkStart w:id="141" w:name="_Toc4523764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12</w:t>
      </w:r>
      <w:r>
        <w:fldChar w:fldCharType="end"/>
      </w:r>
      <w:r>
        <w:t xml:space="preserve">.Tela de Listagem de Processos </w:t>
      </w:r>
      <w:r w:rsidRPr="00A510CD">
        <w:rPr>
          <w:b/>
        </w:rPr>
        <w:t>Fonte: Autor</w:t>
      </w:r>
      <w:bookmarkEnd w:id="141"/>
    </w:p>
    <w:p w14:paraId="10956856" w14:textId="0FE28BFE" w:rsidR="0059332B" w:rsidRPr="00CF18EF" w:rsidRDefault="0059332B" w:rsidP="0059332B"/>
    <w:p w14:paraId="01213B56" w14:textId="67F793E3" w:rsidR="00444C49" w:rsidRPr="00CF18EF" w:rsidRDefault="0059332B" w:rsidP="004679E2">
      <w:r w:rsidRPr="00CF18EF">
        <w:t xml:space="preserve">Na tela assim temos </w:t>
      </w:r>
      <w:r w:rsidR="00F61344">
        <w:t>a</w:t>
      </w:r>
      <w:r w:rsidRPr="00CF18EF">
        <w:t xml:space="preserve"> listagem de </w:t>
      </w:r>
      <w:r w:rsidR="00F61344" w:rsidRPr="00CF18EF">
        <w:t>todos os processos</w:t>
      </w:r>
      <w:r w:rsidR="00966A98" w:rsidRPr="00CF18EF">
        <w:t xml:space="preserve"> Judiciais registrados no sistema</w:t>
      </w:r>
      <w:r w:rsidRPr="00CF18EF">
        <w:t>, e uma secção de pesquisa</w:t>
      </w:r>
      <w:r w:rsidR="00966A98" w:rsidRPr="00CF18EF">
        <w:t>.</w:t>
      </w:r>
    </w:p>
    <w:p w14:paraId="1DC86C67" w14:textId="77777777" w:rsidR="00B83417" w:rsidRDefault="009245F3" w:rsidP="00A510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F5CBD88" wp14:editId="2EA21268">
            <wp:extent cx="5753100" cy="2352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7E37" w14:textId="1A4F34DF" w:rsidR="00B83417" w:rsidRDefault="00B83417">
      <w:pPr>
        <w:pStyle w:val="Caption"/>
      </w:pPr>
      <w:bookmarkStart w:id="142" w:name="_Toc4523764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13</w:t>
      </w:r>
      <w:r>
        <w:fldChar w:fldCharType="end"/>
      </w:r>
      <w:r>
        <w:t xml:space="preserve">.Tela de Distribuição de Processos </w:t>
      </w:r>
      <w:r w:rsidRPr="00A510CD">
        <w:rPr>
          <w:b/>
        </w:rPr>
        <w:t>Fonte: Autor</w:t>
      </w:r>
      <w:bookmarkEnd w:id="142"/>
    </w:p>
    <w:p w14:paraId="0A989165" w14:textId="77777777" w:rsidR="00966A98" w:rsidRPr="00CF18EF" w:rsidRDefault="00966A98" w:rsidP="004679E2">
      <w:r w:rsidRPr="00CF18EF">
        <w:t>Acima temos a Tela de distribuição, para diferentes entidades a distribuição é feita de acordo com a entidade e o respectivo caso de uso.</w:t>
      </w:r>
    </w:p>
    <w:p w14:paraId="459EC157" w14:textId="0BE76EDB" w:rsidR="00966A98" w:rsidRPr="00CF18EF" w:rsidRDefault="00966A98" w:rsidP="004679E2">
      <w:pPr>
        <w:pStyle w:val="ListParagraph"/>
      </w:pPr>
      <w:r w:rsidRPr="00CF18EF">
        <w:rPr>
          <w:b/>
        </w:rPr>
        <w:t>Juiz</w:t>
      </w:r>
      <w:r w:rsidRPr="00CF18EF">
        <w:t xml:space="preserve">- distribuição de petições a </w:t>
      </w:r>
      <w:r w:rsidR="00F61344" w:rsidRPr="00CF18EF">
        <w:t>Secções</w:t>
      </w:r>
    </w:p>
    <w:p w14:paraId="7EC9EB37" w14:textId="0D0BA0D7" w:rsidR="00966A98" w:rsidRPr="00CF18EF" w:rsidRDefault="009245F3" w:rsidP="004679E2">
      <w:pPr>
        <w:pStyle w:val="ListParagraph"/>
      </w:pPr>
      <w:r w:rsidRPr="00CF18EF">
        <w:rPr>
          <w:b/>
        </w:rPr>
        <w:t>Escrivão</w:t>
      </w:r>
      <w:r w:rsidR="00966A98" w:rsidRPr="00CF18EF">
        <w:t xml:space="preserve">- distribuição de Processos autuados aos </w:t>
      </w:r>
      <w:r w:rsidRPr="00CF18EF">
        <w:t>respectivos ajudantes</w:t>
      </w:r>
      <w:r w:rsidR="00966A98" w:rsidRPr="00CF18EF">
        <w:t xml:space="preserve"> </w:t>
      </w:r>
      <w:r w:rsidR="00F61344" w:rsidRPr="00CF18EF">
        <w:t>Escrivães</w:t>
      </w:r>
      <w:r w:rsidR="00966A98" w:rsidRPr="00CF18EF">
        <w:t>.</w:t>
      </w:r>
    </w:p>
    <w:p w14:paraId="6364013B" w14:textId="5DF899EC" w:rsidR="00966A98" w:rsidRPr="00CF18EF" w:rsidRDefault="00966A98" w:rsidP="004679E2">
      <w:pPr>
        <w:pStyle w:val="ListParagraph"/>
      </w:pPr>
      <w:r w:rsidRPr="00CF18EF">
        <w:rPr>
          <w:b/>
        </w:rPr>
        <w:t>Assistente Social</w:t>
      </w:r>
      <w:r w:rsidRPr="00CF18EF">
        <w:t>- Processos recebidos e processos devolvidos</w:t>
      </w:r>
    </w:p>
    <w:p w14:paraId="1752DCE5" w14:textId="77777777" w:rsidR="00966A98" w:rsidRPr="00CF18EF" w:rsidRDefault="00966A98" w:rsidP="004679E2">
      <w:pPr>
        <w:pStyle w:val="Heading4"/>
        <w:spacing w:line="360" w:lineRule="auto"/>
      </w:pPr>
      <w:r w:rsidRPr="00CF18EF">
        <w:t>Custo</w:t>
      </w:r>
    </w:p>
    <w:p w14:paraId="38C055C7" w14:textId="6DBB61D3" w:rsidR="00B83417" w:rsidRDefault="00B83417" w:rsidP="00A510CD">
      <w:pPr>
        <w:pStyle w:val="Caption"/>
        <w:keepNext/>
        <w:spacing w:before="0" w:after="0" w:line="240" w:lineRule="auto"/>
      </w:pPr>
      <w:bookmarkStart w:id="143" w:name="_Toc4523831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Tabela de Custos </w:t>
      </w:r>
      <w:r w:rsidRPr="00A510CD">
        <w:rPr>
          <w:b/>
        </w:rPr>
        <w:t>Fonte: Autor</w:t>
      </w:r>
      <w:bookmarkEnd w:id="143"/>
    </w:p>
    <w:tbl>
      <w:tblPr>
        <w:tblpPr w:leftFromText="180" w:rightFromText="180" w:vertAnchor="text" w:horzAnchor="margin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6"/>
        <w:gridCol w:w="1216"/>
        <w:gridCol w:w="1280"/>
        <w:gridCol w:w="2047"/>
        <w:gridCol w:w="1119"/>
        <w:gridCol w:w="1351"/>
      </w:tblGrid>
      <w:tr w:rsidR="00B83417" w:rsidRPr="00CF18EF" w14:paraId="69AB3BAD" w14:textId="69633490" w:rsidTr="00B83417">
        <w:trPr>
          <w:trHeight w:val="681"/>
        </w:trPr>
        <w:tc>
          <w:tcPr>
            <w:tcW w:w="1376" w:type="dxa"/>
            <w:vMerge w:val="restart"/>
          </w:tcPr>
          <w:p w14:paraId="28F73957" w14:textId="3AB483C5" w:rsidR="00B83417" w:rsidRPr="00CF18EF" w:rsidRDefault="00B83417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1</w:t>
            </w: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Actividade</w:t>
            </w:r>
          </w:p>
        </w:tc>
        <w:tc>
          <w:tcPr>
            <w:tcW w:w="1216" w:type="dxa"/>
            <w:vMerge w:val="restart"/>
          </w:tcPr>
          <w:p w14:paraId="2F5F862A" w14:textId="77777777" w:rsidR="00B83417" w:rsidRPr="00CF18EF" w:rsidRDefault="00B83417" w:rsidP="00A510CD">
            <w:pPr>
              <w:pStyle w:val="BodyText"/>
              <w:spacing w:before="0" w:after="0"/>
              <w:rPr>
                <w:rFonts w:ascii="Times New Roman" w:hAnsi="Times New Roman"/>
                <w:bCs/>
              </w:rPr>
            </w:pPr>
            <w:r w:rsidRPr="00CF18EF">
              <w:rPr>
                <w:rFonts w:ascii="Times New Roman" w:hAnsi="Times New Roman"/>
                <w:bCs/>
              </w:rPr>
              <w:t xml:space="preserve">Tempo </w:t>
            </w:r>
            <w:r w:rsidRPr="00CF18EF">
              <w:rPr>
                <w:rFonts w:ascii="Times New Roman" w:hAnsi="Times New Roman"/>
                <w:bCs/>
                <w:sz w:val="20"/>
                <w:szCs w:val="20"/>
              </w:rPr>
              <w:t>(Hr/homem) [A]</w:t>
            </w:r>
          </w:p>
        </w:tc>
        <w:tc>
          <w:tcPr>
            <w:tcW w:w="4446" w:type="dxa"/>
            <w:gridSpan w:val="3"/>
          </w:tcPr>
          <w:p w14:paraId="7EAABEA3" w14:textId="77777777" w:rsidR="00B83417" w:rsidRPr="00B83417" w:rsidRDefault="00B83417" w:rsidP="00A510CD">
            <w:pPr>
              <w:pStyle w:val="BodyText"/>
              <w:spacing w:before="0" w:after="0"/>
              <w:jc w:val="center"/>
              <w:rPr>
                <w:rFonts w:ascii="Times New Roman" w:hAnsi="Times New Roman"/>
                <w:bCs/>
              </w:rPr>
            </w:pPr>
            <w:r w:rsidRPr="00B83417">
              <w:rPr>
                <w:rFonts w:ascii="Times New Roman" w:hAnsi="Times New Roman"/>
                <w:bCs/>
              </w:rPr>
              <w:t>Recursos [B]</w:t>
            </w:r>
          </w:p>
        </w:tc>
        <w:tc>
          <w:tcPr>
            <w:tcW w:w="1351" w:type="dxa"/>
            <w:vMerge w:val="restart"/>
          </w:tcPr>
          <w:p w14:paraId="4B5DD46D" w14:textId="5BEFBE43" w:rsidR="00B83417" w:rsidRPr="00F61344" w:rsidRDefault="00B83417" w:rsidP="00A510CD">
            <w:pPr>
              <w:pStyle w:val="BodyText"/>
              <w:spacing w:before="0" w:after="0"/>
              <w:rPr>
                <w:rFonts w:ascii="Times New Roman" w:hAnsi="Times New Roman" w:cs="Times New Roman"/>
                <w:szCs w:val="24"/>
              </w:rPr>
            </w:pPr>
            <w:r w:rsidRPr="00F61344">
              <w:rPr>
                <w:rFonts w:ascii="Times New Roman" w:hAnsi="Times New Roman"/>
                <w:bCs/>
              </w:rPr>
              <w:t>Custo</w:t>
            </w:r>
          </w:p>
        </w:tc>
      </w:tr>
      <w:tr w:rsidR="00B83417" w:rsidRPr="00CF18EF" w14:paraId="42974336" w14:textId="5EFEE7FF" w:rsidTr="00B83417">
        <w:trPr>
          <w:trHeight w:val="737"/>
        </w:trPr>
        <w:tc>
          <w:tcPr>
            <w:tcW w:w="1376" w:type="dxa"/>
            <w:vMerge/>
          </w:tcPr>
          <w:p w14:paraId="691D532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216" w:type="dxa"/>
            <w:vMerge/>
          </w:tcPr>
          <w:p w14:paraId="250B1FC9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280" w:type="dxa"/>
          </w:tcPr>
          <w:p w14:paraId="36CF3318" w14:textId="4DA0FB17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szCs w:val="24"/>
              </w:rPr>
            </w:pPr>
            <w:r w:rsidRPr="00CF18EF">
              <w:rPr>
                <w:rFonts w:ascii="Times New Roman" w:hAnsi="Times New Roman"/>
                <w:bCs/>
                <w:szCs w:val="24"/>
              </w:rPr>
              <w:t>Humanos</w:t>
            </w:r>
          </w:p>
        </w:tc>
        <w:tc>
          <w:tcPr>
            <w:tcW w:w="2047" w:type="dxa"/>
          </w:tcPr>
          <w:p w14:paraId="45E7E7BA" w14:textId="708855F7" w:rsidR="00B83417" w:rsidRPr="00CF18EF" w:rsidRDefault="00B83417" w:rsidP="004679E2">
            <w:pPr>
              <w:pStyle w:val="BodyText"/>
              <w:spacing w:line="360" w:lineRule="auto"/>
              <w:jc w:val="left"/>
              <w:rPr>
                <w:rFonts w:ascii="Times New Roman" w:hAnsi="Times New Roman"/>
                <w:szCs w:val="24"/>
              </w:rPr>
            </w:pPr>
            <w:r w:rsidRPr="00CF18EF">
              <w:rPr>
                <w:rFonts w:ascii="Times New Roman" w:hAnsi="Times New Roman"/>
                <w:bCs/>
                <w:szCs w:val="24"/>
              </w:rPr>
              <w:t>Materiais</w:t>
            </w:r>
          </w:p>
        </w:tc>
        <w:tc>
          <w:tcPr>
            <w:tcW w:w="1119" w:type="dxa"/>
          </w:tcPr>
          <w:p w14:paraId="1328424C" w14:textId="77777777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bCs/>
                <w:sz w:val="16"/>
              </w:rPr>
            </w:pPr>
            <w:r w:rsidRPr="00CF18EF">
              <w:rPr>
                <w:rFonts w:ascii="Times New Roman" w:hAnsi="Times New Roman"/>
                <w:bCs/>
                <w:sz w:val="16"/>
              </w:rPr>
              <w:t>Financeiros</w:t>
            </w:r>
          </w:p>
          <w:p w14:paraId="6CB19366" w14:textId="006A5B22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bCs/>
                <w:sz w:val="16"/>
              </w:rPr>
            </w:pPr>
            <w:r w:rsidRPr="00CF18EF">
              <w:rPr>
                <w:rFonts w:ascii="Times New Roman" w:hAnsi="Times New Roman"/>
                <w:bCs/>
                <w:sz w:val="16"/>
              </w:rPr>
              <w:t>Mtn</w:t>
            </w:r>
          </w:p>
        </w:tc>
        <w:tc>
          <w:tcPr>
            <w:tcW w:w="1351" w:type="dxa"/>
            <w:vMerge/>
          </w:tcPr>
          <w:p w14:paraId="73709F2C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</w:p>
        </w:tc>
      </w:tr>
      <w:tr w:rsidR="00B83417" w:rsidRPr="00CF18EF" w14:paraId="7847614E" w14:textId="3404831A" w:rsidTr="00B83417">
        <w:tc>
          <w:tcPr>
            <w:tcW w:w="1376" w:type="dxa"/>
          </w:tcPr>
          <w:p w14:paraId="3FFA3B9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Revisão de bibliografias</w:t>
            </w:r>
          </w:p>
        </w:tc>
        <w:tc>
          <w:tcPr>
            <w:tcW w:w="1216" w:type="dxa"/>
          </w:tcPr>
          <w:p w14:paraId="7DCC186B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50</w:t>
            </w:r>
          </w:p>
        </w:tc>
        <w:tc>
          <w:tcPr>
            <w:tcW w:w="1280" w:type="dxa"/>
          </w:tcPr>
          <w:p w14:paraId="19D1AC8C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</w:tcPr>
          <w:p w14:paraId="1BD52B16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Internet, Livros</w:t>
            </w:r>
          </w:p>
        </w:tc>
        <w:tc>
          <w:tcPr>
            <w:tcW w:w="1119" w:type="dxa"/>
          </w:tcPr>
          <w:p w14:paraId="5BE2B59F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3000</w:t>
            </w:r>
          </w:p>
        </w:tc>
        <w:tc>
          <w:tcPr>
            <w:tcW w:w="1351" w:type="dxa"/>
          </w:tcPr>
          <w:p w14:paraId="235E6B4E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3000</w:t>
            </w:r>
          </w:p>
        </w:tc>
      </w:tr>
      <w:tr w:rsidR="00B83417" w:rsidRPr="00CF18EF" w14:paraId="79FF70F7" w14:textId="53002043" w:rsidTr="00B83417">
        <w:tc>
          <w:tcPr>
            <w:tcW w:w="1376" w:type="dxa"/>
          </w:tcPr>
          <w:p w14:paraId="656CE299" w14:textId="1762E948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 xml:space="preserve">Treinamento Tecnologias </w:t>
            </w:r>
          </w:p>
        </w:tc>
        <w:tc>
          <w:tcPr>
            <w:tcW w:w="1216" w:type="dxa"/>
          </w:tcPr>
          <w:p w14:paraId="1D3DEBC3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1280" w:type="dxa"/>
          </w:tcPr>
          <w:p w14:paraId="6B8A6C0F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</w:tcPr>
          <w:p w14:paraId="38605B95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Internet, credito, computador pessoal</w:t>
            </w:r>
          </w:p>
        </w:tc>
        <w:tc>
          <w:tcPr>
            <w:tcW w:w="1119" w:type="dxa"/>
          </w:tcPr>
          <w:p w14:paraId="63A63EC4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35000</w:t>
            </w:r>
          </w:p>
        </w:tc>
        <w:tc>
          <w:tcPr>
            <w:tcW w:w="1351" w:type="dxa"/>
          </w:tcPr>
          <w:p w14:paraId="7BC2C4A9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35000</w:t>
            </w:r>
          </w:p>
        </w:tc>
      </w:tr>
      <w:tr w:rsidR="00B83417" w:rsidRPr="00CF18EF" w14:paraId="3B3B883E" w14:textId="7E9340BD" w:rsidTr="00B83417">
        <w:tc>
          <w:tcPr>
            <w:tcW w:w="1376" w:type="dxa"/>
          </w:tcPr>
          <w:p w14:paraId="579DB16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Entrevistas</w:t>
            </w:r>
          </w:p>
        </w:tc>
        <w:tc>
          <w:tcPr>
            <w:tcW w:w="1216" w:type="dxa"/>
          </w:tcPr>
          <w:p w14:paraId="57AAEDF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80" w:type="dxa"/>
          </w:tcPr>
          <w:p w14:paraId="5378161D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047" w:type="dxa"/>
          </w:tcPr>
          <w:p w14:paraId="40F53A44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Material de anotações</w:t>
            </w:r>
          </w:p>
        </w:tc>
        <w:tc>
          <w:tcPr>
            <w:tcW w:w="1119" w:type="dxa"/>
          </w:tcPr>
          <w:p w14:paraId="1AC9137A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1500</w:t>
            </w:r>
          </w:p>
        </w:tc>
        <w:tc>
          <w:tcPr>
            <w:tcW w:w="1351" w:type="dxa"/>
          </w:tcPr>
          <w:p w14:paraId="2EFD01D1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1500</w:t>
            </w:r>
          </w:p>
        </w:tc>
      </w:tr>
      <w:tr w:rsidR="00B83417" w:rsidRPr="00CF18EF" w14:paraId="5ADAD5C2" w14:textId="6FC4A1DD" w:rsidTr="00B83417">
        <w:tc>
          <w:tcPr>
            <w:tcW w:w="1376" w:type="dxa"/>
          </w:tcPr>
          <w:p w14:paraId="75E679C7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Testes da Aplicação</w:t>
            </w:r>
          </w:p>
        </w:tc>
        <w:tc>
          <w:tcPr>
            <w:tcW w:w="1216" w:type="dxa"/>
          </w:tcPr>
          <w:p w14:paraId="25DABD8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1280" w:type="dxa"/>
          </w:tcPr>
          <w:p w14:paraId="53A5D62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047" w:type="dxa"/>
          </w:tcPr>
          <w:p w14:paraId="1C15AEE0" w14:textId="489C39EF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 xml:space="preserve">Licenças de aplicação, computadores servidores e computadores clientes </w:t>
            </w:r>
          </w:p>
        </w:tc>
        <w:tc>
          <w:tcPr>
            <w:tcW w:w="1119" w:type="dxa"/>
          </w:tcPr>
          <w:p w14:paraId="06E281E6" w14:textId="51D4CAB2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84000</w:t>
            </w:r>
          </w:p>
        </w:tc>
        <w:tc>
          <w:tcPr>
            <w:tcW w:w="1351" w:type="dxa"/>
          </w:tcPr>
          <w:p w14:paraId="3A9E02B6" w14:textId="2C676A4E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24"/>
              </w:rPr>
              <w:t>4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</w:tr>
      <w:tr w:rsidR="00B83417" w:rsidRPr="00CF18EF" w14:paraId="117F3FB4" w14:textId="5A4F8D4D" w:rsidTr="00B83417">
        <w:tc>
          <w:tcPr>
            <w:tcW w:w="1376" w:type="dxa"/>
            <w:tcBorders>
              <w:bottom w:val="single" w:sz="4" w:space="0" w:color="auto"/>
            </w:tcBorders>
          </w:tcPr>
          <w:p w14:paraId="184764EC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Codificação</w:t>
            </w: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05F7655D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120</w:t>
            </w:r>
          </w:p>
        </w:tc>
        <w:tc>
          <w:tcPr>
            <w:tcW w:w="1280" w:type="dxa"/>
            <w:tcBorders>
              <w:bottom w:val="single" w:sz="4" w:space="0" w:color="auto"/>
            </w:tcBorders>
          </w:tcPr>
          <w:p w14:paraId="7EF85A07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  <w:tcBorders>
              <w:bottom w:val="single" w:sz="4" w:space="0" w:color="auto"/>
            </w:tcBorders>
          </w:tcPr>
          <w:p w14:paraId="18A2B60E" w14:textId="6183E7D3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Computador pessoal (Usado para codificação), computador pessoal (para testes)</w:t>
            </w:r>
          </w:p>
        </w:tc>
        <w:tc>
          <w:tcPr>
            <w:tcW w:w="1119" w:type="dxa"/>
            <w:tcBorders>
              <w:bottom w:val="single" w:sz="4" w:space="0" w:color="auto"/>
            </w:tcBorders>
          </w:tcPr>
          <w:p w14:paraId="352F0623" w14:textId="1C6166B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>77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  <w:tc>
          <w:tcPr>
            <w:tcW w:w="1351" w:type="dxa"/>
          </w:tcPr>
          <w:p w14:paraId="680B3864" w14:textId="5FAE44E2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>77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</w:tr>
      <w:tr w:rsidR="00B83417" w:rsidRPr="00CF18EF" w14:paraId="1EED09E4" w14:textId="683A49E1" w:rsidTr="00B83417">
        <w:tc>
          <w:tcPr>
            <w:tcW w:w="7038" w:type="dxa"/>
            <w:gridSpan w:val="5"/>
          </w:tcPr>
          <w:p w14:paraId="59BB9B08" w14:textId="77777777" w:rsidR="00B83417" w:rsidRPr="00CF18EF" w:rsidRDefault="00B83417" w:rsidP="00E86BDC">
            <w:pPr>
              <w:pStyle w:val="BodyText"/>
              <w:spacing w:before="0" w:after="0"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Total</w:t>
            </w:r>
          </w:p>
        </w:tc>
        <w:tc>
          <w:tcPr>
            <w:tcW w:w="1351" w:type="dxa"/>
          </w:tcPr>
          <w:p w14:paraId="0D37560E" w14:textId="41E5E6FF" w:rsidR="00B83417" w:rsidRPr="00CF18EF" w:rsidRDefault="00B83417" w:rsidP="00A510CD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200500 </w:t>
            </w:r>
          </w:p>
        </w:tc>
      </w:tr>
    </w:tbl>
    <w:p w14:paraId="5DB162CF" w14:textId="77777777" w:rsidR="006D4D90" w:rsidRPr="00CF18EF" w:rsidRDefault="006D4D90" w:rsidP="004042DB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 w:val="16"/>
          <w:szCs w:val="16"/>
        </w:rPr>
        <w:sectPr w:rsidR="006D4D90" w:rsidRPr="00CF18EF" w:rsidSect="00266CFA">
          <w:footerReference w:type="default" r:id="rId38"/>
          <w:pgSz w:w="11907" w:h="16840" w:code="9"/>
          <w:pgMar w:top="1701" w:right="1134" w:bottom="1134" w:left="1701" w:header="720" w:footer="567" w:gutter="0"/>
          <w:pgNumType w:start="1"/>
          <w:cols w:space="720"/>
          <w:docGrid w:linePitch="360"/>
        </w:sectPr>
      </w:pPr>
    </w:p>
    <w:tbl>
      <w:tblPr>
        <w:tblW w:w="14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885"/>
        <w:gridCol w:w="842"/>
        <w:gridCol w:w="669"/>
        <w:gridCol w:w="752"/>
        <w:gridCol w:w="669"/>
        <w:gridCol w:w="669"/>
        <w:gridCol w:w="752"/>
        <w:gridCol w:w="669"/>
        <w:gridCol w:w="751"/>
        <w:gridCol w:w="788"/>
        <w:gridCol w:w="788"/>
        <w:gridCol w:w="788"/>
        <w:gridCol w:w="788"/>
        <w:gridCol w:w="788"/>
        <w:gridCol w:w="788"/>
        <w:gridCol w:w="944"/>
      </w:tblGrid>
      <w:tr w:rsidR="006D4D90" w:rsidRPr="00CF18EF" w14:paraId="7A9CCDAC" w14:textId="77777777" w:rsidTr="004679E2">
        <w:trPr>
          <w:trHeight w:val="438"/>
        </w:trPr>
        <w:tc>
          <w:tcPr>
            <w:tcW w:w="1705" w:type="dxa"/>
            <w:vMerge w:val="restart"/>
          </w:tcPr>
          <w:p w14:paraId="5B8B16B9" w14:textId="17100C3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commentRangeStart w:id="144"/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lastRenderedPageBreak/>
              <w:t>Actividade</w:t>
            </w:r>
          </w:p>
        </w:tc>
        <w:tc>
          <w:tcPr>
            <w:tcW w:w="12330" w:type="dxa"/>
            <w:gridSpan w:val="16"/>
          </w:tcPr>
          <w:p w14:paraId="01F3A20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CF18EF">
              <w:rPr>
                <w:rFonts w:ascii="Times New Roman" w:hAnsi="Times New Roman" w:cs="Times New Roman"/>
                <w:color w:val="000000"/>
                <w:szCs w:val="24"/>
              </w:rPr>
              <w:t>Calendarização</w:t>
            </w:r>
          </w:p>
        </w:tc>
      </w:tr>
      <w:tr w:rsidR="006D4D90" w:rsidRPr="00CF18EF" w14:paraId="723142FA" w14:textId="77777777" w:rsidTr="006D4D90">
        <w:trPr>
          <w:trHeight w:val="150"/>
        </w:trPr>
        <w:tc>
          <w:tcPr>
            <w:tcW w:w="1705" w:type="dxa"/>
            <w:vMerge/>
          </w:tcPr>
          <w:p w14:paraId="6C8B307A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85" w:type="dxa"/>
          </w:tcPr>
          <w:p w14:paraId="32CFA5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</w:t>
            </w:r>
          </w:p>
        </w:tc>
        <w:tc>
          <w:tcPr>
            <w:tcW w:w="842" w:type="dxa"/>
          </w:tcPr>
          <w:p w14:paraId="631DDE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2</w:t>
            </w:r>
          </w:p>
        </w:tc>
        <w:tc>
          <w:tcPr>
            <w:tcW w:w="669" w:type="dxa"/>
          </w:tcPr>
          <w:p w14:paraId="0BEDA7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3</w:t>
            </w:r>
          </w:p>
        </w:tc>
        <w:tc>
          <w:tcPr>
            <w:tcW w:w="752" w:type="dxa"/>
          </w:tcPr>
          <w:p w14:paraId="372F3DD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4</w:t>
            </w:r>
          </w:p>
        </w:tc>
        <w:tc>
          <w:tcPr>
            <w:tcW w:w="669" w:type="dxa"/>
          </w:tcPr>
          <w:p w14:paraId="2A638AC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5</w:t>
            </w:r>
          </w:p>
        </w:tc>
        <w:tc>
          <w:tcPr>
            <w:tcW w:w="669" w:type="dxa"/>
          </w:tcPr>
          <w:p w14:paraId="47D037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6</w:t>
            </w:r>
          </w:p>
        </w:tc>
        <w:tc>
          <w:tcPr>
            <w:tcW w:w="752" w:type="dxa"/>
          </w:tcPr>
          <w:p w14:paraId="19F309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7</w:t>
            </w:r>
          </w:p>
        </w:tc>
        <w:tc>
          <w:tcPr>
            <w:tcW w:w="669" w:type="dxa"/>
          </w:tcPr>
          <w:p w14:paraId="1BD0E5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8</w:t>
            </w:r>
          </w:p>
        </w:tc>
        <w:tc>
          <w:tcPr>
            <w:tcW w:w="751" w:type="dxa"/>
          </w:tcPr>
          <w:p w14:paraId="3805EFC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9</w:t>
            </w:r>
          </w:p>
        </w:tc>
        <w:tc>
          <w:tcPr>
            <w:tcW w:w="788" w:type="dxa"/>
          </w:tcPr>
          <w:p w14:paraId="56CBCE0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10</w:t>
            </w:r>
          </w:p>
        </w:tc>
        <w:tc>
          <w:tcPr>
            <w:tcW w:w="788" w:type="dxa"/>
          </w:tcPr>
          <w:p w14:paraId="63AABEB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11</w:t>
            </w:r>
          </w:p>
        </w:tc>
        <w:tc>
          <w:tcPr>
            <w:tcW w:w="788" w:type="dxa"/>
          </w:tcPr>
          <w:p w14:paraId="2864A30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12</w:t>
            </w:r>
          </w:p>
        </w:tc>
        <w:tc>
          <w:tcPr>
            <w:tcW w:w="788" w:type="dxa"/>
          </w:tcPr>
          <w:p w14:paraId="37CFA7E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13</w:t>
            </w:r>
          </w:p>
        </w:tc>
        <w:tc>
          <w:tcPr>
            <w:tcW w:w="788" w:type="dxa"/>
          </w:tcPr>
          <w:p w14:paraId="3469FB2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14</w:t>
            </w:r>
          </w:p>
        </w:tc>
        <w:tc>
          <w:tcPr>
            <w:tcW w:w="788" w:type="dxa"/>
          </w:tcPr>
          <w:p w14:paraId="60D4C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15</w:t>
            </w:r>
          </w:p>
        </w:tc>
        <w:tc>
          <w:tcPr>
            <w:tcW w:w="944" w:type="dxa"/>
          </w:tcPr>
          <w:p w14:paraId="5E22A56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16</w:t>
            </w:r>
          </w:p>
        </w:tc>
      </w:tr>
      <w:tr w:rsidR="006D4D90" w:rsidRPr="00CF18EF" w14:paraId="0186E08C" w14:textId="77777777" w:rsidTr="006D4D90">
        <w:trPr>
          <w:trHeight w:val="422"/>
        </w:trPr>
        <w:tc>
          <w:tcPr>
            <w:tcW w:w="1705" w:type="dxa"/>
          </w:tcPr>
          <w:p w14:paraId="66E35EB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Estudo do Marco Conceitual e Marco contextual</w:t>
            </w:r>
          </w:p>
        </w:tc>
        <w:tc>
          <w:tcPr>
            <w:tcW w:w="885" w:type="dxa"/>
            <w:shd w:val="clear" w:color="auto" w:fill="000000"/>
          </w:tcPr>
          <w:p w14:paraId="3BB664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5F39AB2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67192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83C08C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2911C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C9B0F0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39D3BD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20CA6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A5A8EB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F214BB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B62411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366C24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837F1D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5467D7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48BB7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D4D822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845AFC9" w14:textId="77777777" w:rsidTr="006D4D90">
        <w:trPr>
          <w:trHeight w:val="422"/>
        </w:trPr>
        <w:tc>
          <w:tcPr>
            <w:tcW w:w="1705" w:type="dxa"/>
          </w:tcPr>
          <w:p w14:paraId="2E610E30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Definição dos casos de uso </w:t>
            </w:r>
          </w:p>
        </w:tc>
        <w:tc>
          <w:tcPr>
            <w:tcW w:w="885" w:type="dxa"/>
            <w:shd w:val="clear" w:color="auto" w:fill="auto"/>
          </w:tcPr>
          <w:p w14:paraId="5C6A0B2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B3B84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 w:themeFill="text1"/>
          </w:tcPr>
          <w:p w14:paraId="65484F0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DDC7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CFE8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B1BED5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96DB4D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0BF94D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0BCE14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1C3CD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B56AC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32934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A498B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796C8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744D4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9BF65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2C4EEE0A" w14:textId="77777777" w:rsidTr="006D4D90">
        <w:trPr>
          <w:trHeight w:val="438"/>
        </w:trPr>
        <w:tc>
          <w:tcPr>
            <w:tcW w:w="1705" w:type="dxa"/>
          </w:tcPr>
          <w:p w14:paraId="34757F7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Criação de Base dados</w:t>
            </w:r>
          </w:p>
        </w:tc>
        <w:tc>
          <w:tcPr>
            <w:tcW w:w="885" w:type="dxa"/>
          </w:tcPr>
          <w:p w14:paraId="1AA8FD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02288A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27E1257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366316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82E0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1DC973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6A3162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995542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C9ECF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941A7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5C9230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5263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3D0F3A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21F7AF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BC81B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C9F1D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9CCBE69" w14:textId="77777777" w:rsidTr="006D4D90">
        <w:trPr>
          <w:trHeight w:val="422"/>
        </w:trPr>
        <w:tc>
          <w:tcPr>
            <w:tcW w:w="1705" w:type="dxa"/>
          </w:tcPr>
          <w:p w14:paraId="6B0ECCEC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implementação 1.0v</w:t>
            </w:r>
          </w:p>
        </w:tc>
        <w:tc>
          <w:tcPr>
            <w:tcW w:w="885" w:type="dxa"/>
          </w:tcPr>
          <w:p w14:paraId="31D86B0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68EB7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262A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1F28C4F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A18013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5F315D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99892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D26B24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91BC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1F8BC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E62C56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E3C8FC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465CE4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A7E1C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38D2A3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9987BA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DAE750F" w14:textId="77777777" w:rsidTr="006D4D90">
        <w:trPr>
          <w:trHeight w:val="422"/>
        </w:trPr>
        <w:tc>
          <w:tcPr>
            <w:tcW w:w="1705" w:type="dxa"/>
          </w:tcPr>
          <w:p w14:paraId="4EB1AEF1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Estudo sobre graphical UI</w:t>
            </w:r>
          </w:p>
        </w:tc>
        <w:tc>
          <w:tcPr>
            <w:tcW w:w="885" w:type="dxa"/>
            <w:shd w:val="clear" w:color="auto" w:fill="000000"/>
          </w:tcPr>
          <w:p w14:paraId="1191238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080BB8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44A16AD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F8BE3C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AE8C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755EB0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62582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0C02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FCE833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8C47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09132F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5C611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C051D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392F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BDE4EE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A85E4F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582B68BD" w14:textId="77777777" w:rsidTr="006D4D90">
        <w:trPr>
          <w:trHeight w:val="422"/>
        </w:trPr>
        <w:tc>
          <w:tcPr>
            <w:tcW w:w="1705" w:type="dxa"/>
          </w:tcPr>
          <w:p w14:paraId="38CD8E4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Codificação </w:t>
            </w:r>
          </w:p>
        </w:tc>
        <w:tc>
          <w:tcPr>
            <w:tcW w:w="885" w:type="dxa"/>
          </w:tcPr>
          <w:p w14:paraId="40D8EF3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D5F247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606EE9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72FC70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5964527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8BD20E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AA4578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DBE713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6E0B2EE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3E12B2B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E5F51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9C963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1DFEAD5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E4CA46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4B7C9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3F7E5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630596A0" w14:textId="77777777" w:rsidTr="006D4D90">
        <w:trPr>
          <w:trHeight w:val="438"/>
        </w:trPr>
        <w:tc>
          <w:tcPr>
            <w:tcW w:w="1705" w:type="dxa"/>
          </w:tcPr>
          <w:p w14:paraId="145DF853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integração 1.1</w:t>
            </w:r>
          </w:p>
        </w:tc>
        <w:tc>
          <w:tcPr>
            <w:tcW w:w="885" w:type="dxa"/>
          </w:tcPr>
          <w:p w14:paraId="740C3D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14A31DC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0BAFC7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07353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344A3B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B4A30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38382EF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6F509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F74736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17CCEA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109D0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46516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52B30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E1D74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70C733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3ADF10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30CB945A" w14:textId="77777777" w:rsidTr="006D4D90">
        <w:trPr>
          <w:trHeight w:val="422"/>
        </w:trPr>
        <w:tc>
          <w:tcPr>
            <w:tcW w:w="1705" w:type="dxa"/>
          </w:tcPr>
          <w:p w14:paraId="68707195" w14:textId="6F66D5C7" w:rsidR="006D4D90" w:rsidRPr="00CF18EF" w:rsidRDefault="00ED0405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Correcção</w:t>
            </w:r>
            <w:r w:rsidR="006D4D90"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de código</w:t>
            </w:r>
            <w:r w:rsidR="006D4D90"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adjacente</w:t>
            </w:r>
          </w:p>
        </w:tc>
        <w:tc>
          <w:tcPr>
            <w:tcW w:w="885" w:type="dxa"/>
          </w:tcPr>
          <w:p w14:paraId="3CC24BD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04E3D0A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2C902F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484A01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FD853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EEB7A8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AC92D3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2D887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77D6D2A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5BEAA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467D2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73C5BF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1A11D6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F29A6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19C63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1D62EB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0F1124CE" w14:textId="77777777" w:rsidTr="006D4D90">
        <w:trPr>
          <w:trHeight w:val="438"/>
        </w:trPr>
        <w:tc>
          <w:tcPr>
            <w:tcW w:w="1705" w:type="dxa"/>
          </w:tcPr>
          <w:p w14:paraId="0D070110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implementação 1.2</w:t>
            </w:r>
          </w:p>
        </w:tc>
        <w:tc>
          <w:tcPr>
            <w:tcW w:w="885" w:type="dxa"/>
          </w:tcPr>
          <w:p w14:paraId="60C0776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2B1E49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D9C435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ED00E1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B945A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B1BB1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163F7C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325D95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2E0F0F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2E301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CE444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91E4DC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A9BB4E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277A5F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326900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96F54B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EF7E236" w14:textId="77777777" w:rsidTr="006D4D90">
        <w:trPr>
          <w:trHeight w:val="438"/>
        </w:trPr>
        <w:tc>
          <w:tcPr>
            <w:tcW w:w="1705" w:type="dxa"/>
          </w:tcPr>
          <w:p w14:paraId="1FBDBB25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Entrega do primeiro rascunho ao supervisor</w:t>
            </w:r>
          </w:p>
        </w:tc>
        <w:tc>
          <w:tcPr>
            <w:tcW w:w="885" w:type="dxa"/>
          </w:tcPr>
          <w:p w14:paraId="4CC138C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2BAC2F4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79F138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CBD269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F7E550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C91F10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5D74AA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F58486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8DE7F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ADF294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0E40464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52D469B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9E817C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7E4EAA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0B262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7AC412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312595AA" w14:textId="77777777" w:rsidTr="006D4D90">
        <w:trPr>
          <w:trHeight w:val="438"/>
        </w:trPr>
        <w:tc>
          <w:tcPr>
            <w:tcW w:w="1705" w:type="dxa"/>
          </w:tcPr>
          <w:p w14:paraId="16AE1F3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Produção do relatório</w:t>
            </w:r>
          </w:p>
        </w:tc>
        <w:tc>
          <w:tcPr>
            <w:tcW w:w="885" w:type="dxa"/>
          </w:tcPr>
          <w:p w14:paraId="30F1370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30D91FE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4A8926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5D5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4E17B9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9505F7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B6A8CB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1A4AB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3559425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51D67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A9CB6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FFB92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56EF7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0B0D9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C1555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398EAA3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64EF7C9A" w14:textId="77777777" w:rsidTr="006D4D90">
        <w:trPr>
          <w:trHeight w:val="438"/>
        </w:trPr>
        <w:tc>
          <w:tcPr>
            <w:tcW w:w="1705" w:type="dxa"/>
          </w:tcPr>
          <w:p w14:paraId="09EB7AB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Entrega ao Gabinete</w:t>
            </w:r>
          </w:p>
        </w:tc>
        <w:tc>
          <w:tcPr>
            <w:tcW w:w="885" w:type="dxa"/>
          </w:tcPr>
          <w:p w14:paraId="29D09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27CF90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F6ABB3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C9D0AD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FB6B0F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B047D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BC15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372CC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60B9A5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62DDB1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83B047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27B79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BA7A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60C132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4856B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6A33EB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C9B604C" w14:textId="77777777" w:rsidTr="006D4D90">
        <w:trPr>
          <w:trHeight w:val="438"/>
        </w:trPr>
        <w:tc>
          <w:tcPr>
            <w:tcW w:w="1705" w:type="dxa"/>
          </w:tcPr>
          <w:p w14:paraId="528C0A0B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Coração de imprevistos</w:t>
            </w:r>
          </w:p>
        </w:tc>
        <w:tc>
          <w:tcPr>
            <w:tcW w:w="885" w:type="dxa"/>
          </w:tcPr>
          <w:p w14:paraId="616A29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0CBD2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669208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A11A9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AE86C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759E6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74A463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7743D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179F6F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F04FB9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35764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706424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6296D2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E4CE5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commentRangeEnd w:id="144"/>
        <w:tc>
          <w:tcPr>
            <w:tcW w:w="788" w:type="dxa"/>
            <w:shd w:val="clear" w:color="auto" w:fill="000000"/>
          </w:tcPr>
          <w:p w14:paraId="07122C61" w14:textId="77777777" w:rsidR="006D4D90" w:rsidRPr="00CF18EF" w:rsidRDefault="00480A2A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Style w:val="CommentReference"/>
                <w:rFonts w:ascii="Times New Roman" w:hAnsi="Times New Roman" w:cs="Times New Roman"/>
              </w:rPr>
              <w:commentReference w:id="144"/>
            </w:r>
          </w:p>
        </w:tc>
        <w:tc>
          <w:tcPr>
            <w:tcW w:w="944" w:type="dxa"/>
            <w:shd w:val="clear" w:color="auto" w:fill="000000"/>
          </w:tcPr>
          <w:p w14:paraId="5F3D4560" w14:textId="77777777" w:rsidR="006D4D90" w:rsidRPr="00CF18EF" w:rsidRDefault="006D4D90" w:rsidP="00A510CD">
            <w:pPr>
              <w:pStyle w:val="BodyText"/>
              <w:keepNext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</w:tbl>
    <w:p w14:paraId="0B3F64DB" w14:textId="0169137D" w:rsidR="00F75C47" w:rsidRPr="00A510CD" w:rsidRDefault="00B83417" w:rsidP="00A510CD">
      <w:pPr>
        <w:pStyle w:val="Caption"/>
        <w:jc w:val="left"/>
        <w:sectPr w:rsidR="00F75C47" w:rsidRPr="00A510CD" w:rsidSect="00A510CD">
          <w:headerReference w:type="default" r:id="rId39"/>
          <w:pgSz w:w="16840" w:h="11907" w:orient="landscape" w:code="9"/>
          <w:pgMar w:top="1699" w:right="1699" w:bottom="1138" w:left="1138" w:header="720" w:footer="562" w:gutter="0"/>
          <w:cols w:space="720"/>
          <w:docGrid w:linePitch="360"/>
        </w:sectPr>
      </w:pPr>
      <w:bookmarkStart w:id="145" w:name="_Toc4523831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.Cronograma do Projecto </w:t>
      </w:r>
      <w:r>
        <w:rPr>
          <w:b/>
        </w:rPr>
        <w:t>Fonte: Autor</w:t>
      </w:r>
      <w:bookmarkEnd w:id="145"/>
    </w:p>
    <w:p w14:paraId="4CEF3FBF" w14:textId="122367FD" w:rsidR="00AF2243" w:rsidRPr="00CF18EF" w:rsidRDefault="00AF2243" w:rsidP="004679E2">
      <w:pPr>
        <w:pStyle w:val="Heading1"/>
      </w:pPr>
      <w:bookmarkStart w:id="146" w:name="_Toc452375236"/>
      <w:r w:rsidRPr="00CF18EF">
        <w:lastRenderedPageBreak/>
        <w:t xml:space="preserve">CAPÍTULO 5 - CONCLUSÕES E </w:t>
      </w:r>
      <w:bookmarkEnd w:id="146"/>
      <w:r w:rsidR="006618F7" w:rsidRPr="00CF18EF">
        <w:t>RECOMENDAÇÕES</w:t>
      </w:r>
    </w:p>
    <w:p w14:paraId="116D6E10" w14:textId="77777777" w:rsidR="00AF2243" w:rsidRPr="00CF18EF" w:rsidRDefault="00AF2243" w:rsidP="00AF2243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E240FF7" w14:textId="77777777" w:rsidR="00AF2243" w:rsidRPr="00CF18EF" w:rsidRDefault="00AF2243" w:rsidP="00AF2243">
      <w:pPr>
        <w:pStyle w:val="Heading2"/>
      </w:pPr>
      <w:bookmarkStart w:id="147" w:name="_Toc452375237"/>
      <w:r w:rsidRPr="00CF18EF">
        <w:t>Conclusões</w:t>
      </w:r>
      <w:bookmarkEnd w:id="147"/>
    </w:p>
    <w:p w14:paraId="2D849341" w14:textId="0AFF93D4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Em jeito de conclusão é de iterar que o </w:t>
      </w:r>
      <w:r w:rsidR="00F61344" w:rsidRPr="00CF18EF">
        <w:rPr>
          <w:rFonts w:cs="Times New Roman"/>
          <w:b w:val="0"/>
          <w:sz w:val="24"/>
          <w:szCs w:val="24"/>
        </w:rPr>
        <w:t>projecto</w:t>
      </w:r>
      <w:r w:rsidRPr="00CF18EF">
        <w:rPr>
          <w:rFonts w:cs="Times New Roman"/>
          <w:b w:val="0"/>
          <w:sz w:val="24"/>
          <w:szCs w:val="24"/>
        </w:rPr>
        <w:t xml:space="preserve"> trouxe mais valia ao autor n</w:t>
      </w:r>
      <w:r w:rsidR="00EC4DBE" w:rsidRPr="00CF18EF">
        <w:rPr>
          <w:rFonts w:cs="Times New Roman"/>
          <w:b w:val="0"/>
          <w:sz w:val="24"/>
          <w:szCs w:val="24"/>
        </w:rPr>
        <w:t xml:space="preserve">os </w:t>
      </w:r>
      <w:r w:rsidR="00F61344">
        <w:rPr>
          <w:rFonts w:cs="Times New Roman"/>
          <w:b w:val="0"/>
          <w:sz w:val="24"/>
          <w:szCs w:val="24"/>
        </w:rPr>
        <w:t xml:space="preserve">aspectos </w:t>
      </w:r>
      <w:r w:rsidR="00EC4DBE" w:rsidRPr="00CF18EF">
        <w:rPr>
          <w:rFonts w:cs="Times New Roman"/>
          <w:b w:val="0"/>
          <w:sz w:val="24"/>
          <w:szCs w:val="24"/>
        </w:rPr>
        <w:t xml:space="preserve">mais profissionais </w:t>
      </w:r>
      <w:r w:rsidRPr="00CF18EF">
        <w:rPr>
          <w:rFonts w:cs="Times New Roman"/>
          <w:b w:val="0"/>
          <w:sz w:val="24"/>
          <w:szCs w:val="24"/>
        </w:rPr>
        <w:t xml:space="preserve">em termos de resultados finais em </w:t>
      </w:r>
      <w:r w:rsidR="00F61344" w:rsidRPr="00CF18EF">
        <w:rPr>
          <w:rFonts w:cs="Times New Roman"/>
          <w:b w:val="0"/>
          <w:sz w:val="24"/>
          <w:szCs w:val="24"/>
        </w:rPr>
        <w:t>projectos</w:t>
      </w:r>
      <w:r w:rsidRPr="00CF18EF">
        <w:rPr>
          <w:rFonts w:cs="Times New Roman"/>
          <w:b w:val="0"/>
          <w:sz w:val="24"/>
          <w:szCs w:val="24"/>
        </w:rPr>
        <w:t xml:space="preserve"> de engenharia de software.</w:t>
      </w:r>
    </w:p>
    <w:p w14:paraId="5211FE4D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755BA13" w14:textId="4A8B7288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O </w:t>
      </w:r>
      <w:r w:rsidR="00F61344">
        <w:rPr>
          <w:rFonts w:cs="Times New Roman"/>
          <w:b w:val="0"/>
          <w:sz w:val="24"/>
          <w:szCs w:val="24"/>
        </w:rPr>
        <w:t>P</w:t>
      </w:r>
      <w:r w:rsidR="00F61344" w:rsidRPr="00CF18EF">
        <w:rPr>
          <w:rFonts w:cs="Times New Roman"/>
          <w:b w:val="0"/>
          <w:sz w:val="24"/>
          <w:szCs w:val="24"/>
        </w:rPr>
        <w:t>rojecto</w:t>
      </w:r>
      <w:r w:rsidRPr="00CF18EF">
        <w:rPr>
          <w:rFonts w:cs="Times New Roman"/>
          <w:b w:val="0"/>
          <w:sz w:val="24"/>
          <w:szCs w:val="24"/>
        </w:rPr>
        <w:t xml:space="preserve"> </w:t>
      </w:r>
      <w:r w:rsidR="00EC4DBE" w:rsidRPr="00CF18EF">
        <w:rPr>
          <w:rFonts w:cs="Times New Roman"/>
          <w:b w:val="0"/>
          <w:sz w:val="24"/>
          <w:szCs w:val="24"/>
        </w:rPr>
        <w:t xml:space="preserve">também trouxe </w:t>
      </w:r>
      <w:r w:rsidR="00A510CD">
        <w:rPr>
          <w:rFonts w:cs="Times New Roman"/>
          <w:b w:val="0"/>
          <w:sz w:val="24"/>
          <w:szCs w:val="24"/>
        </w:rPr>
        <w:t>uma tentativa</w:t>
      </w:r>
      <w:r w:rsidR="00EC4DBE" w:rsidRPr="00CF18EF">
        <w:rPr>
          <w:rFonts w:cs="Times New Roman"/>
          <w:b w:val="0"/>
          <w:sz w:val="24"/>
          <w:szCs w:val="24"/>
        </w:rPr>
        <w:t xml:space="preserve"> de </w:t>
      </w:r>
      <w:r w:rsidRPr="00CF18EF">
        <w:rPr>
          <w:rFonts w:cs="Times New Roman"/>
          <w:b w:val="0"/>
          <w:sz w:val="24"/>
          <w:szCs w:val="24"/>
        </w:rPr>
        <w:t xml:space="preserve">resolução de um problema de natureza moral, a satisfação do autor na tentativa de resolução de problemas </w:t>
      </w:r>
      <w:r w:rsidR="00F61344">
        <w:rPr>
          <w:rFonts w:cs="Times New Roman"/>
          <w:b w:val="0"/>
          <w:sz w:val="24"/>
          <w:szCs w:val="24"/>
        </w:rPr>
        <w:t>em</w:t>
      </w:r>
      <w:r w:rsidRPr="00CF18EF">
        <w:rPr>
          <w:rFonts w:cs="Times New Roman"/>
          <w:b w:val="0"/>
          <w:sz w:val="24"/>
          <w:szCs w:val="24"/>
        </w:rPr>
        <w:t xml:space="preserve"> um dos sect</w:t>
      </w:r>
      <w:r w:rsidR="00EC4DBE" w:rsidRPr="00CF18EF">
        <w:rPr>
          <w:rFonts w:cs="Times New Roman"/>
          <w:b w:val="0"/>
          <w:sz w:val="24"/>
          <w:szCs w:val="24"/>
        </w:rPr>
        <w:t xml:space="preserve">ores públicos com menos atenção. Sendo assim uma entidade </w:t>
      </w:r>
      <w:r w:rsidRPr="00CF18EF">
        <w:rPr>
          <w:rFonts w:cs="Times New Roman"/>
          <w:b w:val="0"/>
          <w:sz w:val="24"/>
          <w:szCs w:val="24"/>
        </w:rPr>
        <w:t xml:space="preserve">frágil como o Tribunal dos </w:t>
      </w:r>
      <w:r w:rsidR="00336D08">
        <w:rPr>
          <w:rFonts w:cs="Times New Roman"/>
          <w:b w:val="0"/>
          <w:sz w:val="24"/>
          <w:szCs w:val="24"/>
        </w:rPr>
        <w:t>Menores</w:t>
      </w:r>
      <w:r w:rsidRPr="00CF18EF">
        <w:rPr>
          <w:rFonts w:cs="Times New Roman"/>
          <w:b w:val="0"/>
          <w:sz w:val="24"/>
          <w:szCs w:val="24"/>
        </w:rPr>
        <w:t xml:space="preserve">. </w:t>
      </w:r>
    </w:p>
    <w:p w14:paraId="4ED0262C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2553376" w14:textId="59270AF6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A implementação do Hibernate e ZK </w:t>
      </w:r>
      <w:r w:rsidR="00F61344">
        <w:rPr>
          <w:rFonts w:cs="Times New Roman"/>
          <w:b w:val="0"/>
          <w:sz w:val="24"/>
          <w:szCs w:val="24"/>
        </w:rPr>
        <w:t>F</w:t>
      </w:r>
      <w:r w:rsidRPr="00CF18EF">
        <w:rPr>
          <w:rFonts w:cs="Times New Roman"/>
          <w:b w:val="0"/>
          <w:sz w:val="24"/>
          <w:szCs w:val="24"/>
        </w:rPr>
        <w:t xml:space="preserve">ramework tornaram-se as </w:t>
      </w:r>
      <w:r w:rsidR="00F61344" w:rsidRPr="00CF18EF">
        <w:rPr>
          <w:rFonts w:cs="Times New Roman"/>
          <w:b w:val="0"/>
          <w:sz w:val="24"/>
          <w:szCs w:val="24"/>
        </w:rPr>
        <w:t>actividades</w:t>
      </w:r>
      <w:r w:rsidRPr="00CF18EF">
        <w:rPr>
          <w:rFonts w:cs="Times New Roman"/>
          <w:b w:val="0"/>
          <w:sz w:val="24"/>
          <w:szCs w:val="24"/>
        </w:rPr>
        <w:t xml:space="preserve"> mais desafiantes ao autor pois exigia estudo profundo no conhecimento de </w:t>
      </w:r>
      <w:r w:rsidR="00F61344">
        <w:rPr>
          <w:rFonts w:cs="Times New Roman"/>
          <w:b w:val="0"/>
          <w:sz w:val="24"/>
          <w:szCs w:val="24"/>
        </w:rPr>
        <w:t>novas Frameworks.</w:t>
      </w:r>
    </w:p>
    <w:p w14:paraId="39A408AA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4ED3095" w14:textId="62B5AEAF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Com HEDL como uma das ferramentas principais de programação neste </w:t>
      </w:r>
      <w:r w:rsidR="00ED0405" w:rsidRPr="00CF18EF">
        <w:rPr>
          <w:rFonts w:cs="Times New Roman"/>
          <w:b w:val="0"/>
          <w:sz w:val="24"/>
          <w:szCs w:val="24"/>
        </w:rPr>
        <w:t>Projecto</w:t>
      </w:r>
      <w:r w:rsidRPr="00CF18EF">
        <w:rPr>
          <w:rFonts w:cs="Times New Roman"/>
          <w:b w:val="0"/>
          <w:sz w:val="24"/>
          <w:szCs w:val="24"/>
        </w:rPr>
        <w:t xml:space="preserve">, pode ser adquirir uma licença gratuita da DevBoost para todos os estudantes e colaboradores do ISUTC, sendo ela uma ferramenta de custo de €288. </w:t>
      </w:r>
    </w:p>
    <w:p w14:paraId="7A6DA143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AD07F13" w14:textId="446B9211" w:rsidR="00231FBD" w:rsidRPr="00CF18EF" w:rsidRDefault="00F61344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 xml:space="preserve">E assim e de desejar que com o desenvolvimento desta aplicação haja a oportunidade de </w:t>
      </w:r>
      <w:r w:rsidR="00991C08">
        <w:rPr>
          <w:rFonts w:cs="Times New Roman"/>
          <w:b w:val="0"/>
          <w:sz w:val="24"/>
          <w:szCs w:val="24"/>
        </w:rPr>
        <w:t>por o projecto em produção.</w:t>
      </w:r>
    </w:p>
    <w:p w14:paraId="38853A64" w14:textId="79BFCDB8" w:rsidR="00ED0405" w:rsidRDefault="00ED0405">
      <w:pPr>
        <w:spacing w:before="0" w:after="0" w:line="240" w:lineRule="auto"/>
        <w:jc w:val="left"/>
        <w:rPr>
          <w:bCs/>
          <w:kern w:val="28"/>
        </w:rPr>
      </w:pPr>
      <w:r>
        <w:rPr>
          <w:b/>
        </w:rPr>
        <w:br w:type="page"/>
      </w:r>
    </w:p>
    <w:p w14:paraId="4E44054D" w14:textId="77777777" w:rsidR="00AF2243" w:rsidRPr="00CF18EF" w:rsidRDefault="00AF2243" w:rsidP="00AF2243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7D32270" w14:textId="77777777" w:rsidR="00AF2243" w:rsidRPr="00CF18EF" w:rsidRDefault="00AF2243" w:rsidP="00AF2243">
      <w:pPr>
        <w:pStyle w:val="Heading2"/>
      </w:pPr>
      <w:bookmarkStart w:id="148" w:name="_Toc452375238"/>
      <w:r w:rsidRPr="00CF18EF">
        <w:t>Recomendações</w:t>
      </w:r>
      <w:bookmarkEnd w:id="148"/>
    </w:p>
    <w:p w14:paraId="4FF3461A" w14:textId="4610E07E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>Recomenda-se que tribunal dos menores a cidade de Maputo:</w:t>
      </w:r>
    </w:p>
    <w:p w14:paraId="6A3CFD10" w14:textId="6DCF813F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 xml:space="preserve">— Passe de um processo de revisão de políticas nos </w:t>
      </w:r>
      <w:r w:rsidR="00991C08" w:rsidRPr="00CF18EF">
        <w:rPr>
          <w:rFonts w:ascii="Times New Roman" w:hAnsi="Times New Roman" w:cs="Times New Roman"/>
          <w:szCs w:val="24"/>
        </w:rPr>
        <w:t>aspectos</w:t>
      </w:r>
      <w:r w:rsidRPr="00CF18EF">
        <w:rPr>
          <w:rFonts w:ascii="Times New Roman" w:hAnsi="Times New Roman" w:cs="Times New Roman"/>
          <w:szCs w:val="24"/>
        </w:rPr>
        <w:t xml:space="preserve"> de gestão de processos judiciais, E nela implementasse métodos mais actualizados para a gestão do mesmo.</w:t>
      </w:r>
    </w:p>
    <w:p w14:paraId="4945F138" w14:textId="77777777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0C548DF" w14:textId="6DA596DD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 xml:space="preserve">— Passasse por um processo de reeducação a todos os colaboradores nos </w:t>
      </w:r>
      <w:r w:rsidR="00991C08" w:rsidRPr="00CF18EF">
        <w:rPr>
          <w:rFonts w:ascii="Times New Roman" w:hAnsi="Times New Roman" w:cs="Times New Roman"/>
          <w:szCs w:val="24"/>
        </w:rPr>
        <w:t>aspectos</w:t>
      </w:r>
      <w:r w:rsidRPr="00CF18EF">
        <w:rPr>
          <w:rFonts w:ascii="Times New Roman" w:hAnsi="Times New Roman" w:cs="Times New Roman"/>
          <w:szCs w:val="24"/>
        </w:rPr>
        <w:t xml:space="preserve"> relacionados com o manuseamento de sistemas informáticos e de equipament</w:t>
      </w:r>
      <w:r w:rsidRPr="00991C08">
        <w:rPr>
          <w:rFonts w:ascii="Times New Roman" w:hAnsi="Times New Roman" w:cs="Times New Roman"/>
          <w:szCs w:val="24"/>
        </w:rPr>
        <w:t xml:space="preserve">o </w:t>
      </w:r>
      <w:r w:rsidR="00991C08" w:rsidRPr="00991C08">
        <w:rPr>
          <w:rFonts w:ascii="Times New Roman" w:hAnsi="Times New Roman" w:cs="Times New Roman"/>
          <w:szCs w:val="24"/>
        </w:rPr>
        <w:t>electrónico</w:t>
      </w:r>
      <w:r w:rsidRPr="00991C08">
        <w:rPr>
          <w:rFonts w:ascii="Times New Roman" w:hAnsi="Times New Roman" w:cs="Times New Roman"/>
          <w:szCs w:val="24"/>
        </w:rPr>
        <w:t xml:space="preserve"> para melhor atingir a produtividade de cada sector Jurídico</w:t>
      </w:r>
    </w:p>
    <w:p w14:paraId="60186C24" w14:textId="77777777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9DCCEAC" w14:textId="04999A52" w:rsidR="00AF2243" w:rsidRPr="00CF18EF" w:rsidRDefault="00EC4DB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>— Implementasse um sistema mais seguro e menos arcaico para a transmissão de documentos com outros Tribunais.</w:t>
      </w:r>
    </w:p>
    <w:bookmarkEnd w:id="4"/>
    <w:p w14:paraId="192062C0" w14:textId="620AB7A4" w:rsidR="001C5F2B" w:rsidRPr="00CF18EF" w:rsidRDefault="001C5F2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295246EF" w14:textId="6CCAE408" w:rsidR="00152AFA" w:rsidRPr="00CF18EF" w:rsidRDefault="00AF2243" w:rsidP="004679E2">
      <w:pPr>
        <w:spacing w:before="0" w:after="0" w:line="240" w:lineRule="auto"/>
        <w:jc w:val="left"/>
      </w:pPr>
      <w:bookmarkStart w:id="149" w:name="_Toc95113707"/>
      <w:r w:rsidRPr="00CF18EF">
        <w:br w:type="page"/>
      </w:r>
    </w:p>
    <w:bookmarkEnd w:id="149" w:displacedByCustomXml="next"/>
    <w:bookmarkStart w:id="150" w:name="_Toc452375239" w:displacedByCustomXml="next"/>
    <w:sdt>
      <w:sdtPr>
        <w:rPr>
          <w:rFonts w:ascii="Verdana" w:hAnsi="Verdana"/>
          <w:b w:val="0"/>
          <w:bCs w:val="0"/>
          <w:caps w:val="0"/>
          <w:sz w:val="22"/>
          <w:szCs w:val="24"/>
        </w:rPr>
        <w:id w:val="-1216270029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278251E4" w14:textId="77777777" w:rsidR="007D5555" w:rsidRPr="00CF18EF" w:rsidRDefault="00E94AA1">
          <w:pPr>
            <w:pStyle w:val="Heading1"/>
          </w:pPr>
          <w:r w:rsidRPr="00CF18EF">
            <w:t>REFERÊNCIAS BIBLIOGRÁFICAS</w:t>
          </w:r>
          <w:bookmarkEnd w:id="150"/>
        </w:p>
        <w:sdt>
          <w:sdtPr>
            <w:id w:val="-573587230"/>
            <w:bibliography/>
          </w:sdtPr>
          <w:sdtContent>
            <w:p w14:paraId="4D8C6CDF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A510CD">
                <w:fldChar w:fldCharType="begin"/>
              </w:r>
              <w:r w:rsidRPr="00CF18EF">
                <w:instrText xml:space="preserve"> BIBLIOGRAPHY </w:instrText>
              </w:r>
              <w:r w:rsidRPr="00A510CD">
                <w:fldChar w:fldCharType="separate"/>
              </w:r>
              <w:r w:rsidRPr="00CF18EF">
                <w:rPr>
                  <w:noProof/>
                </w:rPr>
                <w:t xml:space="preserve">A. L Mülbert, e N. M. Ayres. 2005. </w:t>
              </w:r>
              <w:r w:rsidRPr="00CF18EF">
                <w:rPr>
                  <w:i/>
                  <w:iCs/>
                  <w:noProof/>
                </w:rPr>
                <w:t>Fundamentos para Sistemas de Informação 2 ed.</w:t>
              </w:r>
              <w:r w:rsidRPr="00CF18EF">
                <w:rPr>
                  <w:noProof/>
                </w:rPr>
                <w:t xml:space="preserve"> Santa Catarina: Palhoça UnisulVirtual.</w:t>
              </w:r>
            </w:p>
            <w:p w14:paraId="1F398712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Beck, K. 1999. </w:t>
              </w:r>
              <w:r w:rsidRPr="00CF18EF">
                <w:rPr>
                  <w:i/>
                  <w:iCs/>
                  <w:noProof/>
                </w:rPr>
                <w:t>Programação Extrema Explicada.</w:t>
              </w:r>
              <w:r w:rsidRPr="00CF18EF">
                <w:rPr>
                  <w:noProof/>
                </w:rPr>
                <w:t xml:space="preserve"> Bookman.</w:t>
              </w:r>
            </w:p>
            <w:p w14:paraId="7CFF9221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Caelum. 2009. </w:t>
              </w:r>
              <w:r w:rsidRPr="00CF18EF">
                <w:rPr>
                  <w:i/>
                  <w:iCs/>
                  <w:noProof/>
                </w:rPr>
                <w:t>APOSTILA LABORATÓRIO JAVA COM TESTES, XML E DESIGN PATTERNS.</w:t>
              </w:r>
              <w:r w:rsidRPr="00CF18EF">
                <w:rPr>
                  <w:noProof/>
                </w:rPr>
                <w:t xml:space="preserve"> Acedido em 20 de 06 de 2015. http://www.caelum.com.br/apostila-java-testes-xml-design-patterns/interfaces-graficas-com-swing/#5-3-look-and-feel.</w:t>
              </w:r>
            </w:p>
            <w:p w14:paraId="7395FEF6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Conselho Nacional de Arquivos - CONARQ. 2010. “Conselho Nacional de Arquivos.” </w:t>
              </w:r>
              <w:r w:rsidRPr="00CF18EF">
                <w:rPr>
                  <w:i/>
                  <w:iCs/>
                  <w:noProof/>
                </w:rPr>
                <w:t>www.conarq.arquivonacional.gov.br.</w:t>
              </w:r>
              <w:r w:rsidRPr="00CF18EF">
                <w:rPr>
                  <w:noProof/>
                </w:rPr>
                <w:t xml:space="preserve"> 04. Acedido em 22 de 11 de 2015. http://www.conarq.arquivonacional.gov.br/media/publicacoes/recomenda/recomendaes_para_digitalizao.pdf.</w:t>
              </w:r>
            </w:p>
            <w:p w14:paraId="5C6310B0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Gama, Marcus. s.d. </w:t>
              </w:r>
              <w:r w:rsidRPr="00CF18EF">
                <w:rPr>
                  <w:i/>
                  <w:iCs/>
                  <w:noProof/>
                </w:rPr>
                <w:t>Capítulo 2. Fundamentos do UML.</w:t>
              </w:r>
              <w:r w:rsidRPr="00CF18EF">
                <w:rPr>
                  <w:noProof/>
                </w:rPr>
                <w:t xml:space="preserve"> Acedido em 22 de 11 de 2015. https://docs.kde.org/trunk4/pt_BR/kdesdk/umbrello/uml-basics.html.</w:t>
              </w:r>
            </w:p>
            <w:p w14:paraId="5F840A60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Jorge, Mário Rui Gomes e Joaquim. 1994. “Capítulo 7. Prototyping for Tiny Fingers.” </w:t>
              </w:r>
              <w:r w:rsidRPr="00CF18EF">
                <w:rPr>
                  <w:i/>
                  <w:iCs/>
                  <w:noProof/>
                </w:rPr>
                <w:t>http://www.di.ubi.pt.</w:t>
              </w:r>
              <w:r w:rsidRPr="00CF18EF">
                <w:rPr>
                  <w:noProof/>
                </w:rPr>
                <w:t xml:space="preserve"> 04. Acedido em 22 de 11 de 2015. http://www.di.ubi.pt/~agomes/ihc/teoricas/07-cap.pdf.</w:t>
              </w:r>
            </w:p>
            <w:p w14:paraId="678EE7EE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M. Schwaber, K. and Beedle,. 2002. </w:t>
              </w:r>
              <w:r w:rsidRPr="00B83417">
                <w:rPr>
                  <w:i/>
                  <w:iCs/>
                  <w:noProof/>
                  <w:lang w:val="en-US"/>
                </w:rPr>
                <w:t>Agile Software Development with Scrum.</w:t>
              </w:r>
              <w:r w:rsidRPr="00B83417">
                <w:rPr>
                  <w:noProof/>
                  <w:lang w:val="en-US"/>
                </w:rPr>
                <w:t xml:space="preserve"> New Jersey: Prentice-Hall.</w:t>
              </w:r>
            </w:p>
            <w:p w14:paraId="7064743E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Odell, J. Martin &amp; J. 1995. </w:t>
              </w:r>
              <w:r w:rsidRPr="00B83417">
                <w:rPr>
                  <w:i/>
                  <w:iCs/>
                  <w:noProof/>
                  <w:lang w:val="en-US"/>
                </w:rPr>
                <w:t>Análise e Projeto Orientados a Objeto.</w:t>
              </w:r>
              <w:r w:rsidRPr="00B83417">
                <w:rPr>
                  <w:noProof/>
                  <w:lang w:val="en-US"/>
                </w:rPr>
                <w:t xml:space="preserve"> São Paulo: Makron Books.</w:t>
              </w:r>
            </w:p>
            <w:p w14:paraId="58CC661C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Pressman, Roger S. 2005. “Software engineering: a practitioner's approach.” </w:t>
              </w:r>
              <w:r w:rsidRPr="00B83417">
                <w:rPr>
                  <w:i/>
                  <w:iCs/>
                  <w:noProof/>
                  <w:lang w:val="en-US"/>
                </w:rPr>
                <w:t>books.google.com.</w:t>
              </w:r>
              <w:r w:rsidRPr="00B83417">
                <w:rPr>
                  <w:noProof/>
                  <w:lang w:val="en-US"/>
                </w:rPr>
                <w:t xml:space="preserve"> http://books.google.com/books?hl=en&amp;lr=&amp;id=bL7QZHtWvaUC&amp;oi=fnd&amp;pg=PR27&amp;dq=pressman+software+1995&amp;ots=O6wccQsK9l&amp;sig=LAlR4xjKzJQ-6snNfGptiV8Mrnk.</w:t>
              </w:r>
            </w:p>
            <w:p w14:paraId="3476161E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B83417">
                <w:rPr>
                  <w:noProof/>
                  <w:lang w:val="en-US"/>
                </w:rPr>
                <w:t xml:space="preserve">Royce, W.W. 1970. </w:t>
              </w:r>
              <w:r w:rsidRPr="00B83417">
                <w:rPr>
                  <w:i/>
                  <w:iCs/>
                  <w:noProof/>
                  <w:lang w:val="en-US"/>
                </w:rPr>
                <w:t>Managing the development of large software systems: concepts and techniques.</w:t>
              </w:r>
              <w:r w:rsidRPr="00B83417">
                <w:rPr>
                  <w:noProof/>
                  <w:lang w:val="en-US"/>
                </w:rPr>
                <w:t xml:space="preserve"> </w:t>
              </w:r>
              <w:r w:rsidRPr="00CF18EF">
                <w:rPr>
                  <w:noProof/>
                </w:rPr>
                <w:t>Westcon, Los Angeles, CA.: IEEE .</w:t>
              </w:r>
            </w:p>
            <w:p w14:paraId="313B3D7D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Sampaio. 2007. </w:t>
              </w:r>
              <w:r w:rsidRPr="00CF18EF">
                <w:rPr>
                  <w:i/>
                  <w:iCs/>
                  <w:noProof/>
                </w:rPr>
                <w:t>dsc.ufcg.</w:t>
              </w:r>
              <w:r w:rsidRPr="00CF18EF">
                <w:rPr>
                  <w:noProof/>
                </w:rPr>
                <w:t xml:space="preserve"> 1. Acedido em 18 de 10 de 2015. http://www.dsc.ufcg.edu.br/~sampaio/cursos/2007.1/Graduacao/SI-II/Uml/diagramas/usecases/usecases.htm.</w:t>
              </w:r>
            </w:p>
            <w:p w14:paraId="48B2ADEA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lastRenderedPageBreak/>
                <w:t xml:space="preserve">Sara M. 2007. </w:t>
              </w:r>
              <w:r w:rsidRPr="00CF18EF">
                <w:rPr>
                  <w:i/>
                  <w:iCs/>
                  <w:noProof/>
                </w:rPr>
                <w:t>Sistemas de Gestão de Base de Dados.</w:t>
              </w:r>
              <w:r w:rsidRPr="00CF18EF">
                <w:rPr>
                  <w:noProof/>
                </w:rPr>
                <w:t xml:space="preserve"> 26 de 11. Acedido em 17 de 06 de 2015. http://www.notapositiva.com/trab_estudantes/trab_estudantes/tic/tic_trabalhos/sistgestbd.htm.</w:t>
              </w:r>
            </w:p>
            <w:p w14:paraId="09C6CB1E" w14:textId="278A6C3B" w:rsidR="007D5555" w:rsidRPr="00CF18EF" w:rsidRDefault="007D5555" w:rsidP="007D5555">
              <w:r w:rsidRPr="00A510CD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A6B00F6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610A6A5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7D5FA82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6F81CA6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76FFAD4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DF6476B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C1EBAC0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1EF1A5C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CD3279F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BA3BD54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3A30CB2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12ABF95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004BCCE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0CBE01D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86171A1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D511710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AEE9808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E4B2EDD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551CAD3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DDEC1EA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5C20FDC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0E773AB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A4D2DA1" w14:textId="5772D2E5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B117C25" w14:textId="168CD1B6" w:rsidR="00C77637" w:rsidRPr="00CF18EF" w:rsidRDefault="00C7763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DDC5068" w14:textId="0BA6A6DB" w:rsidR="00C77637" w:rsidRPr="00CF18EF" w:rsidRDefault="00C77637">
      <w:pPr>
        <w:spacing w:before="0" w:after="0" w:line="240" w:lineRule="auto"/>
        <w:jc w:val="left"/>
        <w:rPr>
          <w:bCs/>
          <w:kern w:val="28"/>
        </w:rPr>
      </w:pPr>
      <w:r w:rsidRPr="00CF18EF">
        <w:rPr>
          <w:b/>
        </w:rPr>
        <w:br w:type="page"/>
      </w:r>
    </w:p>
    <w:p w14:paraId="1448DC18" w14:textId="77777777" w:rsidR="00307722" w:rsidRPr="00CF18EF" w:rsidRDefault="002F7D08">
      <w:pPr>
        <w:pStyle w:val="Heading1"/>
      </w:pPr>
      <w:bookmarkStart w:id="151" w:name="_Toc260760898"/>
      <w:bookmarkStart w:id="152" w:name="_Toc452375240"/>
      <w:r w:rsidRPr="00CF18EF">
        <w:lastRenderedPageBreak/>
        <w:t>BIBLIOGRAFI</w:t>
      </w:r>
      <w:r w:rsidR="001C5F2B" w:rsidRPr="00CF18EF">
        <w:t>A</w:t>
      </w:r>
      <w:bookmarkEnd w:id="151"/>
      <w:bookmarkEnd w:id="152"/>
    </w:p>
    <w:p w14:paraId="4A304455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A510CD">
        <w:fldChar w:fldCharType="begin"/>
      </w:r>
      <w:r w:rsidRPr="00CF18EF">
        <w:instrText xml:space="preserve"> BIBLIOGRAPHY  \l 1033 </w:instrText>
      </w:r>
      <w:r w:rsidRPr="00A510CD">
        <w:fldChar w:fldCharType="separate"/>
      </w:r>
      <w:r w:rsidRPr="00CF18EF">
        <w:rPr>
          <w:noProof/>
        </w:rPr>
        <w:t xml:space="preserve">A. L Mülbert, e N. M. Ayres. 2005. </w:t>
      </w:r>
      <w:r w:rsidRPr="00CF18EF">
        <w:rPr>
          <w:i/>
          <w:iCs/>
          <w:noProof/>
        </w:rPr>
        <w:t>Fundamentos para Sistemas de Informação 2 ed.</w:t>
      </w:r>
      <w:r w:rsidRPr="00CF18EF">
        <w:rPr>
          <w:noProof/>
        </w:rPr>
        <w:t xml:space="preserve"> Santa Catarina: Palhoça UnisulVirtual.</w:t>
      </w:r>
    </w:p>
    <w:p w14:paraId="38BA52E3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Beck, K. 1999. </w:t>
      </w:r>
      <w:r w:rsidRPr="00CF18EF">
        <w:rPr>
          <w:i/>
          <w:iCs/>
          <w:noProof/>
        </w:rPr>
        <w:t>Programação Extrema Explicada.</w:t>
      </w:r>
      <w:r w:rsidRPr="00CF18EF">
        <w:rPr>
          <w:noProof/>
        </w:rPr>
        <w:t xml:space="preserve"> Bookman.</w:t>
      </w:r>
    </w:p>
    <w:p w14:paraId="5F0A986B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Caelum. 2009. </w:t>
      </w:r>
      <w:r w:rsidRPr="00CF18EF">
        <w:rPr>
          <w:i/>
          <w:iCs/>
          <w:noProof/>
        </w:rPr>
        <w:t>APOSTILA LABORATÓRIO JAVA COM TESTES, XML E DESIGN PATTERNS.</w:t>
      </w:r>
      <w:r w:rsidRPr="00CF18EF">
        <w:rPr>
          <w:noProof/>
        </w:rPr>
        <w:t xml:space="preserve"> </w:t>
      </w:r>
      <w:r w:rsidRPr="00B83417">
        <w:rPr>
          <w:noProof/>
          <w:lang w:val="en-US"/>
        </w:rPr>
        <w:t>Accessed 06 20, 2015. http://www.caelum.com.br/apostila-java-testes-xml-design-patterns/interfaces-graficas-com-swing/#5-3-look-and-feel.</w:t>
      </w:r>
    </w:p>
    <w:p w14:paraId="3486256D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Conselho Nacional de Arquivos - CONARQ. 2010. "Conselho Nacional de Arquivos." </w:t>
      </w:r>
      <w:r w:rsidRPr="00CF18EF">
        <w:rPr>
          <w:i/>
          <w:iCs/>
          <w:noProof/>
        </w:rPr>
        <w:t>www.conarq.arquivonacional.gov.br.</w:t>
      </w:r>
      <w:r w:rsidRPr="00CF18EF">
        <w:rPr>
          <w:noProof/>
        </w:rPr>
        <w:t xml:space="preserve"> 04. </w:t>
      </w:r>
      <w:r w:rsidRPr="00B83417">
        <w:rPr>
          <w:noProof/>
          <w:lang w:val="en-US"/>
        </w:rPr>
        <w:t>Accessed 11 22, 2015. http://www.conarq.arquivonacional.gov.br/media/publicacoes/recomenda/recomendaes_para_digitalizao.pdf.</w:t>
      </w:r>
    </w:p>
    <w:p w14:paraId="1956974C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Gama, Marcus. n.d. </w:t>
      </w:r>
      <w:r w:rsidRPr="00CF18EF">
        <w:rPr>
          <w:i/>
          <w:iCs/>
          <w:noProof/>
        </w:rPr>
        <w:t>Capítulo 2. Fundamentos do UML.</w:t>
      </w:r>
      <w:r w:rsidRPr="00CF18EF">
        <w:rPr>
          <w:noProof/>
        </w:rPr>
        <w:t xml:space="preserve"> Accessed 11 22, 2015. https://docs.kde.org/trunk4/pt_BR/kdesdk/umbrello/uml-basics.html.</w:t>
      </w:r>
    </w:p>
    <w:p w14:paraId="29F70A24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Jorge, Mário Rui Gomes e Joaquim. </w:t>
      </w:r>
      <w:r w:rsidRPr="00B83417">
        <w:rPr>
          <w:noProof/>
          <w:lang w:val="en-US"/>
        </w:rPr>
        <w:t xml:space="preserve">1994. "Capítulo 7. Prototyping for Tiny Fingers." </w:t>
      </w:r>
      <w:r w:rsidRPr="00B83417">
        <w:rPr>
          <w:i/>
          <w:iCs/>
          <w:noProof/>
          <w:lang w:val="en-US"/>
        </w:rPr>
        <w:t>http://www.di.ubi.pt.</w:t>
      </w:r>
      <w:r w:rsidRPr="00B83417">
        <w:rPr>
          <w:noProof/>
          <w:lang w:val="en-US"/>
        </w:rPr>
        <w:t xml:space="preserve"> 04. Accessed 11 22, 2015. http://www.di.ubi.pt/~agomes/ihc/teoricas/07-cap.pdf.</w:t>
      </w:r>
    </w:p>
    <w:p w14:paraId="054CBE28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B83417">
        <w:rPr>
          <w:noProof/>
          <w:lang w:val="en-US"/>
        </w:rPr>
        <w:t xml:space="preserve">M. Schwaber, K. and Beedle,. 2002. </w:t>
      </w:r>
      <w:r w:rsidRPr="00B83417">
        <w:rPr>
          <w:i/>
          <w:iCs/>
          <w:noProof/>
          <w:lang w:val="en-US"/>
        </w:rPr>
        <w:t>Agile Software Development with Scrum.</w:t>
      </w:r>
      <w:r w:rsidRPr="00B83417">
        <w:rPr>
          <w:noProof/>
          <w:lang w:val="en-US"/>
        </w:rPr>
        <w:t xml:space="preserve"> </w:t>
      </w:r>
      <w:r w:rsidRPr="00CF18EF">
        <w:rPr>
          <w:noProof/>
        </w:rPr>
        <w:t>New Jersey: Prentice-Hall.</w:t>
      </w:r>
    </w:p>
    <w:p w14:paraId="6C27A50C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Odell, J. Martin &amp; J. 1995. </w:t>
      </w:r>
      <w:r w:rsidRPr="00CF18EF">
        <w:rPr>
          <w:i/>
          <w:iCs/>
          <w:noProof/>
        </w:rPr>
        <w:t>Análise e Projeto Orientados a Objeto.</w:t>
      </w:r>
      <w:r w:rsidRPr="00CF18EF">
        <w:rPr>
          <w:noProof/>
        </w:rPr>
        <w:t xml:space="preserve"> São Paulo: Makron Books.</w:t>
      </w:r>
    </w:p>
    <w:p w14:paraId="47F3B71E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B83417">
        <w:rPr>
          <w:noProof/>
          <w:lang w:val="en-US"/>
        </w:rPr>
        <w:t xml:space="preserve">Pressman, Roger S. 2005. "Software engineering: a practitioner's approach." </w:t>
      </w:r>
      <w:r w:rsidRPr="00B83417">
        <w:rPr>
          <w:i/>
          <w:iCs/>
          <w:noProof/>
          <w:lang w:val="en-US"/>
        </w:rPr>
        <w:t>books.google.com.</w:t>
      </w:r>
      <w:r w:rsidRPr="00B83417">
        <w:rPr>
          <w:noProof/>
          <w:lang w:val="en-US"/>
        </w:rPr>
        <w:t xml:space="preserve"> http://books.google.com/books?hl=en&amp;lr=&amp;id=bL7QZHtWvaUC&amp;oi=fnd&amp;pg=PR27&amp;dq=pressman+software+1995&amp;ots=O6wccQsK9l&amp;sig=LAlR4xjKzJQ-6snNfGptiV8Mrnk.</w:t>
      </w:r>
    </w:p>
    <w:p w14:paraId="6BC4DA2E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B83417">
        <w:rPr>
          <w:noProof/>
          <w:lang w:val="en-US"/>
        </w:rPr>
        <w:t xml:space="preserve">Royce, W.W. 1970. </w:t>
      </w:r>
      <w:r w:rsidRPr="00B83417">
        <w:rPr>
          <w:i/>
          <w:iCs/>
          <w:noProof/>
          <w:lang w:val="en-US"/>
        </w:rPr>
        <w:t>Managing the development of large software systems: concepts and techniques.</w:t>
      </w:r>
      <w:r w:rsidRPr="00B83417">
        <w:rPr>
          <w:noProof/>
          <w:lang w:val="en-US"/>
        </w:rPr>
        <w:t xml:space="preserve"> </w:t>
      </w:r>
      <w:r w:rsidRPr="00CF18EF">
        <w:rPr>
          <w:noProof/>
        </w:rPr>
        <w:t>Westcon, Los Angeles, CA.: IEEE .</w:t>
      </w:r>
    </w:p>
    <w:p w14:paraId="79F30035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Sampaio. 2007. </w:t>
      </w:r>
      <w:r w:rsidRPr="00CF18EF">
        <w:rPr>
          <w:i/>
          <w:iCs/>
          <w:noProof/>
        </w:rPr>
        <w:t>dsc.ufcg.</w:t>
      </w:r>
      <w:r w:rsidRPr="00CF18EF">
        <w:rPr>
          <w:noProof/>
        </w:rPr>
        <w:t xml:space="preserve"> 1. Accessed 10 18, 2015. http://www.dsc.ufcg.edu.br/~sampaio/cursos/2007.1/Graduacao/SI-II/Uml/diagramas/usecases/usecases.htm.</w:t>
      </w:r>
    </w:p>
    <w:p w14:paraId="7A5BE7DD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lastRenderedPageBreak/>
        <w:t xml:space="preserve">Sara M. 2007. </w:t>
      </w:r>
      <w:r w:rsidRPr="00CF18EF">
        <w:rPr>
          <w:i/>
          <w:iCs/>
          <w:noProof/>
        </w:rPr>
        <w:t>Sistemas de Gestão de Base de Dados.</w:t>
      </w:r>
      <w:r w:rsidRPr="00CF18EF">
        <w:rPr>
          <w:noProof/>
        </w:rPr>
        <w:t xml:space="preserve"> </w:t>
      </w:r>
      <w:r w:rsidRPr="00B83417">
        <w:rPr>
          <w:noProof/>
          <w:lang w:val="en-US"/>
        </w:rPr>
        <w:t>11 26. Accessed 06 17, 2015. http://www.notapositiva.com/trab_estudantes/trab_estudantes/tic/tic_trabalhos/sistgestbd.htm.</w:t>
      </w:r>
    </w:p>
    <w:p w14:paraId="32DAF7CE" w14:textId="77777777" w:rsidR="008136A2" w:rsidRPr="00B83417" w:rsidRDefault="007D5555" w:rsidP="007D5555">
      <w:pPr>
        <w:pStyle w:val="BodyText"/>
        <w:spacing w:before="0" w:after="0" w:line="360" w:lineRule="auto"/>
        <w:rPr>
          <w:rFonts w:ascii="Times New Roman" w:hAnsi="Times New Roman" w:cs="Times New Roman"/>
          <w:lang w:val="en-US"/>
        </w:rPr>
      </w:pPr>
      <w:r w:rsidRPr="00A510CD">
        <w:rPr>
          <w:rFonts w:ascii="Times New Roman" w:hAnsi="Times New Roman" w:cs="Times New Roman"/>
        </w:rPr>
        <w:fldChar w:fldCharType="end"/>
      </w:r>
    </w:p>
    <w:p w14:paraId="156170AE" w14:textId="1B64F47D" w:rsidR="00A510CD" w:rsidRDefault="00A510CD">
      <w:pPr>
        <w:spacing w:before="0" w:after="0" w:line="240" w:lineRule="auto"/>
        <w:jc w:val="left"/>
        <w:rPr>
          <w:b/>
          <w:bCs/>
          <w:cap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EAE08BF" w14:textId="1DBA9365" w:rsidR="005C136D" w:rsidRDefault="005C136D">
      <w:pPr>
        <w:pStyle w:val="Heading1"/>
      </w:pPr>
      <w:bookmarkStart w:id="153" w:name="_Toc260760899"/>
      <w:bookmarkStart w:id="154" w:name="_Toc452375241"/>
      <w:r w:rsidRPr="00CF18EF">
        <w:lastRenderedPageBreak/>
        <w:t>ANEXOS</w:t>
      </w:r>
      <w:bookmarkEnd w:id="153"/>
      <w:bookmarkEnd w:id="154"/>
    </w:p>
    <w:p w14:paraId="19B54197" w14:textId="2FAEF73E" w:rsidR="00E400DB" w:rsidRPr="00E400DB" w:rsidRDefault="00E400DB" w:rsidP="00E400DB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Encontre exemplos abaixo, de observações feitas durante a fase de investigação no caso de estudo.</w:t>
      </w:r>
    </w:p>
    <w:p w14:paraId="71E5177C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5C661C9C" wp14:editId="7F338A20">
            <wp:extent cx="5760720" cy="3239772"/>
            <wp:effectExtent l="0" t="0" r="0" b="0"/>
            <wp:docPr id="35" name="Picture 35" descr="C:\Users\ruigu\Downloads\FullSizeRender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uigu\Downloads\FullSizeRender (3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E84B" w14:textId="54F0A84D" w:rsidR="00E400DB" w:rsidRDefault="00E400DB" w:rsidP="00E400DB">
      <w:pPr>
        <w:pStyle w:val="Caption"/>
      </w:pPr>
      <w:bookmarkStart w:id="155" w:name="_Toc4523764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Anexo: Fotografia livro de Mandato Depriciado</w:t>
      </w:r>
      <w:bookmarkEnd w:id="155"/>
    </w:p>
    <w:p w14:paraId="2AFE1C2F" w14:textId="7E968137" w:rsidR="00E400DB" w:rsidRDefault="00E400DB" w:rsidP="00E400DB">
      <w:pPr>
        <w:pStyle w:val="BodyText"/>
      </w:pPr>
      <w:r>
        <w:t>:</w:t>
      </w:r>
    </w:p>
    <w:p w14:paraId="60A71C9F" w14:textId="77777777" w:rsidR="00E400DB" w:rsidRPr="00E400DB" w:rsidRDefault="00E400DB" w:rsidP="00E400DB">
      <w:pPr>
        <w:pStyle w:val="BodyText"/>
      </w:pPr>
    </w:p>
    <w:p w14:paraId="5018E0D9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1F1BA496" wp14:editId="2243CCBB">
            <wp:extent cx="5760720" cy="3239772"/>
            <wp:effectExtent l="0" t="0" r="0" b="0"/>
            <wp:docPr id="14" name="Picture 14" descr="C:\Users\ruigu\Downloads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igu\Downloads\FullSizeRende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8952" w14:textId="032BFD86" w:rsidR="008754F6" w:rsidRDefault="00E400DB" w:rsidP="00E400DB">
      <w:pPr>
        <w:pStyle w:val="Caption"/>
      </w:pPr>
      <w:bookmarkStart w:id="156" w:name="_Toc452376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.Erros de Registro no Livro de Entrada</w:t>
      </w:r>
      <w:bookmarkEnd w:id="156"/>
    </w:p>
    <w:p w14:paraId="0EEDBCAA" w14:textId="5AA7190D" w:rsidR="00E400DB" w:rsidRDefault="00E400DB" w:rsidP="008754F6">
      <w:pPr>
        <w:pStyle w:val="BodyText"/>
      </w:pPr>
    </w:p>
    <w:p w14:paraId="436DCEE0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35FA3375" wp14:editId="203A8CDE">
            <wp:extent cx="5760720" cy="3239772"/>
            <wp:effectExtent l="0" t="0" r="0" b="0"/>
            <wp:docPr id="15" name="Picture 15" descr="C:\Users\ruigu\Downloads\IMG_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igu\Downloads\IMG_12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0035" w14:textId="5AB1EB4D" w:rsidR="00E400DB" w:rsidRPr="008754F6" w:rsidRDefault="00E400DB" w:rsidP="00E400DB">
      <w:pPr>
        <w:pStyle w:val="Caption"/>
      </w:pPr>
      <w:bookmarkStart w:id="157" w:name="_Toc4523764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.Local de Armazenamento do Livros</w:t>
      </w:r>
      <w:bookmarkEnd w:id="157"/>
    </w:p>
    <w:p w14:paraId="7592742E" w14:textId="77777777" w:rsidR="008136A2" w:rsidRPr="00CF18EF" w:rsidRDefault="008136A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7743BE60" w14:textId="77777777" w:rsidR="00E400DB" w:rsidRDefault="00E400DB" w:rsidP="00E400DB">
      <w:pPr>
        <w:pStyle w:val="Bibliografa"/>
        <w:keepNext/>
        <w:spacing w:before="0" w:after="0" w:line="360" w:lineRule="auto"/>
      </w:pPr>
      <w:r w:rsidRPr="00E400DB">
        <w:rPr>
          <w:noProof/>
          <w:lang w:val="en-US"/>
        </w:rPr>
        <w:drawing>
          <wp:inline distT="0" distB="0" distL="0" distR="0" wp14:anchorId="09366654" wp14:editId="1EE9F73C">
            <wp:extent cx="5760720" cy="3239772"/>
            <wp:effectExtent l="0" t="0" r="0" b="0"/>
            <wp:docPr id="34" name="Picture 34" descr="C:\Users\ruigu\Downloads\FullSizeRender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gu\Downloads\FullSizeRender (4)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396E" w14:textId="51F0B4F9" w:rsidR="005871B9" w:rsidRPr="00CF18EF" w:rsidRDefault="00E400DB" w:rsidP="00E400DB">
      <w:pPr>
        <w:pStyle w:val="Caption"/>
      </w:pPr>
      <w:bookmarkStart w:id="158" w:name="_Toc4523764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.Livro de Porta, exemplo de caligrafia ilegível</w:t>
      </w:r>
      <w:bookmarkEnd w:id="158"/>
    </w:p>
    <w:p w14:paraId="6D38FEA9" w14:textId="77777777" w:rsidR="005871B9" w:rsidRPr="00CF18EF" w:rsidRDefault="005871B9" w:rsidP="00AA169F">
      <w:pPr>
        <w:pStyle w:val="Bibliografa"/>
        <w:spacing w:before="0" w:after="0" w:line="360" w:lineRule="auto"/>
      </w:pPr>
    </w:p>
    <w:p w14:paraId="3E8E8118" w14:textId="77777777" w:rsidR="005871B9" w:rsidRPr="00CF18EF" w:rsidRDefault="005871B9" w:rsidP="00AA169F">
      <w:pPr>
        <w:pStyle w:val="Bibliografa"/>
        <w:spacing w:before="0" w:after="0" w:line="360" w:lineRule="auto"/>
      </w:pPr>
    </w:p>
    <w:sectPr w:rsidR="005871B9" w:rsidRPr="00CF18EF" w:rsidSect="00A510CD">
      <w:headerReference w:type="default" r:id="rId44"/>
      <w:pgSz w:w="11907" w:h="16840" w:code="9"/>
      <w:pgMar w:top="1701" w:right="1134" w:bottom="1134" w:left="1701" w:header="720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0" w:author="Marcel Saraiva" w:date="2016-05-30T13:42:00Z" w:initials="MS">
    <w:p w14:paraId="4CBD7D40" w14:textId="30CE0D5D" w:rsidR="00F778F5" w:rsidRDefault="00F778F5">
      <w:pPr>
        <w:pStyle w:val="CommentText"/>
      </w:pPr>
      <w:r>
        <w:rPr>
          <w:rStyle w:val="CommentReference"/>
        </w:rPr>
        <w:annotationRef/>
      </w:r>
      <w:r>
        <w:t>Reduz um pouco o tamanho disto esta muito grande</w:t>
      </w:r>
    </w:p>
  </w:comment>
  <w:comment w:id="103" w:author="Marcel Saraiva" w:date="2016-05-30T13:43:00Z" w:initials="MS">
    <w:p w14:paraId="6BE37A9B" w14:textId="00D7FA47" w:rsidR="00F778F5" w:rsidRDefault="00F778F5">
      <w:pPr>
        <w:pStyle w:val="CommentText"/>
      </w:pPr>
      <w:r>
        <w:rPr>
          <w:rStyle w:val="CommentReference"/>
        </w:rPr>
        <w:annotationRef/>
      </w:r>
      <w:r>
        <w:t>Tambem reduz um pouco o tamanho</w:t>
      </w:r>
    </w:p>
  </w:comment>
  <w:comment w:id="144" w:author="Marcel Saraiva" w:date="2016-05-30T13:46:00Z" w:initials="MS">
    <w:p w14:paraId="65F6FBAE" w14:textId="702F9B95" w:rsidR="00F778F5" w:rsidRDefault="00F778F5">
      <w:pPr>
        <w:pStyle w:val="CommentText"/>
      </w:pPr>
      <w:r>
        <w:rPr>
          <w:rStyle w:val="CommentReference"/>
        </w:rPr>
        <w:annotationRef/>
      </w:r>
      <w:r>
        <w:t>Tira isto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CBD7D40" w15:done="0"/>
  <w15:commentEx w15:paraId="6BE37A9B" w15:done="0"/>
  <w15:commentEx w15:paraId="65F6FBA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4B4FD" w14:textId="77777777" w:rsidR="00F778F5" w:rsidRDefault="00F778F5">
      <w:r>
        <w:separator/>
      </w:r>
    </w:p>
  </w:endnote>
  <w:endnote w:type="continuationSeparator" w:id="0">
    <w:p w14:paraId="14451EAD" w14:textId="77777777" w:rsidR="00F778F5" w:rsidRDefault="00F77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B0503020000020004"/>
    <w:charset w:val="81"/>
    <w:family w:val="auto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FBB57" w14:textId="77777777" w:rsidR="00F778F5" w:rsidRDefault="00F778F5" w:rsidP="00266CF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E2EC5E" w14:textId="77777777" w:rsidR="00F778F5" w:rsidRDefault="00F778F5" w:rsidP="00AC1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11172" w14:textId="65C2D5E8" w:rsidR="00F778F5" w:rsidRPr="00266CFA" w:rsidRDefault="00F778F5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F150FD">
      <w:rPr>
        <w:rStyle w:val="PageNumber"/>
        <w:noProof/>
        <w:sz w:val="18"/>
        <w:szCs w:val="18"/>
      </w:rPr>
      <w:t>V</w:t>
    </w:r>
    <w:r w:rsidRPr="00266CFA">
      <w:rPr>
        <w:rStyle w:val="PageNumber"/>
        <w:sz w:val="18"/>
        <w:szCs w:val="18"/>
      </w:rPr>
      <w:fldChar w:fldCharType="end"/>
    </w:r>
  </w:p>
  <w:p w14:paraId="1D96EE2D" w14:textId="77777777" w:rsidR="00F778F5" w:rsidRDefault="00F778F5" w:rsidP="00266CF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1E59ED" w14:textId="7830175E" w:rsidR="00F778F5" w:rsidRPr="00266CFA" w:rsidRDefault="00F778F5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F150FD">
      <w:rPr>
        <w:rStyle w:val="PageNumber"/>
        <w:noProof/>
        <w:sz w:val="18"/>
        <w:szCs w:val="18"/>
      </w:rPr>
      <w:t>33</w:t>
    </w:r>
    <w:r w:rsidRPr="00266CFA"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>/45</w:t>
    </w:r>
  </w:p>
  <w:p w14:paraId="6171E42B" w14:textId="77777777" w:rsidR="00F778F5" w:rsidRDefault="00F778F5" w:rsidP="00266C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77F3A" w14:textId="77777777" w:rsidR="00F778F5" w:rsidRDefault="00F778F5">
      <w:r>
        <w:separator/>
      </w:r>
    </w:p>
  </w:footnote>
  <w:footnote w:type="continuationSeparator" w:id="0">
    <w:p w14:paraId="280D5EB1" w14:textId="77777777" w:rsidR="00F778F5" w:rsidRDefault="00F77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83108E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1202B3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3248C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6156BB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9C11BD"/>
    <w:multiLevelType w:val="hybridMultilevel"/>
    <w:tmpl w:val="5F64E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C09E1"/>
    <w:multiLevelType w:val="hybridMultilevel"/>
    <w:tmpl w:val="4C220DF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6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6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6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7A02E69"/>
    <w:multiLevelType w:val="hybridMultilevel"/>
    <w:tmpl w:val="567434F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070B4"/>
    <w:multiLevelType w:val="hybridMultilevel"/>
    <w:tmpl w:val="E0C6CF62"/>
    <w:lvl w:ilvl="0" w:tplc="7786C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6E6A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E9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846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EB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67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8AD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AA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845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4A0E51"/>
    <w:multiLevelType w:val="hybridMultilevel"/>
    <w:tmpl w:val="EF6A3F98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C299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10E36"/>
    <w:multiLevelType w:val="hybridMultilevel"/>
    <w:tmpl w:val="E52EA48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2329E7"/>
    <w:multiLevelType w:val="hybridMultilevel"/>
    <w:tmpl w:val="0F72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5E788B"/>
    <w:multiLevelType w:val="hybridMultilevel"/>
    <w:tmpl w:val="A39E8732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741FFF"/>
    <w:multiLevelType w:val="hybridMultilevel"/>
    <w:tmpl w:val="78360E20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A83D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3CE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06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83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A63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2835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6E3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1ED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0F32193C"/>
    <w:multiLevelType w:val="multilevel"/>
    <w:tmpl w:val="908E023A"/>
    <w:styleLink w:val="Style1"/>
    <w:lvl w:ilvl="0">
      <w:start w:val="1"/>
      <w:numFmt w:val="decimal"/>
      <w:suff w:val="space"/>
      <w:lvlText w:val="%1"/>
      <w:lvlJc w:val="center"/>
      <w:pPr>
        <w:ind w:left="72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1440" w:hanging="360"/>
      </w:pPr>
      <w:rPr>
        <w:rFonts w:hint="default"/>
        <w:b/>
      </w:rPr>
    </w:lvl>
    <w:lvl w:ilvl="3">
      <w:start w:val="1"/>
      <w:numFmt w:val="decimal"/>
      <w:suff w:val="space"/>
      <w:lvlText w:val="%1.%2.%3.%4."/>
      <w:lvlJc w:val="left"/>
      <w:pPr>
        <w:ind w:left="1800" w:hanging="360"/>
      </w:pPr>
      <w:rPr>
        <w:rFonts w:hint="default"/>
        <w:b/>
      </w:rPr>
    </w:lvl>
    <w:lvl w:ilvl="4">
      <w:start w:val="1"/>
      <w:numFmt w:val="decimal"/>
      <w:suff w:val="space"/>
      <w:lvlText w:val="%1.%2.%3.%4.%5."/>
      <w:lvlJc w:val="left"/>
      <w:pPr>
        <w:ind w:left="2160" w:hanging="360"/>
      </w:pPr>
      <w:rPr>
        <w:rFonts w:hint="default"/>
        <w:b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150D460D"/>
    <w:multiLevelType w:val="hybridMultilevel"/>
    <w:tmpl w:val="4A365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1855D9"/>
    <w:multiLevelType w:val="multilevel"/>
    <w:tmpl w:val="50901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63D4A62"/>
    <w:multiLevelType w:val="hybridMultilevel"/>
    <w:tmpl w:val="905811A0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19C25064"/>
    <w:multiLevelType w:val="multilevel"/>
    <w:tmpl w:val="9C1E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7A04AA"/>
    <w:multiLevelType w:val="multilevel"/>
    <w:tmpl w:val="3574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427829"/>
    <w:multiLevelType w:val="hybridMultilevel"/>
    <w:tmpl w:val="3B3CD6EC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4E493B"/>
    <w:multiLevelType w:val="hybridMultilevel"/>
    <w:tmpl w:val="407C48CE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D205B8"/>
    <w:multiLevelType w:val="hybridMultilevel"/>
    <w:tmpl w:val="49349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380585"/>
    <w:multiLevelType w:val="hybridMultilevel"/>
    <w:tmpl w:val="EEF6D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285251"/>
    <w:multiLevelType w:val="hybridMultilevel"/>
    <w:tmpl w:val="45DC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575C8"/>
    <w:multiLevelType w:val="hybridMultilevel"/>
    <w:tmpl w:val="A14424B2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6A7CB4"/>
    <w:multiLevelType w:val="hybridMultilevel"/>
    <w:tmpl w:val="D4E61708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 w15:restartNumberingAfterBreak="0">
    <w:nsid w:val="29832FBB"/>
    <w:multiLevelType w:val="hybridMultilevel"/>
    <w:tmpl w:val="1DA0D42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DC0AC8"/>
    <w:multiLevelType w:val="multilevel"/>
    <w:tmpl w:val="9B0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D31591"/>
    <w:multiLevelType w:val="hybridMultilevel"/>
    <w:tmpl w:val="3642F322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DF5A5A"/>
    <w:multiLevelType w:val="multilevel"/>
    <w:tmpl w:val="ED90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0C0EBE"/>
    <w:multiLevelType w:val="hybridMultilevel"/>
    <w:tmpl w:val="9666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911876"/>
    <w:multiLevelType w:val="hybridMultilevel"/>
    <w:tmpl w:val="D12C44C4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3B1B36D2"/>
    <w:multiLevelType w:val="hybridMultilevel"/>
    <w:tmpl w:val="A11ADC72"/>
    <w:lvl w:ilvl="0" w:tplc="8E6A1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233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0024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C72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B04C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A0B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BA5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E81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5E8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12B6197"/>
    <w:multiLevelType w:val="multilevel"/>
    <w:tmpl w:val="620A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1A4F59"/>
    <w:multiLevelType w:val="hybridMultilevel"/>
    <w:tmpl w:val="51C8ECC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45F462CA"/>
    <w:multiLevelType w:val="hybridMultilevel"/>
    <w:tmpl w:val="69E010CA"/>
    <w:lvl w:ilvl="0" w:tplc="1E0C299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9271BD0"/>
    <w:multiLevelType w:val="hybridMultilevel"/>
    <w:tmpl w:val="81C616FE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753198"/>
    <w:multiLevelType w:val="hybridMultilevel"/>
    <w:tmpl w:val="C1C40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D26EFA"/>
    <w:multiLevelType w:val="multilevel"/>
    <w:tmpl w:val="D5D02E68"/>
    <w:lvl w:ilvl="0">
      <w:start w:val="1"/>
      <w:numFmt w:val="decimal"/>
      <w:pStyle w:val="Heading1"/>
      <w:suff w:val="space"/>
      <w:lvlText w:val="%1"/>
      <w:lvlJc w:val="center"/>
      <w:pPr>
        <w:ind w:left="990" w:firstLine="0"/>
      </w:pPr>
      <w:rPr>
        <w:rFonts w:hint="default"/>
        <w:b/>
        <w:color w:val="FFFFFF" w:themeColor="background1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1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576" w:firstLine="0"/>
      </w:pPr>
      <w:rPr>
        <w:rFonts w:ascii="Times New Roman" w:hAnsi="Times New Roman" w:cs="Times New Roman" w:hint="default"/>
        <w:b/>
      </w:rPr>
    </w:lvl>
    <w:lvl w:ilvl="5">
      <w:start w:val="1"/>
      <w:numFmt w:val="lowerRoman"/>
      <w:lvlText w:val="(%6)"/>
      <w:lvlJc w:val="left"/>
      <w:pPr>
        <w:ind w:left="7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0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52" w:firstLine="0"/>
      </w:pPr>
      <w:rPr>
        <w:rFonts w:hint="default"/>
      </w:rPr>
    </w:lvl>
  </w:abstractNum>
  <w:abstractNum w:abstractNumId="38" w15:restartNumberingAfterBreak="0">
    <w:nsid w:val="5A2C262E"/>
    <w:multiLevelType w:val="hybridMultilevel"/>
    <w:tmpl w:val="E62CE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1A000EB"/>
    <w:multiLevelType w:val="hybridMultilevel"/>
    <w:tmpl w:val="E0746C3A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6B0C8C"/>
    <w:multiLevelType w:val="hybridMultilevel"/>
    <w:tmpl w:val="F0547E8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84990"/>
    <w:multiLevelType w:val="hybridMultilevel"/>
    <w:tmpl w:val="98E06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191425"/>
    <w:multiLevelType w:val="hybridMultilevel"/>
    <w:tmpl w:val="E182DA7A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38395F"/>
    <w:multiLevelType w:val="multilevel"/>
    <w:tmpl w:val="84C6261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6F2A75DD"/>
    <w:multiLevelType w:val="hybridMultilevel"/>
    <w:tmpl w:val="DF0083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477409"/>
    <w:multiLevelType w:val="hybridMultilevel"/>
    <w:tmpl w:val="BAE45B76"/>
    <w:lvl w:ilvl="0" w:tplc="1E0C2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B462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B6EC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868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4F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644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2E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B0C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A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6334294"/>
    <w:multiLevelType w:val="hybridMultilevel"/>
    <w:tmpl w:val="B3C0851C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7" w15:restartNumberingAfterBreak="0">
    <w:nsid w:val="7820476F"/>
    <w:multiLevelType w:val="hybridMultilevel"/>
    <w:tmpl w:val="6024CCC6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8" w15:restartNumberingAfterBreak="0">
    <w:nsid w:val="7A612639"/>
    <w:multiLevelType w:val="hybridMultilevel"/>
    <w:tmpl w:val="48D0B880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7A63F0"/>
    <w:multiLevelType w:val="hybridMultilevel"/>
    <w:tmpl w:val="569AD40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44"/>
  </w:num>
  <w:num w:numId="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20"/>
  </w:num>
  <w:num w:numId="13">
    <w:abstractNumId w:val="14"/>
  </w:num>
  <w:num w:numId="14">
    <w:abstractNumId w:val="35"/>
  </w:num>
  <w:num w:numId="15">
    <w:abstractNumId w:val="32"/>
  </w:num>
  <w:num w:numId="16">
    <w:abstractNumId w:val="38"/>
  </w:num>
  <w:num w:numId="17">
    <w:abstractNumId w:val="12"/>
  </w:num>
  <w:num w:numId="18">
    <w:abstractNumId w:val="11"/>
  </w:num>
  <w:num w:numId="19">
    <w:abstractNumId w:val="10"/>
  </w:num>
  <w:num w:numId="20">
    <w:abstractNumId w:val="37"/>
  </w:num>
  <w:num w:numId="21">
    <w:abstractNumId w:val="37"/>
  </w:num>
  <w:num w:numId="22">
    <w:abstractNumId w:val="41"/>
  </w:num>
  <w:num w:numId="23">
    <w:abstractNumId w:val="4"/>
  </w:num>
  <w:num w:numId="2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28"/>
  </w:num>
  <w:num w:numId="27">
    <w:abstractNumId w:val="18"/>
  </w:num>
  <w:num w:numId="28">
    <w:abstractNumId w:val="45"/>
  </w:num>
  <w:num w:numId="29">
    <w:abstractNumId w:val="24"/>
  </w:num>
  <w:num w:numId="30">
    <w:abstractNumId w:val="6"/>
  </w:num>
  <w:num w:numId="31">
    <w:abstractNumId w:val="49"/>
  </w:num>
  <w:num w:numId="32">
    <w:abstractNumId w:val="16"/>
  </w:num>
  <w:num w:numId="33">
    <w:abstractNumId w:val="34"/>
  </w:num>
  <w:num w:numId="34">
    <w:abstractNumId w:val="40"/>
  </w:num>
  <w:num w:numId="35">
    <w:abstractNumId w:val="33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</w:num>
  <w:num w:numId="38">
    <w:abstractNumId w:val="39"/>
  </w:num>
  <w:num w:numId="39">
    <w:abstractNumId w:val="17"/>
  </w:num>
  <w:num w:numId="40">
    <w:abstractNumId w:val="29"/>
  </w:num>
  <w:num w:numId="41">
    <w:abstractNumId w:val="23"/>
  </w:num>
  <w:num w:numId="42">
    <w:abstractNumId w:val="46"/>
  </w:num>
  <w:num w:numId="43">
    <w:abstractNumId w:val="13"/>
  </w:num>
  <w:num w:numId="44">
    <w:abstractNumId w:val="8"/>
  </w:num>
  <w:num w:numId="45">
    <w:abstractNumId w:val="47"/>
  </w:num>
  <w:num w:numId="46">
    <w:abstractNumId w:val="48"/>
  </w:num>
  <w:num w:numId="47">
    <w:abstractNumId w:val="26"/>
  </w:num>
  <w:num w:numId="48">
    <w:abstractNumId w:val="42"/>
  </w:num>
  <w:num w:numId="49">
    <w:abstractNumId w:val="3"/>
  </w:num>
  <w:num w:numId="50">
    <w:abstractNumId w:val="9"/>
  </w:num>
  <w:num w:numId="51">
    <w:abstractNumId w:val="30"/>
  </w:num>
  <w:num w:numId="52">
    <w:abstractNumId w:val="22"/>
  </w:num>
  <w:num w:numId="53">
    <w:abstractNumId w:val="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59"/>
    <w:rsid w:val="00014843"/>
    <w:rsid w:val="00025477"/>
    <w:rsid w:val="00025F14"/>
    <w:rsid w:val="00030506"/>
    <w:rsid w:val="00031B55"/>
    <w:rsid w:val="0003594E"/>
    <w:rsid w:val="00037B83"/>
    <w:rsid w:val="000414C6"/>
    <w:rsid w:val="00042F2A"/>
    <w:rsid w:val="00046E20"/>
    <w:rsid w:val="000502E3"/>
    <w:rsid w:val="0005259B"/>
    <w:rsid w:val="000566A8"/>
    <w:rsid w:val="000578B5"/>
    <w:rsid w:val="00060446"/>
    <w:rsid w:val="00061C5C"/>
    <w:rsid w:val="000636CB"/>
    <w:rsid w:val="00067AA4"/>
    <w:rsid w:val="0007179D"/>
    <w:rsid w:val="00076EC1"/>
    <w:rsid w:val="0008065F"/>
    <w:rsid w:val="00091DF3"/>
    <w:rsid w:val="00093F73"/>
    <w:rsid w:val="000944F8"/>
    <w:rsid w:val="00095208"/>
    <w:rsid w:val="0009742F"/>
    <w:rsid w:val="000975FE"/>
    <w:rsid w:val="000A3C7E"/>
    <w:rsid w:val="000A4248"/>
    <w:rsid w:val="000A5127"/>
    <w:rsid w:val="000A798A"/>
    <w:rsid w:val="000B0E68"/>
    <w:rsid w:val="000B1DF9"/>
    <w:rsid w:val="000C09FD"/>
    <w:rsid w:val="000C20BF"/>
    <w:rsid w:val="000C6B01"/>
    <w:rsid w:val="000D3DD9"/>
    <w:rsid w:val="000D4673"/>
    <w:rsid w:val="000E0510"/>
    <w:rsid w:val="000E140C"/>
    <w:rsid w:val="000E5BD5"/>
    <w:rsid w:val="000E5F69"/>
    <w:rsid w:val="000E6984"/>
    <w:rsid w:val="0010070C"/>
    <w:rsid w:val="00101036"/>
    <w:rsid w:val="001015CF"/>
    <w:rsid w:val="00104E1F"/>
    <w:rsid w:val="00105EBD"/>
    <w:rsid w:val="00113DFA"/>
    <w:rsid w:val="00116DFF"/>
    <w:rsid w:val="00120343"/>
    <w:rsid w:val="00120F9C"/>
    <w:rsid w:val="00120FEB"/>
    <w:rsid w:val="0012167D"/>
    <w:rsid w:val="00137EE1"/>
    <w:rsid w:val="001416F5"/>
    <w:rsid w:val="00142DBE"/>
    <w:rsid w:val="00151601"/>
    <w:rsid w:val="00152AFA"/>
    <w:rsid w:val="00157A78"/>
    <w:rsid w:val="001627C1"/>
    <w:rsid w:val="00170659"/>
    <w:rsid w:val="001719A3"/>
    <w:rsid w:val="0017439C"/>
    <w:rsid w:val="0017740D"/>
    <w:rsid w:val="00177549"/>
    <w:rsid w:val="00182302"/>
    <w:rsid w:val="00183B57"/>
    <w:rsid w:val="00184871"/>
    <w:rsid w:val="00184EFD"/>
    <w:rsid w:val="0019548D"/>
    <w:rsid w:val="001A069B"/>
    <w:rsid w:val="001A08C0"/>
    <w:rsid w:val="001A28E7"/>
    <w:rsid w:val="001A69B3"/>
    <w:rsid w:val="001A7E11"/>
    <w:rsid w:val="001B01FF"/>
    <w:rsid w:val="001B723B"/>
    <w:rsid w:val="001C083C"/>
    <w:rsid w:val="001C15F3"/>
    <w:rsid w:val="001C21BF"/>
    <w:rsid w:val="001C43FD"/>
    <w:rsid w:val="001C5F2B"/>
    <w:rsid w:val="001C6CD5"/>
    <w:rsid w:val="001D136D"/>
    <w:rsid w:val="001D15D6"/>
    <w:rsid w:val="001D3850"/>
    <w:rsid w:val="001D3DB8"/>
    <w:rsid w:val="001D7896"/>
    <w:rsid w:val="001E5530"/>
    <w:rsid w:val="00203377"/>
    <w:rsid w:val="00210618"/>
    <w:rsid w:val="00210A3F"/>
    <w:rsid w:val="0021281E"/>
    <w:rsid w:val="00213F03"/>
    <w:rsid w:val="00231FBD"/>
    <w:rsid w:val="00234285"/>
    <w:rsid w:val="0023465C"/>
    <w:rsid w:val="00240E55"/>
    <w:rsid w:val="00241EC9"/>
    <w:rsid w:val="0024334E"/>
    <w:rsid w:val="002442D9"/>
    <w:rsid w:val="00253FBE"/>
    <w:rsid w:val="00261CA6"/>
    <w:rsid w:val="00263C32"/>
    <w:rsid w:val="00266CFA"/>
    <w:rsid w:val="00276B6E"/>
    <w:rsid w:val="00282A55"/>
    <w:rsid w:val="00282F64"/>
    <w:rsid w:val="00283D9B"/>
    <w:rsid w:val="00284A43"/>
    <w:rsid w:val="00296E0B"/>
    <w:rsid w:val="00297747"/>
    <w:rsid w:val="002A6C41"/>
    <w:rsid w:val="002B0BB3"/>
    <w:rsid w:val="002B2DC3"/>
    <w:rsid w:val="002B72F7"/>
    <w:rsid w:val="002C237C"/>
    <w:rsid w:val="002C79DF"/>
    <w:rsid w:val="002D318B"/>
    <w:rsid w:val="002E2115"/>
    <w:rsid w:val="002E45D6"/>
    <w:rsid w:val="002F00F8"/>
    <w:rsid w:val="002F0AD0"/>
    <w:rsid w:val="002F31E9"/>
    <w:rsid w:val="002F42E6"/>
    <w:rsid w:val="002F668D"/>
    <w:rsid w:val="002F7D08"/>
    <w:rsid w:val="00301C29"/>
    <w:rsid w:val="00306CED"/>
    <w:rsid w:val="00307722"/>
    <w:rsid w:val="00310674"/>
    <w:rsid w:val="00312797"/>
    <w:rsid w:val="00315D10"/>
    <w:rsid w:val="00324158"/>
    <w:rsid w:val="00336D08"/>
    <w:rsid w:val="0034518A"/>
    <w:rsid w:val="0034740D"/>
    <w:rsid w:val="00370B01"/>
    <w:rsid w:val="00375A1C"/>
    <w:rsid w:val="00375D29"/>
    <w:rsid w:val="00377B52"/>
    <w:rsid w:val="00383013"/>
    <w:rsid w:val="00392653"/>
    <w:rsid w:val="003941CA"/>
    <w:rsid w:val="0039532A"/>
    <w:rsid w:val="003A3F35"/>
    <w:rsid w:val="003A5A56"/>
    <w:rsid w:val="003A5B10"/>
    <w:rsid w:val="003A7D0F"/>
    <w:rsid w:val="003B0C42"/>
    <w:rsid w:val="003C2CA2"/>
    <w:rsid w:val="003C657C"/>
    <w:rsid w:val="003D0773"/>
    <w:rsid w:val="003D4741"/>
    <w:rsid w:val="003D4B9B"/>
    <w:rsid w:val="003D61C5"/>
    <w:rsid w:val="003E5A53"/>
    <w:rsid w:val="003F13B6"/>
    <w:rsid w:val="003F622F"/>
    <w:rsid w:val="003F6340"/>
    <w:rsid w:val="004000EA"/>
    <w:rsid w:val="00400396"/>
    <w:rsid w:val="004042DB"/>
    <w:rsid w:val="00405517"/>
    <w:rsid w:val="0040559F"/>
    <w:rsid w:val="00405A22"/>
    <w:rsid w:val="00410072"/>
    <w:rsid w:val="004108B8"/>
    <w:rsid w:val="00411773"/>
    <w:rsid w:val="004131B5"/>
    <w:rsid w:val="004139E5"/>
    <w:rsid w:val="00415264"/>
    <w:rsid w:val="00426AE8"/>
    <w:rsid w:val="0043231A"/>
    <w:rsid w:val="0044458F"/>
    <w:rsid w:val="004448BC"/>
    <w:rsid w:val="00444C49"/>
    <w:rsid w:val="0046462C"/>
    <w:rsid w:val="00465472"/>
    <w:rsid w:val="00466C2C"/>
    <w:rsid w:val="004679E2"/>
    <w:rsid w:val="00473D2F"/>
    <w:rsid w:val="00475DE4"/>
    <w:rsid w:val="00480A2A"/>
    <w:rsid w:val="004866CE"/>
    <w:rsid w:val="00493587"/>
    <w:rsid w:val="00493DD4"/>
    <w:rsid w:val="00495F5E"/>
    <w:rsid w:val="004A2005"/>
    <w:rsid w:val="004A35C2"/>
    <w:rsid w:val="004A704F"/>
    <w:rsid w:val="004B7B36"/>
    <w:rsid w:val="004C406B"/>
    <w:rsid w:val="004D1916"/>
    <w:rsid w:val="004D7BBE"/>
    <w:rsid w:val="004E4FBA"/>
    <w:rsid w:val="004E5635"/>
    <w:rsid w:val="004F0D5D"/>
    <w:rsid w:val="004F2BB7"/>
    <w:rsid w:val="00500CD9"/>
    <w:rsid w:val="00502126"/>
    <w:rsid w:val="00512A09"/>
    <w:rsid w:val="00513D4E"/>
    <w:rsid w:val="00515CF7"/>
    <w:rsid w:val="00520602"/>
    <w:rsid w:val="00532D39"/>
    <w:rsid w:val="00535A9C"/>
    <w:rsid w:val="00544FAC"/>
    <w:rsid w:val="00554414"/>
    <w:rsid w:val="00554728"/>
    <w:rsid w:val="00556593"/>
    <w:rsid w:val="00557AD6"/>
    <w:rsid w:val="00560276"/>
    <w:rsid w:val="005614BD"/>
    <w:rsid w:val="00567399"/>
    <w:rsid w:val="00567B6C"/>
    <w:rsid w:val="00570AEF"/>
    <w:rsid w:val="00573BFA"/>
    <w:rsid w:val="0057412E"/>
    <w:rsid w:val="00574E3C"/>
    <w:rsid w:val="00583E2D"/>
    <w:rsid w:val="00586625"/>
    <w:rsid w:val="005871B9"/>
    <w:rsid w:val="00590528"/>
    <w:rsid w:val="0059332B"/>
    <w:rsid w:val="00593E25"/>
    <w:rsid w:val="00597C44"/>
    <w:rsid w:val="005A44E1"/>
    <w:rsid w:val="005A5B19"/>
    <w:rsid w:val="005B1ECA"/>
    <w:rsid w:val="005C136D"/>
    <w:rsid w:val="005D5BD5"/>
    <w:rsid w:val="005E26CE"/>
    <w:rsid w:val="005E2AE8"/>
    <w:rsid w:val="005E606D"/>
    <w:rsid w:val="005E6245"/>
    <w:rsid w:val="005E7443"/>
    <w:rsid w:val="005F12E3"/>
    <w:rsid w:val="00606BF8"/>
    <w:rsid w:val="006128C8"/>
    <w:rsid w:val="00613296"/>
    <w:rsid w:val="006171CB"/>
    <w:rsid w:val="006249F9"/>
    <w:rsid w:val="006304C7"/>
    <w:rsid w:val="00631C9D"/>
    <w:rsid w:val="006349B3"/>
    <w:rsid w:val="006445FD"/>
    <w:rsid w:val="00650BEF"/>
    <w:rsid w:val="00654F31"/>
    <w:rsid w:val="00661658"/>
    <w:rsid w:val="006618F7"/>
    <w:rsid w:val="00661DD3"/>
    <w:rsid w:val="006640EC"/>
    <w:rsid w:val="00665BB7"/>
    <w:rsid w:val="0066765D"/>
    <w:rsid w:val="00667B56"/>
    <w:rsid w:val="006705F1"/>
    <w:rsid w:val="0067758B"/>
    <w:rsid w:val="00696510"/>
    <w:rsid w:val="006A0846"/>
    <w:rsid w:val="006A3CE8"/>
    <w:rsid w:val="006A5D8D"/>
    <w:rsid w:val="006A6EE3"/>
    <w:rsid w:val="006B229C"/>
    <w:rsid w:val="006B29BE"/>
    <w:rsid w:val="006B369D"/>
    <w:rsid w:val="006C1509"/>
    <w:rsid w:val="006C2FA8"/>
    <w:rsid w:val="006D12DC"/>
    <w:rsid w:val="006D4D90"/>
    <w:rsid w:val="006E0D74"/>
    <w:rsid w:val="006E21F6"/>
    <w:rsid w:val="006E2347"/>
    <w:rsid w:val="00703C15"/>
    <w:rsid w:val="007047B1"/>
    <w:rsid w:val="00715B82"/>
    <w:rsid w:val="00716FFF"/>
    <w:rsid w:val="00721468"/>
    <w:rsid w:val="00741653"/>
    <w:rsid w:val="00752894"/>
    <w:rsid w:val="007555F5"/>
    <w:rsid w:val="00755A4C"/>
    <w:rsid w:val="00756A9F"/>
    <w:rsid w:val="00765336"/>
    <w:rsid w:val="007715ED"/>
    <w:rsid w:val="00775DE8"/>
    <w:rsid w:val="00777F0D"/>
    <w:rsid w:val="007806F7"/>
    <w:rsid w:val="0078241D"/>
    <w:rsid w:val="00787609"/>
    <w:rsid w:val="007923A1"/>
    <w:rsid w:val="00793ABB"/>
    <w:rsid w:val="007B1940"/>
    <w:rsid w:val="007B71E2"/>
    <w:rsid w:val="007C29C7"/>
    <w:rsid w:val="007C39BA"/>
    <w:rsid w:val="007C7044"/>
    <w:rsid w:val="007D5555"/>
    <w:rsid w:val="007E1A73"/>
    <w:rsid w:val="007E5356"/>
    <w:rsid w:val="007E5B27"/>
    <w:rsid w:val="007F16CA"/>
    <w:rsid w:val="007F25EF"/>
    <w:rsid w:val="007F613A"/>
    <w:rsid w:val="00801FBC"/>
    <w:rsid w:val="0081144D"/>
    <w:rsid w:val="0081177C"/>
    <w:rsid w:val="00812066"/>
    <w:rsid w:val="008136A2"/>
    <w:rsid w:val="00814AA5"/>
    <w:rsid w:val="00816B4A"/>
    <w:rsid w:val="008245D8"/>
    <w:rsid w:val="0082478C"/>
    <w:rsid w:val="00825929"/>
    <w:rsid w:val="00825B20"/>
    <w:rsid w:val="0083060D"/>
    <w:rsid w:val="00835094"/>
    <w:rsid w:val="008365AB"/>
    <w:rsid w:val="00842C75"/>
    <w:rsid w:val="008448EF"/>
    <w:rsid w:val="00845E94"/>
    <w:rsid w:val="00846678"/>
    <w:rsid w:val="00852D06"/>
    <w:rsid w:val="0085502F"/>
    <w:rsid w:val="0085622C"/>
    <w:rsid w:val="00856DD4"/>
    <w:rsid w:val="00857AE9"/>
    <w:rsid w:val="00857BB1"/>
    <w:rsid w:val="00861B0A"/>
    <w:rsid w:val="0086282D"/>
    <w:rsid w:val="008713EC"/>
    <w:rsid w:val="008752CE"/>
    <w:rsid w:val="008754F6"/>
    <w:rsid w:val="00883553"/>
    <w:rsid w:val="00884282"/>
    <w:rsid w:val="008850C1"/>
    <w:rsid w:val="0088649D"/>
    <w:rsid w:val="00887729"/>
    <w:rsid w:val="00892513"/>
    <w:rsid w:val="008A205B"/>
    <w:rsid w:val="008A5BC6"/>
    <w:rsid w:val="008A6B4D"/>
    <w:rsid w:val="008A7DB9"/>
    <w:rsid w:val="008B34E5"/>
    <w:rsid w:val="008C09B8"/>
    <w:rsid w:val="008C253F"/>
    <w:rsid w:val="008C2745"/>
    <w:rsid w:val="008C4726"/>
    <w:rsid w:val="008D3837"/>
    <w:rsid w:val="008D4140"/>
    <w:rsid w:val="008D6C2F"/>
    <w:rsid w:val="008E3552"/>
    <w:rsid w:val="008E6589"/>
    <w:rsid w:val="008F3FCD"/>
    <w:rsid w:val="008F4EE1"/>
    <w:rsid w:val="00902100"/>
    <w:rsid w:val="0090260F"/>
    <w:rsid w:val="0090263E"/>
    <w:rsid w:val="00905010"/>
    <w:rsid w:val="00910B39"/>
    <w:rsid w:val="00912A27"/>
    <w:rsid w:val="00913927"/>
    <w:rsid w:val="009167F0"/>
    <w:rsid w:val="009245F3"/>
    <w:rsid w:val="00925FE9"/>
    <w:rsid w:val="00931C11"/>
    <w:rsid w:val="00933DFA"/>
    <w:rsid w:val="00940E75"/>
    <w:rsid w:val="00942498"/>
    <w:rsid w:val="00944B77"/>
    <w:rsid w:val="00944BC4"/>
    <w:rsid w:val="00961C12"/>
    <w:rsid w:val="0096258A"/>
    <w:rsid w:val="00966A98"/>
    <w:rsid w:val="009743C6"/>
    <w:rsid w:val="00975331"/>
    <w:rsid w:val="009775AC"/>
    <w:rsid w:val="00983F1E"/>
    <w:rsid w:val="00985253"/>
    <w:rsid w:val="00991C08"/>
    <w:rsid w:val="00995308"/>
    <w:rsid w:val="009A02D2"/>
    <w:rsid w:val="009A0D0E"/>
    <w:rsid w:val="009A218A"/>
    <w:rsid w:val="009A27B3"/>
    <w:rsid w:val="009B41B3"/>
    <w:rsid w:val="009B6980"/>
    <w:rsid w:val="009C0141"/>
    <w:rsid w:val="009C17D2"/>
    <w:rsid w:val="009C4521"/>
    <w:rsid w:val="009C756F"/>
    <w:rsid w:val="009D040A"/>
    <w:rsid w:val="009D39A0"/>
    <w:rsid w:val="009D4432"/>
    <w:rsid w:val="009D5EA8"/>
    <w:rsid w:val="009E33D1"/>
    <w:rsid w:val="00A0011D"/>
    <w:rsid w:val="00A03A72"/>
    <w:rsid w:val="00A03D78"/>
    <w:rsid w:val="00A05ACD"/>
    <w:rsid w:val="00A107E4"/>
    <w:rsid w:val="00A14E86"/>
    <w:rsid w:val="00A1617D"/>
    <w:rsid w:val="00A2119D"/>
    <w:rsid w:val="00A30770"/>
    <w:rsid w:val="00A32817"/>
    <w:rsid w:val="00A40C16"/>
    <w:rsid w:val="00A41A40"/>
    <w:rsid w:val="00A42A3E"/>
    <w:rsid w:val="00A43472"/>
    <w:rsid w:val="00A47EE5"/>
    <w:rsid w:val="00A5004A"/>
    <w:rsid w:val="00A510CD"/>
    <w:rsid w:val="00A512B2"/>
    <w:rsid w:val="00A5326A"/>
    <w:rsid w:val="00A53A35"/>
    <w:rsid w:val="00A547CF"/>
    <w:rsid w:val="00A56824"/>
    <w:rsid w:val="00A57514"/>
    <w:rsid w:val="00A575F8"/>
    <w:rsid w:val="00A666D3"/>
    <w:rsid w:val="00A75AA7"/>
    <w:rsid w:val="00A76381"/>
    <w:rsid w:val="00A8117B"/>
    <w:rsid w:val="00A90081"/>
    <w:rsid w:val="00A92D9B"/>
    <w:rsid w:val="00A9382A"/>
    <w:rsid w:val="00A956B7"/>
    <w:rsid w:val="00A964DD"/>
    <w:rsid w:val="00AA1277"/>
    <w:rsid w:val="00AA169F"/>
    <w:rsid w:val="00AA23FE"/>
    <w:rsid w:val="00AA4E18"/>
    <w:rsid w:val="00AA6BE6"/>
    <w:rsid w:val="00AB4FBE"/>
    <w:rsid w:val="00AB55D4"/>
    <w:rsid w:val="00AC1E3A"/>
    <w:rsid w:val="00AC2AF3"/>
    <w:rsid w:val="00AC3FED"/>
    <w:rsid w:val="00AC4CA6"/>
    <w:rsid w:val="00AC5671"/>
    <w:rsid w:val="00AC67CA"/>
    <w:rsid w:val="00AD7435"/>
    <w:rsid w:val="00AE0BB9"/>
    <w:rsid w:val="00AF0E94"/>
    <w:rsid w:val="00AF2243"/>
    <w:rsid w:val="00AF642E"/>
    <w:rsid w:val="00B00C9C"/>
    <w:rsid w:val="00B051F2"/>
    <w:rsid w:val="00B20197"/>
    <w:rsid w:val="00B31325"/>
    <w:rsid w:val="00B31911"/>
    <w:rsid w:val="00B41BC8"/>
    <w:rsid w:val="00B45081"/>
    <w:rsid w:val="00B52780"/>
    <w:rsid w:val="00B52F60"/>
    <w:rsid w:val="00B53909"/>
    <w:rsid w:val="00B53AFA"/>
    <w:rsid w:val="00B56448"/>
    <w:rsid w:val="00B56807"/>
    <w:rsid w:val="00B574EF"/>
    <w:rsid w:val="00B60D98"/>
    <w:rsid w:val="00B6164D"/>
    <w:rsid w:val="00B6611C"/>
    <w:rsid w:val="00B773B9"/>
    <w:rsid w:val="00B83417"/>
    <w:rsid w:val="00B85810"/>
    <w:rsid w:val="00B8667E"/>
    <w:rsid w:val="00B90D27"/>
    <w:rsid w:val="00B91703"/>
    <w:rsid w:val="00B94F33"/>
    <w:rsid w:val="00BA0B0F"/>
    <w:rsid w:val="00BB0B4B"/>
    <w:rsid w:val="00BB0DC9"/>
    <w:rsid w:val="00BC5FF1"/>
    <w:rsid w:val="00BC6A4B"/>
    <w:rsid w:val="00BC6E4A"/>
    <w:rsid w:val="00BD1874"/>
    <w:rsid w:val="00BD5F02"/>
    <w:rsid w:val="00BE3745"/>
    <w:rsid w:val="00BF133D"/>
    <w:rsid w:val="00C02040"/>
    <w:rsid w:val="00C029ED"/>
    <w:rsid w:val="00C04C22"/>
    <w:rsid w:val="00C05328"/>
    <w:rsid w:val="00C072A4"/>
    <w:rsid w:val="00C12371"/>
    <w:rsid w:val="00C1527A"/>
    <w:rsid w:val="00C159A2"/>
    <w:rsid w:val="00C2210F"/>
    <w:rsid w:val="00C23C1D"/>
    <w:rsid w:val="00C30C05"/>
    <w:rsid w:val="00C33759"/>
    <w:rsid w:val="00C337DD"/>
    <w:rsid w:val="00C33A41"/>
    <w:rsid w:val="00C363A7"/>
    <w:rsid w:val="00C373CE"/>
    <w:rsid w:val="00C37D04"/>
    <w:rsid w:val="00C40E53"/>
    <w:rsid w:val="00C41D93"/>
    <w:rsid w:val="00C43E9B"/>
    <w:rsid w:val="00C50DF7"/>
    <w:rsid w:val="00C537AF"/>
    <w:rsid w:val="00C54319"/>
    <w:rsid w:val="00C55B7B"/>
    <w:rsid w:val="00C6152B"/>
    <w:rsid w:val="00C619C2"/>
    <w:rsid w:val="00C657F2"/>
    <w:rsid w:val="00C6703D"/>
    <w:rsid w:val="00C70660"/>
    <w:rsid w:val="00C76FE6"/>
    <w:rsid w:val="00C77637"/>
    <w:rsid w:val="00C802E6"/>
    <w:rsid w:val="00C85A75"/>
    <w:rsid w:val="00C95F06"/>
    <w:rsid w:val="00C966AC"/>
    <w:rsid w:val="00C96FEB"/>
    <w:rsid w:val="00CA5553"/>
    <w:rsid w:val="00CB3211"/>
    <w:rsid w:val="00CC15E2"/>
    <w:rsid w:val="00CD06D3"/>
    <w:rsid w:val="00CE0C11"/>
    <w:rsid w:val="00CE71C6"/>
    <w:rsid w:val="00CF18EF"/>
    <w:rsid w:val="00CF4583"/>
    <w:rsid w:val="00D02555"/>
    <w:rsid w:val="00D02761"/>
    <w:rsid w:val="00D028FE"/>
    <w:rsid w:val="00D0345A"/>
    <w:rsid w:val="00D0421F"/>
    <w:rsid w:val="00D13281"/>
    <w:rsid w:val="00D14C67"/>
    <w:rsid w:val="00D151EF"/>
    <w:rsid w:val="00D17DA8"/>
    <w:rsid w:val="00D22052"/>
    <w:rsid w:val="00D32FB8"/>
    <w:rsid w:val="00D34798"/>
    <w:rsid w:val="00D47314"/>
    <w:rsid w:val="00D50082"/>
    <w:rsid w:val="00D5123E"/>
    <w:rsid w:val="00D5124D"/>
    <w:rsid w:val="00D64DB8"/>
    <w:rsid w:val="00D71082"/>
    <w:rsid w:val="00D75E9F"/>
    <w:rsid w:val="00D8286D"/>
    <w:rsid w:val="00D874C6"/>
    <w:rsid w:val="00DA41F0"/>
    <w:rsid w:val="00DB57F3"/>
    <w:rsid w:val="00DC2E6D"/>
    <w:rsid w:val="00DC3DF1"/>
    <w:rsid w:val="00DC58AE"/>
    <w:rsid w:val="00DD383D"/>
    <w:rsid w:val="00DD7894"/>
    <w:rsid w:val="00DE0AF1"/>
    <w:rsid w:val="00DF35F4"/>
    <w:rsid w:val="00DF6348"/>
    <w:rsid w:val="00E02722"/>
    <w:rsid w:val="00E03717"/>
    <w:rsid w:val="00E070D8"/>
    <w:rsid w:val="00E1122F"/>
    <w:rsid w:val="00E11B42"/>
    <w:rsid w:val="00E12EAD"/>
    <w:rsid w:val="00E135BA"/>
    <w:rsid w:val="00E14B3D"/>
    <w:rsid w:val="00E20C2F"/>
    <w:rsid w:val="00E21C5F"/>
    <w:rsid w:val="00E23A3A"/>
    <w:rsid w:val="00E23C8C"/>
    <w:rsid w:val="00E24307"/>
    <w:rsid w:val="00E30198"/>
    <w:rsid w:val="00E3211D"/>
    <w:rsid w:val="00E3232E"/>
    <w:rsid w:val="00E326C6"/>
    <w:rsid w:val="00E32829"/>
    <w:rsid w:val="00E34849"/>
    <w:rsid w:val="00E375A9"/>
    <w:rsid w:val="00E400DB"/>
    <w:rsid w:val="00E4500C"/>
    <w:rsid w:val="00E4702C"/>
    <w:rsid w:val="00E53808"/>
    <w:rsid w:val="00E633AF"/>
    <w:rsid w:val="00E638C9"/>
    <w:rsid w:val="00E655F5"/>
    <w:rsid w:val="00E7303C"/>
    <w:rsid w:val="00E816D4"/>
    <w:rsid w:val="00E8283B"/>
    <w:rsid w:val="00E831EB"/>
    <w:rsid w:val="00E86BDC"/>
    <w:rsid w:val="00E94AA1"/>
    <w:rsid w:val="00E94AAB"/>
    <w:rsid w:val="00E96CF5"/>
    <w:rsid w:val="00EA140B"/>
    <w:rsid w:val="00EA64D2"/>
    <w:rsid w:val="00EA7B30"/>
    <w:rsid w:val="00EB19E1"/>
    <w:rsid w:val="00EB526D"/>
    <w:rsid w:val="00EB793A"/>
    <w:rsid w:val="00EC4DBE"/>
    <w:rsid w:val="00EC5AA5"/>
    <w:rsid w:val="00ED0405"/>
    <w:rsid w:val="00ED05C7"/>
    <w:rsid w:val="00EE3EE8"/>
    <w:rsid w:val="00EE643B"/>
    <w:rsid w:val="00F07DCA"/>
    <w:rsid w:val="00F14230"/>
    <w:rsid w:val="00F150FD"/>
    <w:rsid w:val="00F221EE"/>
    <w:rsid w:val="00F24460"/>
    <w:rsid w:val="00F316AE"/>
    <w:rsid w:val="00F40C7A"/>
    <w:rsid w:val="00F45EF6"/>
    <w:rsid w:val="00F477E0"/>
    <w:rsid w:val="00F50CED"/>
    <w:rsid w:val="00F51AEC"/>
    <w:rsid w:val="00F60E4C"/>
    <w:rsid w:val="00F61344"/>
    <w:rsid w:val="00F613F5"/>
    <w:rsid w:val="00F65412"/>
    <w:rsid w:val="00F72755"/>
    <w:rsid w:val="00F74849"/>
    <w:rsid w:val="00F75C47"/>
    <w:rsid w:val="00F778F5"/>
    <w:rsid w:val="00F77E1A"/>
    <w:rsid w:val="00F80731"/>
    <w:rsid w:val="00F81158"/>
    <w:rsid w:val="00F81DF8"/>
    <w:rsid w:val="00F82C73"/>
    <w:rsid w:val="00F85B3F"/>
    <w:rsid w:val="00F920CB"/>
    <w:rsid w:val="00F96C72"/>
    <w:rsid w:val="00FA2CA8"/>
    <w:rsid w:val="00FB7AC0"/>
    <w:rsid w:val="00FD0799"/>
    <w:rsid w:val="00FD1CA1"/>
    <w:rsid w:val="00FD2E5C"/>
    <w:rsid w:val="00FE285D"/>
    <w:rsid w:val="00FE2D39"/>
    <w:rsid w:val="00FE3DA6"/>
    <w:rsid w:val="00FE3DC8"/>
    <w:rsid w:val="00FE75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ED05D9F"/>
  <w15:docId w15:val="{DF3C15CC-9E98-4C97-AD7F-AF56B6CE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5BA"/>
    <w:pPr>
      <w:spacing w:before="120" w:after="120" w:line="360" w:lineRule="auto"/>
      <w:jc w:val="both"/>
    </w:pPr>
    <w:rPr>
      <w:sz w:val="24"/>
      <w:szCs w:val="24"/>
      <w:lang w:val="pt-PT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AF2243"/>
    <w:pPr>
      <w:keepNext/>
      <w:keepLines/>
      <w:numPr>
        <w:numId w:val="21"/>
      </w:numPr>
      <w:spacing w:before="0" w:after="0"/>
      <w:jc w:val="center"/>
      <w:outlineLvl w:val="0"/>
    </w:pPr>
    <w:rPr>
      <w:b/>
      <w:bCs/>
      <w:caps/>
      <w:sz w:val="28"/>
      <w:szCs w:val="28"/>
    </w:rPr>
  </w:style>
  <w:style w:type="paragraph" w:styleId="Heading2">
    <w:name w:val="heading 2"/>
    <w:basedOn w:val="Normal"/>
    <w:next w:val="BodyText"/>
    <w:autoRedefine/>
    <w:qFormat/>
    <w:rsid w:val="00BB0DC9"/>
    <w:pPr>
      <w:keepNext/>
      <w:keepLines/>
      <w:numPr>
        <w:ilvl w:val="1"/>
        <w:numId w:val="21"/>
      </w:numPr>
      <w:spacing w:before="0" w:after="0"/>
      <w:outlineLvl w:val="1"/>
    </w:pPr>
    <w:rPr>
      <w:b/>
      <w:bCs/>
      <w:iCs/>
      <w:sz w:val="26"/>
      <w:szCs w:val="26"/>
    </w:rPr>
  </w:style>
  <w:style w:type="paragraph" w:styleId="Heading3">
    <w:name w:val="heading 3"/>
    <w:basedOn w:val="Normal"/>
    <w:next w:val="BodyText"/>
    <w:link w:val="Heading3Char"/>
    <w:autoRedefine/>
    <w:qFormat/>
    <w:rsid w:val="00142DBE"/>
    <w:pPr>
      <w:keepNext/>
      <w:keepLines/>
      <w:numPr>
        <w:ilvl w:val="2"/>
        <w:numId w:val="21"/>
      </w:numPr>
      <w:spacing w:before="0" w:after="0"/>
      <w:outlineLvl w:val="2"/>
    </w:pPr>
    <w:rPr>
      <w:b/>
      <w:szCs w:val="22"/>
      <w:lang w:eastAsia="pt-BR"/>
    </w:rPr>
  </w:style>
  <w:style w:type="paragraph" w:styleId="Heading4">
    <w:name w:val="heading 4"/>
    <w:basedOn w:val="Normal"/>
    <w:next w:val="BodyText"/>
    <w:qFormat/>
    <w:rsid w:val="00B60D98"/>
    <w:pPr>
      <w:keepNext/>
      <w:keepLines/>
      <w:numPr>
        <w:ilvl w:val="3"/>
        <w:numId w:val="21"/>
      </w:numPr>
      <w:spacing w:line="480" w:lineRule="auto"/>
      <w:outlineLvl w:val="3"/>
    </w:pPr>
    <w:rPr>
      <w:b/>
      <w:bCs/>
      <w:szCs w:val="28"/>
    </w:rPr>
  </w:style>
  <w:style w:type="paragraph" w:styleId="Heading5">
    <w:name w:val="heading 5"/>
    <w:basedOn w:val="Normal"/>
    <w:next w:val="Heading1"/>
    <w:qFormat/>
    <w:rsid w:val="00FE7521"/>
    <w:pPr>
      <w:keepNext/>
      <w:keepLines/>
      <w:numPr>
        <w:ilvl w:val="4"/>
        <w:numId w:val="21"/>
      </w:numPr>
      <w:spacing w:line="480" w:lineRule="auto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FE285D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FE285D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E28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keepNext/>
      <w:keepLines/>
      <w:pageBreakBefore/>
      <w:numPr>
        <w:ilvl w:val="8"/>
        <w:numId w:val="2"/>
      </w:numPr>
      <w:spacing w:line="480" w:lineRule="auto"/>
      <w:jc w:val="center"/>
      <w:outlineLvl w:val="8"/>
    </w:pPr>
    <w:rPr>
      <w:rFonts w:cs="Arial"/>
      <w:cap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24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link w:val="BodyTextChar"/>
    <w:rsid w:val="0017740D"/>
    <w:pPr>
      <w:suppressAutoHyphens/>
      <w:spacing w:line="240" w:lineRule="auto"/>
    </w:pPr>
    <w:rPr>
      <w:rFonts w:ascii="Arial" w:hAnsi="Arial" w:cs="Verdana"/>
      <w:szCs w:val="22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BodyTextIndent">
    <w:name w:val="Body Text Indent"/>
    <w:basedOn w:val="Normal"/>
    <w:pPr>
      <w:ind w:left="720"/>
    </w:pPr>
  </w:style>
  <w:style w:type="paragraph" w:styleId="BlockText">
    <w:name w:val="Block Text"/>
    <w:basedOn w:val="Normal"/>
    <w:pPr>
      <w:ind w:left="720" w:right="720"/>
    </w:pPr>
  </w:style>
  <w:style w:type="paragraph" w:styleId="Caption">
    <w:name w:val="caption"/>
    <w:basedOn w:val="Normal"/>
    <w:next w:val="Normal"/>
    <w:link w:val="CaptionChar"/>
    <w:qFormat/>
    <w:pPr>
      <w:keepLines/>
      <w:spacing w:after="240"/>
    </w:pPr>
    <w:rPr>
      <w:bCs/>
      <w:i/>
      <w:szCs w:val="20"/>
    </w:rPr>
  </w:style>
  <w:style w:type="paragraph" w:styleId="Title">
    <w:name w:val="Title"/>
    <w:basedOn w:val="Normal"/>
    <w:qFormat/>
    <w:pPr>
      <w:spacing w:before="1200"/>
      <w:jc w:val="center"/>
    </w:pPr>
    <w:rPr>
      <w:rFonts w:cs="Arial"/>
      <w:b/>
      <w:bCs/>
      <w:kern w:val="28"/>
      <w:sz w:val="32"/>
      <w:szCs w:val="32"/>
    </w:rPr>
  </w:style>
  <w:style w:type="paragraph" w:customStyle="1" w:styleId="AuthorList">
    <w:name w:val="Author List"/>
    <w:basedOn w:val="Normal"/>
    <w:next w:val="Normal"/>
    <w:pPr>
      <w:keepLines/>
      <w:spacing w:before="240" w:after="100" w:afterAutospacing="1" w:line="240" w:lineRule="auto"/>
      <w:jc w:val="center"/>
    </w:pPr>
    <w:rPr>
      <w:b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02040"/>
    <w:pPr>
      <w:spacing w:before="0" w:after="0" w:line="240" w:lineRule="auto"/>
      <w:ind w:left="720"/>
      <w:jc w:val="left"/>
    </w:pPr>
  </w:style>
  <w:style w:type="paragraph" w:customStyle="1" w:styleId="SubmissionInfo">
    <w:name w:val="Submission Info"/>
    <w:basedOn w:val="Normal"/>
    <w:next w:val="Normal"/>
    <w:pPr>
      <w:spacing w:before="1200" w:after="1200"/>
      <w:ind w:left="1440" w:right="1440"/>
      <w:jc w:val="center"/>
    </w:pPr>
  </w:style>
  <w:style w:type="paragraph" w:customStyle="1" w:styleId="SUMARIO">
    <w:name w:val="SUMARIO"/>
    <w:basedOn w:val="BodyText"/>
    <w:rsid w:val="00A30770"/>
    <w:pPr>
      <w:spacing w:before="2160" w:after="2160"/>
      <w:jc w:val="center"/>
    </w:pPr>
    <w:rPr>
      <w:b/>
      <w:sz w:val="32"/>
    </w:rPr>
  </w:style>
  <w:style w:type="paragraph" w:customStyle="1" w:styleId="InstitutionInformation">
    <w:name w:val="Institution Information"/>
    <w:basedOn w:val="Normal"/>
    <w:next w:val="Normal"/>
    <w:rsid w:val="000636CB"/>
    <w:pPr>
      <w:spacing w:before="1680" w:after="0"/>
      <w:jc w:val="center"/>
    </w:pPr>
    <w:rPr>
      <w:b/>
      <w:sz w:val="28"/>
    </w:rPr>
  </w:style>
  <w:style w:type="paragraph" w:styleId="TOC1">
    <w:name w:val="toc 1"/>
    <w:basedOn w:val="Normal"/>
    <w:next w:val="Normal"/>
    <w:autoRedefine/>
    <w:uiPriority w:val="39"/>
    <w:rsid w:val="0005259B"/>
    <w:pPr>
      <w:tabs>
        <w:tab w:val="right" w:leader="dot" w:pos="9062"/>
      </w:tabs>
      <w:spacing w:before="0" w:after="0"/>
      <w:jc w:val="left"/>
    </w:pPr>
    <w:rPr>
      <w:caps/>
      <w:noProof/>
    </w:rPr>
  </w:style>
  <w:style w:type="paragraph" w:styleId="TOC3">
    <w:name w:val="toc 3"/>
    <w:basedOn w:val="Normal"/>
    <w:next w:val="Normal"/>
    <w:autoRedefine/>
    <w:uiPriority w:val="39"/>
    <w:rsid w:val="00F45EF6"/>
    <w:pPr>
      <w:tabs>
        <w:tab w:val="right" w:leader="dot" w:pos="9062"/>
      </w:tabs>
      <w:spacing w:before="0" w:after="0"/>
      <w:ind w:left="1440"/>
    </w:pPr>
    <w:rPr>
      <w:b/>
      <w:bCs/>
      <w:noProof/>
    </w:rPr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pPr>
      <w:spacing w:line="480" w:lineRule="auto"/>
      <w:ind w:left="475" w:hanging="475"/>
    </w:pPr>
  </w:style>
  <w:style w:type="paragraph" w:customStyle="1" w:styleId="Bibliografa">
    <w:name w:val="Bibliografía"/>
    <w:basedOn w:val="Normal"/>
    <w:autoRedefine/>
    <w:rsid w:val="004B7B36"/>
    <w:pPr>
      <w:spacing w:line="240" w:lineRule="auto"/>
    </w:pPr>
    <w:rPr>
      <w:color w:val="000000"/>
    </w:rPr>
  </w:style>
  <w:style w:type="paragraph" w:customStyle="1" w:styleId="AbstractText">
    <w:name w:val="Abstract Text"/>
    <w:basedOn w:val="Normal"/>
    <w:pPr>
      <w:spacing w:line="480" w:lineRule="auto"/>
    </w:pPr>
  </w:style>
  <w:style w:type="character" w:styleId="FootnoteReference">
    <w:name w:val="footnote reference"/>
    <w:semiHidden/>
    <w:rPr>
      <w:vertAlign w:val="superscript"/>
    </w:rPr>
  </w:style>
  <w:style w:type="paragraph" w:customStyle="1" w:styleId="EstiloSUMARIOPrimeralnea0cmDespus12pto">
    <w:name w:val="Estilo SUMARIO + Primera línea:  0 cm Después:  12 pto"/>
    <w:basedOn w:val="SUMARIO"/>
    <w:rsid w:val="00493587"/>
    <w:pPr>
      <w:spacing w:after="240"/>
    </w:pPr>
    <w:rPr>
      <w:bCs/>
      <w:szCs w:val="20"/>
    </w:rPr>
  </w:style>
  <w:style w:type="paragraph" w:styleId="ListNumber">
    <w:name w:val="List Number"/>
    <w:basedOn w:val="Normal"/>
    <w:rsid w:val="00520602"/>
    <w:pPr>
      <w:numPr>
        <w:numId w:val="1"/>
      </w:numPr>
    </w:pPr>
  </w:style>
  <w:style w:type="table" w:styleId="TableGrid">
    <w:name w:val="Table Grid"/>
    <w:basedOn w:val="TableNormal"/>
    <w:rsid w:val="00AA23FE"/>
    <w:pPr>
      <w:spacing w:before="120" w:after="12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imple1">
    <w:name w:val="Table Simple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ripadeTabla">
    <w:name w:val="Tripa de Tabla"/>
    <w:basedOn w:val="BodyText"/>
    <w:autoRedefine/>
    <w:rsid w:val="00AA23FE"/>
    <w:pPr>
      <w:spacing w:before="0" w:after="0"/>
    </w:pPr>
    <w:rPr>
      <w:i/>
      <w:iCs/>
      <w:sz w:val="20"/>
    </w:rPr>
  </w:style>
  <w:style w:type="paragraph" w:styleId="BodyText2">
    <w:name w:val="Body Text 2"/>
    <w:basedOn w:val="Normal"/>
    <w:rsid w:val="004139E5"/>
    <w:pPr>
      <w:spacing w:line="480" w:lineRule="auto"/>
    </w:pPr>
  </w:style>
  <w:style w:type="paragraph" w:customStyle="1" w:styleId="western">
    <w:name w:val="western"/>
    <w:basedOn w:val="Normal"/>
    <w:rsid w:val="00261CA6"/>
    <w:pPr>
      <w:spacing w:before="100" w:beforeAutospacing="1" w:after="0" w:line="240" w:lineRule="auto"/>
    </w:pPr>
    <w:rPr>
      <w:lang w:eastAsia="es-ES"/>
    </w:rPr>
  </w:style>
  <w:style w:type="paragraph" w:customStyle="1" w:styleId="vinetas-western">
    <w:name w:val="vinetas-western"/>
    <w:basedOn w:val="Normal"/>
    <w:rsid w:val="00261CA6"/>
    <w:pPr>
      <w:spacing w:before="100" w:beforeAutospacing="1" w:after="0" w:line="240" w:lineRule="auto"/>
      <w:ind w:left="284"/>
    </w:pPr>
    <w:rPr>
      <w:lang w:eastAsia="es-ES"/>
    </w:rPr>
  </w:style>
  <w:style w:type="paragraph" w:customStyle="1" w:styleId="enumeracion-western">
    <w:name w:val="enumeracion-western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customStyle="1" w:styleId="western1">
    <w:name w:val="western1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styleId="NormalWeb">
    <w:name w:val="Normal (Web)"/>
    <w:basedOn w:val="Normal"/>
    <w:uiPriority w:val="99"/>
    <w:rsid w:val="009C4521"/>
    <w:pPr>
      <w:spacing w:before="100" w:beforeAutospacing="1" w:after="100" w:afterAutospacing="1" w:line="240" w:lineRule="auto"/>
      <w:jc w:val="left"/>
    </w:pPr>
    <w:rPr>
      <w:lang w:eastAsia="es-ES"/>
    </w:rPr>
  </w:style>
  <w:style w:type="character" w:customStyle="1" w:styleId="longtext1">
    <w:name w:val="long_text1"/>
    <w:rsid w:val="00D64DB8"/>
    <w:rPr>
      <w:sz w:val="23"/>
      <w:szCs w:val="23"/>
    </w:rPr>
  </w:style>
  <w:style w:type="character" w:customStyle="1" w:styleId="shorttext1">
    <w:name w:val="short_text1"/>
    <w:rsid w:val="006E21F6"/>
    <w:rPr>
      <w:sz w:val="29"/>
      <w:szCs w:val="29"/>
    </w:rPr>
  </w:style>
  <w:style w:type="character" w:customStyle="1" w:styleId="mediumtext1">
    <w:name w:val="medium_text1"/>
    <w:rsid w:val="006E21F6"/>
    <w:rPr>
      <w:sz w:val="24"/>
      <w:szCs w:val="24"/>
    </w:rPr>
  </w:style>
  <w:style w:type="character" w:customStyle="1" w:styleId="CaptionChar">
    <w:name w:val="Caption Char"/>
    <w:link w:val="Caption"/>
    <w:rsid w:val="00F81DF8"/>
    <w:rPr>
      <w:rFonts w:ascii="Verdana" w:hAnsi="Verdana"/>
      <w:bCs/>
      <w:i/>
      <w:sz w:val="22"/>
      <w:lang w:val="es-ES" w:eastAsia="en-US" w:bidi="ar-SA"/>
    </w:rPr>
  </w:style>
  <w:style w:type="paragraph" w:customStyle="1" w:styleId="Abrev">
    <w:name w:val="Abrev"/>
    <w:basedOn w:val="Normal"/>
    <w:rsid w:val="00E02722"/>
    <w:pPr>
      <w:widowControl w:val="0"/>
      <w:spacing w:before="60" w:after="60" w:line="240" w:lineRule="auto"/>
      <w:ind w:left="567"/>
    </w:pPr>
    <w:rPr>
      <w:rFonts w:ascii="Arial" w:hAnsi="Arial"/>
      <w:sz w:val="20"/>
      <w:szCs w:val="20"/>
      <w:lang w:val="en-GB"/>
    </w:rPr>
  </w:style>
  <w:style w:type="character" w:styleId="HTMLSample">
    <w:name w:val="HTML Sample"/>
    <w:rsid w:val="00410072"/>
    <w:rPr>
      <w:rFonts w:ascii="Courier New" w:hAnsi="Courier New" w:cs="Courier New"/>
    </w:rPr>
  </w:style>
  <w:style w:type="paragraph" w:styleId="FootnoteText">
    <w:name w:val="footnote text"/>
    <w:basedOn w:val="Normal"/>
    <w:link w:val="FootnoteTextChar"/>
    <w:rsid w:val="00E8283B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rsid w:val="00E8283B"/>
    <w:rPr>
      <w:rFonts w:ascii="Verdana" w:hAnsi="Verdana"/>
      <w:lang w:val="es-ES"/>
    </w:rPr>
  </w:style>
  <w:style w:type="table" w:customStyle="1" w:styleId="Tabelanormal">
    <w:name w:val="Tabela normal"/>
    <w:semiHidden/>
    <w:rsid w:val="00E8283B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link w:val="BodyText"/>
    <w:rsid w:val="00845E94"/>
    <w:rPr>
      <w:rFonts w:ascii="Arial" w:hAnsi="Arial" w:cs="Verdana"/>
      <w:sz w:val="24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AF2243"/>
    <w:rPr>
      <w:b/>
      <w:bCs/>
      <w:caps/>
      <w:sz w:val="28"/>
      <w:szCs w:val="28"/>
      <w:lang w:val="pt-PT"/>
    </w:rPr>
  </w:style>
  <w:style w:type="paragraph" w:styleId="Bibliography">
    <w:name w:val="Bibliography"/>
    <w:basedOn w:val="Normal"/>
    <w:next w:val="Normal"/>
    <w:uiPriority w:val="37"/>
    <w:unhideWhenUsed/>
    <w:rsid w:val="007D5555"/>
  </w:style>
  <w:style w:type="paragraph" w:styleId="ListParagraph">
    <w:name w:val="List Paragraph"/>
    <w:basedOn w:val="Normal"/>
    <w:uiPriority w:val="34"/>
    <w:qFormat/>
    <w:rsid w:val="00B52F6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4334E"/>
  </w:style>
  <w:style w:type="character" w:styleId="Strong">
    <w:name w:val="Strong"/>
    <w:basedOn w:val="DefaultParagraphFont"/>
    <w:uiPriority w:val="22"/>
    <w:qFormat/>
    <w:rsid w:val="0024334E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2DBE"/>
    <w:rPr>
      <w:b/>
      <w:sz w:val="24"/>
      <w:szCs w:val="22"/>
      <w:lang w:val="pt-PT" w:eastAsia="pt-BR"/>
    </w:rPr>
  </w:style>
  <w:style w:type="numbering" w:customStyle="1" w:styleId="Style1">
    <w:name w:val="Style1"/>
    <w:uiPriority w:val="99"/>
    <w:rsid w:val="00A5004A"/>
    <w:pPr>
      <w:numPr>
        <w:numId w:val="19"/>
      </w:numPr>
    </w:pPr>
  </w:style>
  <w:style w:type="paragraph" w:styleId="BalloonText">
    <w:name w:val="Balloon Text"/>
    <w:basedOn w:val="Normal"/>
    <w:link w:val="BalloonTextChar"/>
    <w:rsid w:val="00A40C1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0C16"/>
    <w:rPr>
      <w:rFonts w:ascii="Tahoma" w:hAnsi="Tahoma" w:cs="Tahoma"/>
      <w:sz w:val="16"/>
      <w:szCs w:val="16"/>
      <w:lang w:val="pt-PT"/>
    </w:rPr>
  </w:style>
  <w:style w:type="paragraph" w:styleId="CommentSubject">
    <w:name w:val="annotation subject"/>
    <w:basedOn w:val="CommentText"/>
    <w:next w:val="CommentText"/>
    <w:link w:val="CommentSubjectChar"/>
    <w:rsid w:val="00A40C16"/>
    <w:pPr>
      <w:spacing w:line="240" w:lineRule="auto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40C16"/>
    <w:rPr>
      <w:rFonts w:ascii="Verdana" w:hAnsi="Verdana"/>
      <w:lang w:val="pt-PT"/>
    </w:rPr>
  </w:style>
  <w:style w:type="character" w:customStyle="1" w:styleId="CommentSubjectChar">
    <w:name w:val="Comment Subject Char"/>
    <w:basedOn w:val="CommentTextChar"/>
    <w:link w:val="CommentSubject"/>
    <w:rsid w:val="00A40C16"/>
    <w:rPr>
      <w:rFonts w:ascii="Verdana" w:hAnsi="Verdana"/>
      <w:b/>
      <w:bCs/>
      <w:lang w:val="pt-PT"/>
    </w:rPr>
  </w:style>
  <w:style w:type="paragraph" w:styleId="NoSpacing">
    <w:name w:val="No Spacing"/>
    <w:link w:val="NoSpacingChar"/>
    <w:uiPriority w:val="1"/>
    <w:qFormat/>
    <w:rsid w:val="0066765D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765D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4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32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15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16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770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8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5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32079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46488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8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5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2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7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9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30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49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47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0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7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7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7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4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8225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9642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4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11/relationships/commentsExtended" Target="commentsExtended.xml"/><Relationship Id="rId26" Type="http://schemas.microsoft.com/office/2007/relationships/diagramDrawing" Target="diagrams/drawing1.xml"/><Relationship Id="rId39" Type="http://schemas.openxmlformats.org/officeDocument/2006/relationships/header" Target="header2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notapositiva.com/trab_estudantes/trab_estudantes/tic/tic_trabalhos/sistgestbd.ht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uigu\Downloads\Rui%20Fernandes%20PFC%20revisao3.docx" TargetMode="External"/><Relationship Id="rId24" Type="http://schemas.openxmlformats.org/officeDocument/2006/relationships/diagramQuickStyle" Target="diagrams/quickStyle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notapositiva.com/trab_estudantes/trab_estudantes/tic/tic_trabalhos/sistgestbd.htm" TargetMode="External"/><Relationship Id="rId23" Type="http://schemas.openxmlformats.org/officeDocument/2006/relationships/diagramLayout" Target="diagrams/layout1.xm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3.png"/><Relationship Id="rId22" Type="http://schemas.openxmlformats.org/officeDocument/2006/relationships/diagramData" Target="diagrams/data1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1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comments" Target="comments.xml"/><Relationship Id="rId25" Type="http://schemas.openxmlformats.org/officeDocument/2006/relationships/diagramColors" Target="diagrams/colors1.xml"/><Relationship Id="rId33" Type="http://schemas.openxmlformats.org/officeDocument/2006/relationships/image" Target="media/image13.png"/><Relationship Id="rId38" Type="http://schemas.openxmlformats.org/officeDocument/2006/relationships/footer" Target="footer3.xm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lagon\Desktop\PFC_Template%20(1)%20draft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B0685A-0B8A-4BF1-B48A-E29835D95FA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3A8E9CA-1DCE-4D1F-A095-62E7764AA54C}">
      <dgm:prSet phldrT="[Texto]"/>
      <dgm:spPr/>
      <dgm:t>
        <a:bodyPr/>
        <a:lstStyle/>
        <a:p>
          <a:r>
            <a:rPr lang="en-US"/>
            <a:t>Juiza Presidente</a:t>
          </a:r>
        </a:p>
      </dgm:t>
    </dgm:pt>
    <dgm:pt modelId="{0EF65CF8-EA76-4C8A-A010-E16DC59EE033}" type="parTrans" cxnId="{63597A73-3FBA-4E25-8599-3954BAA1391B}">
      <dgm:prSet/>
      <dgm:spPr/>
      <dgm:t>
        <a:bodyPr/>
        <a:lstStyle/>
        <a:p>
          <a:endParaRPr lang="en-US"/>
        </a:p>
      </dgm:t>
    </dgm:pt>
    <dgm:pt modelId="{F4C8EA3A-DB0F-45A5-80AE-63A560A135F9}" type="sibTrans" cxnId="{63597A73-3FBA-4E25-8599-3954BAA1391B}">
      <dgm:prSet/>
      <dgm:spPr/>
      <dgm:t>
        <a:bodyPr/>
        <a:lstStyle/>
        <a:p>
          <a:endParaRPr lang="en-US"/>
        </a:p>
      </dgm:t>
    </dgm:pt>
    <dgm:pt modelId="{5E4578B4-F78B-427E-80EA-7792141CFF13}">
      <dgm:prSet phldrT="[Texto]"/>
      <dgm:spPr/>
      <dgm:t>
        <a:bodyPr/>
        <a:lstStyle/>
        <a:p>
          <a:r>
            <a:rPr lang="en-US"/>
            <a:t>Juiz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AB24DB34-57C3-4642-A3C4-7E99BAFBA20C}" type="parTrans" cxnId="{1DEB1DCB-0AA9-4585-8916-BABE118DF4E8}">
      <dgm:prSet/>
      <dgm:spPr/>
      <dgm:t>
        <a:bodyPr/>
        <a:lstStyle/>
        <a:p>
          <a:endParaRPr lang="en-US"/>
        </a:p>
      </dgm:t>
    </dgm:pt>
    <dgm:pt modelId="{1127A67E-6E74-4660-B987-7E878EF0A25B}" type="sibTrans" cxnId="{1DEB1DCB-0AA9-4585-8916-BABE118DF4E8}">
      <dgm:prSet/>
      <dgm:spPr/>
      <dgm:t>
        <a:bodyPr/>
        <a:lstStyle/>
        <a:p>
          <a:endParaRPr lang="en-US"/>
        </a:p>
      </dgm:t>
    </dgm:pt>
    <dgm:pt modelId="{DF4DAF2E-6345-4B3C-9E33-7078EDDDA50D}">
      <dgm:prSet phldrT="[Texto]"/>
      <dgm:spPr/>
      <dgm:t>
        <a:bodyPr/>
        <a:lstStyle/>
        <a:p>
          <a:r>
            <a:rPr lang="en-US"/>
            <a:t>Cartório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C38F8FE3-0690-46B4-B7E5-B9153F0D3599}" type="parTrans" cxnId="{8426C15C-73BB-4BEB-B37F-DCF1F65DB0E2}">
      <dgm:prSet/>
      <dgm:spPr/>
      <dgm:t>
        <a:bodyPr/>
        <a:lstStyle/>
        <a:p>
          <a:endParaRPr lang="en-US"/>
        </a:p>
      </dgm:t>
    </dgm:pt>
    <dgm:pt modelId="{91708AE9-8D13-4064-9931-8FE9095A0F42}" type="sibTrans" cxnId="{8426C15C-73BB-4BEB-B37F-DCF1F65DB0E2}">
      <dgm:prSet/>
      <dgm:spPr/>
      <dgm:t>
        <a:bodyPr/>
        <a:lstStyle/>
        <a:p>
          <a:endParaRPr lang="en-US"/>
        </a:p>
      </dgm:t>
    </dgm:pt>
    <dgm:pt modelId="{B1A887EC-BB5B-4D82-A5FF-63345FFB76AE}">
      <dgm:prSet phldrT="[Texto]"/>
      <dgm:spPr/>
      <dgm:t>
        <a:bodyPr/>
        <a:lstStyle/>
        <a:p>
          <a:r>
            <a:rPr lang="en-US"/>
            <a:t>Adminitradora Judicial</a:t>
          </a:r>
        </a:p>
      </dgm:t>
    </dgm:pt>
    <dgm:pt modelId="{41964D66-22D7-4C0A-9ADC-A53AA66BBCD1}" type="parTrans" cxnId="{98756F04-22F8-4505-81C0-BF7D07D48DE4}">
      <dgm:prSet/>
      <dgm:spPr/>
      <dgm:t>
        <a:bodyPr/>
        <a:lstStyle/>
        <a:p>
          <a:endParaRPr lang="en-US"/>
        </a:p>
      </dgm:t>
    </dgm:pt>
    <dgm:pt modelId="{CAFFB139-7080-4EF7-A1DB-CB1E9556E58A}" type="sibTrans" cxnId="{98756F04-22F8-4505-81C0-BF7D07D48DE4}">
      <dgm:prSet/>
      <dgm:spPr/>
      <dgm:t>
        <a:bodyPr/>
        <a:lstStyle/>
        <a:p>
          <a:endParaRPr lang="en-US"/>
        </a:p>
      </dgm:t>
    </dgm:pt>
    <dgm:pt modelId="{87263943-7729-48CA-A1F1-214156C6A07C}">
      <dgm:prSet phldrT="[Texto]"/>
      <dgm:spPr/>
      <dgm:t>
        <a:bodyPr/>
        <a:lstStyle/>
        <a:p>
          <a:r>
            <a:rPr lang="en-US"/>
            <a:t>Secretaria </a:t>
          </a:r>
          <a:r>
            <a:rPr lang="pt-PT"/>
            <a:t>Geral</a:t>
          </a:r>
          <a:endParaRPr lang="en-US"/>
        </a:p>
      </dgm:t>
    </dgm:pt>
    <dgm:pt modelId="{4F044C65-37EC-42D1-BE3B-D1F924C9966B}" type="parTrans" cxnId="{5DD974F1-27BC-447E-958B-1AD2CABFEB42}">
      <dgm:prSet/>
      <dgm:spPr/>
      <dgm:t>
        <a:bodyPr/>
        <a:lstStyle/>
        <a:p>
          <a:endParaRPr lang="en-US"/>
        </a:p>
      </dgm:t>
    </dgm:pt>
    <dgm:pt modelId="{157CC0C4-B33E-405C-BF73-07EE49710FE9}" type="sibTrans" cxnId="{5DD974F1-27BC-447E-958B-1AD2CABFEB42}">
      <dgm:prSet/>
      <dgm:spPr/>
      <dgm:t>
        <a:bodyPr/>
        <a:lstStyle/>
        <a:p>
          <a:endParaRPr lang="en-US"/>
        </a:p>
      </dgm:t>
    </dgm:pt>
    <dgm:pt modelId="{68AC7E55-E7FF-4D4E-9673-C99D77CE3E14}">
      <dgm:prSet/>
      <dgm:spPr/>
      <dgm:t>
        <a:bodyPr/>
        <a:lstStyle/>
        <a:p>
          <a:r>
            <a:rPr lang="en-US"/>
            <a:t>Juiz da 3 Secção</a:t>
          </a:r>
        </a:p>
      </dgm:t>
    </dgm:pt>
    <dgm:pt modelId="{5C25800C-0862-457B-9093-15A655EF7585}" type="parTrans" cxnId="{3A88F822-C4E3-4954-9C20-5DC28CFF3518}">
      <dgm:prSet/>
      <dgm:spPr/>
      <dgm:t>
        <a:bodyPr/>
        <a:lstStyle/>
        <a:p>
          <a:endParaRPr lang="en-US"/>
        </a:p>
      </dgm:t>
    </dgm:pt>
    <dgm:pt modelId="{1DCC81B1-8398-4869-B374-37E029183306}" type="sibTrans" cxnId="{3A88F822-C4E3-4954-9C20-5DC28CFF3518}">
      <dgm:prSet/>
      <dgm:spPr/>
      <dgm:t>
        <a:bodyPr/>
        <a:lstStyle/>
        <a:p>
          <a:endParaRPr lang="en-US"/>
        </a:p>
      </dgm:t>
    </dgm:pt>
    <dgm:pt modelId="{24EB9A97-1C70-43CF-89EE-4E25C2C1870C}">
      <dgm:prSet/>
      <dgm:spPr/>
      <dgm:t>
        <a:bodyPr/>
        <a:lstStyle/>
        <a:p>
          <a:r>
            <a:rPr lang="en-US"/>
            <a:t>Cartória da 3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16C58F24-6E41-4CF7-81B7-1AC42F5570E4}" type="parTrans" cxnId="{DD933D78-4029-4212-BDFA-CE0B94EA354A}">
      <dgm:prSet/>
      <dgm:spPr/>
      <dgm:t>
        <a:bodyPr/>
        <a:lstStyle/>
        <a:p>
          <a:endParaRPr lang="en-US"/>
        </a:p>
      </dgm:t>
    </dgm:pt>
    <dgm:pt modelId="{7C5606EC-732D-4442-9143-90B942FFB958}" type="sibTrans" cxnId="{DD933D78-4029-4212-BDFA-CE0B94EA354A}">
      <dgm:prSet/>
      <dgm:spPr/>
      <dgm:t>
        <a:bodyPr/>
        <a:lstStyle/>
        <a:p>
          <a:endParaRPr lang="en-US"/>
        </a:p>
      </dgm:t>
    </dgm:pt>
    <dgm:pt modelId="{74D3559F-7B60-4322-895C-B34E95A2D8E0}">
      <dgm:prSet/>
      <dgm:spPr/>
      <dgm:t>
        <a:bodyPr/>
        <a:lstStyle/>
        <a:p>
          <a:r>
            <a:rPr lang="en-US"/>
            <a:t>Juiza da 2 Secção</a:t>
          </a:r>
        </a:p>
      </dgm:t>
    </dgm:pt>
    <dgm:pt modelId="{A8F6B6D4-717D-4293-A6A5-D3F220FCD6F9}" type="parTrans" cxnId="{D12C9226-3833-49E1-A7EE-42B9062C2CB9}">
      <dgm:prSet/>
      <dgm:spPr/>
      <dgm:t>
        <a:bodyPr/>
        <a:lstStyle/>
        <a:p>
          <a:endParaRPr lang="en-US"/>
        </a:p>
      </dgm:t>
    </dgm:pt>
    <dgm:pt modelId="{7F207638-7033-48BF-81A3-A53BF05CD131}" type="sibTrans" cxnId="{D12C9226-3833-49E1-A7EE-42B9062C2CB9}">
      <dgm:prSet/>
      <dgm:spPr/>
      <dgm:t>
        <a:bodyPr/>
        <a:lstStyle/>
        <a:p>
          <a:endParaRPr lang="en-US"/>
        </a:p>
      </dgm:t>
    </dgm:pt>
    <dgm:pt modelId="{F6DDE220-5B07-44CD-8FBE-BA76E7847CDE}">
      <dgm:prSet/>
      <dgm:spPr/>
      <dgm:t>
        <a:bodyPr/>
        <a:lstStyle/>
        <a:p>
          <a:r>
            <a:rPr lang="en-US"/>
            <a:t>Cartório da 2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3BE69FF4-E240-4CE5-BE12-2B8FACF4705A}" type="parTrans" cxnId="{E87D8D78-FE6C-45EF-BCC5-B0EEF35D241C}">
      <dgm:prSet/>
      <dgm:spPr/>
      <dgm:t>
        <a:bodyPr/>
        <a:lstStyle/>
        <a:p>
          <a:endParaRPr lang="en-US"/>
        </a:p>
      </dgm:t>
    </dgm:pt>
    <dgm:pt modelId="{E7D3ED8D-4A73-4575-A532-A130D892928D}" type="sibTrans" cxnId="{E87D8D78-FE6C-45EF-BCC5-B0EEF35D241C}">
      <dgm:prSet/>
      <dgm:spPr/>
      <dgm:t>
        <a:bodyPr/>
        <a:lstStyle/>
        <a:p>
          <a:endParaRPr lang="en-US"/>
        </a:p>
      </dgm:t>
    </dgm:pt>
    <dgm:pt modelId="{A4D24A3E-CD00-43E8-90FE-6152BD767BAD}">
      <dgm:prSet/>
      <dgm:spPr/>
      <dgm:t>
        <a:bodyPr/>
        <a:lstStyle/>
        <a:p>
          <a:r>
            <a:rPr lang="en-US"/>
            <a:t>Cartório da Curadoria</a:t>
          </a:r>
        </a:p>
      </dgm:t>
    </dgm:pt>
    <dgm:pt modelId="{CB40E7A5-0DDE-4A98-89DD-598699F030C0}" type="parTrans" cxnId="{0E8F9EA4-4BD3-4032-B358-3D0374968F73}">
      <dgm:prSet/>
      <dgm:spPr/>
      <dgm:t>
        <a:bodyPr/>
        <a:lstStyle/>
        <a:p>
          <a:endParaRPr lang="en-US"/>
        </a:p>
      </dgm:t>
    </dgm:pt>
    <dgm:pt modelId="{179594A1-3FA5-4CA6-9A74-C1144B625EAD}" type="sibTrans" cxnId="{0E8F9EA4-4BD3-4032-B358-3D0374968F73}">
      <dgm:prSet/>
      <dgm:spPr/>
      <dgm:t>
        <a:bodyPr/>
        <a:lstStyle/>
        <a:p>
          <a:endParaRPr lang="en-US"/>
        </a:p>
      </dgm:t>
    </dgm:pt>
    <dgm:pt modelId="{F4A9FAC0-7948-4644-B007-A805884C53CD}">
      <dgm:prSet/>
      <dgm:spPr/>
      <dgm:t>
        <a:bodyPr/>
        <a:lstStyle/>
        <a:p>
          <a:r>
            <a:rPr lang="en-US"/>
            <a:t>Curadoria de Menores</a:t>
          </a:r>
        </a:p>
      </dgm:t>
    </dgm:pt>
    <dgm:pt modelId="{5B76668D-1474-4094-B607-AEE7AA0744C8}" type="parTrans" cxnId="{0D9B99B3-CBEA-4887-8A3D-52B42B8A87DC}">
      <dgm:prSet/>
      <dgm:spPr/>
      <dgm:t>
        <a:bodyPr/>
        <a:lstStyle/>
        <a:p>
          <a:endParaRPr lang="en-US"/>
        </a:p>
      </dgm:t>
    </dgm:pt>
    <dgm:pt modelId="{5D2D00CF-425C-412D-8009-1979DDE7A5A5}" type="sibTrans" cxnId="{0D9B99B3-CBEA-4887-8A3D-52B42B8A87DC}">
      <dgm:prSet/>
      <dgm:spPr/>
      <dgm:t>
        <a:bodyPr/>
        <a:lstStyle/>
        <a:p>
          <a:endParaRPr lang="en-US"/>
        </a:p>
      </dgm:t>
    </dgm:pt>
    <dgm:pt modelId="{2CEB35F0-9613-4180-82A9-8F64DBC7F9C9}">
      <dgm:prSet phldrT="[Texto]"/>
      <dgm:spPr/>
      <dgm:t>
        <a:bodyPr/>
        <a:lstStyle/>
        <a:p>
          <a:r>
            <a:rPr lang="en-US"/>
            <a:t>Escrivao da Seccao 1</a:t>
          </a:r>
        </a:p>
      </dgm:t>
    </dgm:pt>
    <dgm:pt modelId="{FA952C75-98B0-421B-9A83-91FC75150659}" type="parTrans" cxnId="{070B6363-B884-4A22-8C81-DA7126D8D90E}">
      <dgm:prSet/>
      <dgm:spPr/>
      <dgm:t>
        <a:bodyPr/>
        <a:lstStyle/>
        <a:p>
          <a:endParaRPr lang="en-US"/>
        </a:p>
      </dgm:t>
    </dgm:pt>
    <dgm:pt modelId="{71346430-F83A-4CDF-AF3A-4F5654A6B627}" type="sibTrans" cxnId="{070B6363-B884-4A22-8C81-DA7126D8D90E}">
      <dgm:prSet/>
      <dgm:spPr/>
      <dgm:t>
        <a:bodyPr/>
        <a:lstStyle/>
        <a:p>
          <a:endParaRPr lang="en-US"/>
        </a:p>
      </dgm:t>
    </dgm:pt>
    <dgm:pt modelId="{70EA5EA3-791B-4E27-9E94-1AF52421C12A}">
      <dgm:prSet phldrT="[Texto]"/>
      <dgm:spPr/>
      <dgm:t>
        <a:bodyPr/>
        <a:lstStyle/>
        <a:p>
          <a:r>
            <a:rPr lang="en-US"/>
            <a:t>Ajudante 1</a:t>
          </a:r>
        </a:p>
      </dgm:t>
    </dgm:pt>
    <dgm:pt modelId="{2435B7C2-816E-491F-8FE8-21179D819F64}" type="parTrans" cxnId="{BB80F0E6-7872-4F0C-B8EB-E4A43E802ED1}">
      <dgm:prSet/>
      <dgm:spPr/>
      <dgm:t>
        <a:bodyPr/>
        <a:lstStyle/>
        <a:p>
          <a:endParaRPr lang="en-US"/>
        </a:p>
      </dgm:t>
    </dgm:pt>
    <dgm:pt modelId="{396AC2EB-5888-4E3A-894D-101809F4E68A}" type="sibTrans" cxnId="{BB80F0E6-7872-4F0C-B8EB-E4A43E802ED1}">
      <dgm:prSet/>
      <dgm:spPr/>
      <dgm:t>
        <a:bodyPr/>
        <a:lstStyle/>
        <a:p>
          <a:endParaRPr lang="en-US"/>
        </a:p>
      </dgm:t>
    </dgm:pt>
    <dgm:pt modelId="{A7DD910E-C3EE-4960-9010-8C3393240621}">
      <dgm:prSet phldrT="[Texto]"/>
      <dgm:spPr/>
      <dgm:t>
        <a:bodyPr/>
        <a:lstStyle/>
        <a:p>
          <a:r>
            <a:rPr lang="en-US"/>
            <a:t>Ajudante 2</a:t>
          </a:r>
        </a:p>
      </dgm:t>
    </dgm:pt>
    <dgm:pt modelId="{29AB4276-95DE-4ADD-B5F9-3BC649B969FD}" type="parTrans" cxnId="{C5DE7E4F-FD46-4954-915A-246853FA939C}">
      <dgm:prSet/>
      <dgm:spPr/>
      <dgm:t>
        <a:bodyPr/>
        <a:lstStyle/>
        <a:p>
          <a:endParaRPr lang="en-US"/>
        </a:p>
      </dgm:t>
    </dgm:pt>
    <dgm:pt modelId="{36B02A7C-60C4-41B3-B651-D815590CBD21}" type="sibTrans" cxnId="{C5DE7E4F-FD46-4954-915A-246853FA939C}">
      <dgm:prSet/>
      <dgm:spPr/>
      <dgm:t>
        <a:bodyPr/>
        <a:lstStyle/>
        <a:p>
          <a:endParaRPr lang="en-US"/>
        </a:p>
      </dgm:t>
    </dgm:pt>
    <dgm:pt modelId="{E3E649A1-2AB1-421E-AB65-594B68AF70DF}">
      <dgm:prSet phldrT="[Texto]"/>
      <dgm:spPr/>
      <dgm:t>
        <a:bodyPr/>
        <a:lstStyle/>
        <a:p>
          <a:r>
            <a:rPr lang="en-US"/>
            <a:t>Ajudante 3</a:t>
          </a:r>
        </a:p>
      </dgm:t>
    </dgm:pt>
    <dgm:pt modelId="{026E36E1-65BE-4418-A3F1-2E179881E31A}" type="parTrans" cxnId="{E916FA78-51DA-4331-B485-A8C954E6AAF6}">
      <dgm:prSet/>
      <dgm:spPr/>
      <dgm:t>
        <a:bodyPr/>
        <a:lstStyle/>
        <a:p>
          <a:endParaRPr lang="en-US"/>
        </a:p>
      </dgm:t>
    </dgm:pt>
    <dgm:pt modelId="{9C4C18F3-7FCD-4C08-9118-B043A8EB6EBE}" type="sibTrans" cxnId="{E916FA78-51DA-4331-B485-A8C954E6AAF6}">
      <dgm:prSet/>
      <dgm:spPr/>
      <dgm:t>
        <a:bodyPr/>
        <a:lstStyle/>
        <a:p>
          <a:endParaRPr lang="en-US"/>
        </a:p>
      </dgm:t>
    </dgm:pt>
    <dgm:pt modelId="{3B000739-C868-4A61-9D71-536BD051ACEF}">
      <dgm:prSet/>
      <dgm:spPr/>
      <dgm:t>
        <a:bodyPr/>
        <a:lstStyle/>
        <a:p>
          <a:r>
            <a:rPr lang="en-US"/>
            <a:t>Escrivao da Seccao 2</a:t>
          </a:r>
        </a:p>
      </dgm:t>
    </dgm:pt>
    <dgm:pt modelId="{07DBCC66-8865-4A75-B6EC-9A57FB466789}" type="parTrans" cxnId="{C466DC40-DFF9-4F5B-81D6-3DF1C88747FE}">
      <dgm:prSet/>
      <dgm:spPr/>
      <dgm:t>
        <a:bodyPr/>
        <a:lstStyle/>
        <a:p>
          <a:endParaRPr lang="en-US"/>
        </a:p>
      </dgm:t>
    </dgm:pt>
    <dgm:pt modelId="{D44FC8B9-6DF1-48ED-A55F-BDA054929497}" type="sibTrans" cxnId="{C466DC40-DFF9-4F5B-81D6-3DF1C88747FE}">
      <dgm:prSet/>
      <dgm:spPr/>
      <dgm:t>
        <a:bodyPr/>
        <a:lstStyle/>
        <a:p>
          <a:endParaRPr lang="en-US"/>
        </a:p>
      </dgm:t>
    </dgm:pt>
    <dgm:pt modelId="{D021B6DF-0809-4CF0-824F-694322EA74D1}">
      <dgm:prSet/>
      <dgm:spPr/>
      <dgm:t>
        <a:bodyPr/>
        <a:lstStyle/>
        <a:p>
          <a:r>
            <a:rPr lang="en-US"/>
            <a:t>Ajudante 1</a:t>
          </a:r>
        </a:p>
      </dgm:t>
    </dgm:pt>
    <dgm:pt modelId="{5B9A2B36-29F4-43B1-BD2A-822F80904F81}" type="parTrans" cxnId="{1D3252C7-84A9-44AD-8D0A-4032CAFCC66B}">
      <dgm:prSet/>
      <dgm:spPr/>
      <dgm:t>
        <a:bodyPr/>
        <a:lstStyle/>
        <a:p>
          <a:endParaRPr lang="en-US"/>
        </a:p>
      </dgm:t>
    </dgm:pt>
    <dgm:pt modelId="{27AC0986-0A7C-4B5A-8CB2-3C63F21CCB9D}" type="sibTrans" cxnId="{1D3252C7-84A9-44AD-8D0A-4032CAFCC66B}">
      <dgm:prSet/>
      <dgm:spPr/>
      <dgm:t>
        <a:bodyPr/>
        <a:lstStyle/>
        <a:p>
          <a:endParaRPr lang="en-US"/>
        </a:p>
      </dgm:t>
    </dgm:pt>
    <dgm:pt modelId="{124D5C9E-61C5-4871-8768-BDABCE46596F}">
      <dgm:prSet/>
      <dgm:spPr/>
      <dgm:t>
        <a:bodyPr/>
        <a:lstStyle/>
        <a:p>
          <a:r>
            <a:rPr lang="en-US"/>
            <a:t>Ajudante 3</a:t>
          </a:r>
        </a:p>
      </dgm:t>
    </dgm:pt>
    <dgm:pt modelId="{792662B8-CE0C-4918-B171-957472F5C26B}" type="parTrans" cxnId="{2632CDEF-6B6A-4F8D-97A8-C373461AB1EF}">
      <dgm:prSet/>
      <dgm:spPr/>
      <dgm:t>
        <a:bodyPr/>
        <a:lstStyle/>
        <a:p>
          <a:endParaRPr lang="en-US"/>
        </a:p>
      </dgm:t>
    </dgm:pt>
    <dgm:pt modelId="{81AECAB2-3F68-46AA-AD3B-BA8294132F84}" type="sibTrans" cxnId="{2632CDEF-6B6A-4F8D-97A8-C373461AB1EF}">
      <dgm:prSet/>
      <dgm:spPr/>
      <dgm:t>
        <a:bodyPr/>
        <a:lstStyle/>
        <a:p>
          <a:endParaRPr lang="en-US"/>
        </a:p>
      </dgm:t>
    </dgm:pt>
    <dgm:pt modelId="{C0850CB7-D38F-400D-9D44-2EFB2AF32947}">
      <dgm:prSet/>
      <dgm:spPr/>
      <dgm:t>
        <a:bodyPr/>
        <a:lstStyle/>
        <a:p>
          <a:r>
            <a:rPr lang="en-US"/>
            <a:t>Ajudante 2</a:t>
          </a:r>
        </a:p>
      </dgm:t>
    </dgm:pt>
    <dgm:pt modelId="{954F5B1E-927F-48B1-AAD8-E10FFD3D05A0}" type="parTrans" cxnId="{5E769B1B-2E41-41B0-BD12-78B7F49DFA4A}">
      <dgm:prSet/>
      <dgm:spPr/>
      <dgm:t>
        <a:bodyPr/>
        <a:lstStyle/>
        <a:p>
          <a:endParaRPr lang="en-US"/>
        </a:p>
      </dgm:t>
    </dgm:pt>
    <dgm:pt modelId="{44EA1F6B-BD18-47E2-9AB3-8DB8C76E737A}" type="sibTrans" cxnId="{5E769B1B-2E41-41B0-BD12-78B7F49DFA4A}">
      <dgm:prSet/>
      <dgm:spPr/>
      <dgm:t>
        <a:bodyPr/>
        <a:lstStyle/>
        <a:p>
          <a:endParaRPr lang="en-US"/>
        </a:p>
      </dgm:t>
    </dgm:pt>
    <dgm:pt modelId="{4F5F9C77-23D8-47F0-8CB8-3B0EF7717DD6}">
      <dgm:prSet/>
      <dgm:spPr/>
      <dgm:t>
        <a:bodyPr/>
        <a:lstStyle/>
        <a:p>
          <a:r>
            <a:rPr lang="en-US"/>
            <a:t>Escrivao da Seccao 3</a:t>
          </a:r>
        </a:p>
      </dgm:t>
    </dgm:pt>
    <dgm:pt modelId="{8EA031B4-946F-40EC-BD0A-43C698AF2E29}" type="parTrans" cxnId="{11919A3D-E1D5-48E2-977E-07BBFBC36DA7}">
      <dgm:prSet/>
      <dgm:spPr/>
      <dgm:t>
        <a:bodyPr/>
        <a:lstStyle/>
        <a:p>
          <a:endParaRPr lang="en-US"/>
        </a:p>
      </dgm:t>
    </dgm:pt>
    <dgm:pt modelId="{91425320-7700-40C4-ADE1-8E38B3C36591}" type="sibTrans" cxnId="{11919A3D-E1D5-48E2-977E-07BBFBC36DA7}">
      <dgm:prSet/>
      <dgm:spPr/>
      <dgm:t>
        <a:bodyPr/>
        <a:lstStyle/>
        <a:p>
          <a:endParaRPr lang="en-US"/>
        </a:p>
      </dgm:t>
    </dgm:pt>
    <dgm:pt modelId="{1BF08BE7-A3B7-46C6-8C4A-8E62A3AF6740}">
      <dgm:prSet/>
      <dgm:spPr/>
      <dgm:t>
        <a:bodyPr/>
        <a:lstStyle/>
        <a:p>
          <a:r>
            <a:rPr lang="en-US"/>
            <a:t>Ajudante 1</a:t>
          </a:r>
        </a:p>
      </dgm:t>
    </dgm:pt>
    <dgm:pt modelId="{76F86DC5-B76F-4FE9-8201-7F45F16E43BE}" type="parTrans" cxnId="{7012D102-9ECE-440C-992D-D905B0BF069F}">
      <dgm:prSet/>
      <dgm:spPr/>
      <dgm:t>
        <a:bodyPr/>
        <a:lstStyle/>
        <a:p>
          <a:endParaRPr lang="en-US"/>
        </a:p>
      </dgm:t>
    </dgm:pt>
    <dgm:pt modelId="{A03D6D81-5F4E-46D8-8555-010D30026058}" type="sibTrans" cxnId="{7012D102-9ECE-440C-992D-D905B0BF069F}">
      <dgm:prSet/>
      <dgm:spPr/>
      <dgm:t>
        <a:bodyPr/>
        <a:lstStyle/>
        <a:p>
          <a:endParaRPr lang="en-US"/>
        </a:p>
      </dgm:t>
    </dgm:pt>
    <dgm:pt modelId="{697D4BA9-DBD8-4A0F-AF11-6E1691869007}">
      <dgm:prSet/>
      <dgm:spPr/>
      <dgm:t>
        <a:bodyPr/>
        <a:lstStyle/>
        <a:p>
          <a:r>
            <a:rPr lang="en-US"/>
            <a:t>Ajudante 2 </a:t>
          </a:r>
        </a:p>
      </dgm:t>
    </dgm:pt>
    <dgm:pt modelId="{1005DDF0-082A-48C8-A5AE-943F8457B35C}" type="parTrans" cxnId="{03251410-6CED-4666-A9B6-73948689892E}">
      <dgm:prSet/>
      <dgm:spPr/>
      <dgm:t>
        <a:bodyPr/>
        <a:lstStyle/>
        <a:p>
          <a:endParaRPr lang="en-US"/>
        </a:p>
      </dgm:t>
    </dgm:pt>
    <dgm:pt modelId="{22047527-A455-43E2-86E1-B5F5143B580B}" type="sibTrans" cxnId="{03251410-6CED-4666-A9B6-73948689892E}">
      <dgm:prSet/>
      <dgm:spPr/>
      <dgm:t>
        <a:bodyPr/>
        <a:lstStyle/>
        <a:p>
          <a:endParaRPr lang="en-US"/>
        </a:p>
      </dgm:t>
    </dgm:pt>
    <dgm:pt modelId="{E00CA109-4C74-4BAF-A9CE-C8F2CB3B696E}">
      <dgm:prSet/>
      <dgm:spPr/>
      <dgm:t>
        <a:bodyPr/>
        <a:lstStyle/>
        <a:p>
          <a:r>
            <a:rPr lang="en-US"/>
            <a:t>Ajudante 3</a:t>
          </a:r>
        </a:p>
      </dgm:t>
    </dgm:pt>
    <dgm:pt modelId="{B66031B6-DFE3-4B1B-A13D-3AB15F4E07C5}" type="parTrans" cxnId="{386B93E5-99F1-49C2-91FC-16EC101D8F18}">
      <dgm:prSet/>
      <dgm:spPr/>
      <dgm:t>
        <a:bodyPr/>
        <a:lstStyle/>
        <a:p>
          <a:endParaRPr lang="en-US"/>
        </a:p>
      </dgm:t>
    </dgm:pt>
    <dgm:pt modelId="{6651331E-E732-423F-8D43-22B713621C7E}" type="sibTrans" cxnId="{386B93E5-99F1-49C2-91FC-16EC101D8F18}">
      <dgm:prSet/>
      <dgm:spPr/>
      <dgm:t>
        <a:bodyPr/>
        <a:lstStyle/>
        <a:p>
          <a:endParaRPr lang="en-US"/>
        </a:p>
      </dgm:t>
    </dgm:pt>
    <dgm:pt modelId="{9B9C3352-AD08-44EF-B3D9-77661ECBC2BF}" type="pres">
      <dgm:prSet presAssocID="{FEB0685A-0B8A-4BF1-B48A-E29835D95FA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14EA9C6-A842-413B-ADAA-4AA070B41681}" type="pres">
      <dgm:prSet presAssocID="{83A8E9CA-1DCE-4D1F-A095-62E7764AA54C}" presName="hierRoot1" presStyleCnt="0"/>
      <dgm:spPr/>
    </dgm:pt>
    <dgm:pt modelId="{0BF9FC46-4CA4-4008-8D16-BF28D38E3220}" type="pres">
      <dgm:prSet presAssocID="{83A8E9CA-1DCE-4D1F-A095-62E7764AA54C}" presName="composite" presStyleCnt="0"/>
      <dgm:spPr/>
    </dgm:pt>
    <dgm:pt modelId="{C02F8F94-3A38-45B0-8A16-EA29279FC95B}" type="pres">
      <dgm:prSet presAssocID="{83A8E9CA-1DCE-4D1F-A095-62E7764AA54C}" presName="background" presStyleLbl="node0" presStyleIdx="0" presStyleCnt="1"/>
      <dgm:spPr/>
    </dgm:pt>
    <dgm:pt modelId="{6578EEB0-5AD0-45F0-997E-C69B1633A5D8}" type="pres">
      <dgm:prSet presAssocID="{83A8E9CA-1DCE-4D1F-A095-62E7764AA54C}" presName="text" presStyleLbl="fgAcc0" presStyleIdx="0" presStyleCnt="1">
        <dgm:presLayoutVars>
          <dgm:chPref val="3"/>
        </dgm:presLayoutVars>
      </dgm:prSet>
      <dgm:spPr/>
    </dgm:pt>
    <dgm:pt modelId="{7076544C-55FA-4AA7-B8AB-79F2C1FB4CD4}" type="pres">
      <dgm:prSet presAssocID="{83A8E9CA-1DCE-4D1F-A095-62E7764AA54C}" presName="hierChild2" presStyleCnt="0"/>
      <dgm:spPr/>
    </dgm:pt>
    <dgm:pt modelId="{9083FB8D-2341-496B-9505-AD53DDDA3D41}" type="pres">
      <dgm:prSet presAssocID="{5B76668D-1474-4094-B607-AEE7AA0744C8}" presName="Name10" presStyleLbl="parChTrans1D2" presStyleIdx="0" presStyleCnt="5"/>
      <dgm:spPr/>
    </dgm:pt>
    <dgm:pt modelId="{164C5695-D482-41B2-A402-2B897F922B81}" type="pres">
      <dgm:prSet presAssocID="{F4A9FAC0-7948-4644-B007-A805884C53CD}" presName="hierRoot2" presStyleCnt="0"/>
      <dgm:spPr/>
    </dgm:pt>
    <dgm:pt modelId="{A0ECDB77-0E38-4B5F-BE05-A2B973CF0B3F}" type="pres">
      <dgm:prSet presAssocID="{F4A9FAC0-7948-4644-B007-A805884C53CD}" presName="composite2" presStyleCnt="0"/>
      <dgm:spPr/>
    </dgm:pt>
    <dgm:pt modelId="{3D391792-B275-44C9-87E9-B4CB2C85B69F}" type="pres">
      <dgm:prSet presAssocID="{F4A9FAC0-7948-4644-B007-A805884C53CD}" presName="background2" presStyleLbl="node2" presStyleIdx="0" presStyleCnt="5"/>
      <dgm:spPr/>
    </dgm:pt>
    <dgm:pt modelId="{DC99A250-8DF4-410E-BBEC-6B3517132C0B}" type="pres">
      <dgm:prSet presAssocID="{F4A9FAC0-7948-4644-B007-A805884C53CD}" presName="text2" presStyleLbl="fgAcc2" presStyleIdx="0" presStyleCnt="5">
        <dgm:presLayoutVars>
          <dgm:chPref val="3"/>
        </dgm:presLayoutVars>
      </dgm:prSet>
      <dgm:spPr/>
    </dgm:pt>
    <dgm:pt modelId="{0E0224DB-0E31-40ED-9A70-5073E3A354E4}" type="pres">
      <dgm:prSet presAssocID="{F4A9FAC0-7948-4644-B007-A805884C53CD}" presName="hierChild3" presStyleCnt="0"/>
      <dgm:spPr/>
    </dgm:pt>
    <dgm:pt modelId="{78E102E9-DF48-489D-813E-A7BFA880A262}" type="pres">
      <dgm:prSet presAssocID="{CB40E7A5-0DDE-4A98-89DD-598699F030C0}" presName="Name17" presStyleLbl="parChTrans1D3" presStyleIdx="0" presStyleCnt="5"/>
      <dgm:spPr/>
    </dgm:pt>
    <dgm:pt modelId="{2BC2E27C-0288-4D37-8FB4-32CFBDC8582F}" type="pres">
      <dgm:prSet presAssocID="{A4D24A3E-CD00-43E8-90FE-6152BD767BAD}" presName="hierRoot3" presStyleCnt="0"/>
      <dgm:spPr/>
    </dgm:pt>
    <dgm:pt modelId="{8EB0BE2A-AA0A-474F-818F-78FE0FBB241E}" type="pres">
      <dgm:prSet presAssocID="{A4D24A3E-CD00-43E8-90FE-6152BD767BAD}" presName="composite3" presStyleCnt="0"/>
      <dgm:spPr/>
    </dgm:pt>
    <dgm:pt modelId="{17E23D8B-F8BA-4062-A818-3A744740FFB0}" type="pres">
      <dgm:prSet presAssocID="{A4D24A3E-CD00-43E8-90FE-6152BD767BAD}" presName="background3" presStyleLbl="node3" presStyleIdx="0" presStyleCnt="5"/>
      <dgm:spPr/>
    </dgm:pt>
    <dgm:pt modelId="{7D691A5A-05AE-41CA-A489-2395ACC4A900}" type="pres">
      <dgm:prSet presAssocID="{A4D24A3E-CD00-43E8-90FE-6152BD767BAD}" presName="text3" presStyleLbl="fgAcc3" presStyleIdx="0" presStyleCnt="5">
        <dgm:presLayoutVars>
          <dgm:chPref val="3"/>
        </dgm:presLayoutVars>
      </dgm:prSet>
      <dgm:spPr/>
    </dgm:pt>
    <dgm:pt modelId="{9A33F7B0-5573-40FA-8961-4F5A8D53D5F7}" type="pres">
      <dgm:prSet presAssocID="{A4D24A3E-CD00-43E8-90FE-6152BD767BAD}" presName="hierChild4" presStyleCnt="0"/>
      <dgm:spPr/>
    </dgm:pt>
    <dgm:pt modelId="{FDD39F73-D86E-4F2F-8375-04F941F0A4B4}" type="pres">
      <dgm:prSet presAssocID="{AB24DB34-57C3-4642-A3C4-7E99BAFBA20C}" presName="Name10" presStyleLbl="parChTrans1D2" presStyleIdx="1" presStyleCnt="5"/>
      <dgm:spPr/>
    </dgm:pt>
    <dgm:pt modelId="{BCFEC1A0-BBA9-4B77-AEF7-BC310DE19641}" type="pres">
      <dgm:prSet presAssocID="{5E4578B4-F78B-427E-80EA-7792141CFF13}" presName="hierRoot2" presStyleCnt="0"/>
      <dgm:spPr/>
    </dgm:pt>
    <dgm:pt modelId="{0B4BCF96-CB6E-4F6E-9A89-E7136CD1FF7B}" type="pres">
      <dgm:prSet presAssocID="{5E4578B4-F78B-427E-80EA-7792141CFF13}" presName="composite2" presStyleCnt="0"/>
      <dgm:spPr/>
    </dgm:pt>
    <dgm:pt modelId="{F391A001-7328-4C43-9A60-4724E3311F90}" type="pres">
      <dgm:prSet presAssocID="{5E4578B4-F78B-427E-80EA-7792141CFF13}" presName="background2" presStyleLbl="node2" presStyleIdx="1" presStyleCnt="5"/>
      <dgm:spPr/>
    </dgm:pt>
    <dgm:pt modelId="{79AB29E7-6847-4095-99F8-1F60F6351B89}" type="pres">
      <dgm:prSet presAssocID="{5E4578B4-F78B-427E-80EA-7792141CFF13}" presName="text2" presStyleLbl="fgAcc2" presStyleIdx="1" presStyleCnt="5">
        <dgm:presLayoutVars>
          <dgm:chPref val="3"/>
        </dgm:presLayoutVars>
      </dgm:prSet>
      <dgm:spPr/>
    </dgm:pt>
    <dgm:pt modelId="{2A16A3A9-C78B-45B5-9093-223AAFB6FC6D}" type="pres">
      <dgm:prSet presAssocID="{5E4578B4-F78B-427E-80EA-7792141CFF13}" presName="hierChild3" presStyleCnt="0"/>
      <dgm:spPr/>
    </dgm:pt>
    <dgm:pt modelId="{26468B63-3DC4-4CA0-8867-3B6DFDAE083F}" type="pres">
      <dgm:prSet presAssocID="{C38F8FE3-0690-46B4-B7E5-B9153F0D3599}" presName="Name17" presStyleLbl="parChTrans1D3" presStyleIdx="1" presStyleCnt="5"/>
      <dgm:spPr/>
    </dgm:pt>
    <dgm:pt modelId="{36B70163-B8E1-4602-A349-EB8DCBCFFD26}" type="pres">
      <dgm:prSet presAssocID="{DF4DAF2E-6345-4B3C-9E33-7078EDDDA50D}" presName="hierRoot3" presStyleCnt="0"/>
      <dgm:spPr/>
    </dgm:pt>
    <dgm:pt modelId="{296FD28F-36AA-4926-AAB7-47F436ABB38A}" type="pres">
      <dgm:prSet presAssocID="{DF4DAF2E-6345-4B3C-9E33-7078EDDDA50D}" presName="composite3" presStyleCnt="0"/>
      <dgm:spPr/>
    </dgm:pt>
    <dgm:pt modelId="{7F801E62-924B-4BA4-B2A4-2AD6BB19C838}" type="pres">
      <dgm:prSet presAssocID="{DF4DAF2E-6345-4B3C-9E33-7078EDDDA50D}" presName="background3" presStyleLbl="node3" presStyleIdx="1" presStyleCnt="5"/>
      <dgm:spPr/>
    </dgm:pt>
    <dgm:pt modelId="{0BBF7A08-240B-42B9-93C7-BF8D01C1024E}" type="pres">
      <dgm:prSet presAssocID="{DF4DAF2E-6345-4B3C-9E33-7078EDDDA50D}" presName="text3" presStyleLbl="fgAcc3" presStyleIdx="1" presStyleCnt="5">
        <dgm:presLayoutVars>
          <dgm:chPref val="3"/>
        </dgm:presLayoutVars>
      </dgm:prSet>
      <dgm:spPr/>
    </dgm:pt>
    <dgm:pt modelId="{8D205DE6-0F77-41FA-A489-3730CF0CD175}" type="pres">
      <dgm:prSet presAssocID="{DF4DAF2E-6345-4B3C-9E33-7078EDDDA50D}" presName="hierChild4" presStyleCnt="0"/>
      <dgm:spPr/>
    </dgm:pt>
    <dgm:pt modelId="{7F96A375-6951-41F5-9C32-14B3B4B3ADFF}" type="pres">
      <dgm:prSet presAssocID="{FA952C75-98B0-421B-9A83-91FC75150659}" presName="Name23" presStyleLbl="parChTrans1D4" presStyleIdx="0" presStyleCnt="12"/>
      <dgm:spPr/>
    </dgm:pt>
    <dgm:pt modelId="{77E2962E-905A-41AC-86DA-37EF1113641C}" type="pres">
      <dgm:prSet presAssocID="{2CEB35F0-9613-4180-82A9-8F64DBC7F9C9}" presName="hierRoot4" presStyleCnt="0"/>
      <dgm:spPr/>
    </dgm:pt>
    <dgm:pt modelId="{AC74F485-18CA-4378-9CF9-28F4D33712A4}" type="pres">
      <dgm:prSet presAssocID="{2CEB35F0-9613-4180-82A9-8F64DBC7F9C9}" presName="composite4" presStyleCnt="0"/>
      <dgm:spPr/>
    </dgm:pt>
    <dgm:pt modelId="{2E1F6128-FC9C-4DB4-A2C1-D779126B5E61}" type="pres">
      <dgm:prSet presAssocID="{2CEB35F0-9613-4180-82A9-8F64DBC7F9C9}" presName="background4" presStyleLbl="node4" presStyleIdx="0" presStyleCnt="12"/>
      <dgm:spPr/>
    </dgm:pt>
    <dgm:pt modelId="{5F71B4C0-63DE-44B1-9411-90BE2CEE3A67}" type="pres">
      <dgm:prSet presAssocID="{2CEB35F0-9613-4180-82A9-8F64DBC7F9C9}" presName="text4" presStyleLbl="fgAcc4" presStyleIdx="0" presStyleCnt="12">
        <dgm:presLayoutVars>
          <dgm:chPref val="3"/>
        </dgm:presLayoutVars>
      </dgm:prSet>
      <dgm:spPr/>
    </dgm:pt>
    <dgm:pt modelId="{4E75AD29-1AFA-4FFE-89BC-ACFB7753A935}" type="pres">
      <dgm:prSet presAssocID="{2CEB35F0-9613-4180-82A9-8F64DBC7F9C9}" presName="hierChild5" presStyleCnt="0"/>
      <dgm:spPr/>
    </dgm:pt>
    <dgm:pt modelId="{7BCF67F2-27A9-49C6-9F5B-630D4E145260}" type="pres">
      <dgm:prSet presAssocID="{2435B7C2-816E-491F-8FE8-21179D819F64}" presName="Name23" presStyleLbl="parChTrans1D4" presStyleIdx="1" presStyleCnt="12"/>
      <dgm:spPr/>
    </dgm:pt>
    <dgm:pt modelId="{E34AE629-6C76-4B2A-BD25-7C411045F81C}" type="pres">
      <dgm:prSet presAssocID="{70EA5EA3-791B-4E27-9E94-1AF52421C12A}" presName="hierRoot4" presStyleCnt="0"/>
      <dgm:spPr/>
    </dgm:pt>
    <dgm:pt modelId="{42B02CFA-3D4B-4B87-98CC-070AF4BA3174}" type="pres">
      <dgm:prSet presAssocID="{70EA5EA3-791B-4E27-9E94-1AF52421C12A}" presName="composite4" presStyleCnt="0"/>
      <dgm:spPr/>
    </dgm:pt>
    <dgm:pt modelId="{64974AB1-505C-4F75-83C9-6C0EB0F8F520}" type="pres">
      <dgm:prSet presAssocID="{70EA5EA3-791B-4E27-9E94-1AF52421C12A}" presName="background4" presStyleLbl="node4" presStyleIdx="1" presStyleCnt="12"/>
      <dgm:spPr/>
    </dgm:pt>
    <dgm:pt modelId="{13A84018-20D5-4058-9051-0597308E5C08}" type="pres">
      <dgm:prSet presAssocID="{70EA5EA3-791B-4E27-9E94-1AF52421C12A}" presName="text4" presStyleLbl="fgAcc4" presStyleIdx="1" presStyleCnt="12">
        <dgm:presLayoutVars>
          <dgm:chPref val="3"/>
        </dgm:presLayoutVars>
      </dgm:prSet>
      <dgm:spPr/>
    </dgm:pt>
    <dgm:pt modelId="{38A6261A-1D8A-4CDC-A38D-89F007258F3A}" type="pres">
      <dgm:prSet presAssocID="{70EA5EA3-791B-4E27-9E94-1AF52421C12A}" presName="hierChild5" presStyleCnt="0"/>
      <dgm:spPr/>
    </dgm:pt>
    <dgm:pt modelId="{7D214BD6-DCC2-47AD-A511-8530123D78C3}" type="pres">
      <dgm:prSet presAssocID="{29AB4276-95DE-4ADD-B5F9-3BC649B969FD}" presName="Name23" presStyleLbl="parChTrans1D4" presStyleIdx="2" presStyleCnt="12"/>
      <dgm:spPr/>
    </dgm:pt>
    <dgm:pt modelId="{FC15F157-B7C7-4BB4-9867-A053644033AB}" type="pres">
      <dgm:prSet presAssocID="{A7DD910E-C3EE-4960-9010-8C3393240621}" presName="hierRoot4" presStyleCnt="0"/>
      <dgm:spPr/>
    </dgm:pt>
    <dgm:pt modelId="{2B443C7C-BA5F-437D-BBAC-4790E24DD185}" type="pres">
      <dgm:prSet presAssocID="{A7DD910E-C3EE-4960-9010-8C3393240621}" presName="composite4" presStyleCnt="0"/>
      <dgm:spPr/>
    </dgm:pt>
    <dgm:pt modelId="{409F661E-B710-4932-8447-C03654CC9127}" type="pres">
      <dgm:prSet presAssocID="{A7DD910E-C3EE-4960-9010-8C3393240621}" presName="background4" presStyleLbl="node4" presStyleIdx="2" presStyleCnt="12"/>
      <dgm:spPr/>
    </dgm:pt>
    <dgm:pt modelId="{BC8E3425-019F-4544-8B81-D980F5FB3727}" type="pres">
      <dgm:prSet presAssocID="{A7DD910E-C3EE-4960-9010-8C3393240621}" presName="text4" presStyleLbl="fgAcc4" presStyleIdx="2" presStyleCnt="12">
        <dgm:presLayoutVars>
          <dgm:chPref val="3"/>
        </dgm:presLayoutVars>
      </dgm:prSet>
      <dgm:spPr/>
    </dgm:pt>
    <dgm:pt modelId="{00F8744A-D5C9-480D-AE18-13C89DF02219}" type="pres">
      <dgm:prSet presAssocID="{A7DD910E-C3EE-4960-9010-8C3393240621}" presName="hierChild5" presStyleCnt="0"/>
      <dgm:spPr/>
    </dgm:pt>
    <dgm:pt modelId="{9BAE1563-C1AF-4F51-A83C-CCAC66369539}" type="pres">
      <dgm:prSet presAssocID="{026E36E1-65BE-4418-A3F1-2E179881E31A}" presName="Name23" presStyleLbl="parChTrans1D4" presStyleIdx="3" presStyleCnt="12"/>
      <dgm:spPr/>
    </dgm:pt>
    <dgm:pt modelId="{978C1386-8B9A-4C4C-9EF3-E911E165DF5A}" type="pres">
      <dgm:prSet presAssocID="{E3E649A1-2AB1-421E-AB65-594B68AF70DF}" presName="hierRoot4" presStyleCnt="0"/>
      <dgm:spPr/>
    </dgm:pt>
    <dgm:pt modelId="{3703338D-DAF4-4AF4-B6A9-14A1A21802B8}" type="pres">
      <dgm:prSet presAssocID="{E3E649A1-2AB1-421E-AB65-594B68AF70DF}" presName="composite4" presStyleCnt="0"/>
      <dgm:spPr/>
    </dgm:pt>
    <dgm:pt modelId="{EA33AFCE-1F4F-4CBB-BA05-F9566B76BD6D}" type="pres">
      <dgm:prSet presAssocID="{E3E649A1-2AB1-421E-AB65-594B68AF70DF}" presName="background4" presStyleLbl="node4" presStyleIdx="3" presStyleCnt="12"/>
      <dgm:spPr/>
    </dgm:pt>
    <dgm:pt modelId="{CE3C136E-2A98-4E56-AFC7-465EE4BAB0AA}" type="pres">
      <dgm:prSet presAssocID="{E3E649A1-2AB1-421E-AB65-594B68AF70DF}" presName="text4" presStyleLbl="fgAcc4" presStyleIdx="3" presStyleCnt="12">
        <dgm:presLayoutVars>
          <dgm:chPref val="3"/>
        </dgm:presLayoutVars>
      </dgm:prSet>
      <dgm:spPr/>
    </dgm:pt>
    <dgm:pt modelId="{BA3C256A-05E5-48A1-B1A3-3FA4ADA6B17A}" type="pres">
      <dgm:prSet presAssocID="{E3E649A1-2AB1-421E-AB65-594B68AF70DF}" presName="hierChild5" presStyleCnt="0"/>
      <dgm:spPr/>
    </dgm:pt>
    <dgm:pt modelId="{255AF3B5-A258-4FDE-8E68-F4BB66EC74A1}" type="pres">
      <dgm:prSet presAssocID="{A8F6B6D4-717D-4293-A6A5-D3F220FCD6F9}" presName="Name10" presStyleLbl="parChTrans1D2" presStyleIdx="2" presStyleCnt="5"/>
      <dgm:spPr/>
    </dgm:pt>
    <dgm:pt modelId="{59A449EC-D399-45F8-AF4C-AF62BE453111}" type="pres">
      <dgm:prSet presAssocID="{74D3559F-7B60-4322-895C-B34E95A2D8E0}" presName="hierRoot2" presStyleCnt="0"/>
      <dgm:spPr/>
    </dgm:pt>
    <dgm:pt modelId="{295F5619-4BF9-4E59-8305-5EB4BFDC3ED6}" type="pres">
      <dgm:prSet presAssocID="{74D3559F-7B60-4322-895C-B34E95A2D8E0}" presName="composite2" presStyleCnt="0"/>
      <dgm:spPr/>
    </dgm:pt>
    <dgm:pt modelId="{FBDDCF0B-CDE1-4361-AF25-54740597A518}" type="pres">
      <dgm:prSet presAssocID="{74D3559F-7B60-4322-895C-B34E95A2D8E0}" presName="background2" presStyleLbl="node2" presStyleIdx="2" presStyleCnt="5"/>
      <dgm:spPr/>
    </dgm:pt>
    <dgm:pt modelId="{A31C1A83-5CEF-418D-824A-E658F8B1413A}" type="pres">
      <dgm:prSet presAssocID="{74D3559F-7B60-4322-895C-B34E95A2D8E0}" presName="text2" presStyleLbl="fgAcc2" presStyleIdx="2" presStyleCnt="5">
        <dgm:presLayoutVars>
          <dgm:chPref val="3"/>
        </dgm:presLayoutVars>
      </dgm:prSet>
      <dgm:spPr/>
    </dgm:pt>
    <dgm:pt modelId="{30F3116C-4E7B-4A7B-A164-174EE2818C05}" type="pres">
      <dgm:prSet presAssocID="{74D3559F-7B60-4322-895C-B34E95A2D8E0}" presName="hierChild3" presStyleCnt="0"/>
      <dgm:spPr/>
    </dgm:pt>
    <dgm:pt modelId="{B6E6EB37-018A-4F38-9BCF-6622DA681C95}" type="pres">
      <dgm:prSet presAssocID="{3BE69FF4-E240-4CE5-BE12-2B8FACF4705A}" presName="Name17" presStyleLbl="parChTrans1D3" presStyleIdx="2" presStyleCnt="5"/>
      <dgm:spPr/>
    </dgm:pt>
    <dgm:pt modelId="{8B5D8C16-0165-4CC2-8F4E-A3BCB1012272}" type="pres">
      <dgm:prSet presAssocID="{F6DDE220-5B07-44CD-8FBE-BA76E7847CDE}" presName="hierRoot3" presStyleCnt="0"/>
      <dgm:spPr/>
    </dgm:pt>
    <dgm:pt modelId="{152A97C6-777B-4A3C-A762-BF44E3815840}" type="pres">
      <dgm:prSet presAssocID="{F6DDE220-5B07-44CD-8FBE-BA76E7847CDE}" presName="composite3" presStyleCnt="0"/>
      <dgm:spPr/>
    </dgm:pt>
    <dgm:pt modelId="{5778103A-A71C-4600-AD66-5EA5654D5911}" type="pres">
      <dgm:prSet presAssocID="{F6DDE220-5B07-44CD-8FBE-BA76E7847CDE}" presName="background3" presStyleLbl="node3" presStyleIdx="2" presStyleCnt="5"/>
      <dgm:spPr/>
    </dgm:pt>
    <dgm:pt modelId="{12FF503C-61E5-40C3-A8BF-C8F1C5008E5D}" type="pres">
      <dgm:prSet presAssocID="{F6DDE220-5B07-44CD-8FBE-BA76E7847CDE}" presName="text3" presStyleLbl="fgAcc3" presStyleIdx="2" presStyleCnt="5">
        <dgm:presLayoutVars>
          <dgm:chPref val="3"/>
        </dgm:presLayoutVars>
      </dgm:prSet>
      <dgm:spPr/>
    </dgm:pt>
    <dgm:pt modelId="{33164022-D5F6-47AF-B4E2-479E6194AAFE}" type="pres">
      <dgm:prSet presAssocID="{F6DDE220-5B07-44CD-8FBE-BA76E7847CDE}" presName="hierChild4" presStyleCnt="0"/>
      <dgm:spPr/>
    </dgm:pt>
    <dgm:pt modelId="{6C0ADF10-A942-415E-BFB6-96F9B8441A25}" type="pres">
      <dgm:prSet presAssocID="{07DBCC66-8865-4A75-B6EC-9A57FB466789}" presName="Name23" presStyleLbl="parChTrans1D4" presStyleIdx="4" presStyleCnt="12"/>
      <dgm:spPr/>
    </dgm:pt>
    <dgm:pt modelId="{C44CC958-B526-47C8-AED8-206957223CF4}" type="pres">
      <dgm:prSet presAssocID="{3B000739-C868-4A61-9D71-536BD051ACEF}" presName="hierRoot4" presStyleCnt="0"/>
      <dgm:spPr/>
    </dgm:pt>
    <dgm:pt modelId="{7DD60751-42E8-46CB-8309-2E199FFAB3FA}" type="pres">
      <dgm:prSet presAssocID="{3B000739-C868-4A61-9D71-536BD051ACEF}" presName="composite4" presStyleCnt="0"/>
      <dgm:spPr/>
    </dgm:pt>
    <dgm:pt modelId="{F4E0245A-9E33-4E97-A08C-2262823EBE8B}" type="pres">
      <dgm:prSet presAssocID="{3B000739-C868-4A61-9D71-536BD051ACEF}" presName="background4" presStyleLbl="node4" presStyleIdx="4" presStyleCnt="12"/>
      <dgm:spPr/>
    </dgm:pt>
    <dgm:pt modelId="{6B760A8B-B72A-40CA-A6CA-5BB9ECC0CB59}" type="pres">
      <dgm:prSet presAssocID="{3B000739-C868-4A61-9D71-536BD051ACEF}" presName="text4" presStyleLbl="fgAcc4" presStyleIdx="4" presStyleCnt="12">
        <dgm:presLayoutVars>
          <dgm:chPref val="3"/>
        </dgm:presLayoutVars>
      </dgm:prSet>
      <dgm:spPr/>
    </dgm:pt>
    <dgm:pt modelId="{4DB2978D-668E-4EEF-839F-570CAD96B266}" type="pres">
      <dgm:prSet presAssocID="{3B000739-C868-4A61-9D71-536BD051ACEF}" presName="hierChild5" presStyleCnt="0"/>
      <dgm:spPr/>
    </dgm:pt>
    <dgm:pt modelId="{15E84994-7FAF-4A67-8FFA-C0BBBB3F9DF2}" type="pres">
      <dgm:prSet presAssocID="{5B9A2B36-29F4-43B1-BD2A-822F80904F81}" presName="Name23" presStyleLbl="parChTrans1D4" presStyleIdx="5" presStyleCnt="12"/>
      <dgm:spPr/>
    </dgm:pt>
    <dgm:pt modelId="{F3AD026E-F575-493B-A386-91802811C30E}" type="pres">
      <dgm:prSet presAssocID="{D021B6DF-0809-4CF0-824F-694322EA74D1}" presName="hierRoot4" presStyleCnt="0"/>
      <dgm:spPr/>
    </dgm:pt>
    <dgm:pt modelId="{EC01FDB0-A4B5-4CE1-8DEF-F9B5A6E635F1}" type="pres">
      <dgm:prSet presAssocID="{D021B6DF-0809-4CF0-824F-694322EA74D1}" presName="composite4" presStyleCnt="0"/>
      <dgm:spPr/>
    </dgm:pt>
    <dgm:pt modelId="{2424EACA-75E1-4E1F-BC19-BA7F41EA28E6}" type="pres">
      <dgm:prSet presAssocID="{D021B6DF-0809-4CF0-824F-694322EA74D1}" presName="background4" presStyleLbl="node4" presStyleIdx="5" presStyleCnt="12"/>
      <dgm:spPr/>
    </dgm:pt>
    <dgm:pt modelId="{0FADF59E-8FA0-4BCF-BA51-341A77172120}" type="pres">
      <dgm:prSet presAssocID="{D021B6DF-0809-4CF0-824F-694322EA74D1}" presName="text4" presStyleLbl="fgAcc4" presStyleIdx="5" presStyleCnt="12">
        <dgm:presLayoutVars>
          <dgm:chPref val="3"/>
        </dgm:presLayoutVars>
      </dgm:prSet>
      <dgm:spPr/>
    </dgm:pt>
    <dgm:pt modelId="{016C19A7-7E71-4189-A4AB-3D431E6E15BF}" type="pres">
      <dgm:prSet presAssocID="{D021B6DF-0809-4CF0-824F-694322EA74D1}" presName="hierChild5" presStyleCnt="0"/>
      <dgm:spPr/>
    </dgm:pt>
    <dgm:pt modelId="{CEB943A3-DD2F-4941-81BF-1F8F456F4086}" type="pres">
      <dgm:prSet presAssocID="{954F5B1E-927F-48B1-AAD8-E10FFD3D05A0}" presName="Name23" presStyleLbl="parChTrans1D4" presStyleIdx="6" presStyleCnt="12"/>
      <dgm:spPr/>
    </dgm:pt>
    <dgm:pt modelId="{4B89AEA6-FF8E-491E-82B7-FD461328C42A}" type="pres">
      <dgm:prSet presAssocID="{C0850CB7-D38F-400D-9D44-2EFB2AF32947}" presName="hierRoot4" presStyleCnt="0"/>
      <dgm:spPr/>
    </dgm:pt>
    <dgm:pt modelId="{2CC80BB3-4B20-4BE8-AD9E-9D7D2BA2B08A}" type="pres">
      <dgm:prSet presAssocID="{C0850CB7-D38F-400D-9D44-2EFB2AF32947}" presName="composite4" presStyleCnt="0"/>
      <dgm:spPr/>
    </dgm:pt>
    <dgm:pt modelId="{3CBFCD84-2267-4645-B31B-91FAFCFBC835}" type="pres">
      <dgm:prSet presAssocID="{C0850CB7-D38F-400D-9D44-2EFB2AF32947}" presName="background4" presStyleLbl="node4" presStyleIdx="6" presStyleCnt="12"/>
      <dgm:spPr/>
    </dgm:pt>
    <dgm:pt modelId="{334E716F-3BA2-4971-A6A6-540350CC6661}" type="pres">
      <dgm:prSet presAssocID="{C0850CB7-D38F-400D-9D44-2EFB2AF32947}" presName="text4" presStyleLbl="fgAcc4" presStyleIdx="6" presStyleCnt="12">
        <dgm:presLayoutVars>
          <dgm:chPref val="3"/>
        </dgm:presLayoutVars>
      </dgm:prSet>
      <dgm:spPr/>
    </dgm:pt>
    <dgm:pt modelId="{48B6844D-580E-49F5-92E5-EAD4257E0200}" type="pres">
      <dgm:prSet presAssocID="{C0850CB7-D38F-400D-9D44-2EFB2AF32947}" presName="hierChild5" presStyleCnt="0"/>
      <dgm:spPr/>
    </dgm:pt>
    <dgm:pt modelId="{F31258E3-D47A-4F8A-8E20-AB6964D2F890}" type="pres">
      <dgm:prSet presAssocID="{792662B8-CE0C-4918-B171-957472F5C26B}" presName="Name23" presStyleLbl="parChTrans1D4" presStyleIdx="7" presStyleCnt="12"/>
      <dgm:spPr/>
    </dgm:pt>
    <dgm:pt modelId="{FDFAF2AF-EE9D-48FC-BE64-77135520CBD5}" type="pres">
      <dgm:prSet presAssocID="{124D5C9E-61C5-4871-8768-BDABCE46596F}" presName="hierRoot4" presStyleCnt="0"/>
      <dgm:spPr/>
    </dgm:pt>
    <dgm:pt modelId="{E3AF9A26-A021-4C45-B321-62A3596869D9}" type="pres">
      <dgm:prSet presAssocID="{124D5C9E-61C5-4871-8768-BDABCE46596F}" presName="composite4" presStyleCnt="0"/>
      <dgm:spPr/>
    </dgm:pt>
    <dgm:pt modelId="{08F8BA13-0FEB-463F-B104-35E6800CAE7E}" type="pres">
      <dgm:prSet presAssocID="{124D5C9E-61C5-4871-8768-BDABCE46596F}" presName="background4" presStyleLbl="node4" presStyleIdx="7" presStyleCnt="12"/>
      <dgm:spPr/>
    </dgm:pt>
    <dgm:pt modelId="{5096857E-9486-414B-B4A0-5D38DE405BC2}" type="pres">
      <dgm:prSet presAssocID="{124D5C9E-61C5-4871-8768-BDABCE46596F}" presName="text4" presStyleLbl="fgAcc4" presStyleIdx="7" presStyleCnt="12">
        <dgm:presLayoutVars>
          <dgm:chPref val="3"/>
        </dgm:presLayoutVars>
      </dgm:prSet>
      <dgm:spPr/>
    </dgm:pt>
    <dgm:pt modelId="{D861BFBD-D199-42FC-BC60-BFB65BB24407}" type="pres">
      <dgm:prSet presAssocID="{124D5C9E-61C5-4871-8768-BDABCE46596F}" presName="hierChild5" presStyleCnt="0"/>
      <dgm:spPr/>
    </dgm:pt>
    <dgm:pt modelId="{CF06A3C6-F266-43DE-9BC1-D6E56B58126E}" type="pres">
      <dgm:prSet presAssocID="{5C25800C-0862-457B-9093-15A655EF7585}" presName="Name10" presStyleLbl="parChTrans1D2" presStyleIdx="3" presStyleCnt="5"/>
      <dgm:spPr/>
    </dgm:pt>
    <dgm:pt modelId="{94BD7B97-5470-4C87-8E48-B96846B2B2F0}" type="pres">
      <dgm:prSet presAssocID="{68AC7E55-E7FF-4D4E-9673-C99D77CE3E14}" presName="hierRoot2" presStyleCnt="0"/>
      <dgm:spPr/>
    </dgm:pt>
    <dgm:pt modelId="{0195EE64-4C40-4A4B-88DA-26F327B1AC2D}" type="pres">
      <dgm:prSet presAssocID="{68AC7E55-E7FF-4D4E-9673-C99D77CE3E14}" presName="composite2" presStyleCnt="0"/>
      <dgm:spPr/>
    </dgm:pt>
    <dgm:pt modelId="{E7F11D0C-842B-4BF1-9CB7-A1718B803E08}" type="pres">
      <dgm:prSet presAssocID="{68AC7E55-E7FF-4D4E-9673-C99D77CE3E14}" presName="background2" presStyleLbl="node2" presStyleIdx="3" presStyleCnt="5"/>
      <dgm:spPr/>
    </dgm:pt>
    <dgm:pt modelId="{3E3000B1-574D-4E7E-9A5C-6CF2AC828DE4}" type="pres">
      <dgm:prSet presAssocID="{68AC7E55-E7FF-4D4E-9673-C99D77CE3E14}" presName="text2" presStyleLbl="fgAcc2" presStyleIdx="3" presStyleCnt="5">
        <dgm:presLayoutVars>
          <dgm:chPref val="3"/>
        </dgm:presLayoutVars>
      </dgm:prSet>
      <dgm:spPr/>
    </dgm:pt>
    <dgm:pt modelId="{CA2CE914-5337-4F93-8676-87D6E7BBC94D}" type="pres">
      <dgm:prSet presAssocID="{68AC7E55-E7FF-4D4E-9673-C99D77CE3E14}" presName="hierChild3" presStyleCnt="0"/>
      <dgm:spPr/>
    </dgm:pt>
    <dgm:pt modelId="{B2401A2F-CD3F-4885-B8F9-03F6FDEFEBCE}" type="pres">
      <dgm:prSet presAssocID="{16C58F24-6E41-4CF7-81B7-1AC42F5570E4}" presName="Name17" presStyleLbl="parChTrans1D3" presStyleIdx="3" presStyleCnt="5"/>
      <dgm:spPr/>
    </dgm:pt>
    <dgm:pt modelId="{1B34FA43-C508-4086-97FF-A5F759EF91D7}" type="pres">
      <dgm:prSet presAssocID="{24EB9A97-1C70-43CF-89EE-4E25C2C1870C}" presName="hierRoot3" presStyleCnt="0"/>
      <dgm:spPr/>
    </dgm:pt>
    <dgm:pt modelId="{DB9F9565-4C91-43E7-BECB-21CC18FA7EB8}" type="pres">
      <dgm:prSet presAssocID="{24EB9A97-1C70-43CF-89EE-4E25C2C1870C}" presName="composite3" presStyleCnt="0"/>
      <dgm:spPr/>
    </dgm:pt>
    <dgm:pt modelId="{97C82599-F291-4F92-B6EE-A90AA8139EA5}" type="pres">
      <dgm:prSet presAssocID="{24EB9A97-1C70-43CF-89EE-4E25C2C1870C}" presName="background3" presStyleLbl="node3" presStyleIdx="3" presStyleCnt="5"/>
      <dgm:spPr/>
    </dgm:pt>
    <dgm:pt modelId="{A1446BC5-2ED4-4870-B260-C0EC0867CB28}" type="pres">
      <dgm:prSet presAssocID="{24EB9A97-1C70-43CF-89EE-4E25C2C1870C}" presName="text3" presStyleLbl="fgAcc3" presStyleIdx="3" presStyleCnt="5">
        <dgm:presLayoutVars>
          <dgm:chPref val="3"/>
        </dgm:presLayoutVars>
      </dgm:prSet>
      <dgm:spPr/>
    </dgm:pt>
    <dgm:pt modelId="{55500F56-2122-4264-8260-1A836E494CE5}" type="pres">
      <dgm:prSet presAssocID="{24EB9A97-1C70-43CF-89EE-4E25C2C1870C}" presName="hierChild4" presStyleCnt="0"/>
      <dgm:spPr/>
    </dgm:pt>
    <dgm:pt modelId="{8E799AC5-ECA9-4217-8824-EF5B6B838FAE}" type="pres">
      <dgm:prSet presAssocID="{8EA031B4-946F-40EC-BD0A-43C698AF2E29}" presName="Name23" presStyleLbl="parChTrans1D4" presStyleIdx="8" presStyleCnt="12"/>
      <dgm:spPr/>
    </dgm:pt>
    <dgm:pt modelId="{8CCB3E59-F8ED-422C-AC45-6EEF55773E9C}" type="pres">
      <dgm:prSet presAssocID="{4F5F9C77-23D8-47F0-8CB8-3B0EF7717DD6}" presName="hierRoot4" presStyleCnt="0"/>
      <dgm:spPr/>
    </dgm:pt>
    <dgm:pt modelId="{80B7BEBF-06C2-4BA4-B823-F0DAD978D24D}" type="pres">
      <dgm:prSet presAssocID="{4F5F9C77-23D8-47F0-8CB8-3B0EF7717DD6}" presName="composite4" presStyleCnt="0"/>
      <dgm:spPr/>
    </dgm:pt>
    <dgm:pt modelId="{DC659F96-B09C-48F6-9DB4-73A9BA842BA7}" type="pres">
      <dgm:prSet presAssocID="{4F5F9C77-23D8-47F0-8CB8-3B0EF7717DD6}" presName="background4" presStyleLbl="node4" presStyleIdx="8" presStyleCnt="12"/>
      <dgm:spPr/>
    </dgm:pt>
    <dgm:pt modelId="{4D506E4F-4471-4F79-A544-53B2272EEBE4}" type="pres">
      <dgm:prSet presAssocID="{4F5F9C77-23D8-47F0-8CB8-3B0EF7717DD6}" presName="text4" presStyleLbl="fgAcc4" presStyleIdx="8" presStyleCnt="12">
        <dgm:presLayoutVars>
          <dgm:chPref val="3"/>
        </dgm:presLayoutVars>
      </dgm:prSet>
      <dgm:spPr/>
    </dgm:pt>
    <dgm:pt modelId="{DE489FDF-57B9-42BA-BB6C-2289A2B83DAD}" type="pres">
      <dgm:prSet presAssocID="{4F5F9C77-23D8-47F0-8CB8-3B0EF7717DD6}" presName="hierChild5" presStyleCnt="0"/>
      <dgm:spPr/>
    </dgm:pt>
    <dgm:pt modelId="{5A922DD0-4850-4860-A5E4-E7CBD5E18315}" type="pres">
      <dgm:prSet presAssocID="{76F86DC5-B76F-4FE9-8201-7F45F16E43BE}" presName="Name23" presStyleLbl="parChTrans1D4" presStyleIdx="9" presStyleCnt="12"/>
      <dgm:spPr/>
    </dgm:pt>
    <dgm:pt modelId="{7BD36D01-5A5F-4825-A65B-BE73DC7FDD02}" type="pres">
      <dgm:prSet presAssocID="{1BF08BE7-A3B7-46C6-8C4A-8E62A3AF6740}" presName="hierRoot4" presStyleCnt="0"/>
      <dgm:spPr/>
    </dgm:pt>
    <dgm:pt modelId="{DB8AB658-BEB9-4DCD-9593-8671CE4A7E07}" type="pres">
      <dgm:prSet presAssocID="{1BF08BE7-A3B7-46C6-8C4A-8E62A3AF6740}" presName="composite4" presStyleCnt="0"/>
      <dgm:spPr/>
    </dgm:pt>
    <dgm:pt modelId="{7339C858-47DC-4782-A462-7103A0C35E2A}" type="pres">
      <dgm:prSet presAssocID="{1BF08BE7-A3B7-46C6-8C4A-8E62A3AF6740}" presName="background4" presStyleLbl="node4" presStyleIdx="9" presStyleCnt="12"/>
      <dgm:spPr/>
    </dgm:pt>
    <dgm:pt modelId="{2D0A73DE-09E7-44B3-A3B5-3E32194E3704}" type="pres">
      <dgm:prSet presAssocID="{1BF08BE7-A3B7-46C6-8C4A-8E62A3AF6740}" presName="text4" presStyleLbl="fgAcc4" presStyleIdx="9" presStyleCnt="12">
        <dgm:presLayoutVars>
          <dgm:chPref val="3"/>
        </dgm:presLayoutVars>
      </dgm:prSet>
      <dgm:spPr/>
    </dgm:pt>
    <dgm:pt modelId="{4D1C7F08-8FF8-4D5C-84BC-5232D9850EE4}" type="pres">
      <dgm:prSet presAssocID="{1BF08BE7-A3B7-46C6-8C4A-8E62A3AF6740}" presName="hierChild5" presStyleCnt="0"/>
      <dgm:spPr/>
    </dgm:pt>
    <dgm:pt modelId="{973D3134-351C-4CBE-99B5-B636A2E870F7}" type="pres">
      <dgm:prSet presAssocID="{1005DDF0-082A-48C8-A5AE-943F8457B35C}" presName="Name23" presStyleLbl="parChTrans1D4" presStyleIdx="10" presStyleCnt="12"/>
      <dgm:spPr/>
    </dgm:pt>
    <dgm:pt modelId="{91C28613-1AEF-4DA7-865A-3AA771ECBE9F}" type="pres">
      <dgm:prSet presAssocID="{697D4BA9-DBD8-4A0F-AF11-6E1691869007}" presName="hierRoot4" presStyleCnt="0"/>
      <dgm:spPr/>
    </dgm:pt>
    <dgm:pt modelId="{CF76B323-420A-4BB7-8A12-E26524626DD5}" type="pres">
      <dgm:prSet presAssocID="{697D4BA9-DBD8-4A0F-AF11-6E1691869007}" presName="composite4" presStyleCnt="0"/>
      <dgm:spPr/>
    </dgm:pt>
    <dgm:pt modelId="{8B985E89-57AC-4E08-B0B4-875C8FA1CC52}" type="pres">
      <dgm:prSet presAssocID="{697D4BA9-DBD8-4A0F-AF11-6E1691869007}" presName="background4" presStyleLbl="node4" presStyleIdx="10" presStyleCnt="12"/>
      <dgm:spPr/>
    </dgm:pt>
    <dgm:pt modelId="{EF5B3773-740E-48F1-9104-DD77DFFE26F8}" type="pres">
      <dgm:prSet presAssocID="{697D4BA9-DBD8-4A0F-AF11-6E1691869007}" presName="text4" presStyleLbl="fgAcc4" presStyleIdx="10" presStyleCnt="12">
        <dgm:presLayoutVars>
          <dgm:chPref val="3"/>
        </dgm:presLayoutVars>
      </dgm:prSet>
      <dgm:spPr/>
    </dgm:pt>
    <dgm:pt modelId="{3D3375BF-0B2C-49D5-B995-969E051B1D1A}" type="pres">
      <dgm:prSet presAssocID="{697D4BA9-DBD8-4A0F-AF11-6E1691869007}" presName="hierChild5" presStyleCnt="0"/>
      <dgm:spPr/>
    </dgm:pt>
    <dgm:pt modelId="{DBCA24FE-B4F5-4816-AF2B-B7CBC7D4509F}" type="pres">
      <dgm:prSet presAssocID="{B66031B6-DFE3-4B1B-A13D-3AB15F4E07C5}" presName="Name23" presStyleLbl="parChTrans1D4" presStyleIdx="11" presStyleCnt="12"/>
      <dgm:spPr/>
    </dgm:pt>
    <dgm:pt modelId="{6CF32E73-0C6E-4791-91EC-76F165F997F2}" type="pres">
      <dgm:prSet presAssocID="{E00CA109-4C74-4BAF-A9CE-C8F2CB3B696E}" presName="hierRoot4" presStyleCnt="0"/>
      <dgm:spPr/>
    </dgm:pt>
    <dgm:pt modelId="{116CC7EE-1836-4102-A62B-0BBA218F5F1F}" type="pres">
      <dgm:prSet presAssocID="{E00CA109-4C74-4BAF-A9CE-C8F2CB3B696E}" presName="composite4" presStyleCnt="0"/>
      <dgm:spPr/>
    </dgm:pt>
    <dgm:pt modelId="{9F6E72FE-D9FD-45E7-A399-4EB4D7155FE6}" type="pres">
      <dgm:prSet presAssocID="{E00CA109-4C74-4BAF-A9CE-C8F2CB3B696E}" presName="background4" presStyleLbl="node4" presStyleIdx="11" presStyleCnt="12"/>
      <dgm:spPr/>
    </dgm:pt>
    <dgm:pt modelId="{57A4D306-8A19-4D40-AB21-85666011B353}" type="pres">
      <dgm:prSet presAssocID="{E00CA109-4C74-4BAF-A9CE-C8F2CB3B696E}" presName="text4" presStyleLbl="fgAcc4" presStyleIdx="11" presStyleCnt="12">
        <dgm:presLayoutVars>
          <dgm:chPref val="3"/>
        </dgm:presLayoutVars>
      </dgm:prSet>
      <dgm:spPr/>
    </dgm:pt>
    <dgm:pt modelId="{5B8397FF-0616-4261-ADAB-F6CA188D2B59}" type="pres">
      <dgm:prSet presAssocID="{E00CA109-4C74-4BAF-A9CE-C8F2CB3B696E}" presName="hierChild5" presStyleCnt="0"/>
      <dgm:spPr/>
    </dgm:pt>
    <dgm:pt modelId="{029FA9A6-2273-48CA-BE34-77416431C78F}" type="pres">
      <dgm:prSet presAssocID="{41964D66-22D7-4C0A-9ADC-A53AA66BBCD1}" presName="Name10" presStyleLbl="parChTrans1D2" presStyleIdx="4" presStyleCnt="5"/>
      <dgm:spPr/>
    </dgm:pt>
    <dgm:pt modelId="{B15211A9-1833-4B68-BB02-D6FC479E7FA5}" type="pres">
      <dgm:prSet presAssocID="{B1A887EC-BB5B-4D82-A5FF-63345FFB76AE}" presName="hierRoot2" presStyleCnt="0"/>
      <dgm:spPr/>
    </dgm:pt>
    <dgm:pt modelId="{FEDC09C5-E39D-436E-85A6-5CBB8E4E6B71}" type="pres">
      <dgm:prSet presAssocID="{B1A887EC-BB5B-4D82-A5FF-63345FFB76AE}" presName="composite2" presStyleCnt="0"/>
      <dgm:spPr/>
    </dgm:pt>
    <dgm:pt modelId="{60D03E53-211F-4B41-ACC4-896CF336DD2F}" type="pres">
      <dgm:prSet presAssocID="{B1A887EC-BB5B-4D82-A5FF-63345FFB76AE}" presName="background2" presStyleLbl="node2" presStyleIdx="4" presStyleCnt="5"/>
      <dgm:spPr/>
    </dgm:pt>
    <dgm:pt modelId="{E9E41C80-9264-4E16-90CC-736B6C132061}" type="pres">
      <dgm:prSet presAssocID="{B1A887EC-BB5B-4D82-A5FF-63345FFB76AE}" presName="text2" presStyleLbl="fgAcc2" presStyleIdx="4" presStyleCnt="5">
        <dgm:presLayoutVars>
          <dgm:chPref val="3"/>
        </dgm:presLayoutVars>
      </dgm:prSet>
      <dgm:spPr/>
    </dgm:pt>
    <dgm:pt modelId="{876B74F5-4C8C-4AEF-85DD-0ABAD2056354}" type="pres">
      <dgm:prSet presAssocID="{B1A887EC-BB5B-4D82-A5FF-63345FFB76AE}" presName="hierChild3" presStyleCnt="0"/>
      <dgm:spPr/>
    </dgm:pt>
    <dgm:pt modelId="{13F8FDEB-BE3C-4DEA-A158-638D2A2B3F1B}" type="pres">
      <dgm:prSet presAssocID="{4F044C65-37EC-42D1-BE3B-D1F924C9966B}" presName="Name17" presStyleLbl="parChTrans1D3" presStyleIdx="4" presStyleCnt="5"/>
      <dgm:spPr/>
    </dgm:pt>
    <dgm:pt modelId="{C07B7567-CD65-45CF-A782-0AC636E76C88}" type="pres">
      <dgm:prSet presAssocID="{87263943-7729-48CA-A1F1-214156C6A07C}" presName="hierRoot3" presStyleCnt="0"/>
      <dgm:spPr/>
    </dgm:pt>
    <dgm:pt modelId="{BB1CC591-C2A7-476D-8899-489575A07065}" type="pres">
      <dgm:prSet presAssocID="{87263943-7729-48CA-A1F1-214156C6A07C}" presName="composite3" presStyleCnt="0"/>
      <dgm:spPr/>
    </dgm:pt>
    <dgm:pt modelId="{5BF26971-CF85-4D8B-84E5-FA04C894E479}" type="pres">
      <dgm:prSet presAssocID="{87263943-7729-48CA-A1F1-214156C6A07C}" presName="background3" presStyleLbl="node3" presStyleIdx="4" presStyleCnt="5"/>
      <dgm:spPr/>
    </dgm:pt>
    <dgm:pt modelId="{E45546C2-908F-4C2E-A527-7465338ED3D7}" type="pres">
      <dgm:prSet presAssocID="{87263943-7729-48CA-A1F1-214156C6A07C}" presName="text3" presStyleLbl="fgAcc3" presStyleIdx="4" presStyleCnt="5">
        <dgm:presLayoutVars>
          <dgm:chPref val="3"/>
        </dgm:presLayoutVars>
      </dgm:prSet>
      <dgm:spPr/>
    </dgm:pt>
    <dgm:pt modelId="{8895735E-CCDF-4704-BA2C-7B66C8279C1F}" type="pres">
      <dgm:prSet presAssocID="{87263943-7729-48CA-A1F1-214156C6A07C}" presName="hierChild4" presStyleCnt="0"/>
      <dgm:spPr/>
    </dgm:pt>
  </dgm:ptLst>
  <dgm:cxnLst>
    <dgm:cxn modelId="{30821C9A-1EF8-5844-B81C-22F99203CBF1}" type="presOf" srcId="{68AC7E55-E7FF-4D4E-9673-C99D77CE3E14}" destId="{3E3000B1-574D-4E7E-9A5C-6CF2AC828DE4}" srcOrd="0" destOrd="0" presId="urn:microsoft.com/office/officeart/2005/8/layout/hierarchy1"/>
    <dgm:cxn modelId="{3A88F822-C4E3-4954-9C20-5DC28CFF3518}" srcId="{83A8E9CA-1DCE-4D1F-A095-62E7764AA54C}" destId="{68AC7E55-E7FF-4D4E-9673-C99D77CE3E14}" srcOrd="3" destOrd="0" parTransId="{5C25800C-0862-457B-9093-15A655EF7585}" sibTransId="{1DCC81B1-8398-4869-B374-37E029183306}"/>
    <dgm:cxn modelId="{4BA3F90A-51B7-D948-A40F-A4454D12825F}" type="presOf" srcId="{3BE69FF4-E240-4CE5-BE12-2B8FACF4705A}" destId="{B6E6EB37-018A-4F38-9BCF-6622DA681C95}" srcOrd="0" destOrd="0" presId="urn:microsoft.com/office/officeart/2005/8/layout/hierarchy1"/>
    <dgm:cxn modelId="{0D91A9F9-F0B1-7249-B9EE-0300A2C82500}" type="presOf" srcId="{07DBCC66-8865-4A75-B6EC-9A57FB466789}" destId="{6C0ADF10-A942-415E-BFB6-96F9B8441A25}" srcOrd="0" destOrd="0" presId="urn:microsoft.com/office/officeart/2005/8/layout/hierarchy1"/>
    <dgm:cxn modelId="{1D3252C7-84A9-44AD-8D0A-4032CAFCC66B}" srcId="{3B000739-C868-4A61-9D71-536BD051ACEF}" destId="{D021B6DF-0809-4CF0-824F-694322EA74D1}" srcOrd="0" destOrd="0" parTransId="{5B9A2B36-29F4-43B1-BD2A-822F80904F81}" sibTransId="{27AC0986-0A7C-4B5A-8CB2-3C63F21CCB9D}"/>
    <dgm:cxn modelId="{B1615C29-4CDD-C14F-A595-9755082428C6}" type="presOf" srcId="{5B9A2B36-29F4-43B1-BD2A-822F80904F81}" destId="{15E84994-7FAF-4A67-8FFA-C0BBBB3F9DF2}" srcOrd="0" destOrd="0" presId="urn:microsoft.com/office/officeart/2005/8/layout/hierarchy1"/>
    <dgm:cxn modelId="{8CCD60A9-799F-E84F-B5B5-8357D70D2CF8}" type="presOf" srcId="{F6DDE220-5B07-44CD-8FBE-BA76E7847CDE}" destId="{12FF503C-61E5-40C3-A8BF-C8F1C5008E5D}" srcOrd="0" destOrd="0" presId="urn:microsoft.com/office/officeart/2005/8/layout/hierarchy1"/>
    <dgm:cxn modelId="{6086C765-885C-A54B-88AB-1530DA52431B}" type="presOf" srcId="{697D4BA9-DBD8-4A0F-AF11-6E1691869007}" destId="{EF5B3773-740E-48F1-9104-DD77DFFE26F8}" srcOrd="0" destOrd="0" presId="urn:microsoft.com/office/officeart/2005/8/layout/hierarchy1"/>
    <dgm:cxn modelId="{84467536-2222-8D4A-BC71-1C39773A26F1}" type="presOf" srcId="{A7DD910E-C3EE-4960-9010-8C3393240621}" destId="{BC8E3425-019F-4544-8B81-D980F5FB3727}" srcOrd="0" destOrd="0" presId="urn:microsoft.com/office/officeart/2005/8/layout/hierarchy1"/>
    <dgm:cxn modelId="{0D9B99B3-CBEA-4887-8A3D-52B42B8A87DC}" srcId="{83A8E9CA-1DCE-4D1F-A095-62E7764AA54C}" destId="{F4A9FAC0-7948-4644-B007-A805884C53CD}" srcOrd="0" destOrd="0" parTransId="{5B76668D-1474-4094-B607-AEE7AA0744C8}" sibTransId="{5D2D00CF-425C-412D-8009-1979DDE7A5A5}"/>
    <dgm:cxn modelId="{104D57E0-656F-F549-88A2-72FC192DEC37}" type="presOf" srcId="{F4A9FAC0-7948-4644-B007-A805884C53CD}" destId="{DC99A250-8DF4-410E-BBEC-6B3517132C0B}" srcOrd="0" destOrd="0" presId="urn:microsoft.com/office/officeart/2005/8/layout/hierarchy1"/>
    <dgm:cxn modelId="{DD933D78-4029-4212-BDFA-CE0B94EA354A}" srcId="{68AC7E55-E7FF-4D4E-9673-C99D77CE3E14}" destId="{24EB9A97-1C70-43CF-89EE-4E25C2C1870C}" srcOrd="0" destOrd="0" parTransId="{16C58F24-6E41-4CF7-81B7-1AC42F5570E4}" sibTransId="{7C5606EC-732D-4442-9143-90B942FFB958}"/>
    <dgm:cxn modelId="{D12C9226-3833-49E1-A7EE-42B9062C2CB9}" srcId="{83A8E9CA-1DCE-4D1F-A095-62E7764AA54C}" destId="{74D3559F-7B60-4322-895C-B34E95A2D8E0}" srcOrd="2" destOrd="0" parTransId="{A8F6B6D4-717D-4293-A6A5-D3F220FCD6F9}" sibTransId="{7F207638-7033-48BF-81A3-A53BF05CD131}"/>
    <dgm:cxn modelId="{57185241-9154-A848-A973-0B0CACE38450}" type="presOf" srcId="{A4D24A3E-CD00-43E8-90FE-6152BD767BAD}" destId="{7D691A5A-05AE-41CA-A489-2395ACC4A900}" srcOrd="0" destOrd="0" presId="urn:microsoft.com/office/officeart/2005/8/layout/hierarchy1"/>
    <dgm:cxn modelId="{A437A8C4-E1F5-6D4F-8FAD-7D5CD7C8DA14}" type="presOf" srcId="{2435B7C2-816E-491F-8FE8-21179D819F64}" destId="{7BCF67F2-27A9-49C6-9F5B-630D4E145260}" srcOrd="0" destOrd="0" presId="urn:microsoft.com/office/officeart/2005/8/layout/hierarchy1"/>
    <dgm:cxn modelId="{1DEB1DCB-0AA9-4585-8916-BABE118DF4E8}" srcId="{83A8E9CA-1DCE-4D1F-A095-62E7764AA54C}" destId="{5E4578B4-F78B-427E-80EA-7792141CFF13}" srcOrd="1" destOrd="0" parTransId="{AB24DB34-57C3-4642-A3C4-7E99BAFBA20C}" sibTransId="{1127A67E-6E74-4660-B987-7E878EF0A25B}"/>
    <dgm:cxn modelId="{7F6F34DF-FFA5-E744-A276-C6FB8ACAF5DB}" type="presOf" srcId="{41964D66-22D7-4C0A-9ADC-A53AA66BBCD1}" destId="{029FA9A6-2273-48CA-BE34-77416431C78F}" srcOrd="0" destOrd="0" presId="urn:microsoft.com/office/officeart/2005/8/layout/hierarchy1"/>
    <dgm:cxn modelId="{39BC450E-8B62-4B42-A6A3-DCCD3FD1C946}" type="presOf" srcId="{29AB4276-95DE-4ADD-B5F9-3BC649B969FD}" destId="{7D214BD6-DCC2-47AD-A511-8530123D78C3}" srcOrd="0" destOrd="0" presId="urn:microsoft.com/office/officeart/2005/8/layout/hierarchy1"/>
    <dgm:cxn modelId="{74057102-2E7A-A746-BBB0-E7CBA241D53C}" type="presOf" srcId="{E00CA109-4C74-4BAF-A9CE-C8F2CB3B696E}" destId="{57A4D306-8A19-4D40-AB21-85666011B353}" srcOrd="0" destOrd="0" presId="urn:microsoft.com/office/officeart/2005/8/layout/hierarchy1"/>
    <dgm:cxn modelId="{3C28FB99-0B5E-E747-A810-5531B7CE4F6F}" type="presOf" srcId="{DF4DAF2E-6345-4B3C-9E33-7078EDDDA50D}" destId="{0BBF7A08-240B-42B9-93C7-BF8D01C1024E}" srcOrd="0" destOrd="0" presId="urn:microsoft.com/office/officeart/2005/8/layout/hierarchy1"/>
    <dgm:cxn modelId="{45BE959A-E2EE-A346-9006-8E756D2228E6}" type="presOf" srcId="{CB40E7A5-0DDE-4A98-89DD-598699F030C0}" destId="{78E102E9-DF48-489D-813E-A7BFA880A262}" srcOrd="0" destOrd="0" presId="urn:microsoft.com/office/officeart/2005/8/layout/hierarchy1"/>
    <dgm:cxn modelId="{90165131-7BF6-3F49-9A58-EEB2507C8A70}" type="presOf" srcId="{954F5B1E-927F-48B1-AAD8-E10FFD3D05A0}" destId="{CEB943A3-DD2F-4941-81BF-1F8F456F4086}" srcOrd="0" destOrd="0" presId="urn:microsoft.com/office/officeart/2005/8/layout/hierarchy1"/>
    <dgm:cxn modelId="{63597A73-3FBA-4E25-8599-3954BAA1391B}" srcId="{FEB0685A-0B8A-4BF1-B48A-E29835D95FA2}" destId="{83A8E9CA-1DCE-4D1F-A095-62E7764AA54C}" srcOrd="0" destOrd="0" parTransId="{0EF65CF8-EA76-4C8A-A010-E16DC59EE033}" sibTransId="{F4C8EA3A-DB0F-45A5-80AE-63A560A135F9}"/>
    <dgm:cxn modelId="{423745E1-542B-654C-80A9-4B3160BA9E39}" type="presOf" srcId="{124D5C9E-61C5-4871-8768-BDABCE46596F}" destId="{5096857E-9486-414B-B4A0-5D38DE405BC2}" srcOrd="0" destOrd="0" presId="urn:microsoft.com/office/officeart/2005/8/layout/hierarchy1"/>
    <dgm:cxn modelId="{407C3094-7026-614F-AADC-A29EE3278957}" type="presOf" srcId="{D021B6DF-0809-4CF0-824F-694322EA74D1}" destId="{0FADF59E-8FA0-4BCF-BA51-341A77172120}" srcOrd="0" destOrd="0" presId="urn:microsoft.com/office/officeart/2005/8/layout/hierarchy1"/>
    <dgm:cxn modelId="{070B6363-B884-4A22-8C81-DA7126D8D90E}" srcId="{DF4DAF2E-6345-4B3C-9E33-7078EDDDA50D}" destId="{2CEB35F0-9613-4180-82A9-8F64DBC7F9C9}" srcOrd="0" destOrd="0" parTransId="{FA952C75-98B0-421B-9A83-91FC75150659}" sibTransId="{71346430-F83A-4CDF-AF3A-4F5654A6B627}"/>
    <dgm:cxn modelId="{98756F04-22F8-4505-81C0-BF7D07D48DE4}" srcId="{83A8E9CA-1DCE-4D1F-A095-62E7764AA54C}" destId="{B1A887EC-BB5B-4D82-A5FF-63345FFB76AE}" srcOrd="4" destOrd="0" parTransId="{41964D66-22D7-4C0A-9ADC-A53AA66BBCD1}" sibTransId="{CAFFB139-7080-4EF7-A1DB-CB1E9556E58A}"/>
    <dgm:cxn modelId="{C6A504CD-84C4-AB40-8B25-8DEF0564925D}" type="presOf" srcId="{24EB9A97-1C70-43CF-89EE-4E25C2C1870C}" destId="{A1446BC5-2ED4-4870-B260-C0EC0867CB28}" srcOrd="0" destOrd="0" presId="urn:microsoft.com/office/officeart/2005/8/layout/hierarchy1"/>
    <dgm:cxn modelId="{FED2BE4D-7245-204F-95E8-FD9A0855B1DB}" type="presOf" srcId="{74D3559F-7B60-4322-895C-B34E95A2D8E0}" destId="{A31C1A83-5CEF-418D-824A-E658F8B1413A}" srcOrd="0" destOrd="0" presId="urn:microsoft.com/office/officeart/2005/8/layout/hierarchy1"/>
    <dgm:cxn modelId="{2980D051-AACC-D147-82AA-D1CAAE7513B9}" type="presOf" srcId="{16C58F24-6E41-4CF7-81B7-1AC42F5570E4}" destId="{B2401A2F-CD3F-4885-B8F9-03F6FDEFEBCE}" srcOrd="0" destOrd="0" presId="urn:microsoft.com/office/officeart/2005/8/layout/hierarchy1"/>
    <dgm:cxn modelId="{07F163F5-2A35-294F-B743-A172A4296DDE}" type="presOf" srcId="{5E4578B4-F78B-427E-80EA-7792141CFF13}" destId="{79AB29E7-6847-4095-99F8-1F60F6351B89}" srcOrd="0" destOrd="0" presId="urn:microsoft.com/office/officeart/2005/8/layout/hierarchy1"/>
    <dgm:cxn modelId="{8426C15C-73BB-4BEB-B37F-DCF1F65DB0E2}" srcId="{5E4578B4-F78B-427E-80EA-7792141CFF13}" destId="{DF4DAF2E-6345-4B3C-9E33-7078EDDDA50D}" srcOrd="0" destOrd="0" parTransId="{C38F8FE3-0690-46B4-B7E5-B9153F0D3599}" sibTransId="{91708AE9-8D13-4064-9931-8FE9095A0F42}"/>
    <dgm:cxn modelId="{2F5B1B44-93A4-554D-8A85-AE99844D7DCC}" type="presOf" srcId="{792662B8-CE0C-4918-B171-957472F5C26B}" destId="{F31258E3-D47A-4F8A-8E20-AB6964D2F890}" srcOrd="0" destOrd="0" presId="urn:microsoft.com/office/officeart/2005/8/layout/hierarchy1"/>
    <dgm:cxn modelId="{A5324289-1643-8C4F-BF73-272211EFD58E}" type="presOf" srcId="{B66031B6-DFE3-4B1B-A13D-3AB15F4E07C5}" destId="{DBCA24FE-B4F5-4816-AF2B-B7CBC7D4509F}" srcOrd="0" destOrd="0" presId="urn:microsoft.com/office/officeart/2005/8/layout/hierarchy1"/>
    <dgm:cxn modelId="{0E8F9EA4-4BD3-4032-B358-3D0374968F73}" srcId="{F4A9FAC0-7948-4644-B007-A805884C53CD}" destId="{A4D24A3E-CD00-43E8-90FE-6152BD767BAD}" srcOrd="0" destOrd="0" parTransId="{CB40E7A5-0DDE-4A98-89DD-598699F030C0}" sibTransId="{179594A1-3FA5-4CA6-9A74-C1144B625EAD}"/>
    <dgm:cxn modelId="{C466DC40-DFF9-4F5B-81D6-3DF1C88747FE}" srcId="{F6DDE220-5B07-44CD-8FBE-BA76E7847CDE}" destId="{3B000739-C868-4A61-9D71-536BD051ACEF}" srcOrd="0" destOrd="0" parTransId="{07DBCC66-8865-4A75-B6EC-9A57FB466789}" sibTransId="{D44FC8B9-6DF1-48ED-A55F-BDA054929497}"/>
    <dgm:cxn modelId="{E87D8D78-FE6C-45EF-BCC5-B0EEF35D241C}" srcId="{74D3559F-7B60-4322-895C-B34E95A2D8E0}" destId="{F6DDE220-5B07-44CD-8FBE-BA76E7847CDE}" srcOrd="0" destOrd="0" parTransId="{3BE69FF4-E240-4CE5-BE12-2B8FACF4705A}" sibTransId="{E7D3ED8D-4A73-4575-A532-A130D892928D}"/>
    <dgm:cxn modelId="{11919A3D-E1D5-48E2-977E-07BBFBC36DA7}" srcId="{24EB9A97-1C70-43CF-89EE-4E25C2C1870C}" destId="{4F5F9C77-23D8-47F0-8CB8-3B0EF7717DD6}" srcOrd="0" destOrd="0" parTransId="{8EA031B4-946F-40EC-BD0A-43C698AF2E29}" sibTransId="{91425320-7700-40C4-ADE1-8E38B3C36591}"/>
    <dgm:cxn modelId="{D0DADB68-CA61-A940-8EEB-D737D9E4F54F}" type="presOf" srcId="{70EA5EA3-791B-4E27-9E94-1AF52421C12A}" destId="{13A84018-20D5-4058-9051-0597308E5C08}" srcOrd="0" destOrd="0" presId="urn:microsoft.com/office/officeart/2005/8/layout/hierarchy1"/>
    <dgm:cxn modelId="{D904F20C-6107-D849-B16A-B2C8B7C7B786}" type="presOf" srcId="{C0850CB7-D38F-400D-9D44-2EFB2AF32947}" destId="{334E716F-3BA2-4971-A6A6-540350CC6661}" srcOrd="0" destOrd="0" presId="urn:microsoft.com/office/officeart/2005/8/layout/hierarchy1"/>
    <dgm:cxn modelId="{E77E98D8-3217-6C47-AB85-244E198FA33C}" type="presOf" srcId="{2CEB35F0-9613-4180-82A9-8F64DBC7F9C9}" destId="{5F71B4C0-63DE-44B1-9411-90BE2CEE3A67}" srcOrd="0" destOrd="0" presId="urn:microsoft.com/office/officeart/2005/8/layout/hierarchy1"/>
    <dgm:cxn modelId="{01C5F0B2-4498-2F49-AF02-03D73B80B3EE}" type="presOf" srcId="{FEB0685A-0B8A-4BF1-B48A-E29835D95FA2}" destId="{9B9C3352-AD08-44EF-B3D9-77661ECBC2BF}" srcOrd="0" destOrd="0" presId="urn:microsoft.com/office/officeart/2005/8/layout/hierarchy1"/>
    <dgm:cxn modelId="{67B13752-C27E-2C42-AA11-46043D71BC8B}" type="presOf" srcId="{B1A887EC-BB5B-4D82-A5FF-63345FFB76AE}" destId="{E9E41C80-9264-4E16-90CC-736B6C132061}" srcOrd="0" destOrd="0" presId="urn:microsoft.com/office/officeart/2005/8/layout/hierarchy1"/>
    <dgm:cxn modelId="{97AAB37B-327D-644A-BBD5-D001132AF3A6}" type="presOf" srcId="{5C25800C-0862-457B-9093-15A655EF7585}" destId="{CF06A3C6-F266-43DE-9BC1-D6E56B58126E}" srcOrd="0" destOrd="0" presId="urn:microsoft.com/office/officeart/2005/8/layout/hierarchy1"/>
    <dgm:cxn modelId="{488BEB84-AD38-A240-AEE7-FF74E52F5299}" type="presOf" srcId="{4F044C65-37EC-42D1-BE3B-D1F924C9966B}" destId="{13F8FDEB-BE3C-4DEA-A158-638D2A2B3F1B}" srcOrd="0" destOrd="0" presId="urn:microsoft.com/office/officeart/2005/8/layout/hierarchy1"/>
    <dgm:cxn modelId="{266CB655-DCAC-5A47-8CC7-706B57C938DE}" type="presOf" srcId="{3B000739-C868-4A61-9D71-536BD051ACEF}" destId="{6B760A8B-B72A-40CA-A6CA-5BB9ECC0CB59}" srcOrd="0" destOrd="0" presId="urn:microsoft.com/office/officeart/2005/8/layout/hierarchy1"/>
    <dgm:cxn modelId="{BA262DB9-A75B-354B-9656-FF9B21BB1B95}" type="presOf" srcId="{A8F6B6D4-717D-4293-A6A5-D3F220FCD6F9}" destId="{255AF3B5-A258-4FDE-8E68-F4BB66EC74A1}" srcOrd="0" destOrd="0" presId="urn:microsoft.com/office/officeart/2005/8/layout/hierarchy1"/>
    <dgm:cxn modelId="{08D78296-7E95-1944-9044-22D53DE58D99}" type="presOf" srcId="{1005DDF0-082A-48C8-A5AE-943F8457B35C}" destId="{973D3134-351C-4CBE-99B5-B636A2E870F7}" srcOrd="0" destOrd="0" presId="urn:microsoft.com/office/officeart/2005/8/layout/hierarchy1"/>
    <dgm:cxn modelId="{058D6DD8-D1F7-9D48-8D0A-60B79E1F4A7A}" type="presOf" srcId="{4F5F9C77-23D8-47F0-8CB8-3B0EF7717DD6}" destId="{4D506E4F-4471-4F79-A544-53B2272EEBE4}" srcOrd="0" destOrd="0" presId="urn:microsoft.com/office/officeart/2005/8/layout/hierarchy1"/>
    <dgm:cxn modelId="{149CDC75-FB0D-E646-8EC1-96ED39870255}" type="presOf" srcId="{8EA031B4-946F-40EC-BD0A-43C698AF2E29}" destId="{8E799AC5-ECA9-4217-8824-EF5B6B838FAE}" srcOrd="0" destOrd="0" presId="urn:microsoft.com/office/officeart/2005/8/layout/hierarchy1"/>
    <dgm:cxn modelId="{E916FA78-51DA-4331-B485-A8C954E6AAF6}" srcId="{2CEB35F0-9613-4180-82A9-8F64DBC7F9C9}" destId="{E3E649A1-2AB1-421E-AB65-594B68AF70DF}" srcOrd="2" destOrd="0" parTransId="{026E36E1-65BE-4418-A3F1-2E179881E31A}" sibTransId="{9C4C18F3-7FCD-4C08-9118-B043A8EB6EBE}"/>
    <dgm:cxn modelId="{ED9A47CC-C93E-BA47-9489-B5926EA5B462}" type="presOf" srcId="{87263943-7729-48CA-A1F1-214156C6A07C}" destId="{E45546C2-908F-4C2E-A527-7465338ED3D7}" srcOrd="0" destOrd="0" presId="urn:microsoft.com/office/officeart/2005/8/layout/hierarchy1"/>
    <dgm:cxn modelId="{5E769B1B-2E41-41B0-BD12-78B7F49DFA4A}" srcId="{3B000739-C868-4A61-9D71-536BD051ACEF}" destId="{C0850CB7-D38F-400D-9D44-2EFB2AF32947}" srcOrd="1" destOrd="0" parTransId="{954F5B1E-927F-48B1-AAD8-E10FFD3D05A0}" sibTransId="{44EA1F6B-BD18-47E2-9AB3-8DB8C76E737A}"/>
    <dgm:cxn modelId="{D06E6288-B980-CC4B-B556-C5D1023A72D7}" type="presOf" srcId="{83A8E9CA-1DCE-4D1F-A095-62E7764AA54C}" destId="{6578EEB0-5AD0-45F0-997E-C69B1633A5D8}" srcOrd="0" destOrd="0" presId="urn:microsoft.com/office/officeart/2005/8/layout/hierarchy1"/>
    <dgm:cxn modelId="{5DD974F1-27BC-447E-958B-1AD2CABFEB42}" srcId="{B1A887EC-BB5B-4D82-A5FF-63345FFB76AE}" destId="{87263943-7729-48CA-A1F1-214156C6A07C}" srcOrd="0" destOrd="0" parTransId="{4F044C65-37EC-42D1-BE3B-D1F924C9966B}" sibTransId="{157CC0C4-B33E-405C-BF73-07EE49710FE9}"/>
    <dgm:cxn modelId="{2B71B1CB-E656-FE49-A194-4AE712EE706D}" type="presOf" srcId="{AB24DB34-57C3-4642-A3C4-7E99BAFBA20C}" destId="{FDD39F73-D86E-4F2F-8375-04F941F0A4B4}" srcOrd="0" destOrd="0" presId="urn:microsoft.com/office/officeart/2005/8/layout/hierarchy1"/>
    <dgm:cxn modelId="{C5DE7E4F-FD46-4954-915A-246853FA939C}" srcId="{2CEB35F0-9613-4180-82A9-8F64DBC7F9C9}" destId="{A7DD910E-C3EE-4960-9010-8C3393240621}" srcOrd="1" destOrd="0" parTransId="{29AB4276-95DE-4ADD-B5F9-3BC649B969FD}" sibTransId="{36B02A7C-60C4-41B3-B651-D815590CBD21}"/>
    <dgm:cxn modelId="{30815C8C-525E-274E-8BCE-981674879F9A}" type="presOf" srcId="{76F86DC5-B76F-4FE9-8201-7F45F16E43BE}" destId="{5A922DD0-4850-4860-A5E4-E7CBD5E18315}" srcOrd="0" destOrd="0" presId="urn:microsoft.com/office/officeart/2005/8/layout/hierarchy1"/>
    <dgm:cxn modelId="{BB80F0E6-7872-4F0C-B8EB-E4A43E802ED1}" srcId="{2CEB35F0-9613-4180-82A9-8F64DBC7F9C9}" destId="{70EA5EA3-791B-4E27-9E94-1AF52421C12A}" srcOrd="0" destOrd="0" parTransId="{2435B7C2-816E-491F-8FE8-21179D819F64}" sibTransId="{396AC2EB-5888-4E3A-894D-101809F4E68A}"/>
    <dgm:cxn modelId="{AAB260DD-C469-4545-AA71-B6DA61C27CD3}" type="presOf" srcId="{1BF08BE7-A3B7-46C6-8C4A-8E62A3AF6740}" destId="{2D0A73DE-09E7-44B3-A3B5-3E32194E3704}" srcOrd="0" destOrd="0" presId="urn:microsoft.com/office/officeart/2005/8/layout/hierarchy1"/>
    <dgm:cxn modelId="{3FF185D9-DB28-4D4B-ADAB-5E3CC61BB857}" type="presOf" srcId="{026E36E1-65BE-4418-A3F1-2E179881E31A}" destId="{9BAE1563-C1AF-4F51-A83C-CCAC66369539}" srcOrd="0" destOrd="0" presId="urn:microsoft.com/office/officeart/2005/8/layout/hierarchy1"/>
    <dgm:cxn modelId="{F203F6CA-6EFC-D549-9633-C778A0CCAEFA}" type="presOf" srcId="{E3E649A1-2AB1-421E-AB65-594B68AF70DF}" destId="{CE3C136E-2A98-4E56-AFC7-465EE4BAB0AA}" srcOrd="0" destOrd="0" presId="urn:microsoft.com/office/officeart/2005/8/layout/hierarchy1"/>
    <dgm:cxn modelId="{7012D102-9ECE-440C-992D-D905B0BF069F}" srcId="{4F5F9C77-23D8-47F0-8CB8-3B0EF7717DD6}" destId="{1BF08BE7-A3B7-46C6-8C4A-8E62A3AF6740}" srcOrd="0" destOrd="0" parTransId="{76F86DC5-B76F-4FE9-8201-7F45F16E43BE}" sibTransId="{A03D6D81-5F4E-46D8-8555-010D30026058}"/>
    <dgm:cxn modelId="{386B93E5-99F1-49C2-91FC-16EC101D8F18}" srcId="{4F5F9C77-23D8-47F0-8CB8-3B0EF7717DD6}" destId="{E00CA109-4C74-4BAF-A9CE-C8F2CB3B696E}" srcOrd="2" destOrd="0" parTransId="{B66031B6-DFE3-4B1B-A13D-3AB15F4E07C5}" sibTransId="{6651331E-E732-423F-8D43-22B713621C7E}"/>
    <dgm:cxn modelId="{03251410-6CED-4666-A9B6-73948689892E}" srcId="{4F5F9C77-23D8-47F0-8CB8-3B0EF7717DD6}" destId="{697D4BA9-DBD8-4A0F-AF11-6E1691869007}" srcOrd="1" destOrd="0" parTransId="{1005DDF0-082A-48C8-A5AE-943F8457B35C}" sibTransId="{22047527-A455-43E2-86E1-B5F5143B580B}"/>
    <dgm:cxn modelId="{FCE1036B-15A2-4A45-A6F4-EA9F57988A31}" type="presOf" srcId="{C38F8FE3-0690-46B4-B7E5-B9153F0D3599}" destId="{26468B63-3DC4-4CA0-8867-3B6DFDAE083F}" srcOrd="0" destOrd="0" presId="urn:microsoft.com/office/officeart/2005/8/layout/hierarchy1"/>
    <dgm:cxn modelId="{D9D26CF8-2FE1-044D-8E56-CD5516846E39}" type="presOf" srcId="{5B76668D-1474-4094-B607-AEE7AA0744C8}" destId="{9083FB8D-2341-496B-9505-AD53DDDA3D41}" srcOrd="0" destOrd="0" presId="urn:microsoft.com/office/officeart/2005/8/layout/hierarchy1"/>
    <dgm:cxn modelId="{6072F68A-5C91-8B4A-BE49-34E28D4F15BC}" type="presOf" srcId="{FA952C75-98B0-421B-9A83-91FC75150659}" destId="{7F96A375-6951-41F5-9C32-14B3B4B3ADFF}" srcOrd="0" destOrd="0" presId="urn:microsoft.com/office/officeart/2005/8/layout/hierarchy1"/>
    <dgm:cxn modelId="{2632CDEF-6B6A-4F8D-97A8-C373461AB1EF}" srcId="{3B000739-C868-4A61-9D71-536BD051ACEF}" destId="{124D5C9E-61C5-4871-8768-BDABCE46596F}" srcOrd="2" destOrd="0" parTransId="{792662B8-CE0C-4918-B171-957472F5C26B}" sibTransId="{81AECAB2-3F68-46AA-AD3B-BA8294132F84}"/>
    <dgm:cxn modelId="{2A040B95-A5AC-3E40-AC5F-1F56B3D6B316}" type="presParOf" srcId="{9B9C3352-AD08-44EF-B3D9-77661ECBC2BF}" destId="{714EA9C6-A842-413B-ADAA-4AA070B41681}" srcOrd="0" destOrd="0" presId="urn:microsoft.com/office/officeart/2005/8/layout/hierarchy1"/>
    <dgm:cxn modelId="{B3B648E1-E0A1-5840-A753-32795F62EAAF}" type="presParOf" srcId="{714EA9C6-A842-413B-ADAA-4AA070B41681}" destId="{0BF9FC46-4CA4-4008-8D16-BF28D38E3220}" srcOrd="0" destOrd="0" presId="urn:microsoft.com/office/officeart/2005/8/layout/hierarchy1"/>
    <dgm:cxn modelId="{BE6BA008-5948-AC4F-96C3-14A91DF80473}" type="presParOf" srcId="{0BF9FC46-4CA4-4008-8D16-BF28D38E3220}" destId="{C02F8F94-3A38-45B0-8A16-EA29279FC95B}" srcOrd="0" destOrd="0" presId="urn:microsoft.com/office/officeart/2005/8/layout/hierarchy1"/>
    <dgm:cxn modelId="{0DE892D1-3D83-BB45-92E1-77927AF1091B}" type="presParOf" srcId="{0BF9FC46-4CA4-4008-8D16-BF28D38E3220}" destId="{6578EEB0-5AD0-45F0-997E-C69B1633A5D8}" srcOrd="1" destOrd="0" presId="urn:microsoft.com/office/officeart/2005/8/layout/hierarchy1"/>
    <dgm:cxn modelId="{8A4E41F5-958C-4246-ABDA-3E8B47E92C71}" type="presParOf" srcId="{714EA9C6-A842-413B-ADAA-4AA070B41681}" destId="{7076544C-55FA-4AA7-B8AB-79F2C1FB4CD4}" srcOrd="1" destOrd="0" presId="urn:microsoft.com/office/officeart/2005/8/layout/hierarchy1"/>
    <dgm:cxn modelId="{747F312A-9BE7-B641-A320-8AA13E44272D}" type="presParOf" srcId="{7076544C-55FA-4AA7-B8AB-79F2C1FB4CD4}" destId="{9083FB8D-2341-496B-9505-AD53DDDA3D41}" srcOrd="0" destOrd="0" presId="urn:microsoft.com/office/officeart/2005/8/layout/hierarchy1"/>
    <dgm:cxn modelId="{9543772A-F418-2E47-B255-077293129F3A}" type="presParOf" srcId="{7076544C-55FA-4AA7-B8AB-79F2C1FB4CD4}" destId="{164C5695-D482-41B2-A402-2B897F922B81}" srcOrd="1" destOrd="0" presId="urn:microsoft.com/office/officeart/2005/8/layout/hierarchy1"/>
    <dgm:cxn modelId="{20135FB4-19E7-8247-B3C7-942257BF81DF}" type="presParOf" srcId="{164C5695-D482-41B2-A402-2B897F922B81}" destId="{A0ECDB77-0E38-4B5F-BE05-A2B973CF0B3F}" srcOrd="0" destOrd="0" presId="urn:microsoft.com/office/officeart/2005/8/layout/hierarchy1"/>
    <dgm:cxn modelId="{9A8CC304-705D-3A4A-8F95-A16FD525F4B8}" type="presParOf" srcId="{A0ECDB77-0E38-4B5F-BE05-A2B973CF0B3F}" destId="{3D391792-B275-44C9-87E9-B4CB2C85B69F}" srcOrd="0" destOrd="0" presId="urn:microsoft.com/office/officeart/2005/8/layout/hierarchy1"/>
    <dgm:cxn modelId="{5D8431C8-504B-0843-A0E0-854CB788F4B6}" type="presParOf" srcId="{A0ECDB77-0E38-4B5F-BE05-A2B973CF0B3F}" destId="{DC99A250-8DF4-410E-BBEC-6B3517132C0B}" srcOrd="1" destOrd="0" presId="urn:microsoft.com/office/officeart/2005/8/layout/hierarchy1"/>
    <dgm:cxn modelId="{A9F00EF8-EE9C-9E41-BDC9-62A5FE09BD9A}" type="presParOf" srcId="{164C5695-D482-41B2-A402-2B897F922B81}" destId="{0E0224DB-0E31-40ED-9A70-5073E3A354E4}" srcOrd="1" destOrd="0" presId="urn:microsoft.com/office/officeart/2005/8/layout/hierarchy1"/>
    <dgm:cxn modelId="{66EA9177-A924-9C43-9C3B-E442A4FEBCE2}" type="presParOf" srcId="{0E0224DB-0E31-40ED-9A70-5073E3A354E4}" destId="{78E102E9-DF48-489D-813E-A7BFA880A262}" srcOrd="0" destOrd="0" presId="urn:microsoft.com/office/officeart/2005/8/layout/hierarchy1"/>
    <dgm:cxn modelId="{73987112-BE0B-DC4F-B138-12CAF557A413}" type="presParOf" srcId="{0E0224DB-0E31-40ED-9A70-5073E3A354E4}" destId="{2BC2E27C-0288-4D37-8FB4-32CFBDC8582F}" srcOrd="1" destOrd="0" presId="urn:microsoft.com/office/officeart/2005/8/layout/hierarchy1"/>
    <dgm:cxn modelId="{6901BB67-88A7-A14F-8D74-9CDBB7285D35}" type="presParOf" srcId="{2BC2E27C-0288-4D37-8FB4-32CFBDC8582F}" destId="{8EB0BE2A-AA0A-474F-818F-78FE0FBB241E}" srcOrd="0" destOrd="0" presId="urn:microsoft.com/office/officeart/2005/8/layout/hierarchy1"/>
    <dgm:cxn modelId="{047B9E48-B17B-A045-B8EC-DAE258EC2B3A}" type="presParOf" srcId="{8EB0BE2A-AA0A-474F-818F-78FE0FBB241E}" destId="{17E23D8B-F8BA-4062-A818-3A744740FFB0}" srcOrd="0" destOrd="0" presId="urn:microsoft.com/office/officeart/2005/8/layout/hierarchy1"/>
    <dgm:cxn modelId="{A36ECAB4-1E5D-F546-9745-6EB02239D9BD}" type="presParOf" srcId="{8EB0BE2A-AA0A-474F-818F-78FE0FBB241E}" destId="{7D691A5A-05AE-41CA-A489-2395ACC4A900}" srcOrd="1" destOrd="0" presId="urn:microsoft.com/office/officeart/2005/8/layout/hierarchy1"/>
    <dgm:cxn modelId="{787B1DA9-353F-2E46-8B7C-6FAD0875D89B}" type="presParOf" srcId="{2BC2E27C-0288-4D37-8FB4-32CFBDC8582F}" destId="{9A33F7B0-5573-40FA-8961-4F5A8D53D5F7}" srcOrd="1" destOrd="0" presId="urn:microsoft.com/office/officeart/2005/8/layout/hierarchy1"/>
    <dgm:cxn modelId="{8772B239-5714-2D43-A001-03AD5A65E006}" type="presParOf" srcId="{7076544C-55FA-4AA7-B8AB-79F2C1FB4CD4}" destId="{FDD39F73-D86E-4F2F-8375-04F941F0A4B4}" srcOrd="2" destOrd="0" presId="urn:microsoft.com/office/officeart/2005/8/layout/hierarchy1"/>
    <dgm:cxn modelId="{15F2F46B-72AA-4A44-9179-95B9741037DD}" type="presParOf" srcId="{7076544C-55FA-4AA7-B8AB-79F2C1FB4CD4}" destId="{BCFEC1A0-BBA9-4B77-AEF7-BC310DE19641}" srcOrd="3" destOrd="0" presId="urn:microsoft.com/office/officeart/2005/8/layout/hierarchy1"/>
    <dgm:cxn modelId="{F5E722CC-0B2C-394C-B7B7-0D6671AC675E}" type="presParOf" srcId="{BCFEC1A0-BBA9-4B77-AEF7-BC310DE19641}" destId="{0B4BCF96-CB6E-4F6E-9A89-E7136CD1FF7B}" srcOrd="0" destOrd="0" presId="urn:microsoft.com/office/officeart/2005/8/layout/hierarchy1"/>
    <dgm:cxn modelId="{EB384EA5-A245-7B40-B4EA-4A810FF77059}" type="presParOf" srcId="{0B4BCF96-CB6E-4F6E-9A89-E7136CD1FF7B}" destId="{F391A001-7328-4C43-9A60-4724E3311F90}" srcOrd="0" destOrd="0" presId="urn:microsoft.com/office/officeart/2005/8/layout/hierarchy1"/>
    <dgm:cxn modelId="{86DD392E-4A07-B849-9FDE-68FB31D862B4}" type="presParOf" srcId="{0B4BCF96-CB6E-4F6E-9A89-E7136CD1FF7B}" destId="{79AB29E7-6847-4095-99F8-1F60F6351B89}" srcOrd="1" destOrd="0" presId="urn:microsoft.com/office/officeart/2005/8/layout/hierarchy1"/>
    <dgm:cxn modelId="{BA6D0BDA-196C-D042-938D-4108D60E572E}" type="presParOf" srcId="{BCFEC1A0-BBA9-4B77-AEF7-BC310DE19641}" destId="{2A16A3A9-C78B-45B5-9093-223AAFB6FC6D}" srcOrd="1" destOrd="0" presId="urn:microsoft.com/office/officeart/2005/8/layout/hierarchy1"/>
    <dgm:cxn modelId="{F8B6551A-D081-7A4F-82A0-5C15A41156E1}" type="presParOf" srcId="{2A16A3A9-C78B-45B5-9093-223AAFB6FC6D}" destId="{26468B63-3DC4-4CA0-8867-3B6DFDAE083F}" srcOrd="0" destOrd="0" presId="urn:microsoft.com/office/officeart/2005/8/layout/hierarchy1"/>
    <dgm:cxn modelId="{5D5965BF-53C1-A345-9FEB-22A5FBEBCEA6}" type="presParOf" srcId="{2A16A3A9-C78B-45B5-9093-223AAFB6FC6D}" destId="{36B70163-B8E1-4602-A349-EB8DCBCFFD26}" srcOrd="1" destOrd="0" presId="urn:microsoft.com/office/officeart/2005/8/layout/hierarchy1"/>
    <dgm:cxn modelId="{594086F2-1829-4642-90A6-D141FD23134B}" type="presParOf" srcId="{36B70163-B8E1-4602-A349-EB8DCBCFFD26}" destId="{296FD28F-36AA-4926-AAB7-47F436ABB38A}" srcOrd="0" destOrd="0" presId="urn:microsoft.com/office/officeart/2005/8/layout/hierarchy1"/>
    <dgm:cxn modelId="{9BFFBE50-A26B-7B42-8BC6-C99448C18408}" type="presParOf" srcId="{296FD28F-36AA-4926-AAB7-47F436ABB38A}" destId="{7F801E62-924B-4BA4-B2A4-2AD6BB19C838}" srcOrd="0" destOrd="0" presId="urn:microsoft.com/office/officeart/2005/8/layout/hierarchy1"/>
    <dgm:cxn modelId="{6DFB1D69-5F5B-B245-83E9-16CEDC0BF6B4}" type="presParOf" srcId="{296FD28F-36AA-4926-AAB7-47F436ABB38A}" destId="{0BBF7A08-240B-42B9-93C7-BF8D01C1024E}" srcOrd="1" destOrd="0" presId="urn:microsoft.com/office/officeart/2005/8/layout/hierarchy1"/>
    <dgm:cxn modelId="{5ECF6058-4D43-9543-8E16-024550490591}" type="presParOf" srcId="{36B70163-B8E1-4602-A349-EB8DCBCFFD26}" destId="{8D205DE6-0F77-41FA-A489-3730CF0CD175}" srcOrd="1" destOrd="0" presId="urn:microsoft.com/office/officeart/2005/8/layout/hierarchy1"/>
    <dgm:cxn modelId="{A3A5AE16-3304-E147-83B5-387637CCDA7A}" type="presParOf" srcId="{8D205DE6-0F77-41FA-A489-3730CF0CD175}" destId="{7F96A375-6951-41F5-9C32-14B3B4B3ADFF}" srcOrd="0" destOrd="0" presId="urn:microsoft.com/office/officeart/2005/8/layout/hierarchy1"/>
    <dgm:cxn modelId="{95E9B003-2289-E840-82B9-E981BCFD205E}" type="presParOf" srcId="{8D205DE6-0F77-41FA-A489-3730CF0CD175}" destId="{77E2962E-905A-41AC-86DA-37EF1113641C}" srcOrd="1" destOrd="0" presId="urn:microsoft.com/office/officeart/2005/8/layout/hierarchy1"/>
    <dgm:cxn modelId="{55143332-4BC9-C340-B655-C0DD1E36AC2A}" type="presParOf" srcId="{77E2962E-905A-41AC-86DA-37EF1113641C}" destId="{AC74F485-18CA-4378-9CF9-28F4D33712A4}" srcOrd="0" destOrd="0" presId="urn:microsoft.com/office/officeart/2005/8/layout/hierarchy1"/>
    <dgm:cxn modelId="{B658BFE6-DCAE-1A4F-8464-42040CA0C433}" type="presParOf" srcId="{AC74F485-18CA-4378-9CF9-28F4D33712A4}" destId="{2E1F6128-FC9C-4DB4-A2C1-D779126B5E61}" srcOrd="0" destOrd="0" presId="urn:microsoft.com/office/officeart/2005/8/layout/hierarchy1"/>
    <dgm:cxn modelId="{A0AF3AA4-6A1D-E94C-B2D9-67E3270C8670}" type="presParOf" srcId="{AC74F485-18CA-4378-9CF9-28F4D33712A4}" destId="{5F71B4C0-63DE-44B1-9411-90BE2CEE3A67}" srcOrd="1" destOrd="0" presId="urn:microsoft.com/office/officeart/2005/8/layout/hierarchy1"/>
    <dgm:cxn modelId="{03E0785D-BE4F-7D4A-BE40-88610C3E3604}" type="presParOf" srcId="{77E2962E-905A-41AC-86DA-37EF1113641C}" destId="{4E75AD29-1AFA-4FFE-89BC-ACFB7753A935}" srcOrd="1" destOrd="0" presId="urn:microsoft.com/office/officeart/2005/8/layout/hierarchy1"/>
    <dgm:cxn modelId="{38F0D386-E3CD-9A4B-9BBA-29C90FA3AA0E}" type="presParOf" srcId="{4E75AD29-1AFA-4FFE-89BC-ACFB7753A935}" destId="{7BCF67F2-27A9-49C6-9F5B-630D4E145260}" srcOrd="0" destOrd="0" presId="urn:microsoft.com/office/officeart/2005/8/layout/hierarchy1"/>
    <dgm:cxn modelId="{1CEC715C-44B6-644C-99B7-54CB85050C16}" type="presParOf" srcId="{4E75AD29-1AFA-4FFE-89BC-ACFB7753A935}" destId="{E34AE629-6C76-4B2A-BD25-7C411045F81C}" srcOrd="1" destOrd="0" presId="urn:microsoft.com/office/officeart/2005/8/layout/hierarchy1"/>
    <dgm:cxn modelId="{FDE5348A-F146-4A48-9F14-7BD82C45F79E}" type="presParOf" srcId="{E34AE629-6C76-4B2A-BD25-7C411045F81C}" destId="{42B02CFA-3D4B-4B87-98CC-070AF4BA3174}" srcOrd="0" destOrd="0" presId="urn:microsoft.com/office/officeart/2005/8/layout/hierarchy1"/>
    <dgm:cxn modelId="{AEE712F2-80E1-6649-BC0D-116FFD4DC7C3}" type="presParOf" srcId="{42B02CFA-3D4B-4B87-98CC-070AF4BA3174}" destId="{64974AB1-505C-4F75-83C9-6C0EB0F8F520}" srcOrd="0" destOrd="0" presId="urn:microsoft.com/office/officeart/2005/8/layout/hierarchy1"/>
    <dgm:cxn modelId="{87AEBABB-8760-DD45-A0D3-103DBBCC48E0}" type="presParOf" srcId="{42B02CFA-3D4B-4B87-98CC-070AF4BA3174}" destId="{13A84018-20D5-4058-9051-0597308E5C08}" srcOrd="1" destOrd="0" presId="urn:microsoft.com/office/officeart/2005/8/layout/hierarchy1"/>
    <dgm:cxn modelId="{9778614C-4B7D-BC44-9B7F-3909F1C4E039}" type="presParOf" srcId="{E34AE629-6C76-4B2A-BD25-7C411045F81C}" destId="{38A6261A-1D8A-4CDC-A38D-89F007258F3A}" srcOrd="1" destOrd="0" presId="urn:microsoft.com/office/officeart/2005/8/layout/hierarchy1"/>
    <dgm:cxn modelId="{0A441D14-8913-A84B-8C04-E42472FE46C3}" type="presParOf" srcId="{4E75AD29-1AFA-4FFE-89BC-ACFB7753A935}" destId="{7D214BD6-DCC2-47AD-A511-8530123D78C3}" srcOrd="2" destOrd="0" presId="urn:microsoft.com/office/officeart/2005/8/layout/hierarchy1"/>
    <dgm:cxn modelId="{D50FF6B7-196B-F844-9B93-D49DBD1027E7}" type="presParOf" srcId="{4E75AD29-1AFA-4FFE-89BC-ACFB7753A935}" destId="{FC15F157-B7C7-4BB4-9867-A053644033AB}" srcOrd="3" destOrd="0" presId="urn:microsoft.com/office/officeart/2005/8/layout/hierarchy1"/>
    <dgm:cxn modelId="{5B2E820E-3737-4642-A954-21729BDE3345}" type="presParOf" srcId="{FC15F157-B7C7-4BB4-9867-A053644033AB}" destId="{2B443C7C-BA5F-437D-BBAC-4790E24DD185}" srcOrd="0" destOrd="0" presId="urn:microsoft.com/office/officeart/2005/8/layout/hierarchy1"/>
    <dgm:cxn modelId="{96AD347E-9E6A-8449-B20A-B6C7C5BB69CA}" type="presParOf" srcId="{2B443C7C-BA5F-437D-BBAC-4790E24DD185}" destId="{409F661E-B710-4932-8447-C03654CC9127}" srcOrd="0" destOrd="0" presId="urn:microsoft.com/office/officeart/2005/8/layout/hierarchy1"/>
    <dgm:cxn modelId="{2D27B7A1-E994-C248-9ED2-3D4727315816}" type="presParOf" srcId="{2B443C7C-BA5F-437D-BBAC-4790E24DD185}" destId="{BC8E3425-019F-4544-8B81-D980F5FB3727}" srcOrd="1" destOrd="0" presId="urn:microsoft.com/office/officeart/2005/8/layout/hierarchy1"/>
    <dgm:cxn modelId="{CCACED6D-4C2F-5E40-842C-1274A0968AE9}" type="presParOf" srcId="{FC15F157-B7C7-4BB4-9867-A053644033AB}" destId="{00F8744A-D5C9-480D-AE18-13C89DF02219}" srcOrd="1" destOrd="0" presId="urn:microsoft.com/office/officeart/2005/8/layout/hierarchy1"/>
    <dgm:cxn modelId="{18B99E66-C3E4-394C-9623-A15C6F2E4981}" type="presParOf" srcId="{4E75AD29-1AFA-4FFE-89BC-ACFB7753A935}" destId="{9BAE1563-C1AF-4F51-A83C-CCAC66369539}" srcOrd="4" destOrd="0" presId="urn:microsoft.com/office/officeart/2005/8/layout/hierarchy1"/>
    <dgm:cxn modelId="{240E64C0-1F20-4B4C-A077-4FCDA88E6666}" type="presParOf" srcId="{4E75AD29-1AFA-4FFE-89BC-ACFB7753A935}" destId="{978C1386-8B9A-4C4C-9EF3-E911E165DF5A}" srcOrd="5" destOrd="0" presId="urn:microsoft.com/office/officeart/2005/8/layout/hierarchy1"/>
    <dgm:cxn modelId="{45CC7E18-9624-FA4B-899C-1D3287062A59}" type="presParOf" srcId="{978C1386-8B9A-4C4C-9EF3-E911E165DF5A}" destId="{3703338D-DAF4-4AF4-B6A9-14A1A21802B8}" srcOrd="0" destOrd="0" presId="urn:microsoft.com/office/officeart/2005/8/layout/hierarchy1"/>
    <dgm:cxn modelId="{BE51E030-B5BF-5143-90D3-B6D7876C853E}" type="presParOf" srcId="{3703338D-DAF4-4AF4-B6A9-14A1A21802B8}" destId="{EA33AFCE-1F4F-4CBB-BA05-F9566B76BD6D}" srcOrd="0" destOrd="0" presId="urn:microsoft.com/office/officeart/2005/8/layout/hierarchy1"/>
    <dgm:cxn modelId="{100269CC-4182-584F-B6DA-FAB60C4F39B5}" type="presParOf" srcId="{3703338D-DAF4-4AF4-B6A9-14A1A21802B8}" destId="{CE3C136E-2A98-4E56-AFC7-465EE4BAB0AA}" srcOrd="1" destOrd="0" presId="urn:microsoft.com/office/officeart/2005/8/layout/hierarchy1"/>
    <dgm:cxn modelId="{672A7ABF-8154-8C46-9412-CE0CD17DE587}" type="presParOf" srcId="{978C1386-8B9A-4C4C-9EF3-E911E165DF5A}" destId="{BA3C256A-05E5-48A1-B1A3-3FA4ADA6B17A}" srcOrd="1" destOrd="0" presId="urn:microsoft.com/office/officeart/2005/8/layout/hierarchy1"/>
    <dgm:cxn modelId="{6D364947-66B3-664C-B7B5-31BAD0AEAB71}" type="presParOf" srcId="{7076544C-55FA-4AA7-B8AB-79F2C1FB4CD4}" destId="{255AF3B5-A258-4FDE-8E68-F4BB66EC74A1}" srcOrd="4" destOrd="0" presId="urn:microsoft.com/office/officeart/2005/8/layout/hierarchy1"/>
    <dgm:cxn modelId="{21FD8E59-94F1-9C4A-8DC9-36E19CAEEAEB}" type="presParOf" srcId="{7076544C-55FA-4AA7-B8AB-79F2C1FB4CD4}" destId="{59A449EC-D399-45F8-AF4C-AF62BE453111}" srcOrd="5" destOrd="0" presId="urn:microsoft.com/office/officeart/2005/8/layout/hierarchy1"/>
    <dgm:cxn modelId="{1D77E16A-D39A-3340-B913-3D5937D8B07B}" type="presParOf" srcId="{59A449EC-D399-45F8-AF4C-AF62BE453111}" destId="{295F5619-4BF9-4E59-8305-5EB4BFDC3ED6}" srcOrd="0" destOrd="0" presId="urn:microsoft.com/office/officeart/2005/8/layout/hierarchy1"/>
    <dgm:cxn modelId="{88F6B9E5-D457-6F4C-A585-8FEF014F7A60}" type="presParOf" srcId="{295F5619-4BF9-4E59-8305-5EB4BFDC3ED6}" destId="{FBDDCF0B-CDE1-4361-AF25-54740597A518}" srcOrd="0" destOrd="0" presId="urn:microsoft.com/office/officeart/2005/8/layout/hierarchy1"/>
    <dgm:cxn modelId="{F6A95D61-ED1B-5C40-BDBA-5DC8A99CB620}" type="presParOf" srcId="{295F5619-4BF9-4E59-8305-5EB4BFDC3ED6}" destId="{A31C1A83-5CEF-418D-824A-E658F8B1413A}" srcOrd="1" destOrd="0" presId="urn:microsoft.com/office/officeart/2005/8/layout/hierarchy1"/>
    <dgm:cxn modelId="{06104E53-4625-F043-B326-453E4D3D1724}" type="presParOf" srcId="{59A449EC-D399-45F8-AF4C-AF62BE453111}" destId="{30F3116C-4E7B-4A7B-A164-174EE2818C05}" srcOrd="1" destOrd="0" presId="urn:microsoft.com/office/officeart/2005/8/layout/hierarchy1"/>
    <dgm:cxn modelId="{2A0B631D-26FE-294E-9D2F-389E965D312E}" type="presParOf" srcId="{30F3116C-4E7B-4A7B-A164-174EE2818C05}" destId="{B6E6EB37-018A-4F38-9BCF-6622DA681C95}" srcOrd="0" destOrd="0" presId="urn:microsoft.com/office/officeart/2005/8/layout/hierarchy1"/>
    <dgm:cxn modelId="{818C3E3D-40DA-3040-925F-40C86B0CE2C1}" type="presParOf" srcId="{30F3116C-4E7B-4A7B-A164-174EE2818C05}" destId="{8B5D8C16-0165-4CC2-8F4E-A3BCB1012272}" srcOrd="1" destOrd="0" presId="urn:microsoft.com/office/officeart/2005/8/layout/hierarchy1"/>
    <dgm:cxn modelId="{E5475151-0C04-324B-B77E-FE8D4282BEF1}" type="presParOf" srcId="{8B5D8C16-0165-4CC2-8F4E-A3BCB1012272}" destId="{152A97C6-777B-4A3C-A762-BF44E3815840}" srcOrd="0" destOrd="0" presId="urn:microsoft.com/office/officeart/2005/8/layout/hierarchy1"/>
    <dgm:cxn modelId="{DDF80648-12DD-024F-B63C-AD24A0E4B95D}" type="presParOf" srcId="{152A97C6-777B-4A3C-A762-BF44E3815840}" destId="{5778103A-A71C-4600-AD66-5EA5654D5911}" srcOrd="0" destOrd="0" presId="urn:microsoft.com/office/officeart/2005/8/layout/hierarchy1"/>
    <dgm:cxn modelId="{F82ECD83-7551-2D4E-A078-0446D9BA6420}" type="presParOf" srcId="{152A97C6-777B-4A3C-A762-BF44E3815840}" destId="{12FF503C-61E5-40C3-A8BF-C8F1C5008E5D}" srcOrd="1" destOrd="0" presId="urn:microsoft.com/office/officeart/2005/8/layout/hierarchy1"/>
    <dgm:cxn modelId="{6A37D181-BE9E-E948-AF2C-AAF843F98BE2}" type="presParOf" srcId="{8B5D8C16-0165-4CC2-8F4E-A3BCB1012272}" destId="{33164022-D5F6-47AF-B4E2-479E6194AAFE}" srcOrd="1" destOrd="0" presId="urn:microsoft.com/office/officeart/2005/8/layout/hierarchy1"/>
    <dgm:cxn modelId="{1A05034E-6034-B94B-AB8A-615E3CD75655}" type="presParOf" srcId="{33164022-D5F6-47AF-B4E2-479E6194AAFE}" destId="{6C0ADF10-A942-415E-BFB6-96F9B8441A25}" srcOrd="0" destOrd="0" presId="urn:microsoft.com/office/officeart/2005/8/layout/hierarchy1"/>
    <dgm:cxn modelId="{78161EB3-19C5-7C46-B42F-18885E05338F}" type="presParOf" srcId="{33164022-D5F6-47AF-B4E2-479E6194AAFE}" destId="{C44CC958-B526-47C8-AED8-206957223CF4}" srcOrd="1" destOrd="0" presId="urn:microsoft.com/office/officeart/2005/8/layout/hierarchy1"/>
    <dgm:cxn modelId="{0157E566-E226-4440-B827-F2FF3FB67D7E}" type="presParOf" srcId="{C44CC958-B526-47C8-AED8-206957223CF4}" destId="{7DD60751-42E8-46CB-8309-2E199FFAB3FA}" srcOrd="0" destOrd="0" presId="urn:microsoft.com/office/officeart/2005/8/layout/hierarchy1"/>
    <dgm:cxn modelId="{0A2B9835-EACF-834A-B26D-F3271C9F21BB}" type="presParOf" srcId="{7DD60751-42E8-46CB-8309-2E199FFAB3FA}" destId="{F4E0245A-9E33-4E97-A08C-2262823EBE8B}" srcOrd="0" destOrd="0" presId="urn:microsoft.com/office/officeart/2005/8/layout/hierarchy1"/>
    <dgm:cxn modelId="{DE24E714-B20C-AB4B-8AC5-235576FF5CFC}" type="presParOf" srcId="{7DD60751-42E8-46CB-8309-2E199FFAB3FA}" destId="{6B760A8B-B72A-40CA-A6CA-5BB9ECC0CB59}" srcOrd="1" destOrd="0" presId="urn:microsoft.com/office/officeart/2005/8/layout/hierarchy1"/>
    <dgm:cxn modelId="{C921CEAB-2956-BF44-87AC-F5613CD7B504}" type="presParOf" srcId="{C44CC958-B526-47C8-AED8-206957223CF4}" destId="{4DB2978D-668E-4EEF-839F-570CAD96B266}" srcOrd="1" destOrd="0" presId="urn:microsoft.com/office/officeart/2005/8/layout/hierarchy1"/>
    <dgm:cxn modelId="{B26BE75C-0F5B-854D-BCFC-C12182E02BEE}" type="presParOf" srcId="{4DB2978D-668E-4EEF-839F-570CAD96B266}" destId="{15E84994-7FAF-4A67-8FFA-C0BBBB3F9DF2}" srcOrd="0" destOrd="0" presId="urn:microsoft.com/office/officeart/2005/8/layout/hierarchy1"/>
    <dgm:cxn modelId="{9E8F84CC-B768-D342-8BD7-31482D72A5A0}" type="presParOf" srcId="{4DB2978D-668E-4EEF-839F-570CAD96B266}" destId="{F3AD026E-F575-493B-A386-91802811C30E}" srcOrd="1" destOrd="0" presId="urn:microsoft.com/office/officeart/2005/8/layout/hierarchy1"/>
    <dgm:cxn modelId="{774BA944-8A0E-984E-B3C4-7D3C2817A00F}" type="presParOf" srcId="{F3AD026E-F575-493B-A386-91802811C30E}" destId="{EC01FDB0-A4B5-4CE1-8DEF-F9B5A6E635F1}" srcOrd="0" destOrd="0" presId="urn:microsoft.com/office/officeart/2005/8/layout/hierarchy1"/>
    <dgm:cxn modelId="{B2D94FC6-4F5D-4142-BFF5-3CDDC9C84B24}" type="presParOf" srcId="{EC01FDB0-A4B5-4CE1-8DEF-F9B5A6E635F1}" destId="{2424EACA-75E1-4E1F-BC19-BA7F41EA28E6}" srcOrd="0" destOrd="0" presId="urn:microsoft.com/office/officeart/2005/8/layout/hierarchy1"/>
    <dgm:cxn modelId="{E09FBD3A-42E1-D34E-BC82-649D86D7FA78}" type="presParOf" srcId="{EC01FDB0-A4B5-4CE1-8DEF-F9B5A6E635F1}" destId="{0FADF59E-8FA0-4BCF-BA51-341A77172120}" srcOrd="1" destOrd="0" presId="urn:microsoft.com/office/officeart/2005/8/layout/hierarchy1"/>
    <dgm:cxn modelId="{76D2E391-95AF-A244-9D21-0D1C5B403CA1}" type="presParOf" srcId="{F3AD026E-F575-493B-A386-91802811C30E}" destId="{016C19A7-7E71-4189-A4AB-3D431E6E15BF}" srcOrd="1" destOrd="0" presId="urn:microsoft.com/office/officeart/2005/8/layout/hierarchy1"/>
    <dgm:cxn modelId="{6370FEDC-AAA8-3C4F-A651-3D1474781627}" type="presParOf" srcId="{4DB2978D-668E-4EEF-839F-570CAD96B266}" destId="{CEB943A3-DD2F-4941-81BF-1F8F456F4086}" srcOrd="2" destOrd="0" presId="urn:microsoft.com/office/officeart/2005/8/layout/hierarchy1"/>
    <dgm:cxn modelId="{4595C186-77B7-234F-B517-CA7EECF957DC}" type="presParOf" srcId="{4DB2978D-668E-4EEF-839F-570CAD96B266}" destId="{4B89AEA6-FF8E-491E-82B7-FD461328C42A}" srcOrd="3" destOrd="0" presId="urn:microsoft.com/office/officeart/2005/8/layout/hierarchy1"/>
    <dgm:cxn modelId="{EF02E7E2-C23E-4B4A-A192-4E7FBAB4B0FD}" type="presParOf" srcId="{4B89AEA6-FF8E-491E-82B7-FD461328C42A}" destId="{2CC80BB3-4B20-4BE8-AD9E-9D7D2BA2B08A}" srcOrd="0" destOrd="0" presId="urn:microsoft.com/office/officeart/2005/8/layout/hierarchy1"/>
    <dgm:cxn modelId="{D9BD4ED0-04BF-2444-BC63-EB1EAEAFEBA9}" type="presParOf" srcId="{2CC80BB3-4B20-4BE8-AD9E-9D7D2BA2B08A}" destId="{3CBFCD84-2267-4645-B31B-91FAFCFBC835}" srcOrd="0" destOrd="0" presId="urn:microsoft.com/office/officeart/2005/8/layout/hierarchy1"/>
    <dgm:cxn modelId="{6D12C043-EAD9-E941-818A-CD245346F51A}" type="presParOf" srcId="{2CC80BB3-4B20-4BE8-AD9E-9D7D2BA2B08A}" destId="{334E716F-3BA2-4971-A6A6-540350CC6661}" srcOrd="1" destOrd="0" presId="urn:microsoft.com/office/officeart/2005/8/layout/hierarchy1"/>
    <dgm:cxn modelId="{25073FF4-A516-924C-914C-CE3A35AC27D4}" type="presParOf" srcId="{4B89AEA6-FF8E-491E-82B7-FD461328C42A}" destId="{48B6844D-580E-49F5-92E5-EAD4257E0200}" srcOrd="1" destOrd="0" presId="urn:microsoft.com/office/officeart/2005/8/layout/hierarchy1"/>
    <dgm:cxn modelId="{7DE595F3-BC93-A84D-97BF-58C99981C94C}" type="presParOf" srcId="{4DB2978D-668E-4EEF-839F-570CAD96B266}" destId="{F31258E3-D47A-4F8A-8E20-AB6964D2F890}" srcOrd="4" destOrd="0" presId="urn:microsoft.com/office/officeart/2005/8/layout/hierarchy1"/>
    <dgm:cxn modelId="{0333E6FE-1123-2C44-B57F-507F187C25C4}" type="presParOf" srcId="{4DB2978D-668E-4EEF-839F-570CAD96B266}" destId="{FDFAF2AF-EE9D-48FC-BE64-77135520CBD5}" srcOrd="5" destOrd="0" presId="urn:microsoft.com/office/officeart/2005/8/layout/hierarchy1"/>
    <dgm:cxn modelId="{86CF9341-56EE-3A45-839A-19B66E3F81BD}" type="presParOf" srcId="{FDFAF2AF-EE9D-48FC-BE64-77135520CBD5}" destId="{E3AF9A26-A021-4C45-B321-62A3596869D9}" srcOrd="0" destOrd="0" presId="urn:microsoft.com/office/officeart/2005/8/layout/hierarchy1"/>
    <dgm:cxn modelId="{F8FFDBDE-CCBE-8343-BD12-291885200099}" type="presParOf" srcId="{E3AF9A26-A021-4C45-B321-62A3596869D9}" destId="{08F8BA13-0FEB-463F-B104-35E6800CAE7E}" srcOrd="0" destOrd="0" presId="urn:microsoft.com/office/officeart/2005/8/layout/hierarchy1"/>
    <dgm:cxn modelId="{FF442313-4C69-BF41-BA6D-30D859D6278A}" type="presParOf" srcId="{E3AF9A26-A021-4C45-B321-62A3596869D9}" destId="{5096857E-9486-414B-B4A0-5D38DE405BC2}" srcOrd="1" destOrd="0" presId="urn:microsoft.com/office/officeart/2005/8/layout/hierarchy1"/>
    <dgm:cxn modelId="{4594A3ED-0822-734C-B1DE-4B0257562E55}" type="presParOf" srcId="{FDFAF2AF-EE9D-48FC-BE64-77135520CBD5}" destId="{D861BFBD-D199-42FC-BC60-BFB65BB24407}" srcOrd="1" destOrd="0" presId="urn:microsoft.com/office/officeart/2005/8/layout/hierarchy1"/>
    <dgm:cxn modelId="{EE08CA72-7269-2C44-A765-ADA1222B871A}" type="presParOf" srcId="{7076544C-55FA-4AA7-B8AB-79F2C1FB4CD4}" destId="{CF06A3C6-F266-43DE-9BC1-D6E56B58126E}" srcOrd="6" destOrd="0" presId="urn:microsoft.com/office/officeart/2005/8/layout/hierarchy1"/>
    <dgm:cxn modelId="{5E85AE46-D058-484C-A2F1-4B212E2EF956}" type="presParOf" srcId="{7076544C-55FA-4AA7-B8AB-79F2C1FB4CD4}" destId="{94BD7B97-5470-4C87-8E48-B96846B2B2F0}" srcOrd="7" destOrd="0" presId="urn:microsoft.com/office/officeart/2005/8/layout/hierarchy1"/>
    <dgm:cxn modelId="{2FCFBC37-C9C7-DD40-83C8-02F427FFCF72}" type="presParOf" srcId="{94BD7B97-5470-4C87-8E48-B96846B2B2F0}" destId="{0195EE64-4C40-4A4B-88DA-26F327B1AC2D}" srcOrd="0" destOrd="0" presId="urn:microsoft.com/office/officeart/2005/8/layout/hierarchy1"/>
    <dgm:cxn modelId="{049D8E33-E449-444E-A7FA-2A20C1843F2D}" type="presParOf" srcId="{0195EE64-4C40-4A4B-88DA-26F327B1AC2D}" destId="{E7F11D0C-842B-4BF1-9CB7-A1718B803E08}" srcOrd="0" destOrd="0" presId="urn:microsoft.com/office/officeart/2005/8/layout/hierarchy1"/>
    <dgm:cxn modelId="{E04564FF-F153-C94C-8D17-EC53DD6479F8}" type="presParOf" srcId="{0195EE64-4C40-4A4B-88DA-26F327B1AC2D}" destId="{3E3000B1-574D-4E7E-9A5C-6CF2AC828DE4}" srcOrd="1" destOrd="0" presId="urn:microsoft.com/office/officeart/2005/8/layout/hierarchy1"/>
    <dgm:cxn modelId="{04AA86B3-B16C-5242-9BED-CF84D5947D7C}" type="presParOf" srcId="{94BD7B97-5470-4C87-8E48-B96846B2B2F0}" destId="{CA2CE914-5337-4F93-8676-87D6E7BBC94D}" srcOrd="1" destOrd="0" presId="urn:microsoft.com/office/officeart/2005/8/layout/hierarchy1"/>
    <dgm:cxn modelId="{483CC52A-99DD-414E-81AE-712CC98FCC88}" type="presParOf" srcId="{CA2CE914-5337-4F93-8676-87D6E7BBC94D}" destId="{B2401A2F-CD3F-4885-B8F9-03F6FDEFEBCE}" srcOrd="0" destOrd="0" presId="urn:microsoft.com/office/officeart/2005/8/layout/hierarchy1"/>
    <dgm:cxn modelId="{C471BDE1-EB57-0347-B4D0-1FA49E81E6B3}" type="presParOf" srcId="{CA2CE914-5337-4F93-8676-87D6E7BBC94D}" destId="{1B34FA43-C508-4086-97FF-A5F759EF91D7}" srcOrd="1" destOrd="0" presId="urn:microsoft.com/office/officeart/2005/8/layout/hierarchy1"/>
    <dgm:cxn modelId="{95C86236-528A-8248-A1AA-C25E6AEE8C29}" type="presParOf" srcId="{1B34FA43-C508-4086-97FF-A5F759EF91D7}" destId="{DB9F9565-4C91-43E7-BECB-21CC18FA7EB8}" srcOrd="0" destOrd="0" presId="urn:microsoft.com/office/officeart/2005/8/layout/hierarchy1"/>
    <dgm:cxn modelId="{4FFA8BFD-7D0D-4F4F-A362-261852D4AD69}" type="presParOf" srcId="{DB9F9565-4C91-43E7-BECB-21CC18FA7EB8}" destId="{97C82599-F291-4F92-B6EE-A90AA8139EA5}" srcOrd="0" destOrd="0" presId="urn:microsoft.com/office/officeart/2005/8/layout/hierarchy1"/>
    <dgm:cxn modelId="{C62966CC-C279-8E41-B7FA-8670F511F5E8}" type="presParOf" srcId="{DB9F9565-4C91-43E7-BECB-21CC18FA7EB8}" destId="{A1446BC5-2ED4-4870-B260-C0EC0867CB28}" srcOrd="1" destOrd="0" presId="urn:microsoft.com/office/officeart/2005/8/layout/hierarchy1"/>
    <dgm:cxn modelId="{F8960F56-BFB9-3146-A5C4-6B0821ED3D84}" type="presParOf" srcId="{1B34FA43-C508-4086-97FF-A5F759EF91D7}" destId="{55500F56-2122-4264-8260-1A836E494CE5}" srcOrd="1" destOrd="0" presId="urn:microsoft.com/office/officeart/2005/8/layout/hierarchy1"/>
    <dgm:cxn modelId="{AB7F5815-76DE-0C49-9A34-116F79A31E88}" type="presParOf" srcId="{55500F56-2122-4264-8260-1A836E494CE5}" destId="{8E799AC5-ECA9-4217-8824-EF5B6B838FAE}" srcOrd="0" destOrd="0" presId="urn:microsoft.com/office/officeart/2005/8/layout/hierarchy1"/>
    <dgm:cxn modelId="{9D0D8BE5-2465-C84E-AEE2-C74C7C4B9FFC}" type="presParOf" srcId="{55500F56-2122-4264-8260-1A836E494CE5}" destId="{8CCB3E59-F8ED-422C-AC45-6EEF55773E9C}" srcOrd="1" destOrd="0" presId="urn:microsoft.com/office/officeart/2005/8/layout/hierarchy1"/>
    <dgm:cxn modelId="{B4F45E49-04EE-2E4E-9062-21B32183D1A2}" type="presParOf" srcId="{8CCB3E59-F8ED-422C-AC45-6EEF55773E9C}" destId="{80B7BEBF-06C2-4BA4-B823-F0DAD978D24D}" srcOrd="0" destOrd="0" presId="urn:microsoft.com/office/officeart/2005/8/layout/hierarchy1"/>
    <dgm:cxn modelId="{0ACC39EB-DF6C-9B49-80AE-626A87B6A4B0}" type="presParOf" srcId="{80B7BEBF-06C2-4BA4-B823-F0DAD978D24D}" destId="{DC659F96-B09C-48F6-9DB4-73A9BA842BA7}" srcOrd="0" destOrd="0" presId="urn:microsoft.com/office/officeart/2005/8/layout/hierarchy1"/>
    <dgm:cxn modelId="{3F8CB162-6778-CB44-BC80-D4CB8AEB9523}" type="presParOf" srcId="{80B7BEBF-06C2-4BA4-B823-F0DAD978D24D}" destId="{4D506E4F-4471-4F79-A544-53B2272EEBE4}" srcOrd="1" destOrd="0" presId="urn:microsoft.com/office/officeart/2005/8/layout/hierarchy1"/>
    <dgm:cxn modelId="{A399645A-BAA6-684C-A916-C79D075613CC}" type="presParOf" srcId="{8CCB3E59-F8ED-422C-AC45-6EEF55773E9C}" destId="{DE489FDF-57B9-42BA-BB6C-2289A2B83DAD}" srcOrd="1" destOrd="0" presId="urn:microsoft.com/office/officeart/2005/8/layout/hierarchy1"/>
    <dgm:cxn modelId="{94EC26B6-24C2-684D-8AA4-A6FE75F48D25}" type="presParOf" srcId="{DE489FDF-57B9-42BA-BB6C-2289A2B83DAD}" destId="{5A922DD0-4850-4860-A5E4-E7CBD5E18315}" srcOrd="0" destOrd="0" presId="urn:microsoft.com/office/officeart/2005/8/layout/hierarchy1"/>
    <dgm:cxn modelId="{4936EA56-C658-3346-B4A7-AA54D1B2EDD5}" type="presParOf" srcId="{DE489FDF-57B9-42BA-BB6C-2289A2B83DAD}" destId="{7BD36D01-5A5F-4825-A65B-BE73DC7FDD02}" srcOrd="1" destOrd="0" presId="urn:microsoft.com/office/officeart/2005/8/layout/hierarchy1"/>
    <dgm:cxn modelId="{30D30E93-F7C2-7641-A580-F6A99CB806A9}" type="presParOf" srcId="{7BD36D01-5A5F-4825-A65B-BE73DC7FDD02}" destId="{DB8AB658-BEB9-4DCD-9593-8671CE4A7E07}" srcOrd="0" destOrd="0" presId="urn:microsoft.com/office/officeart/2005/8/layout/hierarchy1"/>
    <dgm:cxn modelId="{4C070836-2737-594E-AC62-8C6680EB43E6}" type="presParOf" srcId="{DB8AB658-BEB9-4DCD-9593-8671CE4A7E07}" destId="{7339C858-47DC-4782-A462-7103A0C35E2A}" srcOrd="0" destOrd="0" presId="urn:microsoft.com/office/officeart/2005/8/layout/hierarchy1"/>
    <dgm:cxn modelId="{7702A8A3-92D0-BC4C-BD7F-8B4BCD0D7DD0}" type="presParOf" srcId="{DB8AB658-BEB9-4DCD-9593-8671CE4A7E07}" destId="{2D0A73DE-09E7-44B3-A3B5-3E32194E3704}" srcOrd="1" destOrd="0" presId="urn:microsoft.com/office/officeart/2005/8/layout/hierarchy1"/>
    <dgm:cxn modelId="{F0AE9407-9A7B-D145-8EEE-A46B1CFF546B}" type="presParOf" srcId="{7BD36D01-5A5F-4825-A65B-BE73DC7FDD02}" destId="{4D1C7F08-8FF8-4D5C-84BC-5232D9850EE4}" srcOrd="1" destOrd="0" presId="urn:microsoft.com/office/officeart/2005/8/layout/hierarchy1"/>
    <dgm:cxn modelId="{64B0195B-21F3-3540-9AB1-8A0E71423960}" type="presParOf" srcId="{DE489FDF-57B9-42BA-BB6C-2289A2B83DAD}" destId="{973D3134-351C-4CBE-99B5-B636A2E870F7}" srcOrd="2" destOrd="0" presId="urn:microsoft.com/office/officeart/2005/8/layout/hierarchy1"/>
    <dgm:cxn modelId="{96956CCB-1DC0-BC4F-8294-808FF56E17A6}" type="presParOf" srcId="{DE489FDF-57B9-42BA-BB6C-2289A2B83DAD}" destId="{91C28613-1AEF-4DA7-865A-3AA771ECBE9F}" srcOrd="3" destOrd="0" presId="urn:microsoft.com/office/officeart/2005/8/layout/hierarchy1"/>
    <dgm:cxn modelId="{FA9EA8F4-1B19-E443-B77E-BF5E43256C1A}" type="presParOf" srcId="{91C28613-1AEF-4DA7-865A-3AA771ECBE9F}" destId="{CF76B323-420A-4BB7-8A12-E26524626DD5}" srcOrd="0" destOrd="0" presId="urn:microsoft.com/office/officeart/2005/8/layout/hierarchy1"/>
    <dgm:cxn modelId="{213640C7-AA30-DB4A-AC6F-EC0BAE9231E4}" type="presParOf" srcId="{CF76B323-420A-4BB7-8A12-E26524626DD5}" destId="{8B985E89-57AC-4E08-B0B4-875C8FA1CC52}" srcOrd="0" destOrd="0" presId="urn:microsoft.com/office/officeart/2005/8/layout/hierarchy1"/>
    <dgm:cxn modelId="{36D753C9-0CDB-ED4F-AC32-E5DB330A753F}" type="presParOf" srcId="{CF76B323-420A-4BB7-8A12-E26524626DD5}" destId="{EF5B3773-740E-48F1-9104-DD77DFFE26F8}" srcOrd="1" destOrd="0" presId="urn:microsoft.com/office/officeart/2005/8/layout/hierarchy1"/>
    <dgm:cxn modelId="{773E6C40-89CB-054E-BC85-352A1AF83C96}" type="presParOf" srcId="{91C28613-1AEF-4DA7-865A-3AA771ECBE9F}" destId="{3D3375BF-0B2C-49D5-B995-969E051B1D1A}" srcOrd="1" destOrd="0" presId="urn:microsoft.com/office/officeart/2005/8/layout/hierarchy1"/>
    <dgm:cxn modelId="{85BCDA41-AC0A-FE45-92E9-C5079B241221}" type="presParOf" srcId="{DE489FDF-57B9-42BA-BB6C-2289A2B83DAD}" destId="{DBCA24FE-B4F5-4816-AF2B-B7CBC7D4509F}" srcOrd="4" destOrd="0" presId="urn:microsoft.com/office/officeart/2005/8/layout/hierarchy1"/>
    <dgm:cxn modelId="{2F294C25-26ED-8F4C-A50B-F861B5033D95}" type="presParOf" srcId="{DE489FDF-57B9-42BA-BB6C-2289A2B83DAD}" destId="{6CF32E73-0C6E-4791-91EC-76F165F997F2}" srcOrd="5" destOrd="0" presId="urn:microsoft.com/office/officeart/2005/8/layout/hierarchy1"/>
    <dgm:cxn modelId="{605DE3E0-FDE2-CC4B-A3AA-D100385667DA}" type="presParOf" srcId="{6CF32E73-0C6E-4791-91EC-76F165F997F2}" destId="{116CC7EE-1836-4102-A62B-0BBA218F5F1F}" srcOrd="0" destOrd="0" presId="urn:microsoft.com/office/officeart/2005/8/layout/hierarchy1"/>
    <dgm:cxn modelId="{9DBB0283-F597-1D47-85E8-C614E4E50B20}" type="presParOf" srcId="{116CC7EE-1836-4102-A62B-0BBA218F5F1F}" destId="{9F6E72FE-D9FD-45E7-A399-4EB4D7155FE6}" srcOrd="0" destOrd="0" presId="urn:microsoft.com/office/officeart/2005/8/layout/hierarchy1"/>
    <dgm:cxn modelId="{966904DD-54EA-1643-AEF5-AB3879284E39}" type="presParOf" srcId="{116CC7EE-1836-4102-A62B-0BBA218F5F1F}" destId="{57A4D306-8A19-4D40-AB21-85666011B353}" srcOrd="1" destOrd="0" presId="urn:microsoft.com/office/officeart/2005/8/layout/hierarchy1"/>
    <dgm:cxn modelId="{7F71FEF4-F60A-A743-BCD6-D9C090BA9842}" type="presParOf" srcId="{6CF32E73-0C6E-4791-91EC-76F165F997F2}" destId="{5B8397FF-0616-4261-ADAB-F6CA188D2B59}" srcOrd="1" destOrd="0" presId="urn:microsoft.com/office/officeart/2005/8/layout/hierarchy1"/>
    <dgm:cxn modelId="{44D4F61A-DACF-C549-B340-9BE973380A30}" type="presParOf" srcId="{7076544C-55FA-4AA7-B8AB-79F2C1FB4CD4}" destId="{029FA9A6-2273-48CA-BE34-77416431C78F}" srcOrd="8" destOrd="0" presId="urn:microsoft.com/office/officeart/2005/8/layout/hierarchy1"/>
    <dgm:cxn modelId="{E45B199E-EA0E-FD49-BD9F-7F030D28C2CA}" type="presParOf" srcId="{7076544C-55FA-4AA7-B8AB-79F2C1FB4CD4}" destId="{B15211A9-1833-4B68-BB02-D6FC479E7FA5}" srcOrd="9" destOrd="0" presId="urn:microsoft.com/office/officeart/2005/8/layout/hierarchy1"/>
    <dgm:cxn modelId="{D975FD50-AECE-0E42-935A-C41F1F627030}" type="presParOf" srcId="{B15211A9-1833-4B68-BB02-D6FC479E7FA5}" destId="{FEDC09C5-E39D-436E-85A6-5CBB8E4E6B71}" srcOrd="0" destOrd="0" presId="urn:microsoft.com/office/officeart/2005/8/layout/hierarchy1"/>
    <dgm:cxn modelId="{654F3747-FF34-A946-99B0-DAC57087E73A}" type="presParOf" srcId="{FEDC09C5-E39D-436E-85A6-5CBB8E4E6B71}" destId="{60D03E53-211F-4B41-ACC4-896CF336DD2F}" srcOrd="0" destOrd="0" presId="urn:microsoft.com/office/officeart/2005/8/layout/hierarchy1"/>
    <dgm:cxn modelId="{833A987A-38DD-7E41-8DFD-D55B5AA3328A}" type="presParOf" srcId="{FEDC09C5-E39D-436E-85A6-5CBB8E4E6B71}" destId="{E9E41C80-9264-4E16-90CC-736B6C132061}" srcOrd="1" destOrd="0" presId="urn:microsoft.com/office/officeart/2005/8/layout/hierarchy1"/>
    <dgm:cxn modelId="{D21A5C01-E306-244C-AB4A-8266A4B0248B}" type="presParOf" srcId="{B15211A9-1833-4B68-BB02-D6FC479E7FA5}" destId="{876B74F5-4C8C-4AEF-85DD-0ABAD2056354}" srcOrd="1" destOrd="0" presId="urn:microsoft.com/office/officeart/2005/8/layout/hierarchy1"/>
    <dgm:cxn modelId="{9D94B669-7235-BE45-9ABF-00FCD383721A}" type="presParOf" srcId="{876B74F5-4C8C-4AEF-85DD-0ABAD2056354}" destId="{13F8FDEB-BE3C-4DEA-A158-638D2A2B3F1B}" srcOrd="0" destOrd="0" presId="urn:microsoft.com/office/officeart/2005/8/layout/hierarchy1"/>
    <dgm:cxn modelId="{9C5F07F0-2A79-E540-8B67-D1CFDA1D70BE}" type="presParOf" srcId="{876B74F5-4C8C-4AEF-85DD-0ABAD2056354}" destId="{C07B7567-CD65-45CF-A782-0AC636E76C88}" srcOrd="1" destOrd="0" presId="urn:microsoft.com/office/officeart/2005/8/layout/hierarchy1"/>
    <dgm:cxn modelId="{90C33C6E-F367-9341-9A64-FB46951DC7B6}" type="presParOf" srcId="{C07B7567-CD65-45CF-A782-0AC636E76C88}" destId="{BB1CC591-C2A7-476D-8899-489575A07065}" srcOrd="0" destOrd="0" presId="urn:microsoft.com/office/officeart/2005/8/layout/hierarchy1"/>
    <dgm:cxn modelId="{5FE5C754-4F01-F04B-B627-0786EE82633D}" type="presParOf" srcId="{BB1CC591-C2A7-476D-8899-489575A07065}" destId="{5BF26971-CF85-4D8B-84E5-FA04C894E479}" srcOrd="0" destOrd="0" presId="urn:microsoft.com/office/officeart/2005/8/layout/hierarchy1"/>
    <dgm:cxn modelId="{D39D95A0-DB05-B64D-8904-4FF8916A95F3}" type="presParOf" srcId="{BB1CC591-C2A7-476D-8899-489575A07065}" destId="{E45546C2-908F-4C2E-A527-7465338ED3D7}" srcOrd="1" destOrd="0" presId="urn:microsoft.com/office/officeart/2005/8/layout/hierarchy1"/>
    <dgm:cxn modelId="{D5E91EAC-B878-4C41-8C7B-725230727365}" type="presParOf" srcId="{C07B7567-CD65-45CF-A782-0AC636E76C88}" destId="{8895735E-CCDF-4704-BA2C-7B66C8279C1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F8FDEB-BE3C-4DEA-A158-638D2A2B3F1B}">
      <dsp:nvSpPr>
        <dsp:cNvPr id="0" name=""/>
        <dsp:cNvSpPr/>
      </dsp:nvSpPr>
      <dsp:spPr>
        <a:xfrm>
          <a:off x="5777071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FA9A6-2273-48CA-BE34-77416431C78F}">
      <dsp:nvSpPr>
        <dsp:cNvPr id="0" name=""/>
        <dsp:cNvSpPr/>
      </dsp:nvSpPr>
      <dsp:spPr>
        <a:xfrm>
          <a:off x="3054643" y="801665"/>
          <a:ext cx="2768147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2768147" y="112220"/>
              </a:lnTo>
              <a:lnTo>
                <a:pt x="2768147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CA24FE-B4F5-4816-AF2B-B7CBC7D4509F}">
      <dsp:nvSpPr>
        <dsp:cNvPr id="0" name=""/>
        <dsp:cNvSpPr/>
      </dsp:nvSpPr>
      <dsp:spPr>
        <a:xfrm>
          <a:off x="5130754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3D3134-351C-4CBE-99B5-B636A2E870F7}">
      <dsp:nvSpPr>
        <dsp:cNvPr id="0" name=""/>
        <dsp:cNvSpPr/>
      </dsp:nvSpPr>
      <dsp:spPr>
        <a:xfrm>
          <a:off x="5085034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922DD0-4850-4860-A5E4-E7CBD5E18315}">
      <dsp:nvSpPr>
        <dsp:cNvPr id="0" name=""/>
        <dsp:cNvSpPr/>
      </dsp:nvSpPr>
      <dsp:spPr>
        <a:xfrm>
          <a:off x="4438717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799AC5-ECA9-4217-8824-EF5B6B838FAE}">
      <dsp:nvSpPr>
        <dsp:cNvPr id="0" name=""/>
        <dsp:cNvSpPr/>
      </dsp:nvSpPr>
      <dsp:spPr>
        <a:xfrm>
          <a:off x="5085034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01A2F-CD3F-4885-B8F9-03F6FDEFEBCE}">
      <dsp:nvSpPr>
        <dsp:cNvPr id="0" name=""/>
        <dsp:cNvSpPr/>
      </dsp:nvSpPr>
      <dsp:spPr>
        <a:xfrm>
          <a:off x="5085034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06A3C6-F266-43DE-9BC1-D6E56B58126E}">
      <dsp:nvSpPr>
        <dsp:cNvPr id="0" name=""/>
        <dsp:cNvSpPr/>
      </dsp:nvSpPr>
      <dsp:spPr>
        <a:xfrm>
          <a:off x="3054643" y="801665"/>
          <a:ext cx="2076110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2076110" y="112220"/>
              </a:lnTo>
              <a:lnTo>
                <a:pt x="207611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258E3-D47A-4F8A-8E20-AB6964D2F890}">
      <dsp:nvSpPr>
        <dsp:cNvPr id="0" name=""/>
        <dsp:cNvSpPr/>
      </dsp:nvSpPr>
      <dsp:spPr>
        <a:xfrm>
          <a:off x="3054643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943A3-DD2F-4941-81BF-1F8F456F4086}">
      <dsp:nvSpPr>
        <dsp:cNvPr id="0" name=""/>
        <dsp:cNvSpPr/>
      </dsp:nvSpPr>
      <dsp:spPr>
        <a:xfrm>
          <a:off x="3008923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E84994-7FAF-4A67-8FFA-C0BBBB3F9DF2}">
      <dsp:nvSpPr>
        <dsp:cNvPr id="0" name=""/>
        <dsp:cNvSpPr/>
      </dsp:nvSpPr>
      <dsp:spPr>
        <a:xfrm>
          <a:off x="2362606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0ADF10-A942-415E-BFB6-96F9B8441A25}">
      <dsp:nvSpPr>
        <dsp:cNvPr id="0" name=""/>
        <dsp:cNvSpPr/>
      </dsp:nvSpPr>
      <dsp:spPr>
        <a:xfrm>
          <a:off x="3008923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E6EB37-018A-4F38-9BCF-6622DA681C95}">
      <dsp:nvSpPr>
        <dsp:cNvPr id="0" name=""/>
        <dsp:cNvSpPr/>
      </dsp:nvSpPr>
      <dsp:spPr>
        <a:xfrm>
          <a:off x="3008923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5AF3B5-A258-4FDE-8E68-F4BB66EC74A1}">
      <dsp:nvSpPr>
        <dsp:cNvPr id="0" name=""/>
        <dsp:cNvSpPr/>
      </dsp:nvSpPr>
      <dsp:spPr>
        <a:xfrm>
          <a:off x="3008923" y="801665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AE1563-C1AF-4F51-A83C-CCAC66369539}">
      <dsp:nvSpPr>
        <dsp:cNvPr id="0" name=""/>
        <dsp:cNvSpPr/>
      </dsp:nvSpPr>
      <dsp:spPr>
        <a:xfrm>
          <a:off x="978533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14BD6-DCC2-47AD-A511-8530123D78C3}">
      <dsp:nvSpPr>
        <dsp:cNvPr id="0" name=""/>
        <dsp:cNvSpPr/>
      </dsp:nvSpPr>
      <dsp:spPr>
        <a:xfrm>
          <a:off x="932813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67F2-27A9-49C6-9F5B-630D4E145260}">
      <dsp:nvSpPr>
        <dsp:cNvPr id="0" name=""/>
        <dsp:cNvSpPr/>
      </dsp:nvSpPr>
      <dsp:spPr>
        <a:xfrm>
          <a:off x="286496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96A375-6951-41F5-9C32-14B3B4B3ADFF}">
      <dsp:nvSpPr>
        <dsp:cNvPr id="0" name=""/>
        <dsp:cNvSpPr/>
      </dsp:nvSpPr>
      <dsp:spPr>
        <a:xfrm>
          <a:off x="932813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468B63-3DC4-4CA0-8867-3B6DFDAE083F}">
      <dsp:nvSpPr>
        <dsp:cNvPr id="0" name=""/>
        <dsp:cNvSpPr/>
      </dsp:nvSpPr>
      <dsp:spPr>
        <a:xfrm>
          <a:off x="932813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D39F73-D86E-4F2F-8375-04F941F0A4B4}">
      <dsp:nvSpPr>
        <dsp:cNvPr id="0" name=""/>
        <dsp:cNvSpPr/>
      </dsp:nvSpPr>
      <dsp:spPr>
        <a:xfrm>
          <a:off x="978533" y="801665"/>
          <a:ext cx="2076110" cy="164673"/>
        </a:xfrm>
        <a:custGeom>
          <a:avLst/>
          <a:gdLst/>
          <a:ahLst/>
          <a:cxnLst/>
          <a:rect l="0" t="0" r="0" b="0"/>
          <a:pathLst>
            <a:path>
              <a:moveTo>
                <a:pt x="2076110" y="0"/>
              </a:moveTo>
              <a:lnTo>
                <a:pt x="2076110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102E9-DF48-489D-813E-A7BFA880A262}">
      <dsp:nvSpPr>
        <dsp:cNvPr id="0" name=""/>
        <dsp:cNvSpPr/>
      </dsp:nvSpPr>
      <dsp:spPr>
        <a:xfrm>
          <a:off x="240776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83FB8D-2341-496B-9505-AD53DDDA3D41}">
      <dsp:nvSpPr>
        <dsp:cNvPr id="0" name=""/>
        <dsp:cNvSpPr/>
      </dsp:nvSpPr>
      <dsp:spPr>
        <a:xfrm>
          <a:off x="286496" y="801665"/>
          <a:ext cx="2768147" cy="164673"/>
        </a:xfrm>
        <a:custGeom>
          <a:avLst/>
          <a:gdLst/>
          <a:ahLst/>
          <a:cxnLst/>
          <a:rect l="0" t="0" r="0" b="0"/>
          <a:pathLst>
            <a:path>
              <a:moveTo>
                <a:pt x="2768147" y="0"/>
              </a:moveTo>
              <a:lnTo>
                <a:pt x="2768147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F8F94-3A38-45B0-8A16-EA29279FC95B}">
      <dsp:nvSpPr>
        <dsp:cNvPr id="0" name=""/>
        <dsp:cNvSpPr/>
      </dsp:nvSpPr>
      <dsp:spPr>
        <a:xfrm>
          <a:off x="2771537" y="442121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78EEB0-5AD0-45F0-997E-C69B1633A5D8}">
      <dsp:nvSpPr>
        <dsp:cNvPr id="0" name=""/>
        <dsp:cNvSpPr/>
      </dsp:nvSpPr>
      <dsp:spPr>
        <a:xfrm>
          <a:off x="2834450" y="501887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Juiza Presidente</a:t>
          </a:r>
        </a:p>
      </dsp:txBody>
      <dsp:txXfrm>
        <a:off x="2844981" y="512418"/>
        <a:ext cx="545149" cy="338482"/>
      </dsp:txXfrm>
    </dsp:sp>
    <dsp:sp modelId="{3D391792-B275-44C9-87E9-B4CB2C85B69F}">
      <dsp:nvSpPr>
        <dsp:cNvPr id="0" name=""/>
        <dsp:cNvSpPr/>
      </dsp:nvSpPr>
      <dsp:spPr>
        <a:xfrm>
          <a:off x="3390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99A250-8DF4-410E-BBEC-6B3517132C0B}">
      <dsp:nvSpPr>
        <dsp:cNvPr id="0" name=""/>
        <dsp:cNvSpPr/>
      </dsp:nvSpPr>
      <dsp:spPr>
        <a:xfrm>
          <a:off x="66302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Curadoria de Menores</a:t>
          </a:r>
        </a:p>
      </dsp:txBody>
      <dsp:txXfrm>
        <a:off x="76833" y="1036636"/>
        <a:ext cx="545149" cy="338482"/>
      </dsp:txXfrm>
    </dsp:sp>
    <dsp:sp modelId="{17E23D8B-F8BA-4062-A818-3A744740FFB0}">
      <dsp:nvSpPr>
        <dsp:cNvPr id="0" name=""/>
        <dsp:cNvSpPr/>
      </dsp:nvSpPr>
      <dsp:spPr>
        <a:xfrm>
          <a:off x="3390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691A5A-05AE-41CA-A489-2395ACC4A900}">
      <dsp:nvSpPr>
        <dsp:cNvPr id="0" name=""/>
        <dsp:cNvSpPr/>
      </dsp:nvSpPr>
      <dsp:spPr>
        <a:xfrm>
          <a:off x="66302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Curadoria</a:t>
          </a:r>
        </a:p>
      </dsp:txBody>
      <dsp:txXfrm>
        <a:off x="76833" y="1560854"/>
        <a:ext cx="545149" cy="338482"/>
      </dsp:txXfrm>
    </dsp:sp>
    <dsp:sp modelId="{F391A001-7328-4C43-9A60-4724E3311F90}">
      <dsp:nvSpPr>
        <dsp:cNvPr id="0" name=""/>
        <dsp:cNvSpPr/>
      </dsp:nvSpPr>
      <dsp:spPr>
        <a:xfrm>
          <a:off x="695427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AB29E7-6847-4095-99F8-1F60F6351B89}">
      <dsp:nvSpPr>
        <dsp:cNvPr id="0" name=""/>
        <dsp:cNvSpPr/>
      </dsp:nvSpPr>
      <dsp:spPr>
        <a:xfrm>
          <a:off x="758339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 da 1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768870" y="1036636"/>
        <a:ext cx="545149" cy="338482"/>
      </dsp:txXfrm>
    </dsp:sp>
    <dsp:sp modelId="{7F801E62-924B-4BA4-B2A4-2AD6BB19C838}">
      <dsp:nvSpPr>
        <dsp:cNvPr id="0" name=""/>
        <dsp:cNvSpPr/>
      </dsp:nvSpPr>
      <dsp:spPr>
        <a:xfrm>
          <a:off x="695427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BBF7A08-240B-42B9-93C7-BF8D01C1024E}">
      <dsp:nvSpPr>
        <dsp:cNvPr id="0" name=""/>
        <dsp:cNvSpPr/>
      </dsp:nvSpPr>
      <dsp:spPr>
        <a:xfrm>
          <a:off x="758339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1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768870" y="1560854"/>
        <a:ext cx="545149" cy="338482"/>
      </dsp:txXfrm>
    </dsp:sp>
    <dsp:sp modelId="{2E1F6128-FC9C-4DB4-A2C1-D779126B5E61}">
      <dsp:nvSpPr>
        <dsp:cNvPr id="0" name=""/>
        <dsp:cNvSpPr/>
      </dsp:nvSpPr>
      <dsp:spPr>
        <a:xfrm>
          <a:off x="695427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71B4C0-63DE-44B1-9411-90BE2CEE3A67}">
      <dsp:nvSpPr>
        <dsp:cNvPr id="0" name=""/>
        <dsp:cNvSpPr/>
      </dsp:nvSpPr>
      <dsp:spPr>
        <a:xfrm>
          <a:off x="758339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1</a:t>
          </a:r>
        </a:p>
      </dsp:txBody>
      <dsp:txXfrm>
        <a:off x="768870" y="2085072"/>
        <a:ext cx="545149" cy="338482"/>
      </dsp:txXfrm>
    </dsp:sp>
    <dsp:sp modelId="{64974AB1-505C-4F75-83C9-6C0EB0F8F520}">
      <dsp:nvSpPr>
        <dsp:cNvPr id="0" name=""/>
        <dsp:cNvSpPr/>
      </dsp:nvSpPr>
      <dsp:spPr>
        <a:xfrm>
          <a:off x="3390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A84018-20D5-4058-9051-0597308E5C08}">
      <dsp:nvSpPr>
        <dsp:cNvPr id="0" name=""/>
        <dsp:cNvSpPr/>
      </dsp:nvSpPr>
      <dsp:spPr>
        <a:xfrm>
          <a:off x="66302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76833" y="2609290"/>
        <a:ext cx="545149" cy="338482"/>
      </dsp:txXfrm>
    </dsp:sp>
    <dsp:sp modelId="{409F661E-B710-4932-8447-C03654CC9127}">
      <dsp:nvSpPr>
        <dsp:cNvPr id="0" name=""/>
        <dsp:cNvSpPr/>
      </dsp:nvSpPr>
      <dsp:spPr>
        <a:xfrm>
          <a:off x="695427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8E3425-019F-4544-8B81-D980F5FB3727}">
      <dsp:nvSpPr>
        <dsp:cNvPr id="0" name=""/>
        <dsp:cNvSpPr/>
      </dsp:nvSpPr>
      <dsp:spPr>
        <a:xfrm>
          <a:off x="758339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</a:t>
          </a:r>
        </a:p>
      </dsp:txBody>
      <dsp:txXfrm>
        <a:off x="768870" y="2609290"/>
        <a:ext cx="545149" cy="338482"/>
      </dsp:txXfrm>
    </dsp:sp>
    <dsp:sp modelId="{EA33AFCE-1F4F-4CBB-BA05-F9566B76BD6D}">
      <dsp:nvSpPr>
        <dsp:cNvPr id="0" name=""/>
        <dsp:cNvSpPr/>
      </dsp:nvSpPr>
      <dsp:spPr>
        <a:xfrm>
          <a:off x="1387464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E3C136E-2A98-4E56-AFC7-465EE4BAB0AA}">
      <dsp:nvSpPr>
        <dsp:cNvPr id="0" name=""/>
        <dsp:cNvSpPr/>
      </dsp:nvSpPr>
      <dsp:spPr>
        <a:xfrm>
          <a:off x="1450376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1460907" y="2609290"/>
        <a:ext cx="545149" cy="338482"/>
      </dsp:txXfrm>
    </dsp:sp>
    <dsp:sp modelId="{FBDDCF0B-CDE1-4361-AF25-54740597A518}">
      <dsp:nvSpPr>
        <dsp:cNvPr id="0" name=""/>
        <dsp:cNvSpPr/>
      </dsp:nvSpPr>
      <dsp:spPr>
        <a:xfrm>
          <a:off x="2771537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1C1A83-5CEF-418D-824A-E658F8B1413A}">
      <dsp:nvSpPr>
        <dsp:cNvPr id="0" name=""/>
        <dsp:cNvSpPr/>
      </dsp:nvSpPr>
      <dsp:spPr>
        <a:xfrm>
          <a:off x="2834450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Juiza da 2 Secção</a:t>
          </a:r>
        </a:p>
      </dsp:txBody>
      <dsp:txXfrm>
        <a:off x="2844981" y="1036636"/>
        <a:ext cx="545149" cy="338482"/>
      </dsp:txXfrm>
    </dsp:sp>
    <dsp:sp modelId="{5778103A-A71C-4600-AD66-5EA5654D5911}">
      <dsp:nvSpPr>
        <dsp:cNvPr id="0" name=""/>
        <dsp:cNvSpPr/>
      </dsp:nvSpPr>
      <dsp:spPr>
        <a:xfrm>
          <a:off x="2771537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FF503C-61E5-40C3-A8BF-C8F1C5008E5D}">
      <dsp:nvSpPr>
        <dsp:cNvPr id="0" name=""/>
        <dsp:cNvSpPr/>
      </dsp:nvSpPr>
      <dsp:spPr>
        <a:xfrm>
          <a:off x="2834450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2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2844981" y="1560854"/>
        <a:ext cx="545149" cy="338482"/>
      </dsp:txXfrm>
    </dsp:sp>
    <dsp:sp modelId="{F4E0245A-9E33-4E97-A08C-2262823EBE8B}">
      <dsp:nvSpPr>
        <dsp:cNvPr id="0" name=""/>
        <dsp:cNvSpPr/>
      </dsp:nvSpPr>
      <dsp:spPr>
        <a:xfrm>
          <a:off x="2771537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760A8B-B72A-40CA-A6CA-5BB9ECC0CB59}">
      <dsp:nvSpPr>
        <dsp:cNvPr id="0" name=""/>
        <dsp:cNvSpPr/>
      </dsp:nvSpPr>
      <dsp:spPr>
        <a:xfrm>
          <a:off x="2834450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2</a:t>
          </a:r>
        </a:p>
      </dsp:txBody>
      <dsp:txXfrm>
        <a:off x="2844981" y="2085072"/>
        <a:ext cx="545149" cy="338482"/>
      </dsp:txXfrm>
    </dsp:sp>
    <dsp:sp modelId="{2424EACA-75E1-4E1F-BC19-BA7F41EA28E6}">
      <dsp:nvSpPr>
        <dsp:cNvPr id="0" name=""/>
        <dsp:cNvSpPr/>
      </dsp:nvSpPr>
      <dsp:spPr>
        <a:xfrm>
          <a:off x="2079500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ADF59E-8FA0-4BCF-BA51-341A77172120}">
      <dsp:nvSpPr>
        <dsp:cNvPr id="0" name=""/>
        <dsp:cNvSpPr/>
      </dsp:nvSpPr>
      <dsp:spPr>
        <a:xfrm>
          <a:off x="2142413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2152944" y="2609290"/>
        <a:ext cx="545149" cy="338482"/>
      </dsp:txXfrm>
    </dsp:sp>
    <dsp:sp modelId="{3CBFCD84-2267-4645-B31B-91FAFCFBC835}">
      <dsp:nvSpPr>
        <dsp:cNvPr id="0" name=""/>
        <dsp:cNvSpPr/>
      </dsp:nvSpPr>
      <dsp:spPr>
        <a:xfrm>
          <a:off x="2771537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E716F-3BA2-4971-A6A6-540350CC6661}">
      <dsp:nvSpPr>
        <dsp:cNvPr id="0" name=""/>
        <dsp:cNvSpPr/>
      </dsp:nvSpPr>
      <dsp:spPr>
        <a:xfrm>
          <a:off x="2834450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</a:t>
          </a:r>
        </a:p>
      </dsp:txBody>
      <dsp:txXfrm>
        <a:off x="2844981" y="2609290"/>
        <a:ext cx="545149" cy="338482"/>
      </dsp:txXfrm>
    </dsp:sp>
    <dsp:sp modelId="{08F8BA13-0FEB-463F-B104-35E6800CAE7E}">
      <dsp:nvSpPr>
        <dsp:cNvPr id="0" name=""/>
        <dsp:cNvSpPr/>
      </dsp:nvSpPr>
      <dsp:spPr>
        <a:xfrm>
          <a:off x="3463574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96857E-9486-414B-B4A0-5D38DE405BC2}">
      <dsp:nvSpPr>
        <dsp:cNvPr id="0" name=""/>
        <dsp:cNvSpPr/>
      </dsp:nvSpPr>
      <dsp:spPr>
        <a:xfrm>
          <a:off x="3526487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3537018" y="2609290"/>
        <a:ext cx="545149" cy="338482"/>
      </dsp:txXfrm>
    </dsp:sp>
    <dsp:sp modelId="{E7F11D0C-842B-4BF1-9CB7-A1718B803E08}">
      <dsp:nvSpPr>
        <dsp:cNvPr id="0" name=""/>
        <dsp:cNvSpPr/>
      </dsp:nvSpPr>
      <dsp:spPr>
        <a:xfrm>
          <a:off x="4847648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3000B1-574D-4E7E-9A5C-6CF2AC828DE4}">
      <dsp:nvSpPr>
        <dsp:cNvPr id="0" name=""/>
        <dsp:cNvSpPr/>
      </dsp:nvSpPr>
      <dsp:spPr>
        <a:xfrm>
          <a:off x="4910560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 da 3 Secção</a:t>
          </a:r>
        </a:p>
      </dsp:txBody>
      <dsp:txXfrm>
        <a:off x="4921091" y="1036636"/>
        <a:ext cx="545149" cy="338482"/>
      </dsp:txXfrm>
    </dsp:sp>
    <dsp:sp modelId="{97C82599-F291-4F92-B6EE-A90AA8139EA5}">
      <dsp:nvSpPr>
        <dsp:cNvPr id="0" name=""/>
        <dsp:cNvSpPr/>
      </dsp:nvSpPr>
      <dsp:spPr>
        <a:xfrm>
          <a:off x="4847648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446BC5-2ED4-4870-B260-C0EC0867CB28}">
      <dsp:nvSpPr>
        <dsp:cNvPr id="0" name=""/>
        <dsp:cNvSpPr/>
      </dsp:nvSpPr>
      <dsp:spPr>
        <a:xfrm>
          <a:off x="4910560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Cartória da 3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4921091" y="1560854"/>
        <a:ext cx="545149" cy="338482"/>
      </dsp:txXfrm>
    </dsp:sp>
    <dsp:sp modelId="{DC659F96-B09C-48F6-9DB4-73A9BA842BA7}">
      <dsp:nvSpPr>
        <dsp:cNvPr id="0" name=""/>
        <dsp:cNvSpPr/>
      </dsp:nvSpPr>
      <dsp:spPr>
        <a:xfrm>
          <a:off x="4847648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506E4F-4471-4F79-A544-53B2272EEBE4}">
      <dsp:nvSpPr>
        <dsp:cNvPr id="0" name=""/>
        <dsp:cNvSpPr/>
      </dsp:nvSpPr>
      <dsp:spPr>
        <a:xfrm>
          <a:off x="4910560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3</a:t>
          </a:r>
        </a:p>
      </dsp:txBody>
      <dsp:txXfrm>
        <a:off x="4921091" y="2085072"/>
        <a:ext cx="545149" cy="338482"/>
      </dsp:txXfrm>
    </dsp:sp>
    <dsp:sp modelId="{7339C858-47DC-4782-A462-7103A0C35E2A}">
      <dsp:nvSpPr>
        <dsp:cNvPr id="0" name=""/>
        <dsp:cNvSpPr/>
      </dsp:nvSpPr>
      <dsp:spPr>
        <a:xfrm>
          <a:off x="4155611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D0A73DE-09E7-44B3-A3B5-3E32194E3704}">
      <dsp:nvSpPr>
        <dsp:cNvPr id="0" name=""/>
        <dsp:cNvSpPr/>
      </dsp:nvSpPr>
      <dsp:spPr>
        <a:xfrm>
          <a:off x="4218523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4229054" y="2609290"/>
        <a:ext cx="545149" cy="338482"/>
      </dsp:txXfrm>
    </dsp:sp>
    <dsp:sp modelId="{8B985E89-57AC-4E08-B0B4-875C8FA1CC52}">
      <dsp:nvSpPr>
        <dsp:cNvPr id="0" name=""/>
        <dsp:cNvSpPr/>
      </dsp:nvSpPr>
      <dsp:spPr>
        <a:xfrm>
          <a:off x="4847648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F5B3773-740E-48F1-9104-DD77DFFE26F8}">
      <dsp:nvSpPr>
        <dsp:cNvPr id="0" name=""/>
        <dsp:cNvSpPr/>
      </dsp:nvSpPr>
      <dsp:spPr>
        <a:xfrm>
          <a:off x="4910560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 </a:t>
          </a:r>
        </a:p>
      </dsp:txBody>
      <dsp:txXfrm>
        <a:off x="4921091" y="2609290"/>
        <a:ext cx="545149" cy="338482"/>
      </dsp:txXfrm>
    </dsp:sp>
    <dsp:sp modelId="{9F6E72FE-D9FD-45E7-A399-4EB4D7155FE6}">
      <dsp:nvSpPr>
        <dsp:cNvPr id="0" name=""/>
        <dsp:cNvSpPr/>
      </dsp:nvSpPr>
      <dsp:spPr>
        <a:xfrm>
          <a:off x="5539685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A4D306-8A19-4D40-AB21-85666011B353}">
      <dsp:nvSpPr>
        <dsp:cNvPr id="0" name=""/>
        <dsp:cNvSpPr/>
      </dsp:nvSpPr>
      <dsp:spPr>
        <a:xfrm>
          <a:off x="5602597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5613128" y="2609290"/>
        <a:ext cx="545149" cy="338482"/>
      </dsp:txXfrm>
    </dsp:sp>
    <dsp:sp modelId="{60D03E53-211F-4B41-ACC4-896CF336DD2F}">
      <dsp:nvSpPr>
        <dsp:cNvPr id="0" name=""/>
        <dsp:cNvSpPr/>
      </dsp:nvSpPr>
      <dsp:spPr>
        <a:xfrm>
          <a:off x="5539685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E41C80-9264-4E16-90CC-736B6C132061}">
      <dsp:nvSpPr>
        <dsp:cNvPr id="0" name=""/>
        <dsp:cNvSpPr/>
      </dsp:nvSpPr>
      <dsp:spPr>
        <a:xfrm>
          <a:off x="5602597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Adminitradora Judicial</a:t>
          </a:r>
        </a:p>
      </dsp:txBody>
      <dsp:txXfrm>
        <a:off x="5613128" y="1036636"/>
        <a:ext cx="545149" cy="338482"/>
      </dsp:txXfrm>
    </dsp:sp>
    <dsp:sp modelId="{5BF26971-CF85-4D8B-84E5-FA04C894E479}">
      <dsp:nvSpPr>
        <dsp:cNvPr id="0" name=""/>
        <dsp:cNvSpPr/>
      </dsp:nvSpPr>
      <dsp:spPr>
        <a:xfrm>
          <a:off x="5539685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5546C2-908F-4C2E-A527-7465338ED3D7}">
      <dsp:nvSpPr>
        <dsp:cNvPr id="0" name=""/>
        <dsp:cNvSpPr/>
      </dsp:nvSpPr>
      <dsp:spPr>
        <a:xfrm>
          <a:off x="5602597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Secretaria </a:t>
          </a:r>
          <a:r>
            <a:rPr lang="pt-PT" sz="600" kern="1200"/>
            <a:t>Geral</a:t>
          </a:r>
          <a:endParaRPr lang="en-US" sz="600" kern="1200"/>
        </a:p>
      </dsp:txBody>
      <dsp:txXfrm>
        <a:off x="5613128" y="1560854"/>
        <a:ext cx="545149" cy="3384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Pressman</b:Tag>
    <b:SourceType>DocumentFromInternetSite</b:SourceType>
    <b:Guid>{3447B8A6-43C2-4B86-AE14-48687B09C72B}</b:Guid>
    <b:Title>Software engineering: a practitioner's approach</b:Title>
    <b:Year>2005</b:Year>
    <b:URL>http://books.google.com/books?hl=en&amp;lr=&amp;id=bL7QZHtWvaUC&amp;oi=fnd&amp;pg=PR27&amp;dq=pressman+software+1995&amp;ots=O6wccQsK9l&amp;sig=LAlR4xjKzJQ-6snNfGptiV8Mrnk</b:URL>
    <b:Author>
      <b:Author>
        <b:NameList>
          <b:Person>
            <b:Last>Pressman</b:Last>
            <b:First>Roger</b:First>
            <b:Middle>S.</b:Middle>
          </b:Person>
        </b:NameList>
      </b:Author>
    </b:Author>
    <b:InternetSiteTitle> books.google.com</b:InternetSiteTitle>
    <b:RefOrder>8</b:RefOrder>
  </b:Source>
  <b:Source>
    <b:Tag>MartinOdell</b:Tag>
    <b:SourceType>Book</b:SourceType>
    <b:Guid>{70859FE9-6823-4224-B974-DAB8A7EDA476}</b:Guid>
    <b:Author>
      <b:Author>
        <b:Corporate>Odell, J. Martin &amp; J.</b:Corporate>
      </b:Author>
    </b:Author>
    <b:Title>Análise e Projeto Orientados a Objeto</b:Title>
    <b:Year>1995</b:Year>
    <b:City>São Paulo</b:City>
    <b:Publisher>Makron Books</b:Publisher>
    <b:RefOrder>9</b:RefOrder>
  </b:Source>
  <b:Source>
    <b:Tag>Sar07</b:Tag>
    <b:SourceType>InternetSite</b:SourceType>
    <b:Guid>{1D32C881-EF15-47D1-B016-A43C2FBF7396}</b:Guid>
    <b:Author>
      <b:Author>
        <b:Corporate>Sara M.</b:Corporate>
      </b:Author>
    </b:Author>
    <b:Title>Sistemas de Gestão de Base de Dados</b:Title>
    <b:Year>2007</b:Year>
    <b:Month>11</b:Month>
    <b:Day>26</b:Day>
    <b:YearAccessed>2015</b:YearAccessed>
    <b:MonthAccessed>06</b:MonthAccessed>
    <b:DayAccessed>17</b:DayAccessed>
    <b:URL>http://www.notapositiva.com/trab_estudantes/trab_estudantes/tic/tic_trabalhos/sistgestbd.htm</b:URL>
    <b:RefOrder>10</b:RefOrder>
  </b:Source>
  <b:Source>
    <b:Tag>ALM05</b:Tag>
    <b:SourceType>Book</b:SourceType>
    <b:Guid>{3E1065DC-C9A5-4D05-8CC5-E025C3E37A75}</b:Guid>
    <b:Title>Fundamentos para Sistemas de Informação 2 ed.</b:Title>
    <b:Year>2005</b:Year>
    <b:City>Santa Catarina</b:City>
    <b:Publisher>Palhoça UnisulVirtual</b:Publisher>
    <b:Author>
      <b:Author>
        <b:Corporate>A. L Mülbert, e N. M. Ayres</b:Corporate>
      </b:Author>
    </b:Author>
    <b:RefOrder>11</b:RefOrder>
  </b:Source>
  <b:Source>
    <b:Tag>Cae09</b:Tag>
    <b:SourceType>InternetSite</b:SourceType>
    <b:Guid>{347F1998-63F8-4688-9662-DA88C3BED0CC}</b:Guid>
    <b:Author>
      <b:Author>
        <b:Corporate>Caelum</b:Corporate>
      </b:Author>
    </b:Author>
    <b:Title>APOSTILA LABORATÓRIO JAVA COM TESTES, XML E DESIGN PATTERNS</b:Title>
    <b:Year>2009</b:Year>
    <b:YearAccessed>2015</b:YearAccessed>
    <b:MonthAccessed>06</b:MonthAccessed>
    <b:DayAccessed>20</b:DayAccessed>
    <b:URL>http://www.caelum.com.br/apostila-java-testes-xml-design-patterns/interfaces-graficas-com-swing/#5-3-look-and-feel</b:URL>
    <b:RefOrder>12</b:RefOrder>
  </b:Source>
  <b:Source>
    <b:Tag>Sam07</b:Tag>
    <b:SourceType>InternetSite</b:SourceType>
    <b:Guid>{96AC021B-3DDA-4945-AD8A-774729ED39A7}</b:Guid>
    <b:Title>dsc.ufcg</b:Title>
    <b:Year>2007</b:Year>
    <b:Month>1</b:Month>
    <b:YearAccessed>2015</b:YearAccessed>
    <b:MonthAccessed>10</b:MonthAccessed>
    <b:DayAccessed>18</b:DayAccessed>
    <b:URL>http://www.dsc.ufcg.edu.br/~sampaio/cursos/2007.1/Graduacao/SI-II/Uml/diagramas/usecases/usecases.htm</b:URL>
    <b:Author>
      <b:Author>
        <b:NameList>
          <b:Person>
            <b:Last>Sampaio</b:Last>
          </b:Person>
        </b:NameList>
      </b:Author>
    </b:Author>
    <b:RefOrder>13</b:RefOrder>
  </b:Source>
  <b:Source>
    <b:Tag>Mar15</b:Tag>
    <b:SourceType>InternetSite</b:SourceType>
    <b:Guid>{9C5DF3A1-D9AC-4F2F-8C2D-E04E4B5AF6FF}</b:Guid>
    <b:Title>Capítulo 2. Fundamentos do UML</b:Title>
    <b:Author>
      <b:Author>
        <b:NameList>
          <b:Person>
            <b:Last>Gama</b:Last>
            <b:First>Marcus</b:First>
          </b:Person>
        </b:NameList>
      </b:Author>
    </b:Author>
    <b:YearAccessed>2015</b:YearAccessed>
    <b:MonthAccessed>11</b:MonthAccessed>
    <b:DayAccessed>22</b:DayAccessed>
    <b:URL>https://docs.kde.org/trunk4/pt_BR/kdesdk/umbrello/uml-basics.html</b:URL>
    <b:RefOrder>1</b:RefOrder>
  </b:Source>
  <b:Source>
    <b:Tag>Jor94</b:Tag>
    <b:SourceType>DocumentFromInternetSite</b:SourceType>
    <b:Guid>{CF3D9360-A640-414F-A2FE-B9C5E2F22179}</b:Guid>
    <b:Author>
      <b:Author>
        <b:NameList>
          <b:Person>
            <b:Last>Jorge</b:Last>
            <b:First>Mário</b:First>
            <b:Middle>Rui Gomes e Joaquim</b:Middle>
          </b:Person>
        </b:NameList>
      </b:Author>
    </b:Author>
    <b:Title>Capítulo 7. Prototyping for Tiny Fingers</b:Title>
    <b:Year>1994</b:Year>
    <b:Month>04</b:Month>
    <b:YearAccessed>2015</b:YearAccessed>
    <b:MonthAccessed>11</b:MonthAccessed>
    <b:DayAccessed>22</b:DayAccessed>
    <b:URL>http://www.di.ubi.pt/~agomes/ihc/teoricas/07-cap.pdf</b:URL>
    <b:InternetSiteTitle>http://www.di.ubi.pt</b:InternetSiteTitle>
    <b:RefOrder>2</b:RefOrder>
  </b:Source>
  <b:Source>
    <b:Tag>Con10</b:Tag>
    <b:SourceType>DocumentFromInternetSite</b:SourceType>
    <b:Guid>{D74977F5-9243-48B3-8F86-63FD61AD2BA6}</b:Guid>
    <b:Author>
      <b:Author>
        <b:Corporate>Conselho Nacional de Arquivos - CONARQ</b:Corporate>
      </b:Author>
    </b:Author>
    <b:Title>Conselho Nacional de Arquivos</b:Title>
    <b:InternetSiteTitle>www.conarq.arquivonacional.gov.br</b:InternetSiteTitle>
    <b:Year>2010</b:Year>
    <b:Month>04</b:Month>
    <b:YearAccessed>2015</b:YearAccessed>
    <b:MonthAccessed>11</b:MonthAccessed>
    <b:DayAccessed>22</b:DayAccessed>
    <b:URL>http://www.conarq.arquivonacional.gov.br/media/publicacoes/recomenda/recomendaes_para_digitalizao.pdf</b:URL>
    <b:RefOrder>3</b:RefOrder>
  </b:Source>
  <b:Source>
    <b:Tag>WWR70</b:Tag>
    <b:SourceType>Book</b:SourceType>
    <b:Guid>{A8E34614-A106-411F-9048-039C3FAF147A}</b:Guid>
    <b:Title>Managing the development of large software systems: concepts and techniques.</b:Title>
    <b:Year>1970</b:Year>
    <b:Author>
      <b:Author>
        <b:NameList>
          <b:Person>
            <b:Last>Royce</b:Last>
            <b:First>W.W</b:First>
          </b:Person>
        </b:NameList>
      </b:Author>
    </b:Author>
    <b:City>Westcon, Los Angeles, CA.</b:City>
    <b:Publisher>IEEE </b:Publisher>
    <b:RefOrder>4</b:RefOrder>
  </b:Source>
  <b:Source>
    <b:Tag>MSc02</b:Tag>
    <b:SourceType>Book</b:SourceType>
    <b:Guid>{4EB17A3E-341F-4A12-A24A-17A58490FB76}</b:Guid>
    <b:Author>
      <b:Author>
        <b:NameList>
          <b:Person>
            <b:Last>M. Schwaber</b:Last>
            <b:First>K.</b:First>
            <b:Middle>and Beedle,</b:Middle>
          </b:Person>
        </b:NameList>
      </b:Author>
    </b:Author>
    <b:Title> Agile Software Development with Scrum</b:Title>
    <b:Year>2002</b:Year>
    <b:City>New Jersey</b:City>
    <b:Publisher>Prentice-Hall</b:Publisher>
    <b:RefOrder>5</b:RefOrder>
  </b:Source>
  <b:Source>
    <b:Tag>KBe99</b:Tag>
    <b:SourceType>Book</b:SourceType>
    <b:Guid>{71365A2F-E71E-4BAB-A4B6-AFF611CB0734}</b:Guid>
    <b:Author>
      <b:Author>
        <b:NameList>
          <b:Person>
            <b:Last>Beck</b:Last>
            <b:First>K</b:First>
          </b:Person>
        </b:NameList>
      </b:Author>
    </b:Author>
    <b:Title>Programação Extrema Explicada</b:Title>
    <b:Year>1999</b:Year>
    <b:Publisher>Bookman</b:Publisher>
    <b:RefOrder>6</b:RefOrder>
  </b:Source>
  <b:Source>
    <b:Tag>Cre14</b:Tag>
    <b:SourceType>DocumentFromInternetSite</b:SourceType>
    <b:Guid>{B8822492-5A4F-46FA-A4D5-AA7C2A7C0F81}</b:Guid>
    <b:Title>br.ccm.net</b:Title>
    <b:Year>2014</b:Year>
    <b:Author>
      <b:Author>
        <b:NameList>
          <b:Person>
            <b:Last>Commons</b:Last>
            <b:First>Creative</b:First>
          </b:Person>
        </b:NameList>
      </b:Author>
    </b:Author>
    <b:InternetSiteTitle>saude.ccm.net </b:InternetSiteTitle>
    <b:Month>11</b:Month>
    <b:YearAccessed>2015</b:YearAccessed>
    <b:MonthAccessed>11</b:MonthAccessed>
    <b:DayAccessed>23</b:DayAccessed>
    <b:URL>http://br.ccm.net/contents/623-introducao-a-seguranca-informatica</b:URL>
    <b:RefOrder>7</b:RefOrder>
  </b:Source>
</b:Sources>
</file>

<file path=customXml/itemProps1.xml><?xml version="1.0" encoding="utf-8"?>
<ds:datastoreItem xmlns:ds="http://schemas.openxmlformats.org/officeDocument/2006/customXml" ds:itemID="{26057981-0A36-4D62-8FF4-663FBA21C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PFC_Template (1) draft.dot</Template>
  <TotalTime>53</TotalTime>
  <Pages>57</Pages>
  <Words>8973</Words>
  <Characters>51149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American Psychological Association 5th Edition</vt:lpstr>
    </vt:vector>
  </TitlesOfParts>
  <Company>ISI ResearchSoft</Company>
  <LinksUpToDate>false</LinksUpToDate>
  <CharactersWithSpaces>60002</CharactersWithSpaces>
  <SharedDoc>false</SharedDoc>
  <HLinks>
    <vt:vector size="246" baseType="variant">
      <vt:variant>
        <vt:i4>1179704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1769526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_Toc419886335</vt:lpwstr>
      </vt:variant>
      <vt:variant>
        <vt:i4>1769526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_Toc419886334</vt:lpwstr>
      </vt:variant>
      <vt:variant>
        <vt:i4>1769526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_Toc419886333</vt:lpwstr>
      </vt:variant>
      <vt:variant>
        <vt:i4>1769526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_Toc419886332</vt:lpwstr>
      </vt:variant>
      <vt:variant>
        <vt:i4>1769526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_Toc419886331</vt:lpwstr>
      </vt:variant>
      <vt:variant>
        <vt:i4>1769526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_Toc419886330</vt:lpwstr>
      </vt:variant>
      <vt:variant>
        <vt:i4>1703990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_Toc419886329</vt:lpwstr>
      </vt:variant>
      <vt:variant>
        <vt:i4>1703990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_Toc419886328</vt:lpwstr>
      </vt:variant>
      <vt:variant>
        <vt:i4>1703990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_Toc419886327</vt:lpwstr>
      </vt:variant>
      <vt:variant>
        <vt:i4>1703990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_Toc419886326</vt:lpwstr>
      </vt:variant>
      <vt:variant>
        <vt:i4>1703990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_Toc419886325</vt:lpwstr>
      </vt:variant>
      <vt:variant>
        <vt:i4>1703990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_Toc419886324</vt:lpwstr>
      </vt:variant>
      <vt:variant>
        <vt:i4>1703990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_Toc419886323</vt:lpwstr>
      </vt:variant>
      <vt:variant>
        <vt:i4>1703990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_Toc419886322</vt:lpwstr>
      </vt:variant>
      <vt:variant>
        <vt:i4>1703990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_Toc419886321</vt:lpwstr>
      </vt:variant>
      <vt:variant>
        <vt:i4>1703990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_Toc419886320</vt:lpwstr>
      </vt:variant>
      <vt:variant>
        <vt:i4>1638454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_Toc419886319</vt:lpwstr>
      </vt:variant>
      <vt:variant>
        <vt:i4>1638454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_Toc419886318</vt:lpwstr>
      </vt:variant>
      <vt:variant>
        <vt:i4>1638454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_Toc419886317</vt:lpwstr>
      </vt:variant>
      <vt:variant>
        <vt:i4>1638454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_Toc419886316</vt:lpwstr>
      </vt:variant>
      <vt:variant>
        <vt:i4>1638454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_Toc419886315</vt:lpwstr>
      </vt:variant>
      <vt:variant>
        <vt:i4>1638454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_Toc419886314</vt:lpwstr>
      </vt:variant>
      <vt:variant>
        <vt:i4>1638454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_Toc419886313</vt:lpwstr>
      </vt:variant>
      <vt:variant>
        <vt:i4>1638454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_Toc419886312</vt:lpwstr>
      </vt:variant>
      <vt:variant>
        <vt:i4>1638454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_Toc419886311</vt:lpwstr>
      </vt:variant>
      <vt:variant>
        <vt:i4>1638454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_Toc419886310</vt:lpwstr>
      </vt:variant>
      <vt:variant>
        <vt:i4>1572918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_Toc419886309</vt:lpwstr>
      </vt:variant>
      <vt:variant>
        <vt:i4>1572918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_Toc419886308</vt:lpwstr>
      </vt:variant>
      <vt:variant>
        <vt:i4>1572918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_Toc419886307</vt:lpwstr>
      </vt:variant>
      <vt:variant>
        <vt:i4>1572918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_Toc419886306</vt:lpwstr>
      </vt:variant>
      <vt:variant>
        <vt:i4>1572918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_Toc419886305</vt:lpwstr>
      </vt:variant>
      <vt:variant>
        <vt:i4>1572918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_Toc419886304</vt:lpwstr>
      </vt:variant>
      <vt:variant>
        <vt:i4>1572918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_Toc419886303</vt:lpwstr>
      </vt:variant>
      <vt:variant>
        <vt:i4>1572918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_Toc419886302</vt:lpwstr>
      </vt:variant>
      <vt:variant>
        <vt:i4>1572918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_Toc419886301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American Psychological Association 5th Edition</dc:title>
  <dc:creator>mmalagon</dc:creator>
  <cp:lastModifiedBy>rui guirrugo</cp:lastModifiedBy>
  <cp:revision>20</cp:revision>
  <cp:lastPrinted>2010-08-10T10:47:00Z</cp:lastPrinted>
  <dcterms:created xsi:type="dcterms:W3CDTF">2016-05-30T13:10:00Z</dcterms:created>
  <dcterms:modified xsi:type="dcterms:W3CDTF">2016-06-19T16:55:00Z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GQFxfzTq:http:://www.zotero.org/styles/apa:in-text:1:0:0</vt:lpwstr>
  </property>
</Properties>
</file>